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20" w:after="0" w:line="240" w:lineRule="auto"/>
        <w:ind w:left="1566" w:right="-139"/>
        <w:jc w:val="left"/>
        <w:tabs>
          <w:tab w:pos="2480" w:val="left"/>
        </w:tabs>
        <w:rPr>
          <w:rFonts w:ascii="Times New Roman" w:hAnsi="Times New Roman" w:cs="Times New Roman" w:eastAsia="Times New Roman"/>
          <w:sz w:val="66"/>
          <w:szCs w:val="66"/>
        </w:rPr>
      </w:pPr>
      <w:rPr/>
      <w:r>
        <w:rPr>
          <w:rFonts w:ascii="Times New Roman" w:hAnsi="Times New Roman" w:cs="Times New Roman" w:eastAsia="Times New Roman"/>
          <w:sz w:val="66"/>
          <w:szCs w:val="66"/>
          <w:color w:val="383838"/>
          <w:spacing w:val="0"/>
          <w:w w:val="71"/>
        </w:rPr>
        <w:t>_1</w:t>
      </w:r>
      <w:r>
        <w:rPr>
          <w:rFonts w:ascii="Times New Roman" w:hAnsi="Times New Roman" w:cs="Times New Roman" w:eastAsia="Times New Roman"/>
          <w:sz w:val="66"/>
          <w:szCs w:val="6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6"/>
          <w:szCs w:val="66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66"/>
          <w:szCs w:val="66"/>
          <w:color w:val="CACACA"/>
          <w:spacing w:val="0"/>
          <w:w w:val="11"/>
        </w:rPr>
        <w:t>1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</w:rPr>
      </w:r>
    </w:p>
    <w:p>
      <w:pPr>
        <w:spacing w:before="8" w:after="0" w:line="240" w:lineRule="auto"/>
        <w:ind w:left="154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36" w:lineRule="exact"/>
        <w:ind w:left="127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2"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320" w:right="-75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3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3"/>
          <w:position w:val="1"/>
        </w:rPr>
        <w:t>  </w:t>
      </w:r>
      <w:r>
        <w:rPr>
          <w:rFonts w:ascii="Arial" w:hAnsi="Arial" w:cs="Arial" w:eastAsia="Arial"/>
          <w:sz w:val="14"/>
          <w:szCs w:val="14"/>
          <w:color w:val="383838"/>
          <w:spacing w:val="36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75959"/>
          <w:spacing w:val="0"/>
          <w:w w:val="50"/>
          <w:position w:val="1"/>
        </w:rPr>
        <w:t>_!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exact"/>
        <w:ind w:left="342" w:right="454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4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4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34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4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98.16156pt;margin-top:5.273338pt;width:32.191751pt;height:.1pt;mso-position-horizontal-relative:page;mso-position-vertical-relative:paragraph;z-index:-12898" coordorigin="9963,105" coordsize="644,2">
            <v:shape style="position:absolute;left:9963;top:105;width:644;height:2" coordorigin="9963,105" coordsize="644,0" path="m9963,105l10607,105e" filled="f" stroked="t" strokeweight="3.937121pt" strokecolor="#838C9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8" w:lineRule="exact"/>
        <w:ind w:left="1061" w:right="538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3"/>
          <w:position w:val="-1"/>
        </w:rPr>
        <w:t>YANGl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2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3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0" w:right="0"/>
          <w:cols w:num="2" w:equalWidth="0">
            <w:col w:w="2520" w:space="1135"/>
            <w:col w:w="8265"/>
          </w:cols>
        </w:sectPr>
      </w:pPr>
      <w:rPr/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784.47937" w:type="dxa"/>
      </w:tblPr>
      <w:tblGrid/>
      <w:tr>
        <w:trPr>
          <w:trHeight w:val="245" w:hRule="exact"/>
        </w:trPr>
        <w:tc>
          <w:tcPr>
            <w:tcW w:w="1161" w:type="dxa"/>
            <w:tcBorders>
              <w:top w:val="single" w:sz="5.558288" w:space="0" w:color="747474"/>
              <w:bottom w:val="single" w:sz="5.55828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0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w w:val="70"/>
              </w:rPr>
              <w:t>)J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87"/>
              </w:rPr>
              <w:t>ny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9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393" w:type="dxa"/>
            <w:tcBorders>
              <w:top w:val="single" w:sz="5.558288" w:space="0" w:color="747474"/>
              <w:bottom w:val="single" w:sz="5.55828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2"/>
                <w:w w:val="100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75959"/>
                <w:spacing w:val="3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05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75959"/>
                <w:spacing w:val="10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26" w:type="dxa"/>
            <w:tcBorders>
              <w:top w:val="single" w:sz="5.558288" w:space="0" w:color="747474"/>
              <w:bottom w:val="single" w:sz="5.55828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8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93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14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3050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199" w:type="dxa"/>
            <w:tcBorders>
              <w:top w:val="single" w:sz="5.558288" w:space="0" w:color="747474"/>
              <w:bottom w:val="single" w:sz="5.55828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25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9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15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26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-14"/>
                <w:w w:val="126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16:30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795" w:type="dxa"/>
            <w:tcBorders>
              <w:top w:val="single" w:sz="5.558288" w:space="0" w:color="747474"/>
              <w:bottom w:val="single" w:sz="5.558288" w:space="0" w:color="777777"/>
              <w:left w:val="nil" w:sz="6" w:space="0" w:color="auto"/>
              <w:right w:val="single" w:sz="5.558288" w:space="0" w:color="6B6B6B"/>
            </w:tcBorders>
          </w:tcPr>
          <w:p>
            <w:pPr>
              <w:spacing w:before="0" w:after="0" w:line="230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w w:val="77"/>
              </w:rPr>
              <w:t>tTc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7"/>
                <w:w w:val="77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26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ll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71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161" w:type="dxa"/>
            <w:tcBorders>
              <w:top w:val="single" w:sz="5.558288" w:space="0" w:color="777777"/>
              <w:bottom w:val="single" w:sz="5.55828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9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10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393" w:type="dxa"/>
            <w:tcBorders>
              <w:top w:val="single" w:sz="5.558288" w:space="0" w:color="777777"/>
              <w:bottom w:val="single" w:sz="5.55828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21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13/05/2017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26" w:type="dxa"/>
            <w:tcBorders>
              <w:top w:val="single" w:sz="5.558288" w:space="0" w:color="777777"/>
              <w:bottom w:val="single" w:sz="5.55828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186" w:right="-20"/>
              <w:jc w:val="left"/>
              <w:tabs>
                <w:tab w:pos="14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w w:val="78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-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75959"/>
                <w:spacing w:val="0"/>
                <w:w w:val="100"/>
              </w:rPr>
              <w:t>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75959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82838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828383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-3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199" w:type="dxa"/>
            <w:tcBorders>
              <w:top w:val="single" w:sz="5.558288" w:space="0" w:color="777777"/>
              <w:bottom w:val="single" w:sz="5.55828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25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9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17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1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11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795" w:type="dxa"/>
            <w:tcBorders>
              <w:top w:val="single" w:sz="5.558288" w:space="0" w:color="777777"/>
              <w:bottom w:val="single" w:sz="5.558288" w:space="0" w:color="777777"/>
              <w:left w:val="nil" w:sz="6" w:space="0" w:color="auto"/>
              <w:right w:val="single" w:sz="5.558288" w:space="0" w:color="6B6B6B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580" w:bottom="280" w:left="0" w:right="0"/>
        </w:sectPr>
      </w:pPr>
      <w:rPr/>
    </w:p>
    <w:p>
      <w:pPr>
        <w:spacing w:before="0" w:after="0" w:line="216" w:lineRule="exact"/>
        <w:ind w:left="824" w:right="-6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6"/>
        </w:rPr>
        <w:t>Ba_yraklı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1656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829" w:right="-74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8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8"/>
        </w:rPr>
        <w:t>oğr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7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3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3"/>
        </w:rPr>
        <w:t>ayraklı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2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1656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iizeri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6" w:lineRule="exact"/>
        <w:ind w:left="82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6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8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72"/>
          <w:position w:val="-1"/>
        </w:rPr>
        <w:t>,g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82"/>
          <w:position w:val="-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8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11"/>
          <w:w w:val="113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1"/>
          <w:position w:val="0"/>
        </w:rPr>
        <w:t>Vangı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1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2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2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0"/>
        </w:rPr>
        <w:t>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  <w:cols w:num="2" w:equalWidth="0">
            <w:col w:w="4323" w:space="559"/>
            <w:col w:w="7038"/>
          </w:cols>
        </w:sectPr>
      </w:pPr>
      <w:rPr/>
    </w:p>
    <w:p>
      <w:pPr>
        <w:spacing w:before="10" w:after="0" w:line="240" w:lineRule="auto"/>
        <w:ind w:left="82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8" w:after="0" w:line="220" w:lineRule="exact"/>
        <w:ind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"/>
          <w:w w:val="7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79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5"/>
          <w:w w:val="79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-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62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05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616821pt;margin-top:3.127321pt;width:81.025865pt;height:25.5pt;mso-position-horizontal-relative:page;mso-position-vertical-relative:paragraph;z-index:-12897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tabs>
                      <w:tab w:pos="580" w:val="left"/>
                      <w:tab w:pos="154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75959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75959"/>
                      <w:spacing w:val="-69"/>
                      <w:w w:val="5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7595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7595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84848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84848"/>
                      <w:spacing w:val="-69"/>
                      <w:w w:val="5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8484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8484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83838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75959"/>
          <w:spacing w:val="0"/>
          <w:w w:val="273"/>
        </w:rPr>
        <w:t>f----------------------1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5" w:lineRule="exact"/>
        <w:ind w:left="30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16:40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  <w:cols w:num="2" w:equalWidth="0">
            <w:col w:w="2344" w:space="1621"/>
            <w:col w:w="7955"/>
          </w:cols>
        </w:sectPr>
      </w:pPr>
      <w:rPr/>
    </w:p>
    <w:p>
      <w:pPr>
        <w:spacing w:before="55" w:after="0" w:line="270" w:lineRule="atLeast"/>
        <w:ind w:left="2492" w:right="4165" w:firstLine="-1672"/>
        <w:jc w:val="left"/>
        <w:tabs>
          <w:tab w:pos="2480" w:val="left"/>
          <w:tab w:pos="5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6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8"/>
          <w:w w:val="7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7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20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6"/>
          <w:position w:val="1"/>
        </w:rPr>
        <w:t>IKiraeı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1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0"/>
          <w:position w:val="0"/>
        </w:rPr>
        <w:t>lAnı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51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71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71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71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7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0"/>
        </w:rPr>
        <w:t>Behzat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AYLAZ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</w:sectPr>
      </w:pPr>
      <w:rPr/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8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B"/>
          <w:w w:val="13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idcn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82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297588pt;margin-top:9.161499pt;width:.8925pt;height:3.5pt;mso-position-horizontal-relative:page;mso-position-vertical-relative:paragraph;z-index:-12896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69696B"/>
                      <w:spacing w:val="0"/>
                      <w:w w:val="5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69696B"/>
          <w:w w:val="49"/>
        </w:rPr>
        <w:t>.:::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Plaka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1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7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646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0"/>
          <w:position w:val="-1"/>
        </w:rPr>
        <w:t>ers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11"/>
          <w:w w:val="9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-1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11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16:30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B"/>
          <w:w w:val="8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50" w:lineRule="auto"/>
        <w:ind w:left="14" w:right="-5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B"/>
          <w:w w:val="8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5"/>
        </w:rPr>
        <w:t>yet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2"/>
          <w:w w:val="9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</w:rPr>
        <w:t>Doğalg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92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6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  <w:cols w:num="4" w:equalWidth="0">
            <w:col w:w="1326" w:space="1179"/>
            <w:col w:w="1928" w:space="560"/>
            <w:col w:w="2507" w:space="346"/>
            <w:col w:w="4074"/>
          </w:cols>
        </w:sectPr>
      </w:pPr>
      <w:rPr/>
    </w:p>
    <w:p>
      <w:pPr>
        <w:spacing w:before="1" w:after="0" w:line="226" w:lineRule="exact"/>
        <w:ind w:left="875" w:right="-54" w:firstLine="-5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8"/>
          <w:w w:val="76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8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ııncı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litnıi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6" w:lineRule="exact"/>
        <w:ind w:left="23" w:right="1060" w:firstLine="-2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w w:val="7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6"/>
          <w:w w:val="7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13"/>
          <w:w w:val="234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9"/>
          <w:w w:val="9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8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4"/>
        </w:rPr>
        <w:t>ardı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2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6" w:lineRule="exact"/>
        <w:ind w:left="2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B"/>
          <w:w w:val="8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7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7"/>
          <w:position w:val="-1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2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-1"/>
        </w:rPr>
        <w:t>Adı-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85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5"/>
          <w:position w:val="-1"/>
        </w:rPr>
        <w:t>QYa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5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12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5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8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4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-15"/>
          <w:w w:val="12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10"/>
          <w:w w:val="10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  <w:cols w:num="3" w:equalWidth="0">
            <w:col w:w="1951" w:space="541"/>
            <w:col w:w="2134" w:space="367"/>
            <w:col w:w="6927"/>
          </w:cols>
        </w:sectPr>
      </w:pPr>
      <w:rPr/>
    </w:p>
    <w:p>
      <w:pPr>
        <w:spacing w:before="5" w:after="0" w:line="240" w:lineRule="auto"/>
        <w:ind w:left="880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0"/>
        </w:rPr>
        <w:t>Jcıyı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9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789" w:right="81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959"/>
          <w:w w:val="8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duınanlı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yanınakta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5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1"/>
          <w:position w:val="-1"/>
        </w:rPr>
        <w:t>öndürmedc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  <w:cols w:num="2" w:equalWidth="0">
            <w:col w:w="2220" w:space="328"/>
            <w:col w:w="9372"/>
          </w:cols>
        </w:sectPr>
      </w:pPr>
      <w:rPr/>
    </w:p>
    <w:p>
      <w:pPr>
        <w:spacing w:before="5" w:after="0" w:line="138" w:lineRule="exact"/>
        <w:ind w:right="-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9197"/>
          <w:w w:val="600"/>
          <w:position w:val="-7"/>
        </w:rPr>
        <w:t>ô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  <w:position w:val="-8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  <w:position w:val="-8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8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129" w:lineRule="exact"/>
        <w:ind w:right="-70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75959"/>
          <w:w w:val="66"/>
          <w:position w:val="-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w w:val="67"/>
          <w:position w:val="-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4"/>
          <w:position w:val="-8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74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7"/>
          <w:position w:val="-8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8"/>
          <w:w w:val="87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4"/>
          <w:position w:val="-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-8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12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w w:val="65"/>
          <w:position w:val="-8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8"/>
          <w:w w:val="107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1"/>
          <w:position w:val="-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-8"/>
        </w:rPr>
        <w:t>.T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  <w:cols w:num="3" w:equalWidth="0">
            <w:col w:w="1456488" w:space="1030"/>
            <w:col w:w="2761" w:space="648"/>
            <w:col w:w="-1449007"/>
          </w:cols>
        </w:sectPr>
      </w:pPr>
      <w:rPr/>
    </w:p>
    <w:p>
      <w:pPr>
        <w:spacing w:before="0" w:after="0" w:line="388" w:lineRule="exact"/>
        <w:ind w:left="5026" w:right="-20"/>
        <w:jc w:val="left"/>
        <w:tabs>
          <w:tab w:pos="6860" w:val="left"/>
          <w:tab w:pos="84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-6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69696B"/>
          <w:spacing w:val="0"/>
          <w:w w:val="61"/>
        </w:rPr>
        <w:t>ı</w:t>
      </w:r>
      <w:r>
        <w:rPr>
          <w:rFonts w:ascii="Arial" w:hAnsi="Arial" w:cs="Arial" w:eastAsia="Arial"/>
          <w:sz w:val="38"/>
          <w:szCs w:val="38"/>
          <w:color w:val="69696B"/>
          <w:spacing w:val="-57"/>
          <w:w w:val="61"/>
        </w:rPr>
        <w:t> </w:t>
      </w:r>
      <w:r>
        <w:rPr>
          <w:rFonts w:ascii="Arial" w:hAnsi="Arial" w:cs="Arial" w:eastAsia="Arial"/>
          <w:sz w:val="38"/>
          <w:szCs w:val="38"/>
          <w:color w:val="69696B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69696B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61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5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üzerindeki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2" w:lineRule="exact"/>
        <w:ind w:left="806" w:right="-209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6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6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0"/>
        </w:rPr>
        <w:t>iSonundaki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8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w w:val="85"/>
          <w:position w:val="-1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60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</w:rPr>
        <w:t>üzerindeki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8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ır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9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nrına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belirsi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lerce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sönınemi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izınaritinin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26" w:lineRule="exact"/>
        <w:ind w:left="25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  <w:position w:val="-1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  <w:position w:val="-1"/>
        </w:rPr>
        <w:t>yanıc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424"/>
          <w:spacing w:val="0"/>
          <w:w w:val="3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32424"/>
          <w:spacing w:val="0"/>
          <w:w w:val="30"/>
          <w:position w:val="-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232424"/>
          <w:spacing w:val="14"/>
          <w:w w:val="3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1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1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1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97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5" w:lineRule="auto"/>
        <w:ind w:left="815" w:right="1932" w:firstLine="-9"/>
        <w:jc w:val="left"/>
        <w:tabs>
          <w:tab w:pos="2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85"/>
        </w:rPr>
        <w:t>g(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rıalı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3"/>
        </w:rPr>
        <w:t>Adı:--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8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4"/>
          <w:w w:val="7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ııgı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8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959"/>
          <w:w w:val="13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23"/>
          <w:w w:val="13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</w:rPr>
        <w:t>slinı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2"/>
        </w:rPr>
        <w:t>ıli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824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A1A1A1"/>
          <w:spacing w:val="0"/>
          <w:w w:val="7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A1A1A1"/>
          <w:spacing w:val="29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7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7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</w:rPr>
        <w:t>Döni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13"/>
          <w:w w:val="8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2"/>
        </w:rPr>
        <w:t>Ji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67"/>
        </w:rPr>
        <w:t>tTa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2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4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912" w:right="-70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</w:rPr>
        <w:t>Yaral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8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1"/>
        </w:rPr>
        <w:t>[G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4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8" w:after="0" w:line="226" w:lineRule="exact"/>
        <w:ind w:left="16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0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9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75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9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19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8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959"/>
          <w:w w:val="55"/>
        </w:rPr>
        <w:t>_lş_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7"/>
          <w:w w:val="5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  <w:cols w:num="3" w:equalWidth="0">
            <w:col w:w="5540" w:space="741"/>
            <w:col w:w="1479" w:space="1133"/>
            <w:col w:w="3027"/>
          </w:cols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</w:sectPr>
      </w:pPr>
      <w:rPr/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64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Gitınişsc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"/>
          <w:w w:val="10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864"/>
          <w:spacing w:val="0"/>
          <w:w w:val="38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864"/>
          <w:spacing w:val="0"/>
          <w:w w:val="38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215" w:right="27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0" w:after="0" w:line="271" w:lineRule="exact"/>
        <w:ind w:left="-41" w:right="1766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55"/>
          <w:b/>
          <w:bCs/>
          <w:position w:val="-5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33"/>
          <w:w w:val="55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55"/>
          <w:b/>
          <w:bCs/>
          <w:position w:val="-5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55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6"/>
          <w:w w:val="55"/>
          <w:b/>
          <w:bCs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5"/>
          <w:position w:val="-5"/>
        </w:rPr>
        <w:t>MaYıs</w:t>
      </w:r>
      <w:r>
        <w:rPr>
          <w:rFonts w:ascii="Arial" w:hAnsi="Arial" w:cs="Arial" w:eastAsia="Arial"/>
          <w:sz w:val="25"/>
          <w:szCs w:val="25"/>
          <w:color w:val="383838"/>
          <w:spacing w:val="4"/>
          <w:w w:val="55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0"/>
          <w:b/>
          <w:bCs/>
          <w:position w:val="-5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15" w:right="190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84848"/>
          <w:spacing w:val="0"/>
          <w:w w:val="74"/>
          <w:position w:val="1"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color w:val="484848"/>
          <w:spacing w:val="0"/>
          <w:w w:val="74"/>
          <w:position w:val="1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color w:val="484848"/>
          <w:spacing w:val="6"/>
          <w:w w:val="7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13"/>
          <w:position w:val="1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0" w:right="0"/>
          <w:cols w:num="4" w:equalWidth="0">
            <w:col w:w="3971" w:space="115"/>
            <w:col w:w="510" w:space="507"/>
            <w:col w:w="1425" w:space="2461"/>
            <w:col w:w="2931"/>
          </w:cols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97" w:lineRule="exact"/>
        <w:ind w:left="89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67"/>
          <w:position w:val="-3"/>
        </w:rPr>
        <w:t>iıl"ai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66"/>
          <w:position w:val="-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  <w:position w:val="-3"/>
        </w:rPr>
        <w:t>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5" w:after="0" w:line="323" w:lineRule="exact"/>
        <w:ind w:right="-93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-119"/>
          <w:w w:val="86"/>
          <w:b/>
          <w:bCs/>
          <w:position w:val="1"/>
        </w:rPr>
        <w:t>M</w:t>
      </w:r>
      <w:r>
        <w:rPr>
          <w:rFonts w:ascii="Arial" w:hAnsi="Arial" w:cs="Arial" w:eastAsia="Arial"/>
          <w:sz w:val="21"/>
          <w:szCs w:val="21"/>
          <w:color w:val="383838"/>
          <w:spacing w:val="-62"/>
          <w:w w:val="94"/>
          <w:position w:val="-9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-110"/>
          <w:w w:val="87"/>
          <w:b/>
          <w:bCs/>
          <w:position w:val="1"/>
        </w:rPr>
        <w:t>u</w:t>
      </w:r>
      <w:r>
        <w:rPr>
          <w:rFonts w:ascii="Arial" w:hAnsi="Arial" w:cs="Arial" w:eastAsia="Arial"/>
          <w:sz w:val="21"/>
          <w:szCs w:val="21"/>
          <w:color w:val="383838"/>
          <w:spacing w:val="-26"/>
          <w:w w:val="126"/>
          <w:position w:val="-9"/>
        </w:rPr>
        <w:t>k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86"/>
          <w:b/>
          <w:bCs/>
          <w:position w:val="1"/>
        </w:rPr>
        <w:t>ra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9"/>
          <w:w w:val="86"/>
          <w:b/>
          <w:bCs/>
          <w:position w:val="1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343864"/>
          <w:spacing w:val="0"/>
          <w:w w:val="57"/>
          <w:b/>
          <w:bCs/>
          <w:position w:val="1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169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shape style="position:absolute;margin-left:437.76001pt;margin-top:4.084838pt;width:120.959999pt;height:100.800003pt;mso-position-horizontal-relative:page;mso-position-vertical-relative:paragraph;z-index:-12900" type="#_x0000_t75">
            <v:imagedata r:id="rId5" o:title=""/>
          </v:shape>
        </w:pic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6"/>
        </w:rPr>
        <w:t>ehir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  <w:cols w:num="3" w:equalWidth="0">
            <w:col w:w="1457" w:space="1401"/>
            <w:col w:w="725" w:space="335"/>
            <w:col w:w="8002"/>
          </w:cols>
        </w:sectPr>
      </w:pPr>
      <w:rPr/>
    </w:p>
    <w:p>
      <w:pPr>
        <w:spacing w:before="0" w:after="0" w:line="290" w:lineRule="exact"/>
        <w:ind w:left="2777" w:right="-20"/>
        <w:jc w:val="left"/>
        <w:tabs>
          <w:tab w:pos="3620" w:val="left"/>
          <w:tab w:pos="39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B8B8B8"/>
          <w:spacing w:val="-37"/>
          <w:w w:val="146"/>
        </w:rPr>
        <w:t>·</w:t>
      </w:r>
      <w:r>
        <w:rPr>
          <w:rFonts w:ascii="Arial" w:hAnsi="Arial" w:cs="Arial" w:eastAsia="Arial"/>
          <w:sz w:val="19"/>
          <w:szCs w:val="19"/>
          <w:color w:val="383838"/>
          <w:spacing w:val="-16"/>
          <w:w w:val="97"/>
        </w:rPr>
        <w:t>P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sta</w:t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29"/>
          <w:szCs w:val="29"/>
          <w:color w:val="343864"/>
          <w:spacing w:val="0"/>
          <w:w w:val="51"/>
        </w:rPr>
        <w:t>r</w:t>
      </w:r>
      <w:r>
        <w:rPr>
          <w:rFonts w:ascii="Arial" w:hAnsi="Arial" w:cs="Arial" w:eastAsia="Arial"/>
          <w:sz w:val="29"/>
          <w:szCs w:val="29"/>
          <w:color w:val="343864"/>
          <w:spacing w:val="19"/>
          <w:w w:val="51"/>
        </w:rPr>
        <w:t> </w:t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100"/>
        </w:rPr>
        <w:t>r</w:t>
      </w:r>
      <w:r>
        <w:rPr>
          <w:rFonts w:ascii="Arial" w:hAnsi="Arial" w:cs="Arial" w:eastAsia="Arial"/>
          <w:sz w:val="29"/>
          <w:szCs w:val="29"/>
          <w:color w:val="383838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32424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</w:sectPr>
      </w:pPr>
      <w:rPr/>
    </w:p>
    <w:p>
      <w:pPr>
        <w:spacing w:before="74" w:after="0" w:line="657" w:lineRule="exact"/>
        <w:ind w:left="2807" w:right="-181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69696B"/>
          <w:spacing w:val="0"/>
          <w:w w:val="74"/>
          <w:position w:val="-35"/>
        </w:rPr>
        <w:t>Abd</w:t>
      </w:r>
      <w:r>
        <w:rPr>
          <w:rFonts w:ascii="Times New Roman" w:hAnsi="Times New Roman" w:cs="Times New Roman" w:eastAsia="Times New Roman"/>
          <w:sz w:val="29"/>
          <w:szCs w:val="29"/>
          <w:color w:val="69696B"/>
          <w:spacing w:val="0"/>
          <w:w w:val="74"/>
          <w:position w:val="-3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9696B"/>
          <w:spacing w:val="46"/>
          <w:w w:val="74"/>
          <w:position w:val="-3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9696B"/>
          <w:spacing w:val="0"/>
          <w:w w:val="91"/>
          <w:position w:val="-35"/>
        </w:rPr>
        <w:t>•</w:t>
      </w:r>
      <w:r>
        <w:rPr>
          <w:rFonts w:ascii="Times New Roman" w:hAnsi="Times New Roman" w:cs="Times New Roman" w:eastAsia="Times New Roman"/>
          <w:sz w:val="29"/>
          <w:szCs w:val="29"/>
          <w:color w:val="69696B"/>
          <w:spacing w:val="-23"/>
          <w:w w:val="91"/>
          <w:position w:val="-35"/>
        </w:rPr>
        <w:t>•</w:t>
      </w:r>
      <w:r>
        <w:rPr>
          <w:rFonts w:ascii="Times New Roman" w:hAnsi="Times New Roman" w:cs="Times New Roman" w:eastAsia="Times New Roman"/>
          <w:sz w:val="94"/>
          <w:szCs w:val="94"/>
          <w:color w:val="575959"/>
          <w:spacing w:val="0"/>
          <w:w w:val="83"/>
          <w:position w:val="-35"/>
        </w:rPr>
        <w:t>1</w:t>
      </w:r>
      <w:r>
        <w:rPr>
          <w:rFonts w:ascii="Times New Roman" w:hAnsi="Times New Roman" w:cs="Times New Roman" w:eastAsia="Times New Roman"/>
          <w:sz w:val="94"/>
          <w:szCs w:val="94"/>
          <w:color w:val="575959"/>
          <w:spacing w:val="-49"/>
          <w:w w:val="83"/>
          <w:position w:val="-35"/>
        </w:rPr>
        <w:t>-</w:t>
      </w:r>
      <w:r>
        <w:rPr>
          <w:rFonts w:ascii="Times New Roman" w:hAnsi="Times New Roman" w:cs="Times New Roman" w:eastAsia="Times New Roman"/>
          <w:sz w:val="94"/>
          <w:szCs w:val="94"/>
          <w:color w:val="828383"/>
          <w:spacing w:val="0"/>
          <w:w w:val="39"/>
          <w:position w:val="-35"/>
        </w:rPr>
        <w:t>-</w:t>
      </w:r>
      <w:r>
        <w:rPr>
          <w:rFonts w:ascii="Times New Roman" w:hAnsi="Times New Roman" w:cs="Times New Roman" w:eastAsia="Times New Roman"/>
          <w:sz w:val="94"/>
          <w:szCs w:val="94"/>
          <w:color w:val="828383"/>
          <w:spacing w:val="-53"/>
          <w:w w:val="100"/>
          <w:position w:val="-3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9696B"/>
          <w:spacing w:val="0"/>
          <w:w w:val="149"/>
          <w:position w:val="-35"/>
        </w:rPr>
        <w:t>PÇu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3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  <w:cols w:num="2" w:equalWidth="0">
            <w:col w:w="5154" w:space="246"/>
            <w:col w:w="6520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7"/>
        </w:rPr>
        <w:t>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6"/>
        <w:jc w:val="left"/>
        <w:tabs>
          <w:tab w:pos="7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4"/>
          <w:szCs w:val="24"/>
          <w:color w:val="575959"/>
          <w:spacing w:val="0"/>
          <w:w w:val="68"/>
          <w:b/>
          <w:bCs/>
        </w:rPr>
        <w:t>Itfaiy</w:t>
      </w:r>
      <w:r>
        <w:rPr>
          <w:rFonts w:ascii="Arial" w:hAnsi="Arial" w:cs="Arial" w:eastAsia="Arial"/>
          <w:sz w:val="24"/>
          <w:szCs w:val="24"/>
          <w:color w:val="575959"/>
          <w:spacing w:val="0"/>
          <w:w w:val="68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575959"/>
          <w:spacing w:val="-44"/>
          <w:w w:val="68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57595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color w:val="575959"/>
          <w:spacing w:val="0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417"/>
        </w:rPr>
        <w:t>mi</w:t>
      </w:r>
      <w:r>
        <w:rPr>
          <w:rFonts w:ascii="Arial" w:hAnsi="Arial" w:cs="Arial" w:eastAsia="Arial"/>
          <w:sz w:val="23"/>
          <w:szCs w:val="23"/>
          <w:color w:val="575959"/>
          <w:spacing w:val="-17"/>
          <w:w w:val="417"/>
        </w:rPr>
        <w:t>r</w:t>
      </w:r>
      <w:r>
        <w:rPr>
          <w:rFonts w:ascii="Arial" w:hAnsi="Arial" w:cs="Arial" w:eastAsia="Arial"/>
          <w:sz w:val="23"/>
          <w:szCs w:val="23"/>
          <w:color w:val="828383"/>
          <w:spacing w:val="0"/>
          <w:w w:val="206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082" w:lineRule="exact"/>
        <w:ind w:right="-20"/>
        <w:jc w:val="left"/>
        <w:rPr>
          <w:rFonts w:ascii="Times New Roman" w:hAnsi="Times New Roman" w:cs="Times New Roman" w:eastAsia="Times New Roman"/>
          <w:sz w:val="127"/>
          <w:szCs w:val="1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7"/>
          <w:szCs w:val="127"/>
          <w:color w:val="343864"/>
          <w:spacing w:val="0"/>
          <w:w w:val="68"/>
          <w:i/>
          <w:position w:val="-16"/>
        </w:rPr>
        <w:t>tıu2</w:t>
      </w:r>
      <w:r>
        <w:rPr>
          <w:rFonts w:ascii="Times New Roman" w:hAnsi="Times New Roman" w:cs="Times New Roman" w:eastAsia="Times New Roman"/>
          <w:sz w:val="127"/>
          <w:szCs w:val="1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0"/>
          <w:cols w:num="3" w:equalWidth="0">
            <w:col w:w="1177" w:space="1630"/>
            <w:col w:w="2183" w:space="170"/>
            <w:col w:w="6760"/>
          </w:cols>
        </w:sectPr>
      </w:pPr>
      <w:rPr/>
    </w:p>
    <w:p>
      <w:pPr>
        <w:spacing w:before="0" w:after="0" w:line="204" w:lineRule="exact"/>
        <w:ind w:left="5621" w:right="574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9.255409pt;margin-top:34.290436pt;width:539.848727pt;height:753.301722pt;mso-position-horizontal-relative:page;mso-position-vertical-relative:page;z-index:-12899" coordorigin="785,686" coordsize="10797,15066">
            <v:group style="position:absolute;left:797;top:707;width:10755;height:2" coordorigin="797,707" coordsize="10755,2">
              <v:shape style="position:absolute;left:797;top:707;width:10755;height:2" coordorigin="797,707" coordsize="10755,0" path="m797,707l11552,707e" filled="f" stroked="t" strokeweight=".694786pt" strokecolor="#777777">
                <v:path arrowok="t"/>
              </v:shape>
            </v:group>
            <v:group style="position:absolute;left:9127;top:697;width:2;height:1536" coordorigin="9127,697" coordsize="2,1536">
              <v:shape style="position:absolute;left:9127;top:697;width:2;height:1536" coordorigin="9127,697" coordsize="0,1536" path="m9127,2234l9127,697e" filled="f" stroked="t" strokeweight=".694786pt" strokecolor="#6B6B6B">
                <v:path arrowok="t"/>
              </v:shape>
            </v:group>
            <v:group style="position:absolute;left:11559;top:693;width:2;height:13219" coordorigin="11559,693" coordsize="2,13219">
              <v:shape style="position:absolute;left:11559;top:693;width:2;height:13219" coordorigin="11559,693" coordsize="0,13219" path="m11559,13912l11559,693e" filled="f" stroked="t" strokeweight=".694786pt" strokecolor="#6B6B6B">
                <v:path arrowok="t"/>
              </v:shape>
            </v:group>
            <v:group style="position:absolute;left:806;top:1833;width:2;height:4519" coordorigin="806,1833" coordsize="2,4519">
              <v:shape style="position:absolute;left:806;top:1833;width:2;height:4519" coordorigin="806,1833" coordsize="0,4519" path="m806,6353l806,1833e" filled="f" stroked="t" strokeweight=".694786pt" strokecolor="#7C7C7C">
                <v:path arrowok="t"/>
              </v:shape>
            </v:group>
            <v:group style="position:absolute;left:797;top:2941;width:10765;height:2" coordorigin="797,2941" coordsize="10765,2">
              <v:shape style="position:absolute;left:797;top:2941;width:10765;height:2" coordorigin="797,2941" coordsize="10765,0" path="m797,2941l11561,2941e" filled="f" stroked="t" strokeweight=".694786pt" strokecolor="#777777">
                <v:path arrowok="t"/>
              </v:shape>
            </v:group>
            <v:group style="position:absolute;left:801;top:3181;width:10760;height:2" coordorigin="801,3181" coordsize="10760,2">
              <v:shape style="position:absolute;left:801;top:3181;width:10760;height:2" coordorigin="801,3181" coordsize="10760,0" path="m801,3181l11561,3181e" filled="f" stroked="t" strokeweight=".694786pt" strokecolor="#939393">
                <v:path arrowok="t"/>
              </v:shape>
            </v:group>
            <v:group style="position:absolute;left:797;top:3417;width:10765;height:2" coordorigin="797,3417" coordsize="10765,2">
              <v:shape style="position:absolute;left:797;top:3417;width:10765;height:2" coordorigin="797,3417" coordsize="10765,0" path="m797,3417l11561,3417e" filled="f" stroked="t" strokeweight=".694786pt" strokecolor="#939393">
                <v:path arrowok="t"/>
              </v:shape>
            </v:group>
            <v:group style="position:absolute;left:3946;top:3412;width:2;height:763" coordorigin="3946,3412" coordsize="2,763">
              <v:shape style="position:absolute;left:3946;top:3412;width:2;height:763" coordorigin="3946,3412" coordsize="0,763" path="m3946,4175l3946,3412e" filled="f" stroked="t" strokeweight=".694786pt" strokecolor="#5B5B5B">
                <v:path arrowok="t"/>
              </v:shape>
            </v:group>
            <v:group style="position:absolute;left:6994;top:3403;width:2;height:773" coordorigin="6994,3403" coordsize="2,773">
              <v:shape style="position:absolute;left:6994;top:3403;width:2;height:773" coordorigin="6994,3403" coordsize="0,773" path="m6994,4175l6994,3403e" filled="f" stroked="t" strokeweight=".694786pt" strokecolor="#707070">
                <v:path arrowok="t"/>
              </v:shape>
            </v:group>
            <v:group style="position:absolute;left:2494;top:4166;width:2;height:11574" coordorigin="2494,4166" coordsize="2,11574">
              <v:shape style="position:absolute;left:2494;top:4166;width:2;height:11574" coordorigin="2494,4166" coordsize="0,11574" path="m2494,15740l2494,4166e" filled="f" stroked="t" strokeweight=".694786pt" strokecolor="#606060">
                <v:path arrowok="t"/>
              </v:shape>
            </v:group>
            <v:group style="position:absolute;left:797;top:4166;width:10765;height:2" coordorigin="797,4166" coordsize="10765,2">
              <v:shape style="position:absolute;left:797;top:4166;width:10765;height:2" coordorigin="797,4166" coordsize="10765,0" path="m797,4166l11561,4166e" filled="f" stroked="t" strokeweight=".694786pt" strokecolor="#6B6B6B">
                <v:path arrowok="t"/>
              </v:shape>
            </v:group>
            <v:group style="position:absolute;left:797;top:4444;width:10765;height:2" coordorigin="797,4444" coordsize="10765,2">
              <v:shape style="position:absolute;left:797;top:4444;width:10765;height:2" coordorigin="797,4444" coordsize="10765,0" path="m797,4444l11561,4444e" filled="f" stroked="t" strokeweight=".694786pt" strokecolor="#777777">
                <v:path arrowok="t"/>
              </v:shape>
            </v:group>
            <v:group style="position:absolute;left:2487;top:4680;width:9079;height:2" coordorigin="2487,4680" coordsize="9079,2">
              <v:shape style="position:absolute;left:2487;top:4680;width:9079;height:2" coordorigin="2487,4680" coordsize="9079,0" path="m2487,4680l11566,4680e" filled="f" stroked="t" strokeweight=".694786pt" strokecolor="#747474">
                <v:path arrowok="t"/>
              </v:shape>
            </v:group>
            <v:group style="position:absolute;left:4979;top:5160;width:6582;height:2" coordorigin="4979,5160" coordsize="6582,2">
              <v:shape style="position:absolute;left:4979;top:5160;width:6582;height:2" coordorigin="4979,5160" coordsize="6582,0" path="m4979,5160l11561,5160e" filled="f" stroked="t" strokeweight=".694786pt" strokecolor="#777777">
                <v:path arrowok="t"/>
              </v:shape>
            </v:group>
            <v:group style="position:absolute;left:4984;top:4670;width:2;height:2158" coordorigin="4984,4670" coordsize="2,2158">
              <v:shape style="position:absolute;left:4984;top:4670;width:2;height:2158" coordorigin="4984,4670" coordsize="0,2158" path="m4984,6829l4984,4670e" filled="f" stroked="t" strokeweight=".694786pt" strokecolor="#5B5B5B">
                <v:path arrowok="t"/>
              </v:shape>
            </v:group>
            <v:group style="position:absolute;left:4979;top:5398;width:6587;height:2" coordorigin="4979,5398" coordsize="6587,2">
              <v:shape style="position:absolute;left:4979;top:5398;width:6587;height:2" coordorigin="4979,5398" coordsize="6587,0" path="m4979,5398l11566,5398e" filled="f" stroked="t" strokeweight=".694786pt" strokecolor="#777777">
                <v:path arrowok="t"/>
              </v:shape>
            </v:group>
            <v:group style="position:absolute;left:4975;top:5636;width:6591;height:2" coordorigin="4975,5636" coordsize="6591,2">
              <v:shape style="position:absolute;left:4975;top:5636;width:6591;height:2" coordorigin="4975,5636" coordsize="6591,0" path="m4975,5636l11566,5636e" filled="f" stroked="t" strokeweight=".694786pt" strokecolor="#747474">
                <v:path arrowok="t"/>
              </v:shape>
            </v:group>
            <v:group style="position:absolute;left:2487;top:5874;width:9074;height:2" coordorigin="2487,5874" coordsize="9074,2">
              <v:shape style="position:absolute;left:2487;top:5874;width:9074;height:2" coordorigin="2487,5874" coordsize="9074,0" path="m2487,5874l11561,5874e" filled="f" stroked="t" strokeweight=".694786pt" strokecolor="#747474">
                <v:path arrowok="t"/>
              </v:shape>
            </v:group>
            <v:group style="position:absolute;left:792;top:6112;width:10774;height:2" coordorigin="792,6112" coordsize="10774,2">
              <v:shape style="position:absolute;left:792;top:6112;width:10774;height:2" coordorigin="792,6112" coordsize="10774,0" path="m792,6112l11566,6112e" filled="f" stroked="t" strokeweight=".694786pt" strokecolor="#777777">
                <v:path arrowok="t"/>
              </v:shape>
            </v:group>
            <v:group style="position:absolute;left:7823;top:6103;width:2;height:716" coordorigin="7823,6103" coordsize="2,716">
              <v:shape style="position:absolute;left:7823;top:6103;width:2;height:716" coordorigin="7823,6103" coordsize="0,716" path="m7823,6819l7823,6103e" filled="f" stroked="t" strokeweight=".694786pt" strokecolor="#5B5B5B">
                <v:path arrowok="t"/>
              </v:shape>
            </v:group>
            <v:group style="position:absolute;left:2487;top:6579;width:9079;height:2" coordorigin="2487,6579" coordsize="9079,2">
              <v:shape style="position:absolute;left:2487;top:6579;width:9079;height:2" coordorigin="2487,6579" coordsize="9079,0" path="m2487,6579l11566,6579e" filled="f" stroked="t" strokeweight=".694786pt" strokecolor="#747474">
                <v:path arrowok="t"/>
              </v:shape>
            </v:group>
            <v:group style="position:absolute;left:2483;top:6817;width:9083;height:2" coordorigin="2483,6817" coordsize="9083,2">
              <v:shape style="position:absolute;left:2483;top:6817;width:9083;height:2" coordorigin="2483,6817" coordsize="9083,0" path="m2483,6817l11566,6817e" filled="f" stroked="t" strokeweight=".694786pt" strokecolor="#747474">
                <v:path arrowok="t"/>
              </v:shape>
            </v:group>
            <v:group style="position:absolute;left:801;top:6593;width:2;height:4204" coordorigin="801,6593" coordsize="2,4204">
              <v:shape style="position:absolute;left:801;top:6593;width:2;height:4204" coordorigin="801,6593" coordsize="0,4204" path="m801,10797l801,6593e" filled="f" stroked="t" strokeweight=".694786pt" strokecolor="#7C7C7C">
                <v:path arrowok="t"/>
              </v:shape>
            </v:group>
            <v:group style="position:absolute;left:797;top:7055;width:10774;height:2" coordorigin="797,7055" coordsize="10774,2">
              <v:shape style="position:absolute;left:797;top:7055;width:10774;height:2" coordorigin="797,7055" coordsize="10774,0" path="m797,7055l11571,7055e" filled="f" stroked="t" strokeweight=".694786pt" strokecolor="#777777">
                <v:path arrowok="t"/>
              </v:shape>
            </v:group>
            <v:group style="position:absolute;left:797;top:7524;width:10769;height:2" coordorigin="797,7524" coordsize="10769,2">
              <v:shape style="position:absolute;left:797;top:7524;width:10769;height:2" coordorigin="797,7524" coordsize="10769,0" path="m797,7524l11566,7524e" filled="f" stroked="t" strokeweight=".694786pt" strokecolor="#777777">
                <v:path arrowok="t"/>
              </v:shape>
            </v:group>
            <v:group style="position:absolute;left:4986;top:7517;width:2;height:730" coordorigin="4986,7517" coordsize="2,730">
              <v:shape style="position:absolute;left:4986;top:7517;width:2;height:730" coordorigin="4986,7517" coordsize="0,730" path="m4986,8247l4986,7517e" filled="f" stroked="t" strokeweight=".694786pt" strokecolor="#5B5B5B">
                <v:path arrowok="t"/>
              </v:shape>
            </v:group>
            <v:group style="position:absolute;left:4979;top:7762;width:6591;height:2" coordorigin="4979,7762" coordsize="6591,2">
              <v:shape style="position:absolute;left:4979;top:7762;width:6591;height:2" coordorigin="4979,7762" coordsize="6591,0" path="m4979,7762l11571,7762e" filled="f" stroked="t" strokeweight=".694786pt" strokecolor="#777777">
                <v:path arrowok="t"/>
              </v:shape>
            </v:group>
            <v:group style="position:absolute;left:4979;top:8002;width:6587;height:2" coordorigin="4979,8002" coordsize="6587,2">
              <v:shape style="position:absolute;left:4979;top:8002;width:6587;height:2" coordorigin="4979,8002" coordsize="6587,0" path="m4979,8002l11566,8002e" filled="f" stroked="t" strokeweight=".694786pt" strokecolor="#777777">
                <v:path arrowok="t"/>
              </v:shape>
            </v:group>
            <v:group style="position:absolute;left:797;top:8242;width:10769;height:2" coordorigin="797,8242" coordsize="10769,2">
              <v:shape style="position:absolute;left:797;top:8242;width:10769;height:2" coordorigin="797,8242" coordsize="10769,0" path="m797,8242l11566,8242e" filled="f" stroked="t" strokeweight=".694786pt" strokecolor="#777777">
                <v:path arrowok="t"/>
              </v:shape>
            </v:group>
            <v:group style="position:absolute;left:797;top:9159;width:10774;height:2" coordorigin="797,9159" coordsize="10774,2">
              <v:shape style="position:absolute;left:797;top:9159;width:10774;height:2" coordorigin="797,9159" coordsize="10774,0" path="m797,9159l11571,9159e" filled="f" stroked="t" strokeweight=".694786pt" strokecolor="#777777">
                <v:path arrowok="t"/>
              </v:shape>
            </v:group>
            <v:group style="position:absolute;left:797;top:9995;width:10774;height:2" coordorigin="797,9995" coordsize="10774,2">
              <v:shape style="position:absolute;left:797;top:9995;width:10774;height:2" coordorigin="797,9995" coordsize="10774,0" path="m797,9995l11571,9995e" filled="f" stroked="t" strokeweight=".694786pt" strokecolor="#7C7C7C">
                <v:path arrowok="t"/>
              </v:shape>
            </v:group>
            <v:group style="position:absolute;left:792;top:10233;width:10783;height:2" coordorigin="792,10233" coordsize="10783,2">
              <v:shape style="position:absolute;left:792;top:10233;width:10783;height:2" coordorigin="792,10233" coordsize="10783,0" path="m792,10233l11575,10233e" filled="f" stroked="t" strokeweight=".694786pt" strokecolor="#7C7C7C">
                <v:path arrowok="t"/>
              </v:shape>
            </v:group>
            <v:group style="position:absolute;left:797;top:10471;width:10774;height:2" coordorigin="797,10471" coordsize="10774,2">
              <v:shape style="position:absolute;left:797;top:10471;width:10774;height:2" coordorigin="797,10471" coordsize="10774,0" path="m797,10471l11571,10471e" filled="f" stroked="t" strokeweight=".694786pt" strokecolor="#7C7C7C">
                <v:path arrowok="t"/>
              </v:shape>
            </v:group>
            <v:group style="position:absolute;left:1980;top:11174;width:2;height:4562" coordorigin="1980,11174" coordsize="2,4562">
              <v:shape style="position:absolute;left:1980;top:11174;width:2;height:4562" coordorigin="1980,11174" coordsize="0,4562" path="m1980,15735l1980,11174e" filled="f" stroked="t" strokeweight=".694786pt" strokecolor="#7C7C7C">
                <v:path arrowok="t"/>
              </v:shape>
            </v:group>
            <v:group style="position:absolute;left:806;top:11103;width:2;height:4628" coordorigin="806,11103" coordsize="2,4628">
              <v:shape style="position:absolute;left:806;top:11103;width:2;height:4628" coordorigin="806,11103" coordsize="0,4628" path="m806,15731l806,11103e" filled="f" stroked="t" strokeweight=".694786pt" strokecolor="#878787">
                <v:path arrowok="t"/>
              </v:shape>
            </v:group>
            <v:group style="position:absolute;left:797;top:11183;width:10778;height:2" coordorigin="797,11183" coordsize="10778,2">
              <v:shape style="position:absolute;left:797;top:11183;width:10778;height:2" coordorigin="797,11183" coordsize="10778,0" path="m797,11183l11575,11183e" filled="f" stroked="t" strokeweight=".694786pt" strokecolor="#7C7C7C">
                <v:path arrowok="t"/>
              </v:shape>
            </v:group>
            <v:group style="position:absolute;left:7397;top:11174;width:2;height:4571" coordorigin="7397,11174" coordsize="2,4571">
              <v:shape style="position:absolute;left:7397;top:11174;width:2;height:4571" coordorigin="7397,11174" coordsize="0,4571" path="m7397,15745l7397,11174e" filled="f" stroked="t" strokeweight=".694786pt" strokecolor="#747474">
                <v:path arrowok="t"/>
              </v:shape>
            </v:group>
            <v:group style="position:absolute;left:792;top:11690;width:10783;height:2" coordorigin="792,11690" coordsize="10783,2">
              <v:shape style="position:absolute;left:792;top:11690;width:10783;height:2" coordorigin="792,11690" coordsize="10783,0" path="m792,11690l11575,11690e" filled="f" stroked="t" strokeweight=".694786pt" strokecolor="#7C7C7C">
                <v:path arrowok="t"/>
              </v:shape>
            </v:group>
            <v:group style="position:absolute;left:797;top:15731;width:10718;height:2" coordorigin="797,15731" coordsize="10718,2">
              <v:shape style="position:absolute;left:797;top:15731;width:10718;height:2" coordorigin="797,15731" coordsize="10718,0" path="m797,15731l11515,15731e" filled="f" stroked="t" strokeweight=".694786pt" strokecolor="#878787">
                <v:path arrowok="t"/>
              </v:shape>
            </v:group>
            <v:group style="position:absolute;left:1579;top:11174;width:2;height:4562" coordorigin="1579,11174" coordsize="2,4562">
              <v:shape style="position:absolute;left:1579;top:11174;width:2;height:4562" coordorigin="1579,11174" coordsize="0,4562" path="m1579,15735l1579,11174e" filled="f" stroked="t" strokeweight=".694786pt" strokecolor="#676767">
                <v:path arrowok="t"/>
              </v:shape>
            </v:group>
            <v:group style="position:absolute;left:797;top:13733;width:1705;height:2" coordorigin="797,13733" coordsize="1705,2">
              <v:shape style="position:absolute;left:797;top:13733;width:1705;height:2" coordorigin="797,13733" coordsize="1705,0" path="m797,13733l2501,13733e" filled="f" stroked="t" strokeweight=".694786pt" strokecolor="#8383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4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0" w:right="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0" w:lineRule="auto"/>
        <w:ind w:left="585" w:right="-161" w:firstLine="109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313131"/>
          <w:spacing w:val="-583"/>
          <w:w w:val="126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2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2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b/>
          <w:bCs/>
          <w:position w:val="0"/>
        </w:rPr>
        <w:t>B0YOK$EHIR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3" w:right="4234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202942pt;margin-top:7.012109pt;width:7.512197pt;height:19.5pt;mso-position-horizontal-relative:page;mso-position-vertical-relative:paragraph;z-index:-12892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AFAFAF"/>
                      <w:w w:val="55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AFAFAF"/>
                      <w:spacing w:val="-67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13131"/>
                      <w:spacing w:val="0"/>
                      <w:w w:val="60"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89"/>
        </w:rPr>
        <w:t>İZMİR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89"/>
        </w:rPr>
        <w:t>BÜYÜKŞEHİR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31"/>
          <w:w w:val="8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89"/>
        </w:rPr>
        <w:t>BELEDiYE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89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56"/>
        </w:rPr>
        <w:t>İ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39" w:lineRule="exact"/>
        <w:ind w:left="422" w:right="4358"/>
        <w:jc w:val="center"/>
        <w:tabs>
          <w:tab w:pos="21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93"/>
        </w:rPr>
        <w:t>iTFAiYE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</w:rPr>
        <w:t>nAiR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2"/>
        </w:rPr>
        <w:t>BAŞKANudı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6"/>
        </w:rPr>
        <w:t>Yangı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6"/>
        </w:rPr>
        <w:t>n</w:t>
      </w:r>
      <w:r>
        <w:rPr>
          <w:rFonts w:ascii="Arial" w:hAnsi="Arial" w:cs="Arial" w:eastAsia="Arial"/>
          <w:sz w:val="20"/>
          <w:szCs w:val="20"/>
          <w:color w:val="313131"/>
          <w:spacing w:val="4"/>
          <w:w w:val="96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ve</w:t>
      </w:r>
      <w:r>
        <w:rPr>
          <w:rFonts w:ascii="Arial" w:hAnsi="Arial" w:cs="Arial" w:eastAsia="Arial"/>
          <w:sz w:val="20"/>
          <w:szCs w:val="20"/>
          <w:color w:val="313131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Aci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l</w:t>
      </w:r>
      <w:r>
        <w:rPr>
          <w:rFonts w:ascii="Arial" w:hAnsi="Arial" w:cs="Arial" w:eastAsia="Arial"/>
          <w:sz w:val="20"/>
          <w:szCs w:val="20"/>
          <w:color w:val="313131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4"/>
        </w:rPr>
        <w:t>Müdahale</w:t>
      </w:r>
      <w:r>
        <w:rPr>
          <w:rFonts w:ascii="Arial" w:hAnsi="Arial" w:cs="Arial" w:eastAsia="Arial"/>
          <w:sz w:val="20"/>
          <w:szCs w:val="20"/>
          <w:color w:val="313131"/>
          <w:spacing w:val="30"/>
          <w:w w:val="94"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94"/>
        </w:rPr>
        <w:t>Şub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94"/>
        </w:rPr>
        <w:t>e</w:t>
      </w:r>
      <w:r>
        <w:rPr>
          <w:rFonts w:ascii="Arial" w:hAnsi="Arial" w:cs="Arial" w:eastAsia="Arial"/>
          <w:sz w:val="20"/>
          <w:szCs w:val="20"/>
          <w:color w:val="494949"/>
          <w:spacing w:val="-19"/>
          <w:w w:val="94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1"/>
        </w:rPr>
        <w:t>Müdürlüğü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3" w:lineRule="exact"/>
        <w:ind w:left="1057" w:right="5049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13131"/>
          <w:w w:val="80"/>
        </w:rPr>
        <w:t>Y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87"/>
        </w:rPr>
        <w:t>ANGIN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44"/>
          <w:w w:val="8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87"/>
        </w:rPr>
        <w:t>RAPORU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720" w:bottom="280" w:left="380" w:right="380"/>
          <w:cols w:num="2" w:equalWidth="0">
            <w:col w:w="1584" w:space="1644"/>
            <w:col w:w="7932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1" w:right="-20"/>
        <w:jc w:val="left"/>
        <w:tabs>
          <w:tab w:pos="1600" w:val="left"/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Ola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13/05/2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4"/>
          <w:w w:val="2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3049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30" w:right="-20"/>
        <w:jc w:val="left"/>
        <w:tabs>
          <w:tab w:pos="1620" w:val="left"/>
          <w:tab w:pos="3000" w:val="left"/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13/05/2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</w:rPr>
        <w:t>_!Kayıt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2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2739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99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5"/>
          <w:w w:val="13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-1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  <w:position w:val="-1"/>
        </w:rPr>
        <w:t>0:2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26" w:right="-20"/>
        <w:jc w:val="left"/>
        <w:tabs>
          <w:tab w:pos="1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2739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97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</w:rPr>
        <w:t>ı</w:t>
      </w:r>
      <w:r>
        <w:rPr>
          <w:rFonts w:ascii="Arial" w:hAnsi="Arial" w:cs="Arial" w:eastAsia="Arial"/>
          <w:sz w:val="25"/>
          <w:szCs w:val="25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D:2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7" w:lineRule="auto"/>
        <w:ind w:left="126" w:right="131"/>
        <w:jc w:val="left"/>
        <w:tabs>
          <w:tab w:pos="1440" w:val="left"/>
          <w:tab w:pos="3340" w:val="left"/>
          <w:tab w:pos="3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4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4" w:lineRule="exact"/>
        <w:ind w:left="33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5.900238pt;margin-top:.975837pt;width:59.976416pt;height:28pt;mso-position-horizontal-relative:page;mso-position-vertical-relative:paragraph;z-index:-12891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tabs>
                      <w:tab w:pos="560" w:val="left"/>
                      <w:tab w:pos="1060" w:val="left"/>
                    </w:tabs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494949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494949"/>
                      <w:spacing w:val="-53"/>
                      <w:w w:val="4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4949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494949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4949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49494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C6C6C6"/>
                      <w:spacing w:val="0"/>
                      <w:w w:val="40"/>
                      <w:position w:val="-1"/>
                    </w:rPr>
                    <w:t>:-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1490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97"/>
        </w:rPr>
        <w:t>X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16:08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9"/>
        </w:rPr>
        <w:t>II_el: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Yaı}gt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8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380"/>
          <w:cols w:num="2" w:equalWidth="0">
            <w:col w:w="5338" w:space="23"/>
            <w:col w:w="5799"/>
          </w:cols>
        </w:sectPr>
      </w:pPr>
      <w:rPr/>
    </w:p>
    <w:p>
      <w:pPr>
        <w:spacing w:before="23" w:after="0" w:line="240" w:lineRule="auto"/>
        <w:ind w:left="1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57" w:lineRule="auto"/>
        <w:ind w:right="-53" w:firstLine="6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3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9"/>
          <w:w w:val="1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Raşit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KÜÇÜKSARI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Arniri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Hıdı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Raşit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KÜÇÜKSARI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380"/>
          <w:cols w:num="3" w:equalWidth="0">
            <w:col w:w="1172" w:space="920"/>
            <w:col w:w="2466" w:space="981"/>
            <w:col w:w="5621"/>
          </w:cols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652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231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16:09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16:14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9" w:right="337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7" w:lineRule="auto"/>
        <w:ind w:left="9" w:right="3347" w:firstLine="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80" w:bottom="280" w:left="380" w:right="380"/>
          <w:cols w:num="3" w:equalWidth="0">
            <w:col w:w="617" w:space="1471"/>
            <w:col w:w="1952" w:space="512"/>
            <w:col w:w="6608"/>
          </w:cols>
        </w:sectPr>
      </w:pPr>
      <w:rPr/>
    </w:p>
    <w:p>
      <w:pPr>
        <w:spacing w:before="0" w:after="0" w:line="214" w:lineRule="exact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7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0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3" w:after="0" w:line="214" w:lineRule="exact"/>
        <w:ind w:left="209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Arnirini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380"/>
          <w:cols w:num="2" w:equalWidth="0">
            <w:col w:w="4205" w:space="352"/>
            <w:col w:w="6603"/>
          </w:cols>
        </w:sectPr>
      </w:pPr>
      <w:rPr/>
    </w:p>
    <w:p>
      <w:pPr>
        <w:spacing w:before="15" w:after="0" w:line="252" w:lineRule="auto"/>
        <w:ind w:left="126" w:right="-53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GörüldilğU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görüldU.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380"/>
          <w:cols w:num="2" w:equalWidth="0">
            <w:col w:w="1518" w:space="579"/>
            <w:col w:w="9063"/>
          </w:cols>
        </w:sectPr>
      </w:pPr>
      <w:rPr/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</w:rPr>
        <w:t>SöndOrme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</w:rPr>
        <w:t>ISöndürıne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yapılmadı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62" w:lineRule="auto"/>
        <w:ind w:left="676" w:right="-53" w:firstLine="-676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SöndOrmede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8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8.965271pt;margin-top:-6.276838pt;width:24.251927pt;height:19pt;mso-position-horizontal-relative:page;mso-position-vertical-relative:paragraph;z-index:-12890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tabs>
                      <w:tab w:pos="340" w:val="left"/>
                    </w:tabs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494949"/>
                      <w:spacing w:val="0"/>
                      <w:w w:val="52"/>
                    </w:rPr>
                    <w:t>ı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494949"/>
                      <w:spacing w:val="-53"/>
                      <w:w w:val="52"/>
                    </w:rPr>
                    <w:t> 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49494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494949"/>
                      <w:spacing w:val="0"/>
                      <w:w w:val="52"/>
                    </w:rPr>
                    <w:t>--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73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11"/>
          <w:w w:val="43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4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3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9"/>
          <w:w w:val="112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8"/>
          <w:position w:val="-4"/>
        </w:rPr>
        <w:t>Kg.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right="-20"/>
        <w:jc w:val="left"/>
        <w:tabs>
          <w:tab w:pos="5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606062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606062"/>
          <w:spacing w:val="-53"/>
          <w:w w:val="59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60606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606062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59"/>
          <w:position w:val="-1"/>
        </w:rPr>
        <w:t>--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380"/>
          <w:cols w:num="4" w:equalWidth="0">
            <w:col w:w="1335" w:space="739"/>
            <w:col w:w="2142" w:space="340"/>
            <w:col w:w="2716" w:space="634"/>
            <w:col w:w="3254"/>
          </w:cols>
        </w:sectPr>
      </w:pPr>
      <w:rPr/>
    </w:p>
    <w:p>
      <w:pPr>
        <w:spacing w:before="0" w:after="0" w:line="194" w:lineRule="exact"/>
        <w:ind w:left="10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104"/>
        </w:rPr>
        <w:t>Sigoıt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14" w:right="14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klima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llnitesi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televizyo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kanepe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cam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adetavize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3"/>
          <w:w w:val="13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2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7" w:lineRule="exact"/>
        <w:ind w:left="83" w:right="4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73"/>
        </w:rPr>
        <w:t>hşa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7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5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1"/>
          <w:w w:val="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islennıe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duvarla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kartonpiye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kavnı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9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7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2"/>
        </w:rPr>
        <w:t>Un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islenıne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55" w:right="807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5"/>
        </w:rPr>
        <w:t>örmUştUr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right="285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96"/>
        </w:rPr>
        <w:t>h'ahm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Dairede: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15.000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5.000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Toplanı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8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0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1"/>
          <w:w w:val="13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26" w:lineRule="exact"/>
        <w:ind w:left="14" w:right="103" w:firstLine="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dairede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göre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karşıda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çatısında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ekmek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pişirnıe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odunl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ocağı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bacasına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birikmi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bacada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içerisine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düşere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hacanı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kanepeyi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4" w:right="371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2"/>
          <w:w w:val="4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1"/>
        </w:rPr>
        <w:t>Bedeli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32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239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580" w:bottom="280" w:left="380" w:right="380"/>
          <w:cols w:num="2" w:equalWidth="0">
            <w:col w:w="1778" w:space="296"/>
            <w:col w:w="9086"/>
          </w:cols>
        </w:sectPr>
      </w:pPr>
      <w:rPr/>
    </w:p>
    <w:p>
      <w:pPr>
        <w:spacing w:before="34" w:after="0" w:line="214" w:lineRule="exact"/>
        <w:ind w:left="112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380"/>
        </w:sectPr>
      </w:pPr>
      <w:rPr/>
    </w:p>
    <w:p>
      <w:pPr>
        <w:spacing w:before="29" w:after="0" w:line="240" w:lineRule="auto"/>
        <w:ind w:left="11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107"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Raşit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KÜÇÜKSARI'ya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380"/>
          <w:cols w:num="2" w:equalWidth="0">
            <w:col w:w="1536" w:space="598"/>
            <w:col w:w="9026"/>
          </w:cols>
        </w:sectPr>
      </w:pPr>
      <w:rPr/>
    </w:p>
    <w:p>
      <w:pPr>
        <w:spacing w:before="0" w:after="0" w:line="306" w:lineRule="exact"/>
        <w:ind w:left="107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494949"/>
          <w:w w:val="70"/>
        </w:rPr>
        <w:t>Ekibin</w:t>
      </w:r>
      <w:r>
        <w:rPr>
          <w:rFonts w:ascii="Arial" w:hAnsi="Arial" w:cs="Arial" w:eastAsia="Arial"/>
          <w:sz w:val="27"/>
          <w:szCs w:val="27"/>
          <w:color w:val="49494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DönilşU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ifarih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13/05/2017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08" w:right="-69"/>
        <w:jc w:val="left"/>
        <w:tabs>
          <w:tab w:pos="980" w:val="left"/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10"/>
          <w:w w:val="11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99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1"/>
        </w:rPr>
        <w:t>3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17:00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380"/>
          <w:cols w:num="3" w:equalWidth="0">
            <w:col w:w="4558" w:space="1299"/>
            <w:col w:w="1011" w:space="1484"/>
            <w:col w:w="2808"/>
          </w:cols>
        </w:sectPr>
      </w:pPr>
      <w:rPr/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240" w:lineRule="auto"/>
        <w:ind w:left="2231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5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6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8" w:lineRule="exact"/>
        <w:ind w:left="5097" w:right="50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2" w:after="0" w:line="240" w:lineRule="auto"/>
        <w:ind w:left="2497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shape style="position:absolute;margin-left:39.360001pt;margin-top:8.946505pt;width:12.48pt;height:33.599998pt;mso-position-horizontal-relative:page;mso-position-vertical-relative:paragraph;z-index:-12895" type="#_x0000_t75">
            <v:imagedata r:id="rId6" o:title=""/>
          </v:shape>
        </w:pict>
      </w:r>
      <w:r>
        <w:rPr/>
        <w:pict>
          <v:shape style="position:absolute;margin-left:439.679993pt;margin-top:-3.533507pt;width:119.040001pt;height:106.559998pt;mso-position-horizontal-relative:page;mso-position-vertical-relative:paragraph;z-index:-12893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15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23" w:lineRule="exact"/>
        <w:ind w:left="3030" w:right="-2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2D334D"/>
          <w:w w:val="342"/>
          <w:position w:val="-25"/>
        </w:rPr>
        <w:t>W</w:t>
      </w:r>
      <w:r>
        <w:rPr>
          <w:rFonts w:ascii="Times New Roman" w:hAnsi="Times New Roman" w:cs="Times New Roman" w:eastAsia="Times New Roman"/>
          <w:sz w:val="40"/>
          <w:szCs w:val="40"/>
          <w:color w:val="2D334D"/>
          <w:spacing w:val="-55"/>
          <w:w w:val="100"/>
          <w:position w:val="-25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13131"/>
          <w:spacing w:val="0"/>
          <w:w w:val="109"/>
          <w:position w:val="-25"/>
        </w:rPr>
        <w:t>!;,;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380"/>
        </w:sectPr>
      </w:pPr>
      <w:rPr/>
    </w:p>
    <w:p>
      <w:pPr>
        <w:spacing w:before="0" w:after="0" w:line="399" w:lineRule="exact"/>
        <w:ind w:right="-20"/>
        <w:jc w:val="right"/>
        <w:tabs>
          <w:tab w:pos="54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23.095598pt;margin-top:44.472649pt;width:546.480938pt;height:782.087354pt;mso-position-horizontal-relative:page;mso-position-vertical-relative:page;z-index:-12894" coordorigin="462,889" coordsize="10930,15642">
            <v:shape style="position:absolute;left:3168;top:14611;width:4262;height:1920" type="#_x0000_t75">
              <v:imagedata r:id="rId8" o:title=""/>
            </v:shape>
            <v:group style="position:absolute;left:662;top:922;width:10714;height:2" coordorigin="662,922" coordsize="10714,2">
              <v:shape style="position:absolute;left:662;top:922;width:10714;height:2" coordorigin="662,922" coordsize="10714,0" path="m662,922l11375,922e" filled="f" stroked="t" strokeweight=".689421pt" strokecolor="#707070">
                <v:path arrowok="t"/>
              </v:shape>
            </v:group>
            <v:group style="position:absolute;left:2459;top:906;width:2;height:1267" coordorigin="2459,906" coordsize="2,1267">
              <v:shape style="position:absolute;left:2459;top:906;width:2;height:1267" coordorigin="2459,906" coordsize="0,1267" path="m2459,2173l2459,906e" filled="f" stroked="t" strokeweight=".689421pt" strokecolor="#575757">
                <v:path arrowok="t"/>
              </v:shape>
            </v:group>
            <v:group style="position:absolute;left:8995;top:915;width:2;height:1267" coordorigin="8995,915" coordsize="2,1267">
              <v:shape style="position:absolute;left:8995;top:915;width:2;height:1267" coordorigin="8995,915" coordsize="0,1267" path="m8995,2182l8995,915e" filled="f" stroked="t" strokeweight=".689421pt" strokecolor="#646464">
                <v:path arrowok="t"/>
              </v:shape>
            </v:group>
            <v:group style="position:absolute;left:11375;top:925;width:2;height:15252" coordorigin="11375,925" coordsize="2,15252">
              <v:shape style="position:absolute;left:11375;top:925;width:2;height:15252" coordorigin="11375,925" coordsize="0,15252" path="m11375,16176l11375,925e" filled="f" stroked="t" strokeweight=".689421pt" strokecolor="#676767">
                <v:path arrowok="t"/>
              </v:shape>
            </v:group>
            <v:group style="position:absolute;left:478;top:896;width:2;height:15285" coordorigin="478,896" coordsize="2,15285">
              <v:shape style="position:absolute;left:478;top:896;width:2;height:15285" coordorigin="478,896" coordsize="0,15285" path="m478,16181l478,896e" filled="f" stroked="t" strokeweight=".689421pt" strokecolor="#606060">
                <v:path arrowok="t"/>
              </v:shape>
            </v:group>
            <v:group style="position:absolute;left:478;top:2170;width:10902;height:2" coordorigin="478,2170" coordsize="10902,2">
              <v:shape style="position:absolute;left:478;top:2170;width:10902;height:2" coordorigin="478,2170" coordsize="10902,0" path="m478,2170l11380,2170e" filled="f" stroked="t" strokeweight=".689421pt" strokecolor="#707070">
                <v:path arrowok="t"/>
              </v:shape>
            </v:group>
            <v:group style="position:absolute;left:662;top:2405;width:10723;height:2" coordorigin="662,2405" coordsize="10723,2">
              <v:shape style="position:absolute;left:662;top:2405;width:10723;height:2" coordorigin="662,2405" coordsize="10723,0" path="m662,2405l11385,2405e" filled="f" stroked="t" strokeweight=".689421pt" strokecolor="#707070">
                <v:path arrowok="t"/>
              </v:shape>
            </v:group>
            <v:group style="position:absolute;left:956;top:2640;width:10429;height:2" coordorigin="956,2640" coordsize="10429,2">
              <v:shape style="position:absolute;left:956;top:2640;width:10429;height:2" coordorigin="956,2640" coordsize="10429,0" path="m956,2640l11385,2640e" filled="f" stroked="t" strokeweight=".689421pt" strokecolor="#707070">
                <v:path arrowok="t"/>
              </v:shape>
            </v:group>
            <v:group style="position:absolute;left:666;top:2874;width:10714;height:2" coordorigin="666,2874" coordsize="10714,2">
              <v:shape style="position:absolute;left:666;top:2874;width:10714;height:2" coordorigin="666,2874" coordsize="10714,0" path="m666,2874l11380,2874e" filled="f" stroked="t" strokeweight=".689421pt" strokecolor="#707070">
                <v:path arrowok="t"/>
              </v:shape>
            </v:group>
            <v:group style="position:absolute;left:2578;top:3109;width:8802;height:2" coordorigin="2578,3109" coordsize="8802,2">
              <v:shape style="position:absolute;left:2578;top:3109;width:8802;height:2" coordorigin="2578,3109" coordsize="8802,0" path="m2578,3109l11380,3109e" filled="f" stroked="t" strokeweight=".689421pt" strokecolor="#747474">
                <v:path arrowok="t"/>
              </v:shape>
            </v:group>
            <v:group style="position:absolute;left:662;top:3341;width:10718;height:2" coordorigin="662,3341" coordsize="10718,2">
              <v:shape style="position:absolute;left:662;top:3341;width:10718;height:2" coordorigin="662,3341" coordsize="10718,0" path="m662,3341l11380,3341e" filled="f" stroked="t" strokeweight=".689421pt" strokecolor="#707070">
                <v:path arrowok="t"/>
              </v:shape>
            </v:group>
            <v:group style="position:absolute;left:473;top:4109;width:10907;height:2" coordorigin="473,4109" coordsize="10907,2">
              <v:shape style="position:absolute;left:473;top:4109;width:10907;height:2" coordorigin="473,4109" coordsize="10907,0" path="m473,4109l11380,4109e" filled="f" stroked="t" strokeweight=".689421pt" strokecolor="#646464">
                <v:path arrowok="t"/>
              </v:shape>
            </v:group>
            <v:group style="position:absolute;left:2454;top:4097;width:2;height:12084" coordorigin="2454,4097" coordsize="2,12084">
              <v:shape style="position:absolute;left:2454;top:4097;width:2;height:12084" coordorigin="2454,4097" coordsize="0,12084" path="m2454,16181l2454,4097e" filled="f" stroked="t" strokeweight=".689421pt" strokecolor="#5B5B5B">
                <v:path arrowok="t"/>
              </v:shape>
            </v:group>
            <v:group style="position:absolute;left:3711;top:3327;width:2;height:788" coordorigin="3711,3327" coordsize="2,788">
              <v:shape style="position:absolute;left:3711;top:3327;width:2;height:788" coordorigin="3711,3327" coordsize="0,788" path="m3711,4116l3711,3327e" filled="f" stroked="t" strokeweight=".689421pt" strokecolor="#3F3F3F">
                <v:path arrowok="t"/>
              </v:shape>
            </v:group>
            <v:group style="position:absolute;left:6903;top:3337;width:2;height:788" coordorigin="6903,3337" coordsize="2,788">
              <v:shape style="position:absolute;left:6903;top:3337;width:2;height:788" coordorigin="6903,3337" coordsize="0,788" path="m6903,4125l6903,3337e" filled="f" stroked="t" strokeweight=".689421pt" strokecolor="#5B5B5B">
                <v:path arrowok="t"/>
              </v:shape>
            </v:group>
            <v:group style="position:absolute;left:2454;top:4585;width:8926;height:2" coordorigin="2454,4585" coordsize="8926,2">
              <v:shape style="position:absolute;left:2454;top:4585;width:8926;height:2" coordorigin="2454,4585" coordsize="8926,0" path="m2454,4585l11380,4585e" filled="f" stroked="t" strokeweight=".689421pt" strokecolor="#6B6B6B">
                <v:path arrowok="t"/>
              </v:shape>
            </v:group>
            <v:group style="position:absolute;left:4904;top:4820;width:6481;height:2" coordorigin="4904,4820" coordsize="6481,2">
              <v:shape style="position:absolute;left:4904;top:4820;width:6481;height:2" coordorigin="4904,4820" coordsize="6481,0" path="m4904,4820l11385,4820e" filled="f" stroked="t" strokeweight=".689421pt" strokecolor="#707070">
                <v:path arrowok="t"/>
              </v:shape>
            </v:group>
            <v:group style="position:absolute;left:4904;top:5057;width:6481;height:2" coordorigin="4904,5057" coordsize="6481,2">
              <v:shape style="position:absolute;left:4904;top:5057;width:6481;height:2" coordorigin="4904,5057" coordsize="6481,0" path="m4904,5057l11385,5057e" filled="f" stroked="t" strokeweight=".689421pt" strokecolor="#707070">
                <v:path arrowok="t"/>
              </v:shape>
            </v:group>
            <v:group style="position:absolute;left:4916;top:4576;width:2;height:1933" coordorigin="4916,4576" coordsize="2,1933">
              <v:shape style="position:absolute;left:4916;top:4576;width:2;height:1933" coordorigin="4916,4576" coordsize="0,1933" path="m4916,6509l4916,4576e" filled="f" stroked="t" strokeweight=".689421pt" strokecolor="#5B5B5B">
                <v:path arrowok="t"/>
              </v:shape>
            </v:group>
            <v:group style="position:absolute;left:4909;top:5294;width:6476;height:2" coordorigin="4909,5294" coordsize="6476,2">
              <v:shape style="position:absolute;left:4909;top:5294;width:6476;height:2" coordorigin="4909,5294" coordsize="6476,0" path="m4909,5294l11385,5294e" filled="f" stroked="t" strokeweight=".689421pt" strokecolor="#747474">
                <v:path arrowok="t"/>
              </v:shape>
            </v:group>
            <v:group style="position:absolute;left:473;top:4346;width:10907;height:2" coordorigin="473,4346" coordsize="10907,2">
              <v:shape style="position:absolute;left:473;top:4346;width:10907;height:2" coordorigin="473,4346" coordsize="10907,0" path="m473,4346l11380,4346e" filled="f" stroked="t" strokeweight=".689421pt" strokecolor="#707070">
                <v:path arrowok="t"/>
              </v:shape>
            </v:group>
            <v:group style="position:absolute;left:2454;top:5526;width:8926;height:2" coordorigin="2454,5526" coordsize="8926,2">
              <v:shape style="position:absolute;left:2454;top:5526;width:8926;height:2" coordorigin="2454,5526" coordsize="8926,0" path="m2454,5526l11380,5526e" filled="f" stroked="t" strokeweight=".689421pt" strokecolor="#707070">
                <v:path arrowok="t"/>
              </v:shape>
            </v:group>
            <v:group style="position:absolute;left:7726;top:5754;width:2;height:765" coordorigin="7726,5754" coordsize="2,765">
              <v:shape style="position:absolute;left:7726;top:5754;width:2;height:765" coordorigin="7726,5754" coordsize="0,765" path="m7726,6518l7726,5754e" filled="f" stroked="t" strokeweight=".689421pt" strokecolor="#606060">
                <v:path arrowok="t"/>
              </v:shape>
            </v:group>
            <v:group style="position:absolute;left:2450;top:6223;width:8935;height:2" coordorigin="2450,6223" coordsize="8935,2">
              <v:shape style="position:absolute;left:2450;top:6223;width:8935;height:2" coordorigin="2450,6223" coordsize="8935,0" path="m2450,6223l11385,6223e" filled="f" stroked="t" strokeweight=".689421pt" strokecolor="#707070">
                <v:path arrowok="t"/>
              </v:shape>
            </v:group>
            <v:group style="position:absolute;left:2450;top:6504;width:8935;height:2" coordorigin="2450,6504" coordsize="8935,2">
              <v:shape style="position:absolute;left:2450;top:6504;width:8935;height:2" coordorigin="2450,6504" coordsize="8935,0" path="m2450,6504l11385,6504e" filled="f" stroked="t" strokeweight=".689421pt" strokecolor="#707070">
                <v:path arrowok="t"/>
              </v:shape>
            </v:group>
            <v:group style="position:absolute;left:4918;top:7194;width:2;height:723" coordorigin="4918,7194" coordsize="2,723">
              <v:shape style="position:absolute;left:4918;top:7194;width:2;height:723" coordorigin="4918,7194" coordsize="0,723" path="m4918,7917l4918,7194e" filled="f" stroked="t" strokeweight=".689421pt" strokecolor="#5B5B5B">
                <v:path arrowok="t"/>
              </v:shape>
            </v:group>
            <v:group style="position:absolute;left:4904;top:7443;width:6481;height:2" coordorigin="4904,7443" coordsize="6481,2">
              <v:shape style="position:absolute;left:4904;top:7443;width:6481;height:2" coordorigin="4904,7443" coordsize="6481,0" path="m4904,7443l11385,7443e" filled="f" stroked="t" strokeweight=".689421pt" strokecolor="#747474">
                <v:path arrowok="t"/>
              </v:shape>
            </v:group>
            <v:group style="position:absolute;left:4909;top:7678;width:6476;height:2" coordorigin="4909,7678" coordsize="6476,2">
              <v:shape style="position:absolute;left:4909;top:7678;width:6476;height:2" coordorigin="4909,7678" coordsize="6476,0" path="m4909,7678l11385,7678e" filled="f" stroked="t" strokeweight=".689421pt" strokecolor="#707070">
                <v:path arrowok="t"/>
              </v:shape>
            </v:group>
            <v:group style="position:absolute;left:662;top:9958;width:10718;height:2" coordorigin="662,9958" coordsize="10718,2">
              <v:shape style="position:absolute;left:662;top:9958;width:10718;height:2" coordorigin="662,9958" coordsize="10718,0" path="m662,9958l11380,9958e" filled="f" stroked="t" strokeweight=".689421pt" strokecolor="#707070">
                <v:path arrowok="t"/>
              </v:shape>
            </v:group>
            <v:group style="position:absolute;left:478;top:5758;width:10902;height:2" coordorigin="478,5758" coordsize="10902,2">
              <v:shape style="position:absolute;left:478;top:5758;width:10902;height:2" coordorigin="478,5758" coordsize="10902,0" path="m478,5758l11380,5758e" filled="f" stroked="t" strokeweight=".689421pt" strokecolor="#707070">
                <v:path arrowok="t"/>
              </v:shape>
            </v:group>
            <v:group style="position:absolute;left:662;top:6739;width:10723;height:2" coordorigin="662,6739" coordsize="10723,2">
              <v:shape style="position:absolute;left:662;top:6739;width:10723;height:2" coordorigin="662,6739" coordsize="10723,0" path="m662,6739l11385,6739e" filled="f" stroked="t" strokeweight=".689421pt" strokecolor="#707070">
                <v:path arrowok="t"/>
              </v:shape>
            </v:group>
            <v:group style="position:absolute;left:634;top:7199;width:10750;height:2" coordorigin="634,7199" coordsize="10750,2">
              <v:shape style="position:absolute;left:634;top:7199;width:10750;height:2" coordorigin="634,7199" coordsize="10750,0" path="m634,7199l11385,7199e" filled="f" stroked="t" strokeweight=".689421pt" strokecolor="#707070">
                <v:path arrowok="t"/>
              </v:shape>
            </v:group>
            <v:group style="position:absolute;left:956;top:7912;width:10424;height:2" coordorigin="956,7912" coordsize="10424,2">
              <v:shape style="position:absolute;left:956;top:7912;width:10424;height:2" coordorigin="956,7912" coordsize="10424,0" path="m956,7912l11380,7912e" filled="f" stroked="t" strokeweight=".689421pt" strokecolor="#707070">
                <v:path arrowok="t"/>
              </v:shape>
            </v:group>
            <v:group style="position:absolute;left:473;top:8818;width:10907;height:2" coordorigin="473,8818" coordsize="10907,2">
              <v:shape style="position:absolute;left:473;top:8818;width:10907;height:2" coordorigin="473,8818" coordsize="10907,0" path="m473,8818l11380,8818e" filled="f" stroked="t" strokeweight=".689421pt" strokecolor="#707070">
                <v:path arrowok="t"/>
              </v:shape>
            </v:group>
            <v:group style="position:absolute;left:469;top:11190;width:947;height:2" coordorigin="469,11190" coordsize="947,2">
              <v:shape style="position:absolute;left:469;top:11190;width:947;height:2" coordorigin="469,11190" coordsize="947,0" path="m469,11190l1416,11190e" filled="f" stroked="t" strokeweight=".689421pt" strokecolor="#707070">
                <v:path arrowok="t"/>
              </v:shape>
            </v:group>
            <v:group style="position:absolute;left:1248;top:11183;width:2;height:4998" coordorigin="1248,11183" coordsize="2,4998">
              <v:shape style="position:absolute;left:1248;top:11183;width:2;height:4998" coordorigin="1248,11183" coordsize="0,4998" path="m1248,16181l1248,11183e" filled="f" stroked="t" strokeweight=".689421pt" strokecolor="#606060">
                <v:path arrowok="t"/>
              </v:shape>
            </v:group>
            <v:group style="position:absolute;left:469;top:10207;width:10916;height:2" coordorigin="469,10207" coordsize="10916,2">
              <v:shape style="position:absolute;left:469;top:10207;width:10916;height:2" coordorigin="469,10207" coordsize="10916,0" path="m469,10207l11385,10207e" filled="f" stroked="t" strokeweight=".689421pt" strokecolor="#707070">
                <v:path arrowok="t"/>
              </v:shape>
            </v:group>
            <v:group style="position:absolute;left:469;top:10461;width:10916;height:2" coordorigin="469,10461" coordsize="10916,2">
              <v:shape style="position:absolute;left:469;top:10461;width:10916;height:2" coordorigin="469,10461" coordsize="10916,0" path="m469,10461l11385,10461e" filled="f" stroked="t" strokeweight=".689421pt" strokecolor="#747474">
                <v:path arrowok="t"/>
              </v:shape>
            </v:group>
            <v:group style="position:absolute;left:1804;top:11366;width:2;height:4810" coordorigin="1804,11366" coordsize="2,4810">
              <v:shape style="position:absolute;left:1804;top:11366;width:2;height:4810" coordorigin="1804,11366" coordsize="0,4810" path="m1804,16176l1804,11366e" filled="f" stroked="t" strokeweight=".689421pt" strokecolor="#5B5B5B">
                <v:path arrowok="t"/>
              </v:shape>
            </v:group>
            <v:group style="position:absolute;left:469;top:11451;width:10911;height:2" coordorigin="469,11451" coordsize="10911,2">
              <v:shape style="position:absolute;left:469;top:11451;width:10911;height:2" coordorigin="469,11451" coordsize="10911,0" path="m469,11451l11380,11451e" filled="f" stroked="t" strokeweight=".689421pt" strokecolor="#707070">
                <v:path arrowok="t"/>
              </v:shape>
            </v:group>
            <v:group style="position:absolute;left:473;top:13656;width:1990;height:2" coordorigin="473,13656" coordsize="1990,2">
              <v:shape style="position:absolute;left:473;top:13656;width:1990;height:2" coordorigin="473,13656" coordsize="1990,0" path="m473,13656l2464,13656e" filled="f" stroked="t" strokeweight=".689421pt" strokecolor="#707070">
                <v:path arrowok="t"/>
              </v:shape>
            </v:group>
            <v:group style="position:absolute;left:469;top:16172;width:10911;height:2" coordorigin="469,16172" coordsize="10911,2">
              <v:shape style="position:absolute;left:469;top:16172;width:10911;height:2" coordorigin="469,16172" coordsize="10911,0" path="m469,16172l11380,16172e" filled="f" stroked="t" strokeweight=".689421pt" strokecolor="#77777C">
                <v:path arrowok="t"/>
              </v:shape>
            </v:group>
            <v:group style="position:absolute;left:7292;top:11193;width:2;height:4993" coordorigin="7292,11193" coordsize="2,4993">
              <v:shape style="position:absolute;left:7292;top:11193;width:2;height:4993" coordorigin="7292,11193" coordsize="0,4993" path="m7292,16186l7292,11193e" filled="f" stroked="t" strokeweight=".689421pt" strokecolor="#6767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5"/>
          <w:szCs w:val="15"/>
          <w:color w:val="494949"/>
          <w:w w:val="109"/>
        </w:rPr>
        <w:t>r:ı</w:t>
      </w:r>
      <w:r>
        <w:rPr>
          <w:rFonts w:ascii="Arial" w:hAnsi="Arial" w:cs="Arial" w:eastAsia="Arial"/>
          <w:sz w:val="15"/>
          <w:szCs w:val="15"/>
          <w:color w:val="494949"/>
          <w:spacing w:val="-19"/>
          <w:w w:val="110"/>
        </w:rPr>
        <w:t>n</w:t>
      </w:r>
      <w:r>
        <w:rPr>
          <w:rFonts w:ascii="Arial" w:hAnsi="Arial" w:cs="Arial" w:eastAsia="Arial"/>
          <w:sz w:val="15"/>
          <w:szCs w:val="15"/>
          <w:color w:val="606062"/>
          <w:spacing w:val="0"/>
          <w:w w:val="89"/>
        </w:rPr>
        <w:t>ı:,</w:t>
      </w:r>
      <w:r>
        <w:rPr>
          <w:rFonts w:ascii="Arial" w:hAnsi="Arial" w:cs="Arial" w:eastAsia="Arial"/>
          <w:sz w:val="15"/>
          <w:szCs w:val="15"/>
          <w:color w:val="606062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606062"/>
          <w:spacing w:val="0"/>
          <w:w w:val="100"/>
        </w:rPr>
      </w:r>
      <w:r>
        <w:rPr>
          <w:rFonts w:ascii="Arial" w:hAnsi="Arial" w:cs="Arial" w:eastAsia="Arial"/>
          <w:sz w:val="39"/>
          <w:szCs w:val="39"/>
          <w:color w:val="3F4182"/>
          <w:spacing w:val="0"/>
          <w:w w:val="42"/>
        </w:rPr>
        <w:t>1</w:t>
      </w:r>
      <w:r>
        <w:rPr>
          <w:rFonts w:ascii="Arial" w:hAnsi="Arial" w:cs="Arial" w:eastAsia="Arial"/>
          <w:sz w:val="39"/>
          <w:szCs w:val="39"/>
          <w:color w:val="3F4182"/>
          <w:spacing w:val="3"/>
          <w:w w:val="42"/>
        </w:rPr>
        <w:t>7</w:t>
      </w:r>
      <w:r>
        <w:rPr>
          <w:rFonts w:ascii="Arial" w:hAnsi="Arial" w:cs="Arial" w:eastAsia="Arial"/>
          <w:sz w:val="39"/>
          <w:szCs w:val="39"/>
          <w:color w:val="424667"/>
          <w:spacing w:val="0"/>
          <w:w w:val="42"/>
        </w:rPr>
        <w:t>'</w:t>
      </w:r>
      <w:r>
        <w:rPr>
          <w:rFonts w:ascii="Arial" w:hAnsi="Arial" w:cs="Arial" w:eastAsia="Arial"/>
          <w:sz w:val="39"/>
          <w:szCs w:val="39"/>
          <w:color w:val="424667"/>
          <w:spacing w:val="0"/>
          <w:w w:val="42"/>
        </w:rPr>
        <w:t> </w:t>
      </w:r>
      <w:r>
        <w:rPr>
          <w:rFonts w:ascii="Arial" w:hAnsi="Arial" w:cs="Arial" w:eastAsia="Arial"/>
          <w:sz w:val="39"/>
          <w:szCs w:val="39"/>
          <w:color w:val="424667"/>
          <w:spacing w:val="28"/>
          <w:w w:val="4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06062"/>
          <w:spacing w:val="0"/>
          <w:w w:val="140"/>
        </w:rPr>
        <w:t>'7</w:t>
      </w:r>
      <w:r>
        <w:rPr>
          <w:rFonts w:ascii="Times New Roman" w:hAnsi="Times New Roman" w:cs="Times New Roman" w:eastAsia="Times New Roman"/>
          <w:sz w:val="11"/>
          <w:szCs w:val="11"/>
          <w:color w:val="606062"/>
          <w:spacing w:val="0"/>
          <w:w w:val="140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606062"/>
          <w:spacing w:val="8"/>
          <w:w w:val="140"/>
        </w:rPr>
        <w:t> </w:t>
      </w:r>
      <w:r>
        <w:rPr>
          <w:rFonts w:ascii="Arial" w:hAnsi="Arial" w:cs="Arial" w:eastAsia="Arial"/>
          <w:sz w:val="17"/>
          <w:szCs w:val="17"/>
          <w:color w:val="282A74"/>
          <w:spacing w:val="0"/>
          <w:w w:val="90"/>
          <w:i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380"/>
          <w:cols w:num="2" w:equalWidth="0">
            <w:col w:w="3755" w:space="1450"/>
            <w:col w:w="5955"/>
          </w:cols>
        </w:sectPr>
      </w:pPr>
      <w:rPr/>
    </w:p>
    <w:p>
      <w:pPr>
        <w:spacing w:before="0" w:after="0" w:line="297" w:lineRule="exact"/>
        <w:ind w:left="104" w:right="-171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160004pt;margin-top:14.857355pt;width:63.756003pt;height:72pt;mso-position-horizontal-relative:page;mso-position-vertical-relative:paragraph;z-index:-1288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83A3B"/>
                      <w:spacing w:val="0"/>
                      <w:w w:val="253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7"/>
          <w:szCs w:val="87"/>
          <w:color w:val="232323"/>
          <w:spacing w:val="-871"/>
          <w:w w:val="180"/>
          <w:position w:val="-56"/>
        </w:rPr>
        <w:t>1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6"/>
          <w:position w:val="-68"/>
        </w:rPr>
        <w:t>IZ</w:t>
      </w:r>
      <w:r>
        <w:rPr>
          <w:rFonts w:ascii="Arial" w:hAnsi="Arial" w:cs="Arial" w:eastAsia="Arial"/>
          <w:sz w:val="14"/>
          <w:szCs w:val="14"/>
          <w:color w:val="232323"/>
          <w:spacing w:val="-24"/>
          <w:w w:val="100"/>
          <w:position w:val="-68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7"/>
          <w:position w:val="-68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4" w:lineRule="atLeas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3"/>
        </w:rPr>
        <w:t>BAŞKANLlCa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40" w:bottom="280" w:left="140" w:right="80"/>
          <w:cols w:num="2" w:equalWidth="0">
            <w:col w:w="1226" w:space="2282"/>
            <w:col w:w="8192"/>
          </w:cols>
        </w:sectPr>
      </w:pPr>
      <w:rPr/>
    </w:p>
    <w:p>
      <w:pPr>
        <w:spacing w:before="0" w:after="0" w:line="254" w:lineRule="atLeast"/>
        <w:ind w:left="3393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85" w:lineRule="atLeast"/>
        <w:ind w:left="59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32323"/>
          <w:spacing w:val="0"/>
          <w:w w:val="104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</w:sectPr>
      </w:pPr>
      <w:rPr/>
    </w:p>
    <w:p>
      <w:pPr>
        <w:spacing w:before="0" w:after="0" w:line="145" w:lineRule="atLeast"/>
        <w:ind w:left="551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2323"/>
          <w:spacing w:val="0"/>
          <w:w w:val="89"/>
        </w:rPr>
        <w:t>BÜYÜKŞEHIR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503" w:lineRule="atLeast"/>
        <w:ind w:right="1343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BDBFC1"/>
          <w:spacing w:val="0"/>
          <w:w w:val="104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63" w:after="0" w:line="76" w:lineRule="exact"/>
        <w:ind w:right="1365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AAAFAF"/>
          <w:spacing w:val="0"/>
          <w:w w:val="55"/>
          <w:position w:val="-1"/>
        </w:rPr>
        <w:t>•'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right="-20"/>
        <w:jc w:val="left"/>
        <w:tabs>
          <w:tab w:pos="6440" w:val="left"/>
          <w:tab w:pos="704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BDBFC1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BDBFC1"/>
          <w:spacing w:val="-47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BDBFC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BDBFC1"/>
          <w:spacing w:val="0"/>
          <w:w w:val="100"/>
          <w:position w:val="-2"/>
        </w:rPr>
      </w:r>
      <w:r>
        <w:rPr>
          <w:rFonts w:ascii="Arial" w:hAnsi="Arial" w:cs="Arial" w:eastAsia="Arial"/>
          <w:sz w:val="7"/>
          <w:szCs w:val="7"/>
          <w:color w:val="BDBFC1"/>
          <w:spacing w:val="0"/>
          <w:w w:val="546"/>
          <w:position w:val="-2"/>
        </w:rPr>
        <w:t>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15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3"/>
          <w:position w:val="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  <w:cols w:num="2" w:equalWidth="0">
            <w:col w:w="1487" w:space="1527"/>
            <w:col w:w="8686"/>
          </w:cols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5" w:after="0" w:line="263" w:lineRule="auto"/>
        <w:ind w:left="110" w:right="3078" w:firstLine="-10"/>
        <w:jc w:val="left"/>
        <w:tabs>
          <w:tab w:pos="1480" w:val="left"/>
          <w:tab w:pos="2840" w:val="left"/>
          <w:tab w:pos="4240" w:val="left"/>
          <w:tab w:pos="526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:13.05.2017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F0F0F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0F0F0F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No:23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:15:48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9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8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2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8"/>
        </w:rPr>
        <w:t>!KayıtNo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:3048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</w:rPr>
        <w:t>jBildirimA1an:ErBahadır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7"/>
        </w:rPr>
        <w:t>NDURAN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Üçeylül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Kumkuy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Ööemjş!İZ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2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left="110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-1"/>
        </w:rPr>
        <w:t>Dojtr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-1"/>
        </w:rPr>
        <w:t>Üçeylül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-1"/>
        </w:rPr>
        <w:t>Kumkuy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5"/>
          <w:position w:val="-1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-9"/>
          <w:w w:val="106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3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8"/>
          <w:position w:val="-1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</w:sectPr>
      </w:pPr>
      <w:rPr/>
    </w:p>
    <w:p>
      <w:pPr>
        <w:spacing w:before="30" w:after="0" w:line="258" w:lineRule="auto"/>
        <w:ind w:left="110" w:right="-14" w:firstLine="-10"/>
        <w:jc w:val="left"/>
        <w:tabs>
          <w:tab w:pos="1460" w:val="left"/>
          <w:tab w:pos="3320" w:val="left"/>
          <w:tab w:pos="4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B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6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ind w:left="334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5.040009pt;margin-top:2.286205pt;width:83.938482pt;height:28pt;mso-position-horizontal-relative:page;mso-position-vertical-relative:paragraph;z-index:-12886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tabs>
                      <w:tab w:pos="600" w:val="left"/>
                      <w:tab w:pos="1580" w:val="left"/>
                    </w:tabs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0F0F0F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F0F0F"/>
                      <w:spacing w:val="-59"/>
                      <w:w w:val="4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F0F0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F0F0F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F0F0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F0F0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32323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Setonaı-me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100"/>
          <w:u w:val="single" w:color="0000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5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6E7070"/>
          <w:spacing w:val="0"/>
          <w:w w:val="56"/>
        </w:rPr>
        <w:t>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40" w:after="0" w:line="240" w:lineRule="auto"/>
        <w:ind w:left="16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4" w:after="0" w:line="201" w:lineRule="exact"/>
        <w:ind w:left="5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B"/>
          <w:w w:val="98"/>
          <w:position w:val="-2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w w:val="97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F0F0F"/>
          <w:spacing w:val="0"/>
          <w:w w:val="66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F0F0F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-2"/>
        </w:rPr>
        <w:t>amr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8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4"/>
          <w:w w:val="92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0F0F0F"/>
          <w:spacing w:val="-4"/>
          <w:w w:val="192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9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F0F0F"/>
          <w:spacing w:val="0"/>
          <w:w w:val="192"/>
          <w:position w:val="1"/>
        </w:rPr>
        <w:t>------------</w:t>
      </w:r>
      <w:r>
        <w:rPr>
          <w:rFonts w:ascii="Times New Roman" w:hAnsi="Times New Roman" w:cs="Times New Roman" w:eastAsia="Times New Roman"/>
          <w:sz w:val="19"/>
          <w:szCs w:val="19"/>
          <w:color w:val="0F0F0F"/>
          <w:spacing w:val="-3"/>
          <w:w w:val="192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91"/>
          <w:position w:val="1"/>
        </w:rPr>
        <w:t>--------------------------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5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</w:rPr>
        <w:t>KontrolAltınaAlma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:15:58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  <w:cols w:num="2" w:equalWidth="0">
            <w:col w:w="5865" w:space="105"/>
            <w:col w:w="5730"/>
          </w:cols>
        </w:sectPr>
      </w:pPr>
      <w:rPr/>
    </w:p>
    <w:p>
      <w:pPr>
        <w:spacing w:before="10" w:after="0" w:line="240" w:lineRule="auto"/>
        <w:ind w:left="119" w:right="-73"/>
        <w:jc w:val="left"/>
        <w:tabs>
          <w:tab w:pos="184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4"/>
          <w:w w:val="55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18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ERGENÇ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847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-1"/>
        </w:rPr>
        <w:t>15:49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  <w:position w:val="-1"/>
        </w:rPr>
        <w:t>15:54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  <w:cols w:num="2" w:equalWidth="0">
            <w:col w:w="7165" w:space="174"/>
            <w:col w:w="4361"/>
          </w:cols>
        </w:sectPr>
      </w:pPr>
      <w:rPr/>
    </w:p>
    <w:p>
      <w:pPr>
        <w:spacing w:before="1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35" w:lineRule="exact"/>
        <w:ind w:left="100" w:right="-20"/>
        <w:jc w:val="left"/>
        <w:tabs>
          <w:tab w:pos="11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05050"/>
          <w:spacing w:val="0"/>
          <w:w w:val="235"/>
          <w:position w:val="-2"/>
        </w:rPr>
        <w:t>r--</w:t>
      </w:r>
      <w:r>
        <w:rPr>
          <w:rFonts w:ascii="Arial" w:hAnsi="Arial" w:cs="Arial" w:eastAsia="Arial"/>
          <w:sz w:val="14"/>
          <w:szCs w:val="14"/>
          <w:color w:val="50505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505050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36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14" w:right="-68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1"/>
        </w:rPr>
        <w:t>Ekıp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19" w:right="1109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1"/>
        </w:rPr>
        <w:t>EkipAmirini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6" w:lineRule="auto"/>
        <w:ind w:left="10" w:right="4670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  <w:cols w:num="3" w:equalWidth="0">
            <w:col w:w="1278" w:space="569"/>
            <w:col w:w="2193" w:space="380"/>
            <w:col w:w="7280"/>
          </w:cols>
        </w:sectPr>
      </w:pPr>
      <w:rPr/>
    </w:p>
    <w:p>
      <w:pPr>
        <w:spacing w:before="25" w:after="0" w:line="240" w:lineRule="auto"/>
        <w:ind w:left="10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</w:rPr>
        <w:t>piayı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3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  <w:cols w:num="2" w:equalWidth="0">
            <w:col w:w="1564" w:space="302"/>
            <w:col w:w="9834"/>
          </w:cols>
        </w:sectPr>
      </w:pPr>
      <w:rPr/>
    </w:p>
    <w:p>
      <w:pPr>
        <w:spacing w:before="20" w:after="0" w:line="240" w:lineRule="auto"/>
        <w:ind w:left="16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4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-16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8" w:lineRule="exact"/>
        <w:ind w:right="-87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8"/>
          <w:w w:val="3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Kqgük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0" w:lineRule="exact"/>
        <w:ind w:left="29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27"/>
          <w:szCs w:val="27"/>
          <w:color w:val="232323"/>
          <w:spacing w:val="0"/>
          <w:w w:val="140"/>
        </w:rPr>
        <w:t>ı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0F0F0F"/>
          <w:spacing w:val="0"/>
          <w:w w:val="55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  <w:cols w:num="4" w:equalWidth="0">
            <w:col w:w="1561" w:space="545"/>
            <w:col w:w="1000" w:space="1313"/>
            <w:col w:w="2801" w:space="699"/>
            <w:col w:w="3781"/>
          </w:cols>
        </w:sectPr>
      </w:pPr>
      <w:rPr/>
    </w:p>
    <w:p>
      <w:pPr>
        <w:spacing w:before="0" w:after="0" w:line="215" w:lineRule="exact"/>
        <w:ind w:left="18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4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-13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19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8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rvangı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2"/>
        </w:rPr>
        <w:t>Neden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2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22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4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4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9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utuşturması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</w:sectPr>
      </w:pPr>
      <w:rPr/>
    </w:p>
    <w:p>
      <w:pPr>
        <w:spacing w:before="35" w:after="0" w:line="240" w:lineRule="auto"/>
        <w:ind w:left="100" w:right="183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11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100" w:right="300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Yaıı"'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8"/>
        </w:rPr>
        <w:t>rre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8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7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32323"/>
          <w:spacing w:val="0"/>
          <w:w w:val="176"/>
          <w:i/>
        </w:rPr>
        <w:t>i</w:t>
      </w:r>
      <w:r>
        <w:rPr>
          <w:rFonts w:ascii="Times New Roman" w:hAnsi="Times New Roman" w:cs="Times New Roman" w:eastAsia="Times New Roman"/>
          <w:sz w:val="11"/>
          <w:szCs w:val="11"/>
          <w:color w:val="232323"/>
          <w:spacing w:val="4"/>
          <w:w w:val="17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5" w:lineRule="exact"/>
        <w:ind w:left="119" w:right="118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86"/>
          <w:position w:val="1"/>
        </w:rPr>
        <w:t>I</w:t>
      </w:r>
      <w:r>
        <w:rPr>
          <w:rFonts w:ascii="Arial" w:hAnsi="Arial" w:cs="Arial" w:eastAsia="Arial"/>
          <w:sz w:val="27"/>
          <w:szCs w:val="27"/>
          <w:color w:val="232323"/>
          <w:spacing w:val="-18"/>
          <w:w w:val="8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-1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7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9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1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68" w:lineRule="exact"/>
        <w:ind w:left="710" w:right="-69"/>
        <w:jc w:val="left"/>
        <w:tabs>
          <w:tab w:pos="1220" w:val="left"/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76"/>
          <w:position w:val="-4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76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7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4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67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w w:val="9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9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6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:16:09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100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  <w:cols w:num="3" w:equalWidth="0">
            <w:col w:w="4647" w:space="1136"/>
            <w:col w:w="1348" w:space="1503"/>
            <w:col w:w="3066"/>
          </w:cols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20" w:lineRule="exact"/>
        <w:ind w:right="-25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8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  <w:position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8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8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7"/>
          <w:w w:val="100"/>
          <w:position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3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4"/>
          <w:w w:val="103"/>
          <w:position w:val="38"/>
        </w:rPr>
        <w:t>n</w:t>
      </w:r>
      <w:r>
        <w:rPr>
          <w:rFonts w:ascii="Times New Roman" w:hAnsi="Times New Roman" w:cs="Times New Roman" w:eastAsia="Times New Roman"/>
          <w:sz w:val="142"/>
          <w:szCs w:val="142"/>
          <w:color w:val="232323"/>
          <w:spacing w:val="-420"/>
          <w:w w:val="1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3"/>
          <w:position w:val="38"/>
        </w:rPr>
        <w:t>g</w:t>
      </w:r>
      <w:r>
        <w:rPr>
          <w:rFonts w:ascii="Times New Roman" w:hAnsi="Times New Roman" w:cs="Times New Roman" w:eastAsia="Times New Roman"/>
          <w:sz w:val="142"/>
          <w:szCs w:val="142"/>
          <w:color w:val="232323"/>
          <w:spacing w:val="-630"/>
          <w:w w:val="2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3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3"/>
          <w:position w:val="3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3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8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3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4"/>
          <w:position w:val="3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4"/>
          <w:position w:val="3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38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423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83A3B"/>
          <w:spacing w:val="0"/>
          <w:w w:val="75"/>
          <w:position w:val="-3"/>
        </w:rPr>
        <w:t>2</w:t>
      </w:r>
      <w:r>
        <w:rPr>
          <w:rFonts w:ascii="Arial" w:hAnsi="Arial" w:cs="Arial" w:eastAsia="Arial"/>
          <w:sz w:val="27"/>
          <w:szCs w:val="27"/>
          <w:color w:val="383A3B"/>
          <w:spacing w:val="14"/>
          <w:w w:val="75"/>
          <w:position w:val="-3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83A3B"/>
          <w:spacing w:val="0"/>
          <w:w w:val="100"/>
          <w:i/>
          <w:position w:val="-3"/>
        </w:rPr>
        <w:t>ı</w:t>
      </w:r>
      <w:r>
        <w:rPr>
          <w:rFonts w:ascii="Times New Roman" w:hAnsi="Times New Roman" w:cs="Times New Roman" w:eastAsia="Times New Roman"/>
          <w:sz w:val="39"/>
          <w:szCs w:val="39"/>
          <w:color w:val="383A3B"/>
          <w:spacing w:val="-39"/>
          <w:w w:val="100"/>
          <w:i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383A3B"/>
          <w:spacing w:val="0"/>
          <w:w w:val="52"/>
          <w:position w:val="-3"/>
        </w:rPr>
        <w:t>MaYı</w:t>
      </w:r>
      <w:r>
        <w:rPr>
          <w:rFonts w:ascii="Arial" w:hAnsi="Arial" w:cs="Arial" w:eastAsia="Arial"/>
          <w:sz w:val="25"/>
          <w:szCs w:val="25"/>
          <w:color w:val="383A3B"/>
          <w:spacing w:val="0"/>
          <w:w w:val="52"/>
          <w:position w:val="-3"/>
        </w:rPr>
        <w:t>s</w:t>
      </w:r>
      <w:r>
        <w:rPr>
          <w:rFonts w:ascii="Arial" w:hAnsi="Arial" w:cs="Arial" w:eastAsia="Arial"/>
          <w:sz w:val="25"/>
          <w:szCs w:val="25"/>
          <w:color w:val="383A3B"/>
          <w:spacing w:val="32"/>
          <w:w w:val="52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383A3B"/>
          <w:spacing w:val="0"/>
          <w:w w:val="61"/>
          <w:position w:val="-3"/>
        </w:rPr>
        <w:t>2Qi7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30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A3B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383A3B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83A3B"/>
          <w:spacing w:val="48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83A3B"/>
          <w:spacing w:val="0"/>
          <w:w w:val="100"/>
          <w:i/>
          <w:position w:val="1"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  <w:cols w:num="3" w:equalWidth="0">
            <w:col w:w="554" w:space="1457"/>
            <w:col w:w="3998" w:space="2593"/>
            <w:col w:w="3098"/>
          </w:cols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77" w:right="-14"/>
        <w:jc w:val="center"/>
        <w:tabs>
          <w:tab w:pos="30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shape style="position:absolute;margin-left:19.200001pt;margin-top:-40.821724pt;width:11.52pt;height:33.599998pt;mso-position-horizontal-relative:page;mso-position-vertical-relative:paragraph;z-index:-12889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2A2D95"/>
          <w:spacing w:val="0"/>
          <w:w w:val="76"/>
        </w:rPr>
        <w:t>i'o</w:t>
      </w:r>
      <w:r>
        <w:rPr>
          <w:rFonts w:ascii="Times New Roman" w:hAnsi="Times New Roman" w:cs="Times New Roman" w:eastAsia="Times New Roman"/>
          <w:sz w:val="29"/>
          <w:szCs w:val="29"/>
          <w:color w:val="2A2D95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A2D95"/>
          <w:spacing w:val="0"/>
          <w:w w:val="76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2A2D9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A2D95"/>
          <w:spacing w:val="0"/>
          <w:w w:val="100"/>
        </w:rPr>
      </w:r>
      <w:r>
        <w:rPr>
          <w:rFonts w:ascii="Times New Roman" w:hAnsi="Times New Roman" w:cs="Times New Roman" w:eastAsia="Times New Roman"/>
          <w:sz w:val="38"/>
          <w:szCs w:val="38"/>
          <w:color w:val="2A2D95"/>
          <w:spacing w:val="0"/>
          <w:w w:val="52"/>
        </w:rPr>
        <w:t>/</w:t>
      </w:r>
      <w:r>
        <w:rPr>
          <w:rFonts w:ascii="Times New Roman" w:hAnsi="Times New Roman" w:cs="Times New Roman" w:eastAsia="Times New Roman"/>
          <w:sz w:val="38"/>
          <w:szCs w:val="38"/>
          <w:color w:val="2A2D95"/>
          <w:spacing w:val="-36"/>
          <w:w w:val="52"/>
        </w:rPr>
        <w:t>{</w:t>
      </w:r>
      <w:r>
        <w:rPr>
          <w:rFonts w:ascii="Times New Roman" w:hAnsi="Times New Roman" w:cs="Times New Roman" w:eastAsia="Times New Roman"/>
          <w:sz w:val="38"/>
          <w:szCs w:val="38"/>
          <w:color w:val="34366E"/>
          <w:spacing w:val="9"/>
          <w:w w:val="70"/>
        </w:rPr>
        <w:t>f</w:t>
      </w:r>
      <w:r>
        <w:rPr>
          <w:rFonts w:ascii="Times New Roman" w:hAnsi="Times New Roman" w:cs="Times New Roman" w:eastAsia="Times New Roman"/>
          <w:sz w:val="38"/>
          <w:szCs w:val="38"/>
          <w:color w:val="2A2D95"/>
          <w:spacing w:val="0"/>
          <w:w w:val="47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2A2D95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A2D95"/>
          <w:spacing w:val="0"/>
          <w:w w:val="61"/>
        </w:rPr>
        <w:t>Co.ru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77" w:after="0" w:line="313" w:lineRule="exact"/>
        <w:ind w:left="2056" w:right="-89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9"/>
          <w:szCs w:val="29"/>
          <w:color w:val="2A2D95"/>
          <w:spacing w:val="0"/>
          <w:w w:val="100"/>
          <w:position w:val="-2"/>
        </w:rPr>
        <w:t>Sıt\.u</w:t>
      </w:r>
      <w:r>
        <w:rPr>
          <w:rFonts w:ascii="Arial" w:hAnsi="Arial" w:cs="Arial" w:eastAsia="Arial"/>
          <w:sz w:val="29"/>
          <w:szCs w:val="29"/>
          <w:color w:val="2A2D95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2A2D95"/>
          <w:spacing w:val="45"/>
          <w:w w:val="10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2A2D95"/>
          <w:spacing w:val="0"/>
          <w:w w:val="124"/>
          <w:position w:val="-2"/>
        </w:rPr>
        <w:t>D06AN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68" w:lineRule="exact"/>
        <w:ind w:left="2279" w:right="91"/>
        <w:jc w:val="center"/>
        <w:tabs>
          <w:tab w:pos="2800" w:val="left"/>
        </w:tabs>
        <w:rPr>
          <w:rFonts w:ascii="Times New Roman" w:hAnsi="Times New Roman" w:cs="Times New Roman" w:eastAsia="Times New Roman"/>
          <w:sz w:val="57"/>
          <w:szCs w:val="57"/>
        </w:rPr>
      </w:pPr>
      <w:rPr/>
      <w:r>
        <w:rPr>
          <w:rFonts w:ascii="Arial" w:hAnsi="Arial" w:cs="Arial" w:eastAsia="Arial"/>
          <w:sz w:val="24"/>
          <w:szCs w:val="24"/>
          <w:color w:val="484B8A"/>
          <w:spacing w:val="0"/>
          <w:w w:val="131"/>
          <w:i/>
          <w:position w:val="-6"/>
        </w:rPr>
        <w:t>Q</w:t>
      </w:r>
      <w:r>
        <w:rPr>
          <w:rFonts w:ascii="Arial" w:hAnsi="Arial" w:cs="Arial" w:eastAsia="Arial"/>
          <w:sz w:val="24"/>
          <w:szCs w:val="24"/>
          <w:color w:val="484B8A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24"/>
          <w:szCs w:val="24"/>
          <w:color w:val="484B8A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57"/>
          <w:szCs w:val="57"/>
          <w:color w:val="8283B3"/>
          <w:spacing w:val="0"/>
          <w:w w:val="62"/>
          <w:position w:val="-6"/>
        </w:rPr>
        <w:t>.9-</w:t>
      </w:r>
      <w:r>
        <w:rPr>
          <w:rFonts w:ascii="Times New Roman" w:hAnsi="Times New Roman" w:cs="Times New Roman" w:eastAsia="Times New Roman"/>
          <w:sz w:val="57"/>
          <w:szCs w:val="57"/>
          <w:color w:val="8283B3"/>
          <w:spacing w:val="-7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57"/>
          <w:szCs w:val="57"/>
          <w:color w:val="9997D1"/>
          <w:spacing w:val="0"/>
          <w:w w:val="79"/>
          <w:position w:val="-6"/>
        </w:rPr>
        <w:t>=-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ERGENÇ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  <w:cols w:num="3" w:equalWidth="0">
            <w:col w:w="3900" w:space="1096"/>
            <w:col w:w="1504" w:space="2072"/>
            <w:col w:w="3128"/>
          </w:cols>
        </w:sectPr>
      </w:pPr>
      <w:rPr/>
    </w:p>
    <w:p>
      <w:pPr>
        <w:spacing w:before="0" w:after="0" w:line="160" w:lineRule="exact"/>
        <w:ind w:left="1953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8283B3"/>
          <w:spacing w:val="0"/>
          <w:w w:val="100"/>
          <w:i/>
        </w:rPr>
        <w:t>.:-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</w:sectPr>
      </w:pPr>
      <w:rPr/>
    </w:p>
    <w:p>
      <w:pPr>
        <w:spacing w:before="25" w:after="0" w:line="240" w:lineRule="auto"/>
        <w:ind w:left="2297" w:right="122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10.56pt;margin-top:41.400002pt;width:574.680012pt;height:783.840002pt;mso-position-horizontal-relative:page;mso-position-vertical-relative:page;z-index:-12888" coordorigin="211,828" coordsize="11494,15677">
            <v:shape style="position:absolute;left:8275;top:13421;width:3418;height:1594" type="#_x0000_t75">
              <v:imagedata r:id="rId10" o:title=""/>
            </v:shape>
            <v:group style="position:absolute;left:542;top:869;width:11131;height:2" coordorigin="542,869" coordsize="11131,2">
              <v:shape style="position:absolute;left:542;top:869;width:11131;height:2" coordorigin="542,869" coordsize="11131,0" path="m542,869l11674,869e" filled="f" stroked="t" strokeweight=".72pt" strokecolor="#3F3F3F">
                <v:path arrowok="t"/>
              </v:shape>
            </v:group>
            <v:group style="position:absolute;left:1978;top:845;width:2;height:1469" coordorigin="1978,845" coordsize="2,1469">
              <v:shape style="position:absolute;left:1978;top:845;width:2;height:1469" coordorigin="1978,845" coordsize="0,1469" path="m1978,2314l1978,845e" filled="f" stroked="t" strokeweight=".96pt" strokecolor="#707070">
                <v:path arrowok="t"/>
              </v:shape>
            </v:group>
            <v:group style="position:absolute;left:8803;top:864;width:2;height:1459" coordorigin="8803,864" coordsize="2,1459">
              <v:shape style="position:absolute;left:8803;top:864;width:2;height:1459" coordorigin="8803,864" coordsize="0,1459" path="m8803,2323l8803,864e" filled="f" stroked="t" strokeweight=".96pt" strokecolor="#3B3B3B">
                <v:path arrowok="t"/>
              </v:shape>
            </v:group>
            <v:group style="position:absolute;left:11674;top:864;width:2;height:15590" coordorigin="11674,864" coordsize="2,15590">
              <v:shape style="position:absolute;left:11674;top:864;width:2;height:15590" coordorigin="11674,864" coordsize="0,15590" path="m11674,16454l11674,864e" filled="f" stroked="t" strokeweight=".72pt" strokecolor="#808080">
                <v:path arrowok="t"/>
              </v:shape>
            </v:group>
            <v:group style="position:absolute;left:5789;top:2794;width:5885;height:2" coordorigin="5789,2794" coordsize="5885,2">
              <v:shape style="position:absolute;left:5789;top:2794;width:5885;height:2" coordorigin="5789,2794" coordsize="5885,0" path="m5789,2794l11674,2794e" filled="f" stroked="t" strokeweight=".72pt" strokecolor="#343434">
                <v:path arrowok="t"/>
              </v:shape>
            </v:group>
            <v:group style="position:absolute;left:245;top:835;width:2;height:15662" coordorigin="245,835" coordsize="2,15662">
              <v:shape style="position:absolute;left:245;top:835;width:2;height:15662" coordorigin="245,835" coordsize="0,15662" path="m245,16498l245,835e" filled="f" stroked="t" strokeweight=".72pt" strokecolor="#3B3B3B">
                <v:path arrowok="t"/>
              </v:shape>
            </v:group>
            <v:group style="position:absolute;left:230;top:2309;width:11443;height:2" coordorigin="230,2309" coordsize="11443,2">
              <v:shape style="position:absolute;left:230;top:2309;width:11443;height:2" coordorigin="230,2309" coordsize="11443,0" path="m230,2309l11674,2309e" filled="f" stroked="t" strokeweight=".96pt" strokecolor="#484848">
                <v:path arrowok="t"/>
              </v:shape>
            </v:group>
            <v:group style="position:absolute;left:221;top:2549;width:11453;height:2" coordorigin="221,2549" coordsize="11453,2">
              <v:shape style="position:absolute;left:221;top:2549;width:11453;height:2" coordorigin="221,2549" coordsize="11453,0" path="m221,2549l11674,2549e" filled="f" stroked="t" strokeweight=".96pt" strokecolor="#444444">
                <v:path arrowok="t"/>
              </v:shape>
            </v:group>
            <v:group style="position:absolute;left:221;top:3029;width:11453;height:2" coordorigin="221,3029" coordsize="11453,2">
              <v:shape style="position:absolute;left:221;top:3029;width:11453;height:2" coordorigin="221,3029" coordsize="11453,0" path="m221,3029l11674,3029e" filled="f" stroked="t" strokeweight=".72pt" strokecolor="#383838">
                <v:path arrowok="t"/>
              </v:shape>
            </v:group>
            <v:group style="position:absolute;left:221;top:3274;width:11453;height:2" coordorigin="221,3274" coordsize="11453,2">
              <v:shape style="position:absolute;left:221;top:3274;width:11453;height:2" coordorigin="221,3274" coordsize="11453,0" path="m221,3274l11674,3274e" filled="f" stroked="t" strokeweight=".72pt" strokecolor="#3B3B3B">
                <v:path arrowok="t"/>
              </v:shape>
            </v:group>
            <v:group style="position:absolute;left:230;top:3514;width:11443;height:2" coordorigin="230,3514" coordsize="11443,2">
              <v:shape style="position:absolute;left:230;top:3514;width:11443;height:2" coordorigin="230,3514" coordsize="11443,0" path="m230,3514l11674,3514e" filled="f" stroked="t" strokeweight=".72pt" strokecolor="#3F3F3F">
                <v:path arrowok="t"/>
              </v:shape>
            </v:group>
            <v:group style="position:absolute;left:1325;top:11299;width:2;height:5189" coordorigin="1325,11299" coordsize="2,5189">
              <v:shape style="position:absolute;left:1325;top:11299;width:2;height:5189" coordorigin="1325,11299" coordsize="0,5189" path="m1325,16488l1325,11299e" filled="f" stroked="t" strokeweight=".72pt" strokecolor="#3B3B3B">
                <v:path arrowok="t"/>
              </v:shape>
            </v:group>
            <v:group style="position:absolute;left:1992;top:4272;width:2;height:12216" coordorigin="1992,4272" coordsize="2,12216">
              <v:shape style="position:absolute;left:1992;top:4272;width:2;height:12216" coordorigin="1992,4272" coordsize="0,12216" path="m1992,16488l1992,4272e" filled="f" stroked="t" strokeweight=".72pt" strokecolor="#3B3B3B">
                <v:path arrowok="t"/>
              </v:shape>
            </v:group>
            <v:group style="position:absolute;left:3461;top:3504;width:2;height:787" coordorigin="3461,3504" coordsize="2,787">
              <v:shape style="position:absolute;left:3461;top:3504;width:2;height:787" coordorigin="3461,3504" coordsize="0,787" path="m3461,4291l3461,3504e" filled="f" stroked="t" strokeweight=".48pt" strokecolor="#181818">
                <v:path arrowok="t"/>
              </v:shape>
            </v:group>
            <v:group style="position:absolute;left:6610;top:3504;width:2;height:787" coordorigin="6610,3504" coordsize="2,787">
              <v:shape style="position:absolute;left:6610;top:3504;width:2;height:787" coordorigin="6610,3504" coordsize="0,787" path="m6610,4291l6610,3504e" filled="f" stroked="t" strokeweight=".48pt" strokecolor="#1C1C1C">
                <v:path arrowok="t"/>
              </v:shape>
            </v:group>
            <v:group style="position:absolute;left:230;top:4282;width:11448;height:2" coordorigin="230,4282" coordsize="11448,2">
              <v:shape style="position:absolute;left:230;top:4282;width:11448;height:2" coordorigin="230,4282" coordsize="11448,0" path="m230,4282l11678,4282e" filled="f" stroked="t" strokeweight=".96pt" strokecolor="#444444">
                <v:path arrowok="t"/>
              </v:shape>
            </v:group>
            <v:group style="position:absolute;left:230;top:4560;width:11453;height:2" coordorigin="230,4560" coordsize="11453,2">
              <v:shape style="position:absolute;left:230;top:4560;width:11453;height:2" coordorigin="230,4560" coordsize="11453,0" path="m230,4560l11683,4560e" filled="f" stroked="t" strokeweight=".96pt" strokecolor="#3F3F3F">
                <v:path arrowok="t"/>
              </v:shape>
            </v:group>
            <v:group style="position:absolute;left:1978;top:4800;width:9706;height:2" coordorigin="1978,4800" coordsize="9706,2">
              <v:shape style="position:absolute;left:1978;top:4800;width:9706;height:2" coordorigin="1978,4800" coordsize="9706,0" path="m1978,4800l11683,4800e" filled="f" stroked="t" strokeweight=".96pt" strokecolor="#484848">
                <v:path arrowok="t"/>
              </v:shape>
            </v:group>
            <v:group style="position:absolute;left:4550;top:4790;width:2;height:2179" coordorigin="4550,4790" coordsize="2,2179">
              <v:shape style="position:absolute;left:4550;top:4790;width:2;height:2179" coordorigin="4550,4790" coordsize="0,2179" path="m4550,6970l4550,4790e" filled="f" stroked="t" strokeweight=".96pt" strokecolor="#444444">
                <v:path arrowok="t"/>
              </v:shape>
            </v:group>
            <v:group style="position:absolute;left:4541;top:5290;width:7142;height:2" coordorigin="4541,5290" coordsize="7142,2">
              <v:shape style="position:absolute;left:4541;top:5290;width:7142;height:2" coordorigin="4541,5290" coordsize="7142,0" path="m4541,5290l11683,5290e" filled="f" stroked="t" strokeweight=".96pt" strokecolor="#484848">
                <v:path arrowok="t"/>
              </v:shape>
            </v:group>
            <v:group style="position:absolute;left:4541;top:5530;width:7142;height:2" coordorigin="4541,5530" coordsize="7142,2">
              <v:shape style="position:absolute;left:4541;top:5530;width:7142;height:2" coordorigin="4541,5530" coordsize="7142,0" path="m4541,5530l11683,5530e" filled="f" stroked="t" strokeweight=".96pt" strokecolor="#484848">
                <v:path arrowok="t"/>
              </v:shape>
            </v:group>
            <v:group style="position:absolute;left:4541;top:5770;width:7142;height:2" coordorigin="4541,5770" coordsize="7142,2">
              <v:shape style="position:absolute;left:4541;top:5770;width:7142;height:2" coordorigin="4541,5770" coordsize="7142,0" path="m4541,5770l11683,5770e" filled="f" stroked="t" strokeweight=".96pt" strokecolor="#444444">
                <v:path arrowok="t"/>
              </v:shape>
            </v:group>
            <v:group style="position:absolute;left:1978;top:6010;width:9706;height:2" coordorigin="1978,6010" coordsize="9706,2">
              <v:shape style="position:absolute;left:1978;top:6010;width:9706;height:2" coordorigin="1978,6010" coordsize="9706,0" path="m1978,6010l11683,6010e" filled="f" stroked="t" strokeweight=".96pt" strokecolor="#484848">
                <v:path arrowok="t"/>
              </v:shape>
            </v:group>
            <v:group style="position:absolute;left:7464;top:6240;width:2;height:739" coordorigin="7464,6240" coordsize="2,739">
              <v:shape style="position:absolute;left:7464;top:6240;width:2;height:739" coordorigin="7464,6240" coordsize="0,739" path="m7464,6979l7464,6240e" filled="f" stroked="t" strokeweight=".48pt" strokecolor="#282828">
                <v:path arrowok="t"/>
              </v:shape>
            </v:group>
            <v:group style="position:absolute;left:1978;top:6725;width:9706;height:2" coordorigin="1978,6725" coordsize="9706,2">
              <v:shape style="position:absolute;left:1978;top:6725;width:9706;height:2" coordorigin="1978,6725" coordsize="9706,0" path="m1978,6725l11683,6725e" filled="f" stroked="t" strokeweight=".48pt" strokecolor="#1F1F1F">
                <v:path arrowok="t"/>
              </v:shape>
            </v:group>
            <v:group style="position:absolute;left:1978;top:6970;width:9706;height:2" coordorigin="1978,6970" coordsize="9706,2">
              <v:shape style="position:absolute;left:1978;top:6970;width:9706;height:2" coordorigin="1978,6970" coordsize="9706,0" path="m1978,6970l11683,6970e" filled="f" stroked="t" strokeweight=".96pt" strokecolor="#444444">
                <v:path arrowok="t"/>
              </v:shape>
            </v:group>
            <v:group style="position:absolute;left:230;top:7210;width:11453;height:2" coordorigin="230,7210" coordsize="11453,2">
              <v:shape style="position:absolute;left:230;top:7210;width:11453;height:2" coordorigin="230,7210" coordsize="11453,0" path="m230,7210l11683,7210e" filled="f" stroked="t" strokeweight=".96pt" strokecolor="#444444">
                <v:path arrowok="t"/>
              </v:shape>
            </v:group>
            <v:group style="position:absolute;left:230;top:7680;width:11453;height:2" coordorigin="230,7680" coordsize="11453,2">
              <v:shape style="position:absolute;left:230;top:7680;width:11453;height:2" coordorigin="230,7680" coordsize="11453,0" path="m230,7680l11683,7680e" filled="f" stroked="t" strokeweight=".96pt" strokecolor="#4F4F4F">
                <v:path arrowok="t"/>
              </v:shape>
            </v:group>
            <v:group style="position:absolute;left:4555;top:7670;width:2;height:749" coordorigin="4555,7670" coordsize="2,749">
              <v:shape style="position:absolute;left:4555;top:7670;width:2;height:749" coordorigin="4555,7670" coordsize="0,749" path="m4555,8419l4555,7670e" filled="f" stroked="t" strokeweight=".48pt" strokecolor="#232323">
                <v:path arrowok="t"/>
              </v:shape>
            </v:group>
            <v:group style="position:absolute;left:4550;top:7920;width:7133;height:2" coordorigin="4550,7920" coordsize="7133,2">
              <v:shape style="position:absolute;left:4550;top:7920;width:7133;height:2" coordorigin="4550,7920" coordsize="7133,0" path="m4550,7920l11683,7920e" filled="f" stroked="t" strokeweight=".96pt" strokecolor="#4F4F4F">
                <v:path arrowok="t"/>
              </v:shape>
            </v:group>
            <v:group style="position:absolute;left:4550;top:8160;width:7138;height:2" coordorigin="4550,8160" coordsize="7138,2">
              <v:shape style="position:absolute;left:4550;top:8160;width:7138;height:2" coordorigin="4550,8160" coordsize="7138,0" path="m4550,8160l11688,8160e" filled="f" stroked="t" strokeweight=".72pt" strokecolor="#2F2F2F">
                <v:path arrowok="t"/>
              </v:shape>
            </v:group>
            <v:group style="position:absolute;left:730;top:11357;width:2;height:5131" coordorigin="730,11357" coordsize="2,5131">
              <v:shape style="position:absolute;left:730;top:11357;width:2;height:5131" coordorigin="730,11357" coordsize="0,5131" path="m730,16488l730,11357e" filled="f" stroked="t" strokeweight=".72pt" strokecolor="#282828">
                <v:path arrowok="t"/>
              </v:shape>
            </v:group>
            <v:group style="position:absolute;left:230;top:8410;width:11462;height:2" coordorigin="230,8410" coordsize="11462,2">
              <v:shape style="position:absolute;left:230;top:8410;width:11462;height:2" coordorigin="230,8410" coordsize="11462,0" path="m230,8410l11693,8410e" filled="f" stroked="t" strokeweight=".96pt" strokecolor="#484848">
                <v:path arrowok="t"/>
              </v:shape>
            </v:group>
            <v:group style="position:absolute;left:230;top:9216;width:11462;height:2" coordorigin="230,9216" coordsize="11462,2">
              <v:shape style="position:absolute;left:230;top:9216;width:11462;height:2" coordorigin="230,9216" coordsize="11462,0" path="m230,9216l11693,9216e" filled="f" stroked="t" strokeweight=".72pt" strokecolor="#3B3B3B">
                <v:path arrowok="t"/>
              </v:shape>
            </v:group>
            <v:group style="position:absolute;left:230;top:10152;width:11462;height:2" coordorigin="230,10152" coordsize="11462,2">
              <v:shape style="position:absolute;left:230;top:10152;width:11462;height:2" coordorigin="230,10152" coordsize="11462,0" path="m230,10152l11693,10152e" filled="f" stroked="t" strokeweight=".48pt" strokecolor="#3B3B3B">
                <v:path arrowok="t"/>
              </v:shape>
            </v:group>
            <v:group style="position:absolute;left:230;top:10387;width:11462;height:2" coordorigin="230,10387" coordsize="11462,2">
              <v:shape style="position:absolute;left:230;top:10387;width:11462;height:2" coordorigin="230,10387" coordsize="11462,0" path="m230,10387l11693,10387e" filled="f" stroked="t" strokeweight=".72pt" strokecolor="#3B3B3B">
                <v:path arrowok="t"/>
              </v:shape>
            </v:group>
            <v:group style="position:absolute;left:240;top:10637;width:11453;height:2" coordorigin="240,10637" coordsize="11453,2">
              <v:shape style="position:absolute;left:240;top:10637;width:11453;height:2" coordorigin="240,10637" coordsize="11453,0" path="m240,10637l11693,10637e" filled="f" stroked="t" strokeweight=".72pt" strokecolor="#3F3F3F">
                <v:path arrowok="t"/>
              </v:shape>
            </v:group>
            <v:group style="position:absolute;left:240;top:11117;width:11453;height:2" coordorigin="240,11117" coordsize="11453,2">
              <v:shape style="position:absolute;left:240;top:11117;width:11453;height:2" coordorigin="240,11117" coordsize="11453,0" path="m240,11117l11693,11117e" filled="f" stroked="t" strokeweight=".96pt" strokecolor="#4B4B4B">
                <v:path arrowok="t"/>
              </v:shape>
            </v:group>
            <v:group style="position:absolute;left:240;top:11357;width:11458;height:2" coordorigin="240,11357" coordsize="11458,2">
              <v:shape style="position:absolute;left:240;top:11357;width:11458;height:2" coordorigin="240,11357" coordsize="11458,0" path="m240,11357l11698,11357e" filled="f" stroked="t" strokeweight=".72pt" strokecolor="#444444">
                <v:path arrowok="t"/>
              </v:shape>
            </v:group>
            <v:group style="position:absolute;left:240;top:11880;width:9739;height:2" coordorigin="240,11880" coordsize="9739,2">
              <v:shape style="position:absolute;left:240;top:11880;width:9739;height:2" coordorigin="240,11880" coordsize="9739,0" path="m240,11880l9979,11880e" filled="f" stroked="t" strokeweight=".48pt" strokecolor="#383838">
                <v:path arrowok="t"/>
              </v:shape>
            </v:group>
            <v:group style="position:absolute;left:240;top:13968;width:1766;height:2" coordorigin="240,13968" coordsize="1766,2">
              <v:shape style="position:absolute;left:240;top:13968;width:1766;height:2" coordorigin="240,13968" coordsize="1766,0" path="m240,13968l2006,13968e" filled="f" stroked="t" strokeweight=".96pt" strokecolor="#545454">
                <v:path arrowok="t"/>
              </v:shape>
            </v:group>
            <v:group style="position:absolute;left:250;top:16464;width:8741;height:2" coordorigin="250,16464" coordsize="8741,2">
              <v:shape style="position:absolute;left:250;top:16464;width:8741;height:2" coordorigin="250,16464" coordsize="8741,0" path="m250,16464l8990,16464e" filled="f" stroked="t" strokeweight=".72pt" strokecolor="#575757">
                <v:path arrowok="t"/>
              </v:shape>
            </v:group>
            <v:group style="position:absolute;left:7042;top:11347;width:2;height:5122" coordorigin="7042,11347" coordsize="2,5122">
              <v:shape style="position:absolute;left:7042;top:11347;width:2;height:5122" coordorigin="7042,11347" coordsize="0,5122" path="m7042,16469l7042,11347e" filled="f" stroked="t" strokeweight=".72pt" strokecolor="#4B4B4B">
                <v:path arrowok="t"/>
              </v:shape>
            </v:group>
            <v:group style="position:absolute;left:10424;top:1554;width:2;height:108" coordorigin="10424,1554" coordsize="2,108">
              <v:shape style="position:absolute;left:10424;top:1554;width:2;height:108" coordorigin="10424,1554" coordsize="0,108" path="m10424,1661l10424,1554e" filled="f" stroked="t" strokeweight="1.3192pt" strokecolor="#EDEDED">
                <v:path arrowok="t"/>
              </v:shape>
            </v:group>
            <v:group style="position:absolute;left:9644;top:1650;width:2;height:273" coordorigin="9644,1650" coordsize="2,273">
              <v:shape style="position:absolute;left:9644;top:1650;width:2;height:273" coordorigin="9644,1650" coordsize="0,273" path="m9644,1650l9644,1923,9644,1650xe" filled="t" fillcolor="#EDEDED" stroked="f">
                <v:path arrowok="t"/>
                <v:fill/>
              </v:shape>
            </v:group>
            <v:group style="position:absolute;left:10233;top:1785;width:2;height:95" coordorigin="10233,1785" coordsize="2,95">
              <v:shape style="position:absolute;left:10233;top:1785;width:2;height:95" coordorigin="10233,1785" coordsize="0,95" path="m10233,1880l10233,1785e" filled="f" stroked="t" strokeweight="3.75085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878989"/>
          <w:w w:val="77"/>
        </w:rPr>
        <w:t>Eı</w:t>
      </w:r>
      <w:r>
        <w:rPr>
          <w:rFonts w:ascii="Times New Roman" w:hAnsi="Times New Roman" w:cs="Times New Roman" w:eastAsia="Times New Roman"/>
          <w:sz w:val="27"/>
          <w:szCs w:val="27"/>
          <w:color w:val="878989"/>
          <w:spacing w:val="-14"/>
          <w:w w:val="77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-94"/>
          <w:w w:val="114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878989"/>
          <w:spacing w:val="0"/>
          <w:w w:val="78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87898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113"/>
        </w:rPr>
        <w:t>gimKAYA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72" w:lineRule="exact"/>
        <w:ind w:left="2116" w:right="-58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1.680008pt;margin-top:6.894295pt;width:60.494194pt;height:33.5pt;mso-position-horizontal-relative:page;mso-position-vertical-relative:paragraph;z-index:-12885" type="#_x0000_t202" filled="f" stroked="f">
            <v:textbox inset="0,0,0,0">
              <w:txbxContent>
                <w:p>
                  <w:pPr>
                    <w:spacing w:before="0" w:after="0" w:line="670" w:lineRule="exact"/>
                    <w:ind w:right="-141"/>
                    <w:jc w:val="left"/>
                    <w:rPr>
                      <w:rFonts w:ascii="Arial" w:hAnsi="Arial" w:cs="Arial" w:eastAsia="Arial"/>
                      <w:sz w:val="67"/>
                      <w:szCs w:val="67"/>
                    </w:rPr>
                  </w:pPr>
                  <w:rPr/>
                  <w:r>
                    <w:rPr>
                      <w:rFonts w:ascii="Arial" w:hAnsi="Arial" w:cs="Arial" w:eastAsia="Arial"/>
                      <w:sz w:val="67"/>
                      <w:szCs w:val="67"/>
                      <w:color w:val="484B8A"/>
                      <w:w w:val="106"/>
                      <w:i/>
                      <w:position w:val="-1"/>
                    </w:rPr>
                    <w:t>%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484B8A"/>
                      <w:spacing w:val="-126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6267AF"/>
                      <w:spacing w:val="0"/>
                      <w:w w:val="57"/>
                      <w:i/>
                      <w:position w:val="-1"/>
                    </w:rPr>
                    <w:t>dfs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878989"/>
          <w:w w:val="63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color w:val="878989"/>
          <w:w w:val="62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878989"/>
          <w:spacing w:val="10"/>
          <w:w w:val="63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6E7070"/>
          <w:spacing w:val="0"/>
          <w:w w:val="80"/>
        </w:rPr>
        <w:t>ai</w:t>
      </w:r>
      <w:r>
        <w:rPr>
          <w:rFonts w:ascii="Times New Roman" w:hAnsi="Times New Roman" w:cs="Times New Roman" w:eastAsia="Times New Roman"/>
          <w:sz w:val="24"/>
          <w:szCs w:val="24"/>
          <w:color w:val="6E7070"/>
          <w:spacing w:val="-1"/>
          <w:w w:val="8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878989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87898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E7070"/>
          <w:spacing w:val="11"/>
          <w:w w:val="77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64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-8"/>
          <w:w w:val="64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545980"/>
          <w:spacing w:val="0"/>
          <w:w w:val="35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545980"/>
          <w:spacing w:val="-44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6E7070"/>
          <w:spacing w:val="0"/>
          <w:w w:val="78"/>
        </w:rPr>
        <w:t>B</w:t>
      </w:r>
      <w:r>
        <w:rPr>
          <w:rFonts w:ascii="Arial" w:hAnsi="Arial" w:cs="Arial" w:eastAsia="Arial"/>
          <w:sz w:val="23"/>
          <w:szCs w:val="23"/>
          <w:color w:val="6E7070"/>
          <w:spacing w:val="-5"/>
          <w:w w:val="79"/>
        </w:rPr>
        <w:t>ö</w:t>
      </w:r>
      <w:r>
        <w:rPr>
          <w:rFonts w:ascii="Arial" w:hAnsi="Arial" w:cs="Arial" w:eastAsia="Arial"/>
          <w:sz w:val="23"/>
          <w:szCs w:val="23"/>
          <w:color w:val="505050"/>
          <w:spacing w:val="-13"/>
          <w:w w:val="142"/>
        </w:rPr>
        <w:t>l</w:t>
      </w:r>
      <w:r>
        <w:rPr>
          <w:rFonts w:ascii="Arial" w:hAnsi="Arial" w:cs="Arial" w:eastAsia="Arial"/>
          <w:sz w:val="23"/>
          <w:szCs w:val="23"/>
          <w:color w:val="6E7070"/>
          <w:spacing w:val="0"/>
          <w:w w:val="80"/>
        </w:rPr>
        <w:t>ge</w:t>
      </w:r>
      <w:r>
        <w:rPr>
          <w:rFonts w:ascii="Arial" w:hAnsi="Arial" w:cs="Arial" w:eastAsia="Arial"/>
          <w:sz w:val="23"/>
          <w:szCs w:val="23"/>
          <w:color w:val="6E7070"/>
          <w:spacing w:val="-3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6E7070"/>
          <w:spacing w:val="4"/>
          <w:w w:val="74"/>
        </w:rPr>
        <w:t>A</w:t>
      </w:r>
      <w:r>
        <w:rPr>
          <w:rFonts w:ascii="Arial" w:hAnsi="Arial" w:cs="Arial" w:eastAsia="Arial"/>
          <w:sz w:val="23"/>
          <w:szCs w:val="23"/>
          <w:color w:val="505050"/>
          <w:spacing w:val="0"/>
          <w:w w:val="84"/>
        </w:rPr>
        <w:t>mi</w:t>
      </w:r>
      <w:r>
        <w:rPr>
          <w:rFonts w:ascii="Arial" w:hAnsi="Arial" w:cs="Arial" w:eastAsia="Arial"/>
          <w:sz w:val="23"/>
          <w:szCs w:val="23"/>
          <w:color w:val="505050"/>
          <w:spacing w:val="-6"/>
          <w:w w:val="84"/>
        </w:rPr>
        <w:t>r</w:t>
      </w:r>
      <w:r>
        <w:rPr>
          <w:rFonts w:ascii="Arial" w:hAnsi="Arial" w:cs="Arial" w:eastAsia="Arial"/>
          <w:sz w:val="23"/>
          <w:szCs w:val="23"/>
          <w:color w:val="878989"/>
          <w:spacing w:val="0"/>
          <w:w w:val="166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ULU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40" w:right="80"/>
          <w:cols w:num="2" w:equalWidth="0">
            <w:col w:w="4230" w:space="766"/>
            <w:col w:w="670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09" w:lineRule="exact"/>
        <w:ind w:left="3527" w:right="-20"/>
        <w:jc w:val="left"/>
        <w:tabs>
          <w:tab w:pos="1014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472641pt;margin-top:-16.61628pt;width:267.073872pt;height:41.5pt;mso-position-horizontal-relative:page;mso-position-vertical-relative:paragraph;z-index:-12876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5"/>
                    <w:jc w:val="left"/>
                    <w:tabs>
                      <w:tab w:pos="254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3A3A3A"/>
                      <w:spacing w:val="0"/>
                      <w:w w:val="185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A3A3A"/>
                      <w:spacing w:val="0"/>
                      <w:w w:val="100"/>
                      <w:b/>
                      <w:bCs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A3A3A"/>
                      <w:spacing w:val="0"/>
                      <w:w w:val="100"/>
                      <w:b/>
                      <w:bCs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0"/>
                      <w:w w:val="100"/>
                      <w:position w:val="18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1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0"/>
                      <w:w w:val="100"/>
                      <w:position w:val="18"/>
                    </w:rPr>
                    <w:t>BÜYÜKŞEHiR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4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0"/>
                      <w:w w:val="100"/>
                      <w:position w:val="18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</w:r>
      <w:r>
        <w:rPr>
          <w:rFonts w:ascii="Arial" w:hAnsi="Arial" w:cs="Arial" w:eastAsia="Arial"/>
          <w:sz w:val="41"/>
          <w:szCs w:val="41"/>
          <w:color w:val="3A3A3A"/>
          <w:spacing w:val="0"/>
          <w:w w:val="46"/>
          <w:position w:val="-6"/>
        </w:rPr>
        <w:t>·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894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16.633606pt;margin-top:3.020672pt;width:10.47552pt;height:.1pt;mso-position-horizontal-relative:page;mso-position-vertical-relative:paragraph;z-index:-12883" coordorigin="10333,60" coordsize="210,2">
            <v:shape style="position:absolute;left:10333;top:60;width:210;height:2" coordorigin="10333,60" coordsize="210,0" path="m10333,60l10542,60e" filled="f" stroked="t" strokeweight=".71424pt" strokecolor="#8C8C8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14016pt;margin-top:4.351607pt;width:51.039077pt;height:7.5pt;mso-position-horizontal-relative:page;mso-position-vertical-relative:paragraph;z-index:-1287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102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21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670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4"/>
        </w:rPr>
        <w:t>BELEDIYESI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1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4048" w:type="dxa"/>
      </w:tblPr>
      <w:tblGrid/>
      <w:tr>
        <w:trPr>
          <w:trHeight w:val="220" w:hRule="exact"/>
        </w:trPr>
        <w:tc>
          <w:tcPr>
            <w:tcW w:w="1080" w:type="dxa"/>
            <w:tcBorders>
              <w:top w:val="single" w:sz="5.71392" w:space="0" w:color="575757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45" w:type="dxa"/>
            <w:tcBorders>
              <w:top w:val="single" w:sz="5.71392" w:space="0" w:color="575757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8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13.05.2017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07" w:type="dxa"/>
            <w:tcBorders>
              <w:top w:val="single" w:sz="5.71392" w:space="0" w:color="6B6B6B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02" w:lineRule="exact"/>
              <w:ind w:left="46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w w:val="82"/>
                <w:position w:val="-1"/>
              </w:rPr>
              <w:t>!Bi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-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22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14" w:type="dxa"/>
            <w:tcBorders>
              <w:top w:val="nil" w:sz="6" w:space="0" w:color="auto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02" w:lineRule="exact"/>
              <w:ind w:left="35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0"/>
                <w:position w:val="-1"/>
              </w:rPr>
              <w:t>IOildirim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4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14:40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89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80928" w:space="0" w:color="4F4F4F"/>
            </w:tcBorders>
          </w:tcPr>
          <w:p>
            <w:pPr>
              <w:spacing w:before="16" w:after="0" w:line="204" w:lineRule="exact"/>
              <w:ind w:left="17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rrel: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7" w:hRule="exact"/>
        </w:trPr>
        <w:tc>
          <w:tcPr>
            <w:tcW w:w="1080" w:type="dxa"/>
            <w:tcBorders>
              <w:top w:val="single" w:sz="5.71392" w:space="0" w:color="606060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3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2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45" w:type="dxa"/>
            <w:tcBorders>
              <w:top w:val="single" w:sz="5.71392" w:space="0" w:color="606060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8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13.05.2017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07" w:type="dxa"/>
            <w:tcBorders>
              <w:top w:val="single" w:sz="5.71392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468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IKııyıtNo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9"/>
              </w:rPr>
              <w:t>:3047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14" w:type="dxa"/>
            <w:tcBorders>
              <w:top w:val="single" w:sz="5.71392" w:space="0" w:color="606060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35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85"/>
                <w:position w:val="-1"/>
              </w:rPr>
              <w:t>l13ildirim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7"/>
                <w:w w:val="8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898" w:type="dxa"/>
            <w:tcBorders>
              <w:top w:val="nil" w:sz="6" w:space="0" w:color="auto"/>
              <w:bottom w:val="single" w:sz="5.71392" w:space="0" w:color="606060"/>
              <w:left w:val="nil" w:sz="6" w:space="0" w:color="auto"/>
              <w:right w:val="single" w:sz="3.80928" w:space="0" w:color="4F4F4F"/>
            </w:tcBorders>
          </w:tcPr>
          <w:p>
            <w:pPr/>
            <w:rPr/>
          </w:p>
        </w:tc>
      </w:tr>
    </w:tbl>
    <w:p>
      <w:pPr>
        <w:spacing w:before="0" w:after="0" w:line="190" w:lineRule="exact"/>
        <w:ind w:left="15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Dayra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l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ı</w:t>
      </w:r>
      <w:r>
        <w:rPr>
          <w:rFonts w:ascii="Arial" w:hAnsi="Arial" w:cs="Arial" w:eastAsia="Arial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7014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120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Kıırşısı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61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Dogru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5"/>
        </w:rPr>
        <w:t>:Bayr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7014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No:l2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Karş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5"/>
          <w:w w:val="11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61" w:right="-20"/>
        <w:jc w:val="left"/>
        <w:tabs>
          <w:tab w:pos="1540" w:val="left"/>
          <w:tab w:pos="3800" w:val="left"/>
          <w:tab w:pos="6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OtYangını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61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3694" w:right="-20"/>
        <w:jc w:val="left"/>
        <w:tabs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Bctonarıııe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Kugi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Alısap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ğer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-19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7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Bo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8"/>
        </w:rPr>
        <w:t>ars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7"/>
          <w:w w:val="9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.................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.............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7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1"/>
        </w:rPr>
        <w:t>..........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3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-12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2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-19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9"/>
        </w:rPr>
        <w:t>.........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9"/>
        </w:rPr>
        <w:t>........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2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2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...............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41" w:lineRule="exact"/>
        <w:ind w:left="4508" w:right="-20"/>
        <w:jc w:val="left"/>
        <w:tabs>
          <w:tab w:pos="5100" w:val="left"/>
          <w:tab w:pos="622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4F4F4F"/>
          <w:spacing w:val="0"/>
          <w:w w:val="52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52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54"/>
          <w:position w:val="9"/>
        </w:rPr>
        <w:t>ı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3"/>
          <w:position w:val="1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3"/>
          <w:w w:val="93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>14:50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56" w:right="-20"/>
        <w:jc w:val="left"/>
        <w:tabs>
          <w:tab w:pos="2180" w:val="left"/>
          <w:tab w:pos="5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1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79"/>
          <w:position w:val="0"/>
        </w:rPr>
        <w:t>::&gt;ahibi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8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8"/>
          <w:w w:val="3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0"/>
        </w:rPr>
        <w:t>Kimcı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0" w:after="0" w:line="240" w:lineRule="auto"/>
        <w:ind w:left="218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KALKMAZ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189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45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3A3A3A"/>
          <w:spacing w:val="-32"/>
          <w:w w:val="100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7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1"/>
          <w:w w:val="7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14:41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14:44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5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0"/>
        </w:rPr>
        <w:t>Plakas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6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EF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161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730" w:right="471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54" w:lineRule="auto"/>
        <w:ind w:left="2199" w:right="4383" w:firstLine="2557"/>
        <w:jc w:val="left"/>
        <w:tabs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06" w:lineRule="exact"/>
        <w:ind w:left="2199" w:right="2604" w:firstLine="-2038"/>
        <w:jc w:val="left"/>
        <w:tabs>
          <w:tab w:pos="2180" w:val="left"/>
          <w:tab w:pos="486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264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79"/>
          <w:w w:val="26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9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9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218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2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51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yanınakta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08" w:right="415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4" w:lineRule="exact"/>
        <w:ind w:left="211" w:right="-20"/>
        <w:jc w:val="left"/>
        <w:tabs>
          <w:tab w:pos="2500" w:val="left"/>
          <w:tab w:pos="4740" w:val="left"/>
          <w:tab w:pos="6660" w:val="left"/>
          <w:tab w:pos="8240" w:val="left"/>
          <w:tab w:pos="9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31"/>
          <w:position w:val="-2"/>
        </w:rPr>
        <w:t>öndürıne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7"/>
          <w:w w:val="13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Sulu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47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3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1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71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73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-3"/>
        </w:rPr>
        <w:t>K.T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3"/>
        </w:rPr>
        <w:t>K02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4775" w:right="-20"/>
        <w:jc w:val="left"/>
        <w:tabs>
          <w:tab w:pos="6660" w:val="left"/>
          <w:tab w:pos="8240" w:val="left"/>
          <w:tab w:pos="98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  <w:b/>
          <w:bCs/>
          <w:position w:val="3"/>
        </w:rPr>
        <w:t>ı</w:t>
      </w:r>
      <w:r>
        <w:rPr>
          <w:rFonts w:ascii="Arial" w:hAnsi="Arial" w:cs="Arial" w:eastAsia="Arial"/>
          <w:sz w:val="23"/>
          <w:szCs w:val="23"/>
          <w:color w:val="3A3A3A"/>
          <w:spacing w:val="-51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34"/>
          <w:szCs w:val="34"/>
          <w:color w:val="646464"/>
          <w:spacing w:val="0"/>
          <w:w w:val="7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64646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646464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49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yanınıştır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7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5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arsadaki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75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31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3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sehveıı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attığı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düşürdüğü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sönınemi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izınaritinin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2156" w:right="351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2"/>
        </w:rPr>
        <w:t>ı&lt;:ur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7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6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5" w:right="-20"/>
        <w:jc w:val="left"/>
        <w:tabs>
          <w:tab w:pos="2260" w:val="left"/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0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9"/>
          <w:w w:val="1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68"/>
        </w:rPr>
        <w:t>irket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51"/>
        </w:rPr>
        <w:t>ll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9"/>
          <w:w w:val="52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9"/>
        </w:rPr>
        <w:t>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26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67"/>
          <w:w w:val="26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06" w:lineRule="exact"/>
        <w:ind w:left="185" w:right="9720" w:firstLine="-3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9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feslim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91" w:lineRule="exact"/>
        <w:ind w:left="175" w:right="-20"/>
        <w:jc w:val="left"/>
        <w:tabs>
          <w:tab w:pos="2240" w:val="left"/>
          <w:tab w:pos="6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1"/>
        </w:rPr>
        <w:t>Ek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'-'•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Dönllşl\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0"/>
          <w:w w:val="59"/>
          <w:position w:val="0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12"/>
          <w:w w:val="59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13.05.2017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9"/>
          <w:position w:val="1"/>
        </w:rPr>
        <w:t>_IŞmıti: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4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15:00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70" w:right="-20"/>
        <w:jc w:val="left"/>
        <w:tabs>
          <w:tab w:pos="580" w:val="left"/>
          <w:tab w:pos="1060" w:val="left"/>
          <w:tab w:pos="1560" w:val="left"/>
          <w:tab w:pos="2200" w:val="left"/>
          <w:tab w:pos="8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610886pt;margin-top:8.135937pt;width:83.746567pt;height:64pt;mso-position-horizontal-relative:page;mso-position-vertical-relative:paragraph;z-index:-12874" type="#_x0000_t202" filled="f" stroked="f">
            <v:textbox inset="0,0,0,0">
              <w:txbxContent>
                <w:p>
                  <w:pPr>
                    <w:spacing w:before="0" w:after="0" w:line="1280" w:lineRule="exact"/>
                    <w:ind w:right="-232"/>
                    <w:jc w:val="left"/>
                    <w:rPr>
                      <w:rFonts w:ascii="Times New Roman" w:hAnsi="Times New Roman" w:cs="Times New Roman" w:eastAsia="Times New Roman"/>
                      <w:sz w:val="128"/>
                      <w:szCs w:val="1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8"/>
                      <w:szCs w:val="128"/>
                      <w:color w:val="4F4F4F"/>
                      <w:w w:val="67"/>
                      <w:position w:val="-1"/>
                    </w:rPr>
                    <w:t>:;</w:t>
                  </w:r>
                  <w:r>
                    <w:rPr>
                      <w:rFonts w:ascii="Times New Roman" w:hAnsi="Times New Roman" w:cs="Times New Roman" w:eastAsia="Times New Roman"/>
                      <w:sz w:val="128"/>
                      <w:szCs w:val="128"/>
                      <w:color w:val="4F4F4F"/>
                      <w:spacing w:val="-347"/>
                      <w:w w:val="67"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28"/>
                      <w:szCs w:val="128"/>
                      <w:color w:val="363F5D"/>
                      <w:spacing w:val="0"/>
                      <w:w w:val="122"/>
                      <w:position w:val="-1"/>
                    </w:rPr>
                    <w:t>ti</w:t>
                  </w:r>
                  <w:r>
                    <w:rPr>
                      <w:rFonts w:ascii="Times New Roman" w:hAnsi="Times New Roman" w:cs="Times New Roman" w:eastAsia="Times New Roman"/>
                      <w:sz w:val="128"/>
                      <w:szCs w:val="128"/>
                      <w:color w:val="363F5D"/>
                      <w:spacing w:val="-228"/>
                      <w:w w:val="123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28"/>
                      <w:szCs w:val="128"/>
                      <w:color w:val="3A3A3A"/>
                      <w:spacing w:val="0"/>
                      <w:w w:val="28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28"/>
                      <w:szCs w:val="12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7B7B7B"/>
          <w:spacing w:val="0"/>
          <w:w w:val="362"/>
          <w:position w:val="1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7B7B7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B7B7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4F4F4F"/>
          <w:spacing w:val="0"/>
          <w:w w:val="100"/>
          <w:i/>
          <w:position w:val="1"/>
        </w:rPr>
        <w:t>.ı</w:t>
      </w:r>
      <w:r>
        <w:rPr>
          <w:rFonts w:ascii="Times New Roman" w:hAnsi="Times New Roman" w:cs="Times New Roman" w:eastAsia="Times New Roman"/>
          <w:sz w:val="13"/>
          <w:szCs w:val="13"/>
          <w:color w:val="4F4F4F"/>
          <w:spacing w:val="-3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F4F4F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4F4F4F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Ölli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Karşıyaka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2" w:lineRule="exact"/>
        <w:ind w:left="4604" w:right="-20"/>
        <w:jc w:val="left"/>
        <w:tabs>
          <w:tab w:pos="88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5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94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73"/>
          <w:b/>
          <w:bCs/>
          <w:position w:val="-5"/>
        </w:rPr>
        <w:t>1</w:t>
      </w:r>
      <w:r>
        <w:rPr>
          <w:rFonts w:ascii="Arial" w:hAnsi="Arial" w:cs="Arial" w:eastAsia="Arial"/>
          <w:sz w:val="25"/>
          <w:szCs w:val="25"/>
          <w:color w:val="4F4F4F"/>
          <w:spacing w:val="-28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68"/>
          <w:b/>
          <w:bCs/>
          <w:position w:val="-5"/>
        </w:rPr>
        <w:t>6</w:t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68"/>
          <w:b/>
          <w:bCs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4F4F4F"/>
          <w:spacing w:val="4"/>
          <w:w w:val="68"/>
          <w:b/>
          <w:bCs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68"/>
          <w:b/>
          <w:bCs/>
          <w:position w:val="-5"/>
        </w:rPr>
        <w:t>Mavı</w:t>
      </w:r>
      <w:r>
        <w:rPr>
          <w:rFonts w:ascii="Arial" w:hAnsi="Arial" w:cs="Arial" w:eastAsia="Arial"/>
          <w:sz w:val="25"/>
          <w:szCs w:val="25"/>
          <w:color w:val="4F4F4F"/>
          <w:spacing w:val="1"/>
          <w:w w:val="68"/>
          <w:b/>
          <w:bCs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75"/>
          <w:b/>
          <w:bCs/>
          <w:position w:val="-5"/>
        </w:rPr>
        <w:t>?017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4803" w:right="579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4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4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4"/>
          <w:position w:val="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right="1742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141121pt;margin-top:5.597582pt;width:7.766941pt;height:7.5pt;mso-position-horizontal-relative:page;mso-position-vertical-relative:paragraph;z-index:-1287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646464"/>
                      <w:spacing w:val="-1"/>
                      <w:w w:val="126"/>
                    </w:rPr>
                    <w:t>'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144"/>
                    </w:rPr>
                    <w:t>ü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4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9"/>
          <w:position w:val="-1"/>
        </w:rPr>
        <w:t>/2017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323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66"/>
          <w:szCs w:val="6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28384pt;margin-top:3.015234pt;width:4.93395pt;height:3.5pt;mso-position-horizontal-relative:page;mso-position-vertical-relative:paragraph;z-index:-12872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3A3A3A"/>
                      <w:w w:val="126"/>
                      <w:i/>
                    </w:rPr>
                    <w:t>Q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A3A3A"/>
                      <w:w w:val="127"/>
                      <w:i/>
                    </w:rPr>
                    <w:t>)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100"/>
          <w:position w:val="-8"/>
        </w:rPr>
        <w:t>,Q</w:t>
      </w:r>
      <w:r>
        <w:rPr>
          <w:rFonts w:ascii="Arial" w:hAnsi="Arial" w:cs="Arial" w:eastAsia="Arial"/>
          <w:sz w:val="16"/>
          <w:szCs w:val="16"/>
          <w:color w:val="4F4F4F"/>
          <w:spacing w:val="-33"/>
          <w:w w:val="100"/>
          <w:position w:val="-8"/>
        </w:rPr>
        <w:t> </w:t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66"/>
          <w:szCs w:val="66"/>
          <w:color w:val="4F4F4F"/>
          <w:spacing w:val="0"/>
          <w:w w:val="43"/>
          <w:position w:val="-35"/>
        </w:rPr>
        <w:t>.P</w:t>
      </w:r>
      <w:r>
        <w:rPr>
          <w:rFonts w:ascii="Times New Roman" w:hAnsi="Times New Roman" w:cs="Times New Roman" w:eastAsia="Times New Roman"/>
          <w:sz w:val="66"/>
          <w:szCs w:val="66"/>
          <w:color w:val="4F4F4F"/>
          <w:spacing w:val="12"/>
          <w:w w:val="43"/>
          <w:position w:val="-35"/>
        </w:rPr>
        <w:t>o</w:t>
      </w:r>
      <w:r>
        <w:rPr>
          <w:rFonts w:ascii="Times New Roman" w:hAnsi="Times New Roman" w:cs="Times New Roman" w:eastAsia="Times New Roman"/>
          <w:sz w:val="66"/>
          <w:szCs w:val="66"/>
          <w:color w:val="363F5D"/>
          <w:spacing w:val="0"/>
          <w:w w:val="120"/>
          <w:position w:val="-35"/>
        </w:rPr>
        <w:t>t</w:t>
      </w:r>
      <w:r>
        <w:rPr>
          <w:rFonts w:ascii="Times New Roman" w:hAnsi="Times New Roman" w:cs="Times New Roman" w:eastAsia="Times New Roman"/>
          <w:sz w:val="66"/>
          <w:szCs w:val="66"/>
          <w:color w:val="363F5D"/>
          <w:spacing w:val="0"/>
          <w:w w:val="121"/>
          <w:position w:val="-35"/>
        </w:rPr>
        <w:t>A</w:t>
      </w:r>
      <w:r>
        <w:rPr>
          <w:rFonts w:ascii="Times New Roman" w:hAnsi="Times New Roman" w:cs="Times New Roman" w:eastAsia="Times New Roman"/>
          <w:sz w:val="66"/>
          <w:szCs w:val="66"/>
          <w:color w:val="363F5D"/>
          <w:spacing w:val="-37"/>
          <w:w w:val="100"/>
          <w:position w:val="-35"/>
        </w:rPr>
        <w:t> </w:t>
      </w:r>
      <w:r>
        <w:rPr>
          <w:rFonts w:ascii="Times New Roman" w:hAnsi="Times New Roman" w:cs="Times New Roman" w:eastAsia="Times New Roman"/>
          <w:sz w:val="66"/>
          <w:szCs w:val="66"/>
          <w:color w:val="4F4F4F"/>
          <w:spacing w:val="0"/>
          <w:w w:val="30"/>
          <w:position w:val="-35"/>
        </w:rPr>
        <w:t>r</w:t>
      </w:r>
      <w:r>
        <w:rPr>
          <w:rFonts w:ascii="Times New Roman" w:hAnsi="Times New Roman" w:cs="Times New Roman" w:eastAsia="Times New Roman"/>
          <w:sz w:val="66"/>
          <w:szCs w:val="66"/>
          <w:color w:val="4F4F4F"/>
          <w:spacing w:val="0"/>
          <w:w w:val="30"/>
          <w:position w:val="-35"/>
        </w:rPr>
        <w:t> </w:t>
      </w:r>
      <w:r>
        <w:rPr>
          <w:rFonts w:ascii="Times New Roman" w:hAnsi="Times New Roman" w:cs="Times New Roman" w:eastAsia="Times New Roman"/>
          <w:sz w:val="66"/>
          <w:szCs w:val="66"/>
          <w:color w:val="4F4F4F"/>
          <w:spacing w:val="6"/>
          <w:w w:val="30"/>
          <w:position w:val="-35"/>
        </w:rPr>
        <w:t> </w:t>
      </w:r>
      <w:r>
        <w:rPr>
          <w:rFonts w:ascii="Times New Roman" w:hAnsi="Times New Roman" w:cs="Times New Roman" w:eastAsia="Times New Roman"/>
          <w:sz w:val="66"/>
          <w:szCs w:val="66"/>
          <w:color w:val="3A3A3A"/>
          <w:spacing w:val="0"/>
          <w:w w:val="29"/>
          <w:position w:val="-35"/>
        </w:rPr>
        <w:t>Am;</w:t>
      </w:r>
      <w:r>
        <w:rPr>
          <w:rFonts w:ascii="Times New Roman" w:hAnsi="Times New Roman" w:cs="Times New Roman" w:eastAsia="Times New Roman"/>
          <w:sz w:val="66"/>
          <w:szCs w:val="66"/>
          <w:color w:val="3A3A3A"/>
          <w:spacing w:val="0"/>
          <w:w w:val="30"/>
          <w:position w:val="-35"/>
        </w:rPr>
        <w:t>•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40" w:bottom="280" w:left="220" w:right="22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07" w:lineRule="exact"/>
        <w:ind w:left="294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51"/>
          <w:position w:val="-6"/>
        </w:rPr>
        <w:t>........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A3A3A"/>
          <w:spacing w:val="-2"/>
          <w:w w:val="193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tfaiy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2" w:lineRule="exact"/>
        <w:ind w:left="265" w:right="13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77"/>
          <w:position w:val="-3"/>
        </w:rPr>
        <w:t>ı·in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77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15"/>
          <w:w w:val="7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7"/>
          <w:position w:val="-3"/>
        </w:rPr>
        <w:t>Atı1iF'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left="381" w:right="1408"/>
        <w:jc w:val="center"/>
        <w:tabs>
          <w:tab w:pos="8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4"/>
          <w:szCs w:val="14"/>
          <w:color w:val="AAAAAC"/>
          <w:spacing w:val="0"/>
          <w:w w:val="50"/>
          <w:position w:val="-2"/>
        </w:rPr>
        <w:t>....</w:t>
      </w:r>
      <w:r>
        <w:rPr>
          <w:rFonts w:ascii="Arial" w:hAnsi="Arial" w:cs="Arial" w:eastAsia="Arial"/>
          <w:sz w:val="14"/>
          <w:szCs w:val="14"/>
          <w:color w:val="AAAAAC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AAAAA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AFB3D4"/>
          <w:spacing w:val="0"/>
          <w:w w:val="85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20" w:right="220"/>
          <w:cols w:num="3" w:equalWidth="0">
            <w:col w:w="458" w:space="8269"/>
            <w:col w:w="389" w:space="0"/>
            <w:col w:w="2364"/>
          </w:cols>
        </w:sectPr>
      </w:pPr>
      <w:rPr/>
    </w:p>
    <w:p>
      <w:pPr>
        <w:spacing w:before="0" w:after="0" w:line="211" w:lineRule="exact"/>
        <w:ind w:right="983"/>
        <w:jc w:val="right"/>
        <w:tabs>
          <w:tab w:pos="260" w:val="left"/>
          <w:tab w:pos="80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0.922882pt;margin-top:4.72764pt;width:28.870465pt;height:11pt;mso-position-horizontal-relative:page;mso-position-vertical-relative:paragraph;z-index:-12870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39393"/>
                      <w:spacing w:val="0"/>
                      <w:w w:val="100"/>
                      <w:i/>
                    </w:rPr>
                    <w:t>.(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39393"/>
                      <w:spacing w:val="0"/>
                      <w:w w:val="100"/>
                      <w:i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39393"/>
                      <w:spacing w:val="21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4F4F4F"/>
                      <w:spacing w:val="0"/>
                      <w:w w:val="246"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4F4F4F"/>
                      <w:spacing w:val="-99"/>
                      <w:w w:val="246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39393"/>
                      <w:spacing w:val="0"/>
                      <w:w w:val="140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AAAAAC"/>
          <w:w w:val="95"/>
          <w:b/>
          <w:bCs/>
          <w:i/>
          <w:position w:val="4"/>
        </w:rPr>
        <w:t>r</w:t>
      </w:r>
      <w:r>
        <w:rPr>
          <w:rFonts w:ascii="Times New Roman" w:hAnsi="Times New Roman" w:cs="Times New Roman" w:eastAsia="Times New Roman"/>
          <w:sz w:val="13"/>
          <w:szCs w:val="13"/>
          <w:color w:val="AAAAAC"/>
          <w:w w:val="100"/>
          <w:b/>
          <w:bCs/>
          <w:i/>
          <w:position w:val="4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AAAAC"/>
          <w:w w:val="100"/>
          <w:b/>
          <w:bCs/>
          <w:i/>
          <w:position w:val="4"/>
        </w:rPr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170"/>
          <w:position w:val="4"/>
        </w:rPr>
        <w:t>•,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-33"/>
          <w:w w:val="170"/>
          <w:position w:val="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170"/>
          <w:position w:val="4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6"/>
          <w:szCs w:val="16"/>
          <w:color w:val="BCBCBC"/>
          <w:spacing w:val="0"/>
          <w:w w:val="82"/>
          <w:i/>
          <w:position w:val="-1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BCBCBC"/>
          <w:spacing w:val="0"/>
          <w:w w:val="82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CBCBC"/>
          <w:spacing w:val="16"/>
          <w:w w:val="82"/>
          <w:i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BCBCBC"/>
          <w:spacing w:val="0"/>
          <w:w w:val="50"/>
          <w:i/>
          <w:position w:val="-1"/>
        </w:rPr>
        <w:t>fı.:.•</w:t>
      </w:r>
      <w:r>
        <w:rPr>
          <w:rFonts w:ascii="Arial" w:hAnsi="Arial" w:cs="Arial" w:eastAsia="Arial"/>
          <w:sz w:val="12"/>
          <w:szCs w:val="12"/>
          <w:color w:val="BCBCBC"/>
          <w:spacing w:val="0"/>
          <w:w w:val="50"/>
          <w:i/>
          <w:position w:val="-1"/>
        </w:rPr>
        <w:t>          </w:t>
      </w:r>
      <w:r>
        <w:rPr>
          <w:rFonts w:ascii="Arial" w:hAnsi="Arial" w:cs="Arial" w:eastAsia="Arial"/>
          <w:sz w:val="12"/>
          <w:szCs w:val="12"/>
          <w:color w:val="BCBCBC"/>
          <w:spacing w:val="15"/>
          <w:w w:val="50"/>
          <w:i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BCBCBC"/>
          <w:spacing w:val="-9"/>
          <w:w w:val="111"/>
          <w:position w:val="3"/>
        </w:rPr>
        <w:t>'</w:t>
      </w:r>
      <w:r>
        <w:rPr>
          <w:rFonts w:ascii="Arial" w:hAnsi="Arial" w:cs="Arial" w:eastAsia="Arial"/>
          <w:sz w:val="17"/>
          <w:szCs w:val="17"/>
          <w:color w:val="939393"/>
          <w:spacing w:val="0"/>
          <w:w w:val="68"/>
          <w:position w:val="3"/>
        </w:rPr>
        <w:t>•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220" w:right="220"/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right"/>
        <w:tabs>
          <w:tab w:pos="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7"/>
          <w:w w:val="104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8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8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KMAZ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right="473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9.98912pt;margin-top:3.495535pt;width:13.356001pt;height:42pt;mso-position-horizontal-relative:page;mso-position-vertical-relative:paragraph;z-index:-12866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Courier New" w:hAnsi="Courier New" w:cs="Courier New" w:eastAsia="Courier New"/>
                      <w:sz w:val="84"/>
                      <w:szCs w:val="84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84"/>
                      <w:szCs w:val="84"/>
                      <w:color w:val="2A317C"/>
                      <w:spacing w:val="0"/>
                      <w:w w:val="53"/>
                      <w:i/>
                      <w:position w:val="5"/>
                    </w:rPr>
                    <w:t>L</w:t>
                  </w:r>
                  <w:r>
                    <w:rPr>
                      <w:rFonts w:ascii="Courier New" w:hAnsi="Courier New" w:cs="Courier New" w:eastAsia="Courier New"/>
                      <w:sz w:val="84"/>
                      <w:szCs w:val="8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itf.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9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67" w:lineRule="exact"/>
        <w:ind w:left="95" w:right="-20"/>
        <w:jc w:val="left"/>
        <w:tabs>
          <w:tab w:pos="1340" w:val="left"/>
          <w:tab w:pos="19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768799pt;margin-top:-31.378242pt;width:61.622115pt;height:17.328797pt;mso-position-horizontal-relative:page;mso-position-vertical-relative:paragraph;z-index:-12871" type="#_x0000_t202" filled="f" stroked="f">
            <v:textbox inset="0,0,0,0">
              <w:txbxContent>
                <w:p>
                  <w:pPr>
                    <w:spacing w:before="0" w:after="0" w:line="347" w:lineRule="exact"/>
                    <w:ind w:right="-92"/>
                    <w:jc w:val="left"/>
                    <w:tabs>
                      <w:tab w:pos="480" w:val="left"/>
                      <w:tab w:pos="1080" w:val="left"/>
                    </w:tabs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0"/>
                      <w:w w:val="100"/>
                      <w:position w:val="1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17"/>
                      <w:w w:val="100"/>
                      <w:position w:val="1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0"/>
                      <w:w w:val="100"/>
                      <w:position w:val="10"/>
                    </w:rPr>
                    <w:t>Bi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0"/>
                      <w:w w:val="100"/>
                      <w:position w:val="1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0"/>
                      <w:w w:val="100"/>
                      <w:position w:val="1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46464"/>
                      <w:spacing w:val="0"/>
                      <w:w w:val="75"/>
                      <w:position w:val="1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46464"/>
                      <w:spacing w:val="0"/>
                      <w:w w:val="75"/>
                      <w:position w:val="1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46464"/>
                      <w:spacing w:val="33"/>
                      <w:w w:val="75"/>
                      <w:position w:val="10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CBCBC"/>
                      <w:spacing w:val="0"/>
                      <w:w w:val="75"/>
                      <w:position w:val="2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CBCBC"/>
                      <w:spacing w:val="0"/>
                      <w:w w:val="100"/>
                      <w:position w:val="2"/>
                    </w:rPr>
                    <w:tab/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CBCBC"/>
                      <w:spacing w:val="0"/>
                      <w:w w:val="100"/>
                      <w:position w:val="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1B38E"/>
                      <w:spacing w:val="-55"/>
                      <w:w w:val="100"/>
                      <w:position w:val="-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CBCBC"/>
                      <w:spacing w:val="0"/>
                      <w:w w:val="100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0.447357pt;margin-top:6.008199pt;width:116.106503pt;height:31.5pt;mso-position-horizontal-relative:page;mso-position-vertical-relative:paragraph;z-index:-12869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5"/>
                    <w:jc w:val="left"/>
                    <w:tabs>
                      <w:tab w:pos="2000" w:val="left"/>
                    </w:tabs>
                    <w:rPr>
                      <w:rFonts w:ascii="Arial" w:hAnsi="Arial" w:cs="Arial" w:eastAsia="Arial"/>
                      <w:sz w:val="63"/>
                      <w:szCs w:val="63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AAAAAC"/>
                      <w:spacing w:val="0"/>
                      <w:w w:val="42"/>
                      <w:position w:val="5"/>
                    </w:rPr>
                    <w:t>·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AAAAAC"/>
                      <w:spacing w:val="0"/>
                      <w:w w:val="100"/>
                      <w:position w:val="5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AAAAAC"/>
                      <w:spacing w:val="0"/>
                      <w:w w:val="100"/>
                      <w:position w:val="5"/>
                    </w:rPr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031AC1"/>
                      <w:spacing w:val="0"/>
                      <w:w w:val="100"/>
                      <w:b/>
                      <w:bCs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491852pt;margin-top:7.82872pt;width:12.653591pt;height:15.5pt;mso-position-horizontal-relative:page;mso-position-vertical-relative:paragraph;z-index:-12868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BCBCBC"/>
                      <w:spacing w:val="3"/>
                      <w:w w:val="75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4F4F4F"/>
                      <w:spacing w:val="0"/>
                      <w:w w:val="58"/>
                    </w:rPr>
                    <w:t>ve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AAAAAC"/>
          <w:spacing w:val="-14"/>
          <w:w w:val="72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939393"/>
          <w:spacing w:val="0"/>
          <w:w w:val="72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93939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8"/>
          <w:szCs w:val="28"/>
          <w:color w:val="939393"/>
          <w:spacing w:val="0"/>
          <w:w w:val="100"/>
          <w:position w:val="-5"/>
        </w:rPr>
      </w:r>
      <w:r>
        <w:rPr>
          <w:rFonts w:ascii="Arial" w:hAnsi="Arial" w:cs="Arial" w:eastAsia="Arial"/>
          <w:sz w:val="11"/>
          <w:szCs w:val="11"/>
          <w:color w:val="AAAAAC"/>
          <w:spacing w:val="0"/>
          <w:w w:val="203"/>
          <w:position w:val="-5"/>
        </w:rPr>
        <w:t>'</w:t>
      </w:r>
      <w:r>
        <w:rPr>
          <w:rFonts w:ascii="Arial" w:hAnsi="Arial" w:cs="Arial" w:eastAsia="Arial"/>
          <w:sz w:val="11"/>
          <w:szCs w:val="11"/>
          <w:color w:val="AAAAAC"/>
          <w:spacing w:val="0"/>
          <w:w w:val="203"/>
          <w:position w:val="-5"/>
        </w:rPr>
        <w:t> </w:t>
      </w:r>
      <w:r>
        <w:rPr>
          <w:rFonts w:ascii="Arial" w:hAnsi="Arial" w:cs="Arial" w:eastAsia="Arial"/>
          <w:sz w:val="11"/>
          <w:szCs w:val="11"/>
          <w:color w:val="AAAAAC"/>
          <w:spacing w:val="57"/>
          <w:w w:val="203"/>
          <w:position w:val="-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0"/>
          <w:w w:val="203"/>
          <w:position w:val="-5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118"/>
          <w:position w:val="-5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76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24"/>
          <w:szCs w:val="24"/>
          <w:color w:val="939393"/>
          <w:spacing w:val="-11"/>
          <w:w w:val="197"/>
        </w:rPr>
        <w:t>:</w:t>
      </w:r>
      <w:r>
        <w:rPr>
          <w:rFonts w:ascii="Arial" w:hAnsi="Arial" w:cs="Arial" w:eastAsia="Arial"/>
          <w:sz w:val="24"/>
          <w:szCs w:val="24"/>
          <w:color w:val="646464"/>
          <w:spacing w:val="0"/>
          <w:w w:val="102"/>
        </w:rPr>
        <w:t>ll</w:t>
      </w:r>
      <w:r>
        <w:rPr>
          <w:rFonts w:ascii="Arial" w:hAnsi="Arial" w:cs="Arial" w:eastAsia="Arial"/>
          <w:sz w:val="24"/>
          <w:szCs w:val="24"/>
          <w:color w:val="64646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a·</w:t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3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2"/>
        </w:rPr>
        <w:t>cil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58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-66"/>
          <w:w w:val="58"/>
          <w:position w:val="-6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0"/>
          <w:w w:val="57"/>
          <w:position w:val="-6"/>
        </w:rPr>
        <w:t>jiff</w:t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13"/>
          <w:w w:val="57"/>
          <w:position w:val="-6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AAAAAC"/>
          <w:spacing w:val="0"/>
          <w:w w:val="18"/>
          <w:position w:val="-6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AAAAAC"/>
          <w:spacing w:val="13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939393"/>
          <w:spacing w:val="-18"/>
          <w:w w:val="198"/>
          <w:position w:val="-6"/>
        </w:rPr>
        <w:t>'</w:t>
      </w:r>
      <w:r>
        <w:rPr>
          <w:rFonts w:ascii="Arial" w:hAnsi="Arial" w:cs="Arial" w:eastAsia="Arial"/>
          <w:sz w:val="19"/>
          <w:szCs w:val="19"/>
          <w:color w:val="646464"/>
          <w:spacing w:val="-10"/>
          <w:w w:val="89"/>
          <w:position w:val="-6"/>
        </w:rPr>
        <w:t>a</w:t>
      </w:r>
      <w:r>
        <w:rPr>
          <w:rFonts w:ascii="Arial" w:hAnsi="Arial" w:cs="Arial" w:eastAsia="Arial"/>
          <w:sz w:val="19"/>
          <w:szCs w:val="19"/>
          <w:color w:val="3A3A3A"/>
          <w:spacing w:val="-11"/>
          <w:w w:val="141"/>
          <w:position w:val="-6"/>
        </w:rPr>
        <w:t>ı</w:t>
      </w:r>
      <w:r>
        <w:rPr>
          <w:rFonts w:ascii="Arial" w:hAnsi="Arial" w:cs="Arial" w:eastAsia="Arial"/>
          <w:sz w:val="19"/>
          <w:szCs w:val="19"/>
          <w:color w:val="939393"/>
          <w:spacing w:val="0"/>
          <w:w w:val="39"/>
          <w:position w:val="-6"/>
        </w:rPr>
        <w:t>_</w:t>
      </w:r>
      <w:r>
        <w:rPr>
          <w:rFonts w:ascii="Arial" w:hAnsi="Arial" w:cs="Arial" w:eastAsia="Arial"/>
          <w:sz w:val="19"/>
          <w:szCs w:val="19"/>
          <w:color w:val="939393"/>
          <w:spacing w:val="0"/>
          <w:w w:val="38"/>
          <w:position w:val="-6"/>
        </w:rPr>
        <w:t>'</w:t>
      </w:r>
      <w:r>
        <w:rPr>
          <w:rFonts w:ascii="Arial" w:hAnsi="Arial" w:cs="Arial" w:eastAsia="Arial"/>
          <w:sz w:val="19"/>
          <w:szCs w:val="19"/>
          <w:color w:val="939393"/>
          <w:spacing w:val="-9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B1B38E"/>
          <w:spacing w:val="0"/>
          <w:w w:val="149"/>
          <w:position w:val="-6"/>
        </w:rPr>
        <w:t>.</w:t>
      </w:r>
      <w:r>
        <w:rPr>
          <w:rFonts w:ascii="Arial" w:hAnsi="Arial" w:cs="Arial" w:eastAsia="Arial"/>
          <w:sz w:val="19"/>
          <w:szCs w:val="19"/>
          <w:color w:val="B1B38E"/>
          <w:spacing w:val="-39"/>
          <w:w w:val="149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AFB3D4"/>
          <w:spacing w:val="0"/>
          <w:w w:val="149"/>
          <w:position w:val="-6"/>
        </w:rPr>
        <w:t>·</w:t>
      </w:r>
      <w:r>
        <w:rPr>
          <w:rFonts w:ascii="Arial" w:hAnsi="Arial" w:cs="Arial" w:eastAsia="Arial"/>
          <w:sz w:val="19"/>
          <w:szCs w:val="19"/>
          <w:color w:val="AFB3D4"/>
          <w:spacing w:val="-44"/>
          <w:w w:val="149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73"/>
          <w:position w:val="-6"/>
        </w:rPr>
        <w:t>tı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73"/>
          <w:position w:val="-6"/>
        </w:rPr>
        <w:t>a</w:t>
      </w:r>
      <w:r>
        <w:rPr>
          <w:rFonts w:ascii="Arial" w:hAnsi="Arial" w:cs="Arial" w:eastAsia="Arial"/>
          <w:sz w:val="19"/>
          <w:szCs w:val="19"/>
          <w:color w:val="4F4F4F"/>
          <w:spacing w:val="9"/>
          <w:w w:val="73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85"/>
          <w:position w:val="-6"/>
        </w:rPr>
        <w:t>Müd</w:t>
      </w:r>
      <w:r>
        <w:rPr>
          <w:rFonts w:ascii="Arial" w:hAnsi="Arial" w:cs="Arial" w:eastAsia="Arial"/>
          <w:sz w:val="19"/>
          <w:szCs w:val="19"/>
          <w:color w:val="4F4F4F"/>
          <w:spacing w:val="-33"/>
          <w:w w:val="85"/>
          <w:position w:val="-6"/>
        </w:rPr>
        <w:t>u</w:t>
      </w:r>
      <w:r>
        <w:rPr>
          <w:rFonts w:ascii="Arial" w:hAnsi="Arial" w:cs="Arial" w:eastAsia="Arial"/>
          <w:sz w:val="19"/>
          <w:szCs w:val="19"/>
          <w:color w:val="AAAAAC"/>
          <w:spacing w:val="-19"/>
          <w:w w:val="75"/>
          <w:position w:val="-6"/>
        </w:rPr>
        <w:t>·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97"/>
          <w:position w:val="-6"/>
        </w:rPr>
        <w:t>rq</w:t>
      </w:r>
      <w:r>
        <w:rPr>
          <w:rFonts w:ascii="Arial" w:hAnsi="Arial" w:cs="Arial" w:eastAsia="Arial"/>
          <w:sz w:val="19"/>
          <w:szCs w:val="19"/>
          <w:color w:val="3A3A3A"/>
          <w:spacing w:val="-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0"/>
          <w:w w:val="52"/>
          <w:position w:val="-6"/>
        </w:rPr>
        <w:t>V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20" w:right="220"/>
          <w:cols w:num="2" w:equalWidth="0">
            <w:col w:w="5880" w:space="2890"/>
            <w:col w:w="2710"/>
          </w:cols>
        </w:sectPr>
      </w:pPr>
      <w:rPr/>
    </w:p>
    <w:p>
      <w:pPr>
        <w:spacing w:before="0" w:after="0" w:line="28" w:lineRule="exact"/>
        <w:ind w:left="2361" w:right="-148"/>
        <w:jc w:val="left"/>
        <w:tabs>
          <w:tab w:pos="498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pict>
          <v:group style="position:absolute;margin-left:287.481598pt;margin-top:-3.20788pt;width:1.66656pt;height:34.885339pt;mso-position-horizontal-relative:page;mso-position-vertical-relative:paragraph;z-index:-12882" coordorigin="5750,-64" coordsize="33,698">
            <v:group style="position:absolute;left:5766;top:-52;width:2;height:368" coordorigin="5766,-52" coordsize="2,368">
              <v:shape style="position:absolute;left:5766;top:-52;width:2;height:368" coordorigin="5766,-52" coordsize="0,368" path="m5766,316l5766,-52e" filled="f" stroked="t" strokeweight="1.190400pt" strokecolor="#383F93">
                <v:path arrowok="t"/>
              </v:shape>
            </v:group>
            <v:group style="position:absolute;left:5766;top:321;width:2;height:296" coordorigin="5766,321" coordsize="2,296">
              <v:shape style="position:absolute;left:5766;top:321;width:2;height:296" coordorigin="5766,321" coordsize="0,296" path="m5766,617l5766,321e" filled="f" stroked="t" strokeweight="1.66656pt" strokecolor="#343B7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0.339203pt;margin-top:1.093716pt;width:1.90464pt;height:15.528156pt;mso-position-horizontal-relative:page;mso-position-vertical-relative:paragraph;z-index:-12881" coordorigin="5607,22" coordsize="38,311">
            <v:group style="position:absolute;left:5633;top:34;width:2;height:167" coordorigin="5633,34" coordsize="2,167">
              <v:shape style="position:absolute;left:5633;top:34;width:2;height:167" coordorigin="5633,34" coordsize="0,167" path="m5633,201l5633,34e" filled="f" stroked="t" strokeweight="1.190400pt" strokecolor="#2F3864">
                <v:path arrowok="t"/>
              </v:shape>
            </v:group>
            <v:group style="position:absolute;left:5623;top:215;width:2;height:100" coordorigin="5623,215" coordsize="2,100">
              <v:shape style="position:absolute;left:5623;top:215;width:2;height:100" coordorigin="5623,215" coordsize="0,100" path="m5623,316l5623,215e" filled="f" stroked="t" strokeweight="1.66656pt" strokecolor="#3B448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2.126724pt;margin-top:8.619265pt;width:.1pt;height:5.735462pt;mso-position-horizontal-relative:page;mso-position-vertical-relative:paragraph;z-index:-12880" coordorigin="5043,172" coordsize="2,115">
            <v:shape style="position:absolute;left:5043;top:172;width:2;height:115" coordorigin="5043,172" coordsize="0,115" path="m5043,287l5043,172e" filled="f" stroked="t" strokeweight=".23808pt" strokecolor="#000000">
              <v:path arrowok="t"/>
            </v:shape>
          </v:group>
          <w10:wrap type="none"/>
        </w:pict>
      </w:r>
      <w:r>
        <w:rPr/>
        <w:pict>
          <v:group style="position:absolute;margin-left:149.276169pt;margin-top:19.851212pt;width:.1pt;height:4.062618pt;mso-position-horizontal-relative:page;mso-position-vertical-relative:paragraph;z-index:-12879" coordorigin="2986,397" coordsize="2,81">
            <v:shape style="position:absolute;left:2986;top:397;width:2;height:81" coordorigin="2986,397" coordsize="0,81" path="m2986,478l2986,397e" filled="f" stroked="t" strokeweight=".23808pt" strokecolor="#000000">
              <v:path arrowok="t"/>
            </v:shape>
          </v:group>
          <w10:wrap type="none"/>
        </w:pict>
      </w:r>
      <w:r>
        <w:rPr/>
        <w:pict>
          <v:group style="position:absolute;margin-left:147.609604pt;margin-top:25.229551pt;width:3.21408pt;height:43.013269pt;mso-position-horizontal-relative:page;mso-position-vertical-relative:paragraph;z-index:-12878" coordorigin="2952,505" coordsize="64,860">
            <v:group style="position:absolute;left:3000;top:574;width:2;height:124" coordorigin="3000,574" coordsize="2,124">
              <v:shape style="position:absolute;left:3000;top:574;width:2;height:124" coordorigin="3000,574" coordsize="0,124" path="m3000,698l3000,574e" filled="f" stroked="t" strokeweight="1.66656pt" strokecolor="#384B6B">
                <v:path arrowok="t"/>
              </v:shape>
            </v:group>
            <v:group style="position:absolute;left:2959;top:512;width:2;height:846" coordorigin="2959,512" coordsize="2,846">
              <v:shape style="position:absolute;left:2959;top:512;width:2;height:846" coordorigin="2959,512" coordsize="0,846" path="m2959,1358l2959,512e" filled="f" stroked="t" strokeweight=".71424pt" strokecolor="#4B547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3.795837pt;margin-top:12.808399pt;width:321.540176pt;height:25.034772pt;mso-position-horizontal-relative:page;mso-position-vertical-relative:paragraph;z-index:-12867" type="#_x0000_t202" filled="f" stroked="f">
            <v:textbox inset="0,0,0,0">
              <w:txbxContent>
                <w:p>
                  <w:pPr>
                    <w:spacing w:before="0" w:after="0" w:line="501" w:lineRule="exact"/>
                    <w:ind w:right="-115"/>
                    <w:jc w:val="left"/>
                    <w:tabs>
                      <w:tab w:pos="5400" w:val="left"/>
                      <w:tab w:pos="6280" w:val="left"/>
                    </w:tabs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363F5D"/>
                      <w:spacing w:val="0"/>
                      <w:w w:val="123"/>
                      <w:position w:val="-3"/>
                    </w:rPr>
                    <w:t>Pç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363F5D"/>
                      <w:spacing w:val="0"/>
                      <w:w w:val="123"/>
                      <w:position w:val="-3"/>
                    </w:rPr>
                    <w:t>N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363F5D"/>
                      <w:spacing w:val="-120"/>
                      <w:w w:val="123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363F5D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363F5D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39393"/>
                      <w:spacing w:val="0"/>
                      <w:w w:val="67"/>
                      <w:position w:val="17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39393"/>
                      <w:spacing w:val="0"/>
                      <w:w w:val="100"/>
                      <w:position w:val="17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39393"/>
                      <w:spacing w:val="0"/>
                      <w:w w:val="100"/>
                      <w:position w:val="1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BCBCBC"/>
                      <w:spacing w:val="-12"/>
                      <w:w w:val="59"/>
                      <w:position w:val="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939393"/>
                      <w:spacing w:val="-39"/>
                      <w:w w:val="58"/>
                      <w:position w:val="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BCBCBC"/>
                      <w:spacing w:val="-18"/>
                      <w:w w:val="59"/>
                      <w:position w:val="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939393"/>
                      <w:spacing w:val="0"/>
                      <w:w w:val="58"/>
                      <w:position w:val="8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2"/>
          <w:szCs w:val="72"/>
          <w:color w:val="4F4F4F"/>
          <w:w w:val="54"/>
          <w:i/>
          <w:position w:val="-56"/>
        </w:rPr>
        <w:t>tt:</w:t>
      </w:r>
      <w:r>
        <w:rPr>
          <w:rFonts w:ascii="Arial" w:hAnsi="Arial" w:cs="Arial" w:eastAsia="Arial"/>
          <w:sz w:val="72"/>
          <w:szCs w:val="72"/>
          <w:color w:val="4F4F4F"/>
          <w:spacing w:val="20"/>
          <w:w w:val="54"/>
          <w:i/>
          <w:position w:val="-56"/>
        </w:rPr>
        <w:t>.</w:t>
      </w:r>
      <w:r>
        <w:rPr>
          <w:rFonts w:ascii="Arial" w:hAnsi="Arial" w:cs="Arial" w:eastAsia="Arial"/>
          <w:sz w:val="72"/>
          <w:szCs w:val="72"/>
          <w:color w:val="3F4683"/>
          <w:spacing w:val="0"/>
          <w:w w:val="33"/>
          <w:i/>
          <w:position w:val="-56"/>
        </w:rPr>
        <w:t>l</w:t>
      </w:r>
      <w:r>
        <w:rPr>
          <w:rFonts w:ascii="Arial" w:hAnsi="Arial" w:cs="Arial" w:eastAsia="Arial"/>
          <w:sz w:val="72"/>
          <w:szCs w:val="72"/>
          <w:color w:val="3F4683"/>
          <w:spacing w:val="69"/>
          <w:w w:val="100"/>
          <w:i/>
          <w:position w:val="-56"/>
        </w:rPr>
        <w:t> </w:t>
      </w:r>
      <w:r>
        <w:rPr>
          <w:rFonts w:ascii="Arial" w:hAnsi="Arial" w:cs="Arial" w:eastAsia="Arial"/>
          <w:sz w:val="72"/>
          <w:szCs w:val="72"/>
          <w:color w:val="3F4683"/>
          <w:spacing w:val="0"/>
          <w:w w:val="61"/>
          <w:position w:val="-56"/>
        </w:rPr>
        <w:t>,</w:t>
      </w:r>
      <w:r>
        <w:rPr>
          <w:rFonts w:ascii="Arial" w:hAnsi="Arial" w:cs="Arial" w:eastAsia="Arial"/>
          <w:sz w:val="72"/>
          <w:szCs w:val="72"/>
          <w:color w:val="3F4683"/>
          <w:spacing w:val="0"/>
          <w:w w:val="100"/>
          <w:position w:val="-56"/>
        </w:rPr>
        <w:tab/>
      </w:r>
      <w:r>
        <w:rPr>
          <w:rFonts w:ascii="Arial" w:hAnsi="Arial" w:cs="Arial" w:eastAsia="Arial"/>
          <w:sz w:val="72"/>
          <w:szCs w:val="72"/>
          <w:color w:val="3F4683"/>
          <w:spacing w:val="0"/>
          <w:w w:val="100"/>
          <w:position w:val="-56"/>
        </w:rPr>
      </w:r>
      <w:r>
        <w:rPr>
          <w:rFonts w:ascii="Times New Roman" w:hAnsi="Times New Roman" w:cs="Times New Roman" w:eastAsia="Times New Roman"/>
          <w:sz w:val="44"/>
          <w:szCs w:val="44"/>
          <w:color w:val="2A317C"/>
          <w:spacing w:val="0"/>
          <w:w w:val="118"/>
          <w:position w:val="-56"/>
        </w:rPr>
        <w:t>K•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35" w:lineRule="atLeast"/>
        <w:ind w:right="-20"/>
        <w:jc w:val="left"/>
        <w:tabs>
          <w:tab w:pos="1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AAAAAC"/>
          <w:spacing w:val="-14"/>
          <w:w w:val="116"/>
          <w:position w:val="5"/>
        </w:rPr>
        <w:t>1</w:t>
      </w:r>
      <w:r>
        <w:rPr>
          <w:rFonts w:ascii="Arial" w:hAnsi="Arial" w:cs="Arial" w:eastAsia="Arial"/>
          <w:sz w:val="13"/>
          <w:szCs w:val="13"/>
          <w:color w:val="AAAAAC"/>
          <w:spacing w:val="-4"/>
          <w:w w:val="182"/>
          <w:position w:val="0"/>
        </w:rPr>
        <w:t>.</w:t>
      </w:r>
      <w:r>
        <w:rPr>
          <w:rFonts w:ascii="Arial" w:hAnsi="Arial" w:cs="Arial" w:eastAsia="Arial"/>
          <w:sz w:val="13"/>
          <w:szCs w:val="13"/>
          <w:color w:val="939393"/>
          <w:spacing w:val="0"/>
          <w:w w:val="137"/>
          <w:position w:val="0"/>
        </w:rPr>
        <w:t>,</w:t>
      </w:r>
      <w:r>
        <w:rPr>
          <w:rFonts w:ascii="Arial" w:hAnsi="Arial" w:cs="Arial" w:eastAsia="Arial"/>
          <w:sz w:val="13"/>
          <w:szCs w:val="13"/>
          <w:color w:val="939393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939393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939393"/>
          <w:spacing w:val="-3"/>
          <w:w w:val="135"/>
          <w:position w:val="5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AAAAC"/>
          <w:spacing w:val="0"/>
          <w:w w:val="52"/>
          <w:position w:val="0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AAAAAC"/>
          <w:spacing w:val="-18"/>
          <w:w w:val="52"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135"/>
          <w:position w:val="5"/>
        </w:rPr>
        <w:t>'</w:t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100"/>
          <w:position w:val="5"/>
        </w:rPr>
      </w:r>
      <w:r>
        <w:rPr>
          <w:rFonts w:ascii="Arial" w:hAnsi="Arial" w:cs="Arial" w:eastAsia="Arial"/>
          <w:sz w:val="18"/>
          <w:szCs w:val="18"/>
          <w:color w:val="AAAAAC"/>
          <w:spacing w:val="0"/>
          <w:w w:val="10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20" w:right="220"/>
          <w:cols w:num="2" w:equalWidth="0">
            <w:col w:w="5546" w:space="3405"/>
            <w:col w:w="2529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17.02272pt;margin-top:40.627083pt;width:565.201932pt;height:742.501496pt;mso-position-horizontal-relative:page;mso-position-vertical-relative:page;z-index:-12884" coordorigin="340,813" coordsize="11304,14850">
            <v:group style="position:absolute;left:348;top:827;width:519;height:2" coordorigin="348,827" coordsize="519,2">
              <v:shape style="position:absolute;left:348;top:827;width:519;height:2" coordorigin="348,827" coordsize="519,0" path="m348,827l867,827e" filled="f" stroked="t" strokeweight=".47616pt" strokecolor="#4B4B4B">
                <v:path arrowok="t"/>
              </v:shape>
            </v:group>
            <v:group style="position:absolute;left:352;top:817;width:2;height:7939" coordorigin="352,817" coordsize="2,7939">
              <v:shape style="position:absolute;left:352;top:817;width:2;height:7939" coordorigin="352,817" coordsize="0,7939" path="m352,8756l352,817e" filled="f" stroked="t" strokeweight=".47616pt" strokecolor="#545454">
                <v:path arrowok="t"/>
              </v:shape>
            </v:group>
            <v:group style="position:absolute;left:348;top:832;width:11233;height:2" coordorigin="348,832" coordsize="11233,2">
              <v:shape style="position:absolute;left:348;top:832;width:11233;height:2" coordorigin="348,832" coordsize="11233,0" path="m348,832l11580,832e" filled="f" stroked="t" strokeweight=".71424pt" strokecolor="#606060">
                <v:path arrowok="t"/>
              </v:shape>
            </v:group>
            <v:group style="position:absolute;left:2390;top:822;width:2;height:1501" coordorigin="2390,822" coordsize="2,1501">
              <v:shape style="position:absolute;left:2390;top:822;width:2;height:1501" coordorigin="2390,822" coordsize="0,1501" path="m2390,2323l2390,822e" filled="f" stroked="t" strokeweight=".95232pt" strokecolor="#646464">
                <v:path arrowok="t"/>
              </v:shape>
            </v:group>
            <v:group style="position:absolute;left:2957;top:832;width:614;height:2" coordorigin="2957,832" coordsize="614,2">
              <v:shape style="position:absolute;left:2957;top:832;width:614;height:2" coordorigin="2957,832" coordsize="614,0" path="m2957,832l3571,832e" filled="f" stroked="t" strokeweight=".47616pt" strokecolor="#484848">
                <v:path arrowok="t"/>
              </v:shape>
            </v:group>
            <v:group style="position:absolute;left:6409;top:832;width:424;height:2" coordorigin="6409,832" coordsize="424,2">
              <v:shape style="position:absolute;left:6409;top:832;width:424;height:2" coordorigin="6409,832" coordsize="424,0" path="m6409,832l6833,832e" filled="f" stroked="t" strokeweight=".47616pt" strokecolor="#383838">
                <v:path arrowok="t"/>
              </v:shape>
            </v:group>
            <v:group style="position:absolute;left:7400;top:834;width:486;height:2" coordorigin="7400,834" coordsize="486,2">
              <v:shape style="position:absolute;left:7400;top:834;width:486;height:2" coordorigin="7400,834" coordsize="486,0" path="m7400,834l7885,834e" filled="f" stroked="t" strokeweight=".71424pt" strokecolor="#606060">
                <v:path arrowok="t"/>
              </v:shape>
            </v:group>
            <v:group style="position:absolute;left:7828;top:832;width:490;height:2" coordorigin="7828,832" coordsize="490,2">
              <v:shape style="position:absolute;left:7828;top:832;width:490;height:2" coordorigin="7828,832" coordsize="490,0" path="m7828,832l8319,832e" filled="f" stroked="t" strokeweight=".47616pt" strokecolor="#383838">
                <v:path arrowok="t"/>
              </v:shape>
            </v:group>
            <v:group style="position:absolute;left:9180;top:832;width:2;height:1491" coordorigin="9180,832" coordsize="2,1491">
              <v:shape style="position:absolute;left:9180;top:832;width:2;height:1491" coordorigin="9180,832" coordsize="0,1491" path="m9180,2323l9180,832e" filled="f" stroked="t" strokeweight=".95232pt" strokecolor="#676767">
                <v:path arrowok="t"/>
              </v:shape>
            </v:group>
            <v:group style="position:absolute;left:9138;top:836;width:186;height:2" coordorigin="9138,836" coordsize="186,2">
              <v:shape style="position:absolute;left:9138;top:836;width:186;height:2" coordorigin="9138,836" coordsize="186,0" path="m9138,836l9323,836e" filled="f" stroked="t" strokeweight=".47616pt" strokecolor="#484848">
                <v:path arrowok="t"/>
              </v:shape>
            </v:group>
            <v:group style="position:absolute;left:9266;top:834;width:400;height:2" coordorigin="9266,834" coordsize="400,2">
              <v:shape style="position:absolute;left:9266;top:834;width:400;height:2" coordorigin="9266,834" coordsize="400,0" path="m9266,834l9666,834e" filled="f" stroked="t" strokeweight=".71424pt" strokecolor="#646464">
                <v:path arrowok="t"/>
              </v:shape>
            </v:group>
            <v:group style="position:absolute;left:10304;top:836;width:267;height:2" coordorigin="10304,836" coordsize="267,2">
              <v:shape style="position:absolute;left:10304;top:836;width:267;height:2" coordorigin="10304,836" coordsize="267,0" path="m10304,836l10571,836e" filled="f" stroked="t" strokeweight=".47616pt" strokecolor="#3F3F3F">
                <v:path arrowok="t"/>
              </v:shape>
            </v:group>
            <v:group style="position:absolute;left:11575;top:827;width:2;height:1969" coordorigin="11575,827" coordsize="2,1969">
              <v:shape style="position:absolute;left:11575;top:827;width:2;height:1969" coordorigin="11575,827" coordsize="0,1969" path="m11575,2796l11575,827e" filled="f" stroked="t" strokeweight=".47616pt" strokecolor="#4F4F4F">
                <v:path arrowok="t"/>
              </v:shape>
            </v:group>
            <v:group style="position:absolute;left:355;top:1290;width:2;height:1052" coordorigin="355,1290" coordsize="2,1052">
              <v:shape style="position:absolute;left:355;top:1290;width:2;height:1052" coordorigin="355,1290" coordsize="0,1052" path="m355,2342l355,1290e" filled="f" stroked="t" strokeweight=".95232pt" strokecolor="#676767">
                <v:path arrowok="t"/>
              </v:shape>
            </v:group>
            <v:group style="position:absolute;left:362;top:2270;width:2;height:292" coordorigin="362,2270" coordsize="2,292">
              <v:shape style="position:absolute;left:362;top:2270;width:2;height:292" coordorigin="362,2270" coordsize="0,292" path="m362,2562l362,2270e" filled="f" stroked="t" strokeweight=".71424pt" strokecolor="#2B2B2B">
                <v:path arrowok="t"/>
              </v:shape>
            </v:group>
            <v:group style="position:absolute;left:369;top:822;width:2;height:14429" coordorigin="369,822" coordsize="2,14429">
              <v:shape style="position:absolute;left:369;top:822;width:2;height:14429" coordorigin="369,822" coordsize="0,14429" path="m369,15252l369,822e" filled="f" stroked="t" strokeweight=".71424pt" strokecolor="#545454">
                <v:path arrowok="t"/>
              </v:shape>
            </v:group>
            <v:group style="position:absolute;left:352;top:2968;width:4604;height:2" coordorigin="352,2968" coordsize="4604,2">
              <v:shape style="position:absolute;left:352;top:2968;width:4604;height:2" coordorigin="352,2968" coordsize="4604,0" path="m352,2968l4957,2968e" filled="f" stroked="t" strokeweight=".71424pt" strokecolor="#676767">
                <v:path arrowok="t"/>
              </v:shape>
            </v:group>
            <v:group style="position:absolute;left:4900;top:2970;width:524;height:2" coordorigin="4900,2970" coordsize="524,2">
              <v:shape style="position:absolute;left:4900;top:2970;width:524;height:2" coordorigin="4900,2970" coordsize="524,0" path="m4900,2970l5423,2970e" filled="f" stroked="t" strokeweight=".47616pt" strokecolor="#4F4F4F">
                <v:path arrowok="t"/>
              </v:shape>
            </v:group>
            <v:group style="position:absolute;left:5333;top:2970;width:1133;height:2" coordorigin="5333,2970" coordsize="1133,2">
              <v:shape style="position:absolute;left:5333;top:2970;width:1133;height:2" coordorigin="5333,2970" coordsize="1133,0" path="m5333,2970l6466,2970e" filled="f" stroked="t" strokeweight=".95232pt" strokecolor="#676767">
                <v:path arrowok="t"/>
              </v:shape>
            </v:group>
            <v:group style="position:absolute;left:6409;top:2973;width:424;height:2" coordorigin="6409,2973" coordsize="424,2">
              <v:shape style="position:absolute;left:6409;top:2973;width:424;height:2" coordorigin="6409,2973" coordsize="424,0" path="m6409,2973l6833,2973e" filled="f" stroked="t" strokeweight=".47616pt" strokecolor="#3B3B3B">
                <v:path arrowok="t"/>
              </v:shape>
            </v:group>
            <v:group style="position:absolute;left:6776;top:2970;width:252;height:2" coordorigin="6776,2970" coordsize="252,2">
              <v:shape style="position:absolute;left:6776;top:2970;width:252;height:2" coordorigin="6776,2970" coordsize="252,0" path="m6776,2970l7028,2970e" filled="f" stroked="t" strokeweight=".47616pt" strokecolor="#545454">
                <v:path arrowok="t"/>
              </v:shape>
            </v:group>
            <v:group style="position:absolute;left:6947;top:2970;width:1014;height:2" coordorigin="6947,2970" coordsize="1014,2">
              <v:shape style="position:absolute;left:6947;top:2970;width:1014;height:2" coordorigin="6947,2970" coordsize="1014,0" path="m6947,2970l7961,2970e" filled="f" stroked="t" strokeweight=".95232pt" strokecolor="#6B6B6B">
                <v:path arrowok="t"/>
              </v:shape>
            </v:group>
            <v:group style="position:absolute;left:7828;top:2970;width:924;height:2" coordorigin="7828,2970" coordsize="924,2">
              <v:shape style="position:absolute;left:7828;top:2970;width:924;height:2" coordorigin="7828,2970" coordsize="924,0" path="m7828,2970l8752,2970e" filled="f" stroked="t" strokeweight=".47616pt" strokecolor="#575757">
                <v:path arrowok="t"/>
              </v:shape>
            </v:group>
            <v:group style="position:absolute;left:8695;top:2973;width:695;height:2" coordorigin="8695,2973" coordsize="695,2">
              <v:shape style="position:absolute;left:8695;top:2973;width:695;height:2" coordorigin="8695,2973" coordsize="695,0" path="m8695,2973l9390,2973e" filled="f" stroked="t" strokeweight=".95232pt" strokecolor="#6B6B6B">
                <v:path arrowok="t"/>
              </v:shape>
            </v:group>
            <v:group style="position:absolute;left:9266;top:2975;width:400;height:2" coordorigin="9266,2975" coordsize="400,2">
              <v:shape style="position:absolute;left:9266;top:2975;width:400;height:2" coordorigin="9266,2975" coordsize="400,0" path="m9266,2975l9666,2975e" filled="f" stroked="t" strokeweight=".47616pt" strokecolor="#575757">
                <v:path arrowok="t"/>
              </v:shape>
            </v:group>
            <v:group style="position:absolute;left:9609;top:2973;width:371;height:2" coordorigin="9609,2973" coordsize="371,2">
              <v:shape style="position:absolute;left:9609;top:2973;width:371;height:2" coordorigin="9609,2973" coordsize="371,0" path="m9609,2973l9980,2973e" filled="f" stroked="t" strokeweight=".47616pt" strokecolor="#3B3B3B">
                <v:path arrowok="t"/>
              </v:shape>
            </v:group>
            <v:group style="position:absolute;left:9923;top:2973;width:1667;height:2" coordorigin="9923,2973" coordsize="1667,2">
              <v:shape style="position:absolute;left:9923;top:2973;width:1667;height:2" coordorigin="9923,2973" coordsize="1667,0" path="m9923,2973l11590,2973e" filled="f" stroked="t" strokeweight=".71424pt" strokecolor="#707070">
                <v:path arrowok="t"/>
              </v:shape>
            </v:group>
            <v:group style="position:absolute;left:11580;top:2705;width:2;height:989" coordorigin="11580,2705" coordsize="2,989">
              <v:shape style="position:absolute;left:11580;top:2705;width:2;height:989" coordorigin="11580,2705" coordsize="0,989" path="m11580,3695l11580,2705e" filled="f" stroked="t" strokeweight=".95232pt" strokecolor="#676767">
                <v:path arrowok="t"/>
              </v:shape>
            </v:group>
            <v:group style="position:absolute;left:352;top:3188;width:9799;height:2" coordorigin="352,3188" coordsize="9799,2">
              <v:shape style="position:absolute;left:352;top:3188;width:9799;height:2" coordorigin="352,3188" coordsize="9799,0" path="m352,3188l10152,3188e" filled="f" stroked="t" strokeweight=".71424pt" strokecolor="#606060">
                <v:path arrowok="t"/>
              </v:shape>
            </v:group>
            <v:group style="position:absolute;left:5581;top:3188;width:205;height:2" coordorigin="5581,3188" coordsize="205,2">
              <v:shape style="position:absolute;left:5581;top:3188;width:205;height:2" coordorigin="5581,3188" coordsize="205,0" path="m5581,3188l5785,3188e" filled="f" stroked="t" strokeweight=".47616pt" strokecolor="#3F3F3F">
                <v:path arrowok="t"/>
              </v:shape>
            </v:group>
            <v:group style="position:absolute;left:6971;top:3188;width:486;height:2" coordorigin="6971,3188" coordsize="486,2">
              <v:shape style="position:absolute;left:6971;top:3188;width:486;height:2" coordorigin="6971,3188" coordsize="486,0" path="m6971,3188l7457,3188e" filled="f" stroked="t" strokeweight=".47616pt" strokecolor="#3F3F3F">
                <v:path arrowok="t"/>
              </v:shape>
            </v:group>
            <v:group style="position:absolute;left:8695;top:3188;width:505;height:2" coordorigin="8695,3188" coordsize="505,2">
              <v:shape style="position:absolute;left:8695;top:3188;width:505;height:2" coordorigin="8695,3188" coordsize="505,0" path="m8695,3188l9199,3188e" filled="f" stroked="t" strokeweight=".47616pt" strokecolor="#383838">
                <v:path arrowok="t"/>
              </v:shape>
            </v:group>
            <v:group style="position:absolute;left:9923;top:3190;width:438;height:2" coordorigin="9923,3190" coordsize="438,2">
              <v:shape style="position:absolute;left:9923;top:3190;width:438;height:2" coordorigin="9923,3190" coordsize="438,0" path="m9923,3190l10361,3190e" filled="f" stroked="t" strokeweight=".71424pt" strokecolor="#575757">
                <v:path arrowok="t"/>
              </v:shape>
            </v:group>
            <v:group style="position:absolute;left:10304;top:3188;width:267;height:2" coordorigin="10304,3188" coordsize="267,2">
              <v:shape style="position:absolute;left:10304;top:3188;width:267;height:2" coordorigin="10304,3188" coordsize="267,0" path="m10304,3188l10571,3188e" filled="f" stroked="t" strokeweight=".47616pt" strokecolor="#3F3F3F">
                <v:path arrowok="t"/>
              </v:shape>
            </v:group>
            <v:group style="position:absolute;left:10514;top:3188;width:1076;height:2" coordorigin="10514,3188" coordsize="1076,2">
              <v:shape style="position:absolute;left:10514;top:3188;width:1076;height:2" coordorigin="10514,3188" coordsize="1076,0" path="m10514,3188l11590,3188e" filled="f" stroked="t" strokeweight=".71424pt" strokecolor="#6B6B6B">
                <v:path arrowok="t"/>
              </v:shape>
            </v:group>
            <v:group style="position:absolute;left:352;top:3405;width:3857;height:2" coordorigin="352,3405" coordsize="3857,2">
              <v:shape style="position:absolute;left:352;top:3405;width:3857;height:2" coordorigin="352,3405" coordsize="3857,0" path="m352,3405l4209,3405e" filled="f" stroked="t" strokeweight=".71424pt" strokecolor="#646464">
                <v:path arrowok="t"/>
              </v:shape>
            </v:group>
            <v:group style="position:absolute;left:2957;top:3403;width:181;height:2" coordorigin="2957,3403" coordsize="181,2">
              <v:shape style="position:absolute;left:2957;top:3403;width:181;height:2" coordorigin="2957,3403" coordsize="181,0" path="m2957,3403l3138,3403e" filled="f" stroked="t" strokeweight=".47616pt" strokecolor="#4F4F4F">
                <v:path arrowok="t"/>
              </v:shape>
            </v:group>
            <v:group style="position:absolute;left:3081;top:3403;width:290;height:2" coordorigin="3081,3403" coordsize="290,2">
              <v:shape style="position:absolute;left:3081;top:3403;width:290;height:2" coordorigin="3081,3403" coordsize="290,0" path="m3081,3403l3371,3403e" filled="f" stroked="t" strokeweight=".47616pt" strokecolor="#343434">
                <v:path arrowok="t"/>
              </v:shape>
            </v:group>
            <v:group style="position:absolute;left:3857;top:3403;width:1214;height:2" coordorigin="3857,3403" coordsize="1214,2">
              <v:shape style="position:absolute;left:3857;top:3403;width:1214;height:2" coordorigin="3857,3403" coordsize="1214,0" path="m3857,3403l5071,3403e" filled="f" stroked="t" strokeweight=".47616pt" strokecolor="#575757">
                <v:path arrowok="t"/>
              </v:shape>
            </v:group>
            <v:group style="position:absolute;left:4433;top:3405;width:4766;height:2" coordorigin="4433,3405" coordsize="4766,2">
              <v:shape style="position:absolute;left:4433;top:3405;width:4766;height:2" coordorigin="4433,3405" coordsize="4766,0" path="m4433,3405l9199,3405e" filled="f" stroked="t" strokeweight=".71424pt" strokecolor="#646464">
                <v:path arrowok="t"/>
              </v:shape>
            </v:group>
            <v:group style="position:absolute;left:9142;top:3408;width:181;height:2" coordorigin="9142,3408" coordsize="181,2">
              <v:shape style="position:absolute;left:9142;top:3408;width:181;height:2" coordorigin="9142,3408" coordsize="181,0" path="m9142,3408l9323,3408e" filled="f" stroked="t" strokeweight=".47616pt" strokecolor="#575757">
                <v:path arrowok="t"/>
              </v:shape>
            </v:group>
            <v:group style="position:absolute;left:9266;top:3405;width:1119;height:2" coordorigin="9266,3405" coordsize="1119,2">
              <v:shape style="position:absolute;left:9266;top:3405;width:1119;height:2" coordorigin="9266,3405" coordsize="1119,0" path="m9266,3405l10385,3405e" filled="f" stroked="t" strokeweight=".95232pt" strokecolor="#6B6B6B">
                <v:path arrowok="t"/>
              </v:shape>
            </v:group>
            <v:group style="position:absolute;left:10304;top:3405;width:1286;height:2" coordorigin="10304,3405" coordsize="1286,2">
              <v:shape style="position:absolute;left:10304;top:3405;width:1286;height:2" coordorigin="10304,3405" coordsize="1286,0" path="m10304,3405l11590,3405e" filled="f" stroked="t" strokeweight=".47616pt" strokecolor="#545454">
                <v:path arrowok="t"/>
              </v:shape>
            </v:group>
            <v:group style="position:absolute;left:3895;top:3393;width:2;height:755" coordorigin="3895,3393" coordsize="2,755">
              <v:shape style="position:absolute;left:3895;top:3393;width:2;height:755" coordorigin="3895,3393" coordsize="0,755" path="m3895,4149l3895,3393e" filled="f" stroked="t" strokeweight=".95232pt" strokecolor="#545454">
                <v:path arrowok="t"/>
              </v:shape>
            </v:group>
            <v:group style="position:absolute;left:7009;top:3355;width:2;height:502" coordorigin="7009,3355" coordsize="2,502">
              <v:shape style="position:absolute;left:7009;top:3355;width:2;height:502" coordorigin="7009,3355" coordsize="0,502" path="m7009,3857l7009,3355e" filled="f" stroked="t" strokeweight=".71424pt" strokecolor="#646464">
                <v:path arrowok="t"/>
              </v:shape>
            </v:group>
            <v:group style="position:absolute;left:3890;top:3824;width:2038;height:2" coordorigin="3890,3824" coordsize="2038,2">
              <v:shape style="position:absolute;left:3890;top:3824;width:2038;height:2" coordorigin="3890,3824" coordsize="2038,0" path="m3890,3824l5928,3824e" filled="f" stroked="t" strokeweight=".71424pt" strokecolor="#646464">
                <v:path arrowok="t"/>
              </v:shape>
            </v:group>
            <v:group style="position:absolute;left:11580;top:3589;width:2;height:554" coordorigin="11580,3589" coordsize="2,554">
              <v:shape style="position:absolute;left:11580;top:3589;width:2;height:554" coordorigin="11580,3589" coordsize="0,554" path="m11580,4144l11580,3589e" filled="f" stroked="t" strokeweight=".71424pt" strokecolor="#545454">
                <v:path arrowok="t"/>
              </v:shape>
            </v:group>
            <v:group style="position:absolute;left:357;top:4134;width:509;height:2" coordorigin="357,4134" coordsize="509,2">
              <v:shape style="position:absolute;left:357;top:4134;width:509;height:2" coordorigin="357,4134" coordsize="509,0" path="m357,4134l867,4134e" filled="f" stroked="t" strokeweight=".47616pt" strokecolor="#4F4F4F">
                <v:path arrowok="t"/>
              </v:shape>
            </v:group>
            <v:group style="position:absolute;left:738;top:4137;width:886;height:2" coordorigin="738,4137" coordsize="886,2">
              <v:shape style="position:absolute;left:738;top:4137;width:886;height:2" coordorigin="738,4137" coordsize="886,0" path="m738,4137l1624,4137e" filled="f" stroked="t" strokeweight=".95232pt" strokecolor="#6B6B6B">
                <v:path arrowok="t"/>
              </v:shape>
            </v:group>
            <v:group style="position:absolute;left:1548;top:4139;width:224;height:2" coordorigin="1548,4139" coordsize="224,2">
              <v:shape style="position:absolute;left:1548;top:4139;width:224;height:2" coordorigin="1548,4139" coordsize="224,0" path="m1548,4139l1771,4139e" filled="f" stroked="t" strokeweight=".47616pt" strokecolor="#444444">
                <v:path arrowok="t"/>
              </v:shape>
            </v:group>
            <v:group style="position:absolute;left:1714;top:4139;width:1300;height:2" coordorigin="1714,4139" coordsize="1300,2">
              <v:shape style="position:absolute;left:1714;top:4139;width:1300;height:2" coordorigin="1714,4139" coordsize="1300,0" path="m1714,4139l3014,4139e" filled="f" stroked="t" strokeweight=".71424pt" strokecolor="#5B5B5B">
                <v:path arrowok="t"/>
              </v:shape>
            </v:group>
            <v:group style="position:absolute;left:2957;top:4139;width:614;height:2" coordorigin="2957,4139" coordsize="614,2">
              <v:shape style="position:absolute;left:2957;top:4139;width:614;height:2" coordorigin="2957,4139" coordsize="614,0" path="m2957,4139l3571,4139e" filled="f" stroked="t" strokeweight=".47616pt" strokecolor="#383838">
                <v:path arrowok="t"/>
              </v:shape>
            </v:group>
            <v:group style="position:absolute;left:3514;top:4139;width:162;height:2" coordorigin="3514,4139" coordsize="162,2">
              <v:shape style="position:absolute;left:3514;top:4139;width:162;height:2" coordorigin="3514,4139" coordsize="162,0" path="m3514,4139l3676,4139e" filled="f" stroked="t" strokeweight=".47616pt" strokecolor="#4F4F4F">
                <v:path arrowok="t"/>
              </v:shape>
            </v:group>
            <v:group style="position:absolute;left:3619;top:4139;width:305;height:2" coordorigin="3619,4139" coordsize="305,2">
              <v:shape style="position:absolute;left:3619;top:4139;width:305;height:2" coordorigin="3619,4139" coordsize="305,0" path="m3619,4139l3924,4139e" filled="f" stroked="t" strokeweight=".71424pt" strokecolor="#646464">
                <v:path arrowok="t"/>
              </v:shape>
            </v:group>
            <v:group style="position:absolute;left:3895;top:3393;width:2;height:755" coordorigin="3895,3393" coordsize="2,755">
              <v:shape style="position:absolute;left:3895;top:3393;width:2;height:755" coordorigin="3895,3393" coordsize="0,755" path="m3895,4149l3895,3393e" filled="f" stroked="t" strokeweight=".71424pt" strokecolor="#4F4F4F">
                <v:path arrowok="t"/>
              </v:shape>
            </v:group>
            <v:group style="position:absolute;left:3757;top:4134;width:2028;height:2" coordorigin="3757,4134" coordsize="2028,2">
              <v:shape style="position:absolute;left:3757;top:4134;width:2028;height:2" coordorigin="3757,4134" coordsize="2028,0" path="m3757,4134l5785,4134e" filled="f" stroked="t" strokeweight="1.190400pt" strokecolor="#484848">
                <v:path arrowok="t"/>
              </v:shape>
            </v:group>
            <v:group style="position:absolute;left:5728;top:4137;width:5857;height:2" coordorigin="5728,4137" coordsize="5857,2">
              <v:shape style="position:absolute;left:5728;top:4137;width:5857;height:2" coordorigin="5728,4137" coordsize="5857,0" path="m5728,4137l11585,4137e" filled="f" stroked="t" strokeweight=".71424pt" strokecolor="#676767">
                <v:path arrowok="t"/>
              </v:shape>
            </v:group>
            <v:group style="position:absolute;left:6776;top:4137;width:262;height:2" coordorigin="6776,4137" coordsize="262,2">
              <v:shape style="position:absolute;left:6776;top:4137;width:262;height:2" coordorigin="6776,4137" coordsize="262,0" path="m6776,4137l7038,4137e" filled="f" stroked="t" strokeweight=".47616pt" strokecolor="#4F4F4F">
                <v:path arrowok="t"/>
              </v:shape>
            </v:group>
            <v:group style="position:absolute;left:7009;top:3800;width:2;height:344" coordorigin="7009,3800" coordsize="2,344">
              <v:shape style="position:absolute;left:7009;top:3800;width:2;height:344" coordorigin="7009,3800" coordsize="0,344" path="m7009,4144l7009,3800e" filled="f" stroked="t" strokeweight=".47616pt" strokecolor="#3B3B3B">
                <v:path arrowok="t"/>
              </v:shape>
            </v:group>
            <v:group style="position:absolute;left:11580;top:3800;width:2;height:344" coordorigin="11580,3800" coordsize="2,344">
              <v:shape style="position:absolute;left:11580;top:3800;width:2;height:344" coordorigin="11580,3800" coordsize="0,344" path="m11580,4144l11580,3800e" filled="f" stroked="t" strokeweight=".47616pt" strokecolor="#3F3F3F">
                <v:path arrowok="t"/>
              </v:shape>
            </v:group>
            <v:group style="position:absolute;left:357;top:4419;width:11233;height:2" coordorigin="357,4419" coordsize="11233,2">
              <v:shape style="position:absolute;left:357;top:4419;width:11233;height:2" coordorigin="357,4419" coordsize="11233,0" path="m357,4419l11590,4419e" filled="f" stroked="t" strokeweight=".71424pt" strokecolor="#606060">
                <v:path arrowok="t"/>
              </v:shape>
            </v:group>
            <v:group style="position:absolute;left:2400;top:4130;width:2;height:1486" coordorigin="2400,4130" coordsize="2,1486">
              <v:shape style="position:absolute;left:2400;top:4130;width:2;height:1486" coordorigin="2400,4130" coordsize="0,1486" path="m2400,5616l2400,4130e" filled="f" stroked="t" strokeweight=".95232pt" strokecolor="#606060">
                <v:path arrowok="t"/>
              </v:shape>
            </v:group>
            <v:group style="position:absolute;left:2957;top:4416;width:614;height:2" coordorigin="2957,4416" coordsize="614,2">
              <v:shape style="position:absolute;left:2957;top:4416;width:614;height:2" coordorigin="2957,4416" coordsize="614,0" path="m2957,4416l3571,4416e" filled="f" stroked="t" strokeweight=".47616pt" strokecolor="#3B3B3B">
                <v:path arrowok="t"/>
              </v:shape>
            </v:group>
            <v:group style="position:absolute;left:4500;top:4416;width:571;height:2" coordorigin="4500,4416" coordsize="571,2">
              <v:shape style="position:absolute;left:4500;top:4416;width:571;height:2" coordorigin="4500,4416" coordsize="571,0" path="m4500,4416l5071,4416e" filled="f" stroked="t" strokeweight=".47616pt" strokecolor="#4B4B4B">
                <v:path arrowok="t"/>
              </v:shape>
            </v:group>
            <v:group style="position:absolute;left:7828;top:4416;width:490;height:2" coordorigin="7828,4416" coordsize="490,2">
              <v:shape style="position:absolute;left:7828;top:4416;width:490;height:2" coordorigin="7828,4416" coordsize="490,0" path="m7828,4416l8319,4416e" filled="f" stroked="t" strokeweight=".47616pt" strokecolor="#383838">
                <v:path arrowok="t"/>
              </v:shape>
            </v:group>
            <v:group style="position:absolute;left:9266;top:4416;width:714;height:2" coordorigin="9266,4416" coordsize="714,2">
              <v:shape style="position:absolute;left:9266;top:4416;width:714;height:2" coordorigin="9266,4416" coordsize="714,0" path="m9266,4416l9980,4416e" filled="f" stroked="t" strokeweight=".47616pt" strokecolor="#444444">
                <v:path arrowok="t"/>
              </v:shape>
            </v:group>
            <v:group style="position:absolute;left:10228;top:4416;width:767;height:2" coordorigin="10228,4416" coordsize="767,2">
              <v:shape style="position:absolute;left:10228;top:4416;width:767;height:2" coordorigin="10228,4416" coordsize="767,0" path="m10228,4416l10995,4416e" filled="f" stroked="t" strokeweight=".95232pt" strokecolor="#747474">
                <v:path arrowok="t"/>
              </v:shape>
            </v:group>
            <v:group style="position:absolute;left:2390;top:4636;width:624;height:2" coordorigin="2390,4636" coordsize="624,2">
              <v:shape style="position:absolute;left:2390;top:4636;width:624;height:2" coordorigin="2390,4636" coordsize="624,0" path="m2390,4636l3014,4636e" filled="f" stroked="t" strokeweight=".71424pt" strokecolor="#575757">
                <v:path arrowok="t"/>
              </v:shape>
            </v:group>
            <v:group style="position:absolute;left:2957;top:4636;width:181;height:2" coordorigin="2957,4636" coordsize="181,2">
              <v:shape style="position:absolute;left:2957;top:4636;width:181;height:2" coordorigin="2957,4636" coordsize="181,0" path="m2957,4636l3138,4636e" filled="f" stroked="t" strokeweight=".47616pt" strokecolor="#3B3B3B">
                <v:path arrowok="t"/>
              </v:shape>
            </v:group>
            <v:group style="position:absolute;left:3081;top:4636;width:3385;height:2" coordorigin="3081,4636" coordsize="3385,2">
              <v:shape style="position:absolute;left:3081;top:4636;width:3385;height:2" coordorigin="3081,4636" coordsize="3385,0" path="m3081,4636l6466,4636e" filled="f" stroked="t" strokeweight=".71424pt" strokecolor="#5B5B5B">
                <v:path arrowok="t"/>
              </v:shape>
            </v:group>
            <v:group style="position:absolute;left:6409;top:4636;width:424;height:2" coordorigin="6409,4636" coordsize="424,2">
              <v:shape style="position:absolute;left:6409;top:4636;width:424;height:2" coordorigin="6409,4636" coordsize="424,0" path="m6409,4636l6833,4636e" filled="f" stroked="t" strokeweight=".47616pt" strokecolor="#444444">
                <v:path arrowok="t"/>
              </v:shape>
            </v:group>
            <v:group style="position:absolute;left:6776;top:4634;width:2547;height:2" coordorigin="6776,4634" coordsize="2547,2">
              <v:shape style="position:absolute;left:6776;top:4634;width:2547;height:2" coordorigin="6776,4634" coordsize="2547,0" path="m6776,4634l9323,4634e" filled="f" stroked="t" strokeweight=".71424pt" strokecolor="#646464">
                <v:path arrowok="t"/>
              </v:shape>
            </v:group>
            <v:group style="position:absolute;left:9266;top:4636;width:400;height:2" coordorigin="9266,4636" coordsize="400,2">
              <v:shape style="position:absolute;left:9266;top:4636;width:400;height:2" coordorigin="9266,4636" coordsize="400,0" path="m9266,4636l9666,4636e" filled="f" stroked="t" strokeweight=".47616pt" strokecolor="#4B4B4B">
                <v:path arrowok="t"/>
              </v:shape>
            </v:group>
            <v:group style="position:absolute;left:9609;top:4636;width:371;height:2" coordorigin="9609,4636" coordsize="371,2">
              <v:shape style="position:absolute;left:9609;top:4636;width:371;height:2" coordorigin="9609,4636" coordsize="371,0" path="m9609,4636l9980,4636e" filled="f" stroked="t" strokeweight=".47616pt" strokecolor="#343434">
                <v:path arrowok="t"/>
              </v:shape>
            </v:group>
            <v:group style="position:absolute;left:9923;top:4636;width:1667;height:2" coordorigin="9923,4636" coordsize="1667,2">
              <v:shape style="position:absolute;left:9923;top:4636;width:1667;height:2" coordorigin="9923,4636" coordsize="1667,0" path="m9923,4636l11590,4636e" filled="f" stroked="t" strokeweight=".71424pt" strokecolor="#606060">
                <v:path arrowok="t"/>
              </v:shape>
            </v:group>
            <v:group style="position:absolute;left:11587;top:4412;width:2;height:4909" coordorigin="11587,4412" coordsize="2,4909">
              <v:shape style="position:absolute;left:11587;top:4412;width:2;height:4909" coordorigin="11587,4412" coordsize="0,4909" path="m11587,9320l11587,4412e" filled="f" stroked="t" strokeweight=".47616pt" strokecolor="#545454">
                <v:path arrowok="t"/>
              </v:shape>
            </v:group>
            <v:group style="position:absolute;left:4957;top:4631;width:2;height:741" coordorigin="4957,4631" coordsize="2,741">
              <v:shape style="position:absolute;left:4957;top:4631;width:2;height:741" coordorigin="4957,4631" coordsize="0,741" path="m4957,5372l4957,4631e" filled="f" stroked="t" strokeweight=".47616pt" strokecolor="#343434">
                <v:path arrowok="t"/>
              </v:shape>
            </v:group>
            <v:group style="position:absolute;left:4928;top:5071;width:1509;height:2" coordorigin="4928,5071" coordsize="1509,2">
              <v:shape style="position:absolute;left:4928;top:5071;width:1509;height:2" coordorigin="4928,5071" coordsize="1509,0" path="m4928,5071l6438,5071e" filled="f" stroked="t" strokeweight=".23808pt" strokecolor="#2B2B2B">
                <v:path arrowok="t"/>
              </v:shape>
            </v:group>
            <v:group style="position:absolute;left:7864;top:4622;width:2;height:502" coordorigin="7864,4622" coordsize="2,502">
              <v:shape style="position:absolute;left:7864;top:4622;width:2;height:502" coordorigin="7864,4622" coordsize="0,502" path="m7864,5124l7864,4622e" filled="f" stroked="t" strokeweight=".71424pt" strokecolor="#545454">
                <v:path arrowok="t"/>
              </v:shape>
            </v:group>
            <v:group style="position:absolute;left:6438;top:5071;width:990;height:2" coordorigin="6438,5071" coordsize="990,2">
              <v:shape style="position:absolute;left:6438;top:5071;width:990;height:2" coordorigin="6438,5071" coordsize="990,0" path="m6438,5071l7428,5071e" filled="f" stroked="t" strokeweight=".23808pt" strokecolor="#000000">
                <v:path arrowok="t"/>
              </v:shape>
            </v:group>
            <v:group style="position:absolute;left:7428;top:5071;width:862;height:2" coordorigin="7428,5071" coordsize="862,2">
              <v:shape style="position:absolute;left:7428;top:5071;width:862;height:2" coordorigin="7428,5071" coordsize="862,0" path="m7428,5071l8290,5071e" filled="f" stroked="t" strokeweight=".23808pt" strokecolor="#3F3F3F">
                <v:path arrowok="t"/>
              </v:shape>
            </v:group>
            <v:group style="position:absolute;left:7861;top:4832;width:2;height:272" coordorigin="7861,4832" coordsize="2,272">
              <v:shape style="position:absolute;left:7861;top:4832;width:2;height:272" coordorigin="7861,4832" coordsize="0,272" path="m7861,5105l7861,4832e" filled="f" stroked="t" strokeweight=".47616pt" strokecolor="#3B3B3B">
                <v:path arrowok="t"/>
              </v:shape>
            </v:group>
            <v:group style="position:absolute;left:8290;top:5071;width:3276;height:2" coordorigin="8290,5071" coordsize="3276,2">
              <v:shape style="position:absolute;left:8290;top:5071;width:3276;height:2" coordorigin="8290,5071" coordsize="3276,0" path="m8290,5071l11566,5071e" filled="f" stroked="t" strokeweight=".23808pt" strokecolor="#000000">
                <v:path arrowok="t"/>
              </v:shape>
            </v:group>
            <v:group style="position:absolute;left:4952;top:5358;width:2076;height:2" coordorigin="4952,5358" coordsize="2076,2">
              <v:shape style="position:absolute;left:4952;top:5358;width:2076;height:2" coordorigin="4952,5358" coordsize="2076,0" path="m4952,5358l7028,5358e" filled="f" stroked="t" strokeweight=".71424pt" strokecolor="#5B5B5B">
                <v:path arrowok="t"/>
              </v:shape>
            </v:group>
            <v:group style="position:absolute;left:6971;top:5358;width:486;height:2" coordorigin="6971,5358" coordsize="486,2">
              <v:shape style="position:absolute;left:6971;top:5358;width:486;height:2" coordorigin="6971,5358" coordsize="486,0" path="m6971,5358l7457,5358e" filled="f" stroked="t" strokeweight=".47616pt" strokecolor="#3F3F3F">
                <v:path arrowok="t"/>
              </v:shape>
            </v:group>
            <v:group style="position:absolute;left:7400;top:5355;width:486;height:2" coordorigin="7400,5355" coordsize="486,2">
              <v:shape style="position:absolute;left:7400;top:5355;width:486;height:2" coordorigin="7400,5355" coordsize="486,0" path="m7400,5355l7885,5355e" filled="f" stroked="t" strokeweight=".47616pt" strokecolor="#575757">
                <v:path arrowok="t"/>
              </v:shape>
            </v:group>
            <v:group style="position:absolute;left:7728;top:5358;width:1024;height:2" coordorigin="7728,5358" coordsize="1024,2">
              <v:shape style="position:absolute;left:7728;top:5358;width:1024;height:2" coordorigin="7728,5358" coordsize="1024,0" path="m7728,5358l8752,5358e" filled="f" stroked="t" strokeweight=".95232pt" strokecolor="#6B6B6B">
                <v:path arrowok="t"/>
              </v:shape>
            </v:group>
            <v:group style="position:absolute;left:8695;top:5358;width:505;height:2" coordorigin="8695,5358" coordsize="505,2">
              <v:shape style="position:absolute;left:8695;top:5358;width:505;height:2" coordorigin="8695,5358" coordsize="505,0" path="m8695,5358l9199,5358e" filled="f" stroked="t" strokeweight=".47616pt" strokecolor="#3B3B3B">
                <v:path arrowok="t"/>
              </v:shape>
            </v:group>
            <v:group style="position:absolute;left:9142;top:5360;width:1219;height:2" coordorigin="9142,5360" coordsize="1219,2">
              <v:shape style="position:absolute;left:9142;top:5360;width:1219;height:2" coordorigin="9142,5360" coordsize="1219,0" path="m9142,5360l10361,5360e" filled="f" stroked="t" strokeweight=".95232pt" strokecolor="#646464">
                <v:path arrowok="t"/>
              </v:shape>
            </v:group>
            <v:group style="position:absolute;left:10304;top:5358;width:267;height:2" coordorigin="10304,5358" coordsize="267,2">
              <v:shape style="position:absolute;left:10304;top:5358;width:267;height:2" coordorigin="10304,5358" coordsize="267,0" path="m10304,5358l10571,5358e" filled="f" stroked="t" strokeweight=".47616pt" strokecolor="#383838">
                <v:path arrowok="t"/>
              </v:shape>
            </v:group>
            <v:group style="position:absolute;left:10514;top:5358;width:1081;height:2" coordorigin="10514,5358" coordsize="1081,2">
              <v:shape style="position:absolute;left:10514;top:5358;width:1081;height:2" coordorigin="10514,5358" coordsize="1081,0" path="m10514,5358l11594,5358e" filled="f" stroked="t" strokeweight=".71424pt" strokecolor="#646464">
                <v:path arrowok="t"/>
              </v:shape>
            </v:group>
            <v:group style="position:absolute;left:4954;top:5315;width:2;height:1381" coordorigin="4954,5315" coordsize="2,1381">
              <v:shape style="position:absolute;left:4954;top:5315;width:2;height:1381" coordorigin="4954,5315" coordsize="0,1381" path="m4954,6696l4954,5315e" filled="f" stroked="t" strokeweight=".71424pt" strokecolor="#606060">
                <v:path arrowok="t"/>
              </v:shape>
            </v:group>
            <v:group style="position:absolute;left:4947;top:5594;width:3805;height:2" coordorigin="4947,5594" coordsize="3805,2">
              <v:shape style="position:absolute;left:4947;top:5594;width:3805;height:2" coordorigin="4947,5594" coordsize="3805,0" path="m4947,5594l8752,5594e" filled="f" stroked="t" strokeweight=".71424pt" strokecolor="#646464">
                <v:path arrowok="t"/>
              </v:shape>
            </v:group>
            <v:group style="position:absolute;left:8695;top:5597;width:629;height:2" coordorigin="8695,5597" coordsize="629,2">
              <v:shape style="position:absolute;left:8695;top:5597;width:629;height:2" coordorigin="8695,5597" coordsize="629,0" path="m8695,5597l9323,5597e" filled="f" stroked="t" strokeweight=".47616pt" strokecolor="#3B3B3B">
                <v:path arrowok="t"/>
              </v:shape>
            </v:group>
            <v:group style="position:absolute;left:9266;top:5594;width:2328;height:2" coordorigin="9266,5594" coordsize="2328,2">
              <v:shape style="position:absolute;left:9266;top:5594;width:2328;height:2" coordorigin="9266,5594" coordsize="2328,0" path="m9266,5594l11594,5594e" filled="f" stroked="t" strokeweight=".71424pt" strokecolor="#646464">
                <v:path arrowok="t"/>
              </v:shape>
            </v:group>
            <v:group style="position:absolute;left:362;top:5559;width:2;height:268" coordorigin="362,5559" coordsize="2,268">
              <v:shape style="position:absolute;left:362;top:5559;width:2;height:268" coordorigin="362,5559" coordsize="0,268" path="m362,5826l362,5559e" filled="f" stroked="t" strokeweight=".47616pt" strokecolor="#1C1C1C">
                <v:path arrowok="t"/>
              </v:shape>
            </v:group>
            <v:group style="position:absolute;left:2402;top:5559;width:2;height:1396" coordorigin="2402,5559" coordsize="2,1396">
              <v:shape style="position:absolute;left:2402;top:5559;width:2;height:1396" coordorigin="2402,5559" coordsize="0,1396" path="m2402,6954l2402,5559e" filled="f" stroked="t" strokeweight=".47616pt" strokecolor="#3B3B3B">
                <v:path arrowok="t"/>
              </v:shape>
            </v:group>
            <v:group style="position:absolute;left:2395;top:5817;width:619;height:2" coordorigin="2395,5817" coordsize="619,2">
              <v:shape style="position:absolute;left:2395;top:5817;width:619;height:2" coordorigin="2395,5817" coordsize="619,0" path="m2395,5817l3014,5817e" filled="f" stroked="t" strokeweight=".47616pt" strokecolor="#444444">
                <v:path arrowok="t"/>
              </v:shape>
            </v:group>
            <v:group style="position:absolute;left:2833;top:5817;width:1014;height:2" coordorigin="2833,5817" coordsize="1014,2">
              <v:shape style="position:absolute;left:2833;top:5817;width:1014;height:2" coordorigin="2833,5817" coordsize="1014,0" path="m2833,5817l3847,5817e" filled="f" stroked="t" strokeweight=".95232pt" strokecolor="#646464">
                <v:path arrowok="t"/>
              </v:shape>
            </v:group>
            <v:group style="position:absolute;left:3619;top:5812;width:833;height:2" coordorigin="3619,5812" coordsize="833,2">
              <v:shape style="position:absolute;left:3619;top:5812;width:833;height:2" coordorigin="3619,5812" coordsize="833,0" path="m3619,5812l4452,5812e" filled="f" stroked="t" strokeweight=".71424pt" strokecolor="#4F4F4F">
                <v:path arrowok="t"/>
              </v:shape>
            </v:group>
            <v:group style="position:absolute;left:3857;top:5817;width:700;height:2" coordorigin="3857,5817" coordsize="700,2">
              <v:shape style="position:absolute;left:3857;top:5817;width:700;height:2" coordorigin="3857,5817" coordsize="700,0" path="m3857,5817l4557,5817e" filled="f" stroked="t" strokeweight=".47616pt" strokecolor="#3F3F3F">
                <v:path arrowok="t"/>
              </v:shape>
            </v:group>
            <v:group style="position:absolute;left:4471;top:5812;width:3414;height:2" coordorigin="4471,5812" coordsize="3414,2">
              <v:shape style="position:absolute;left:4471;top:5812;width:3414;height:2" coordorigin="4471,5812" coordsize="3414,0" path="m4471,5812l7885,5812e" filled="f" stroked="t" strokeweight=".71424pt" strokecolor="#575757">
                <v:path arrowok="t"/>
              </v:shape>
            </v:group>
            <v:group style="position:absolute;left:7828;top:5812;width:490;height:2" coordorigin="7828,5812" coordsize="490,2">
              <v:shape style="position:absolute;left:7828;top:5812;width:490;height:2" coordorigin="7828,5812" coordsize="490,0" path="m7828,5812l8319,5812e" filled="f" stroked="t" strokeweight=".47616pt" strokecolor="#3F3F3F">
                <v:path arrowok="t"/>
              </v:shape>
            </v:group>
            <v:group style="position:absolute;left:8261;top:5814;width:1067;height:2" coordorigin="8261,5814" coordsize="1067,2">
              <v:shape style="position:absolute;left:8261;top:5814;width:1067;height:2" coordorigin="8261,5814" coordsize="1067,0" path="m8261,5814l9328,5814e" filled="f" stroked="t" strokeweight=".95232pt" strokecolor="#6B6B6B">
                <v:path arrowok="t"/>
              </v:shape>
            </v:group>
            <v:group style="position:absolute;left:9266;top:5812;width:400;height:2" coordorigin="9266,5812" coordsize="400,2">
              <v:shape style="position:absolute;left:9266;top:5812;width:400;height:2" coordorigin="9266,5812" coordsize="400,0" path="m9266,5812l9666,5812e" filled="f" stroked="t" strokeweight=".47616pt" strokecolor="#4F4F4F">
                <v:path arrowok="t"/>
              </v:shape>
            </v:group>
            <v:group style="position:absolute;left:9609;top:5812;width:371;height:2" coordorigin="9609,5812" coordsize="371,2">
              <v:shape style="position:absolute;left:9609;top:5812;width:371;height:2" coordorigin="9609,5812" coordsize="371,0" path="m9609,5812l9980,5812e" filled="f" stroked="t" strokeweight=".47616pt" strokecolor="#3B3B3B">
                <v:path arrowok="t"/>
              </v:shape>
            </v:group>
            <v:group style="position:absolute;left:9904;top:5814;width:843;height:2" coordorigin="9904,5814" coordsize="843,2">
              <v:shape style="position:absolute;left:9904;top:5814;width:843;height:2" coordorigin="9904,5814" coordsize="843,0" path="m9904,5814l10747,5814e" filled="f" stroked="t" strokeweight=".95232pt" strokecolor="#6B6B6B">
                <v:path arrowok="t"/>
              </v:shape>
            </v:group>
            <v:group style="position:absolute;left:10514;top:5814;width:1081;height:2" coordorigin="10514,5814" coordsize="1081,2">
              <v:shape style="position:absolute;left:10514;top:5814;width:1081;height:2" coordorigin="10514,5814" coordsize="1081,0" path="m10514,5814l11594,5814e" filled="f" stroked="t" strokeweight=".47616pt" strokecolor="#575757">
                <v:path arrowok="t"/>
              </v:shape>
            </v:group>
            <v:group style="position:absolute;left:357;top:6044;width:3605;height:2" coordorigin="357,6044" coordsize="3605,2">
              <v:shape style="position:absolute;left:357;top:6044;width:3605;height:2" coordorigin="357,6044" coordsize="3605,0" path="m357,6044l3962,6044e" filled="f" stroked="t" strokeweight=".71424pt" strokecolor="#646464">
                <v:path arrowok="t"/>
              </v:shape>
            </v:group>
            <v:group style="position:absolute;left:1143;top:6041;width:462;height:2" coordorigin="1143,6041" coordsize="462,2">
              <v:shape style="position:absolute;left:1143;top:6041;width:462;height:2" coordorigin="1143,6041" coordsize="462,0" path="m1143,6041l1605,6041e" filled="f" stroked="t" strokeweight=".47616pt" strokecolor="#5B5B5B">
                <v:path arrowok="t"/>
              </v:shape>
            </v:group>
            <v:group style="position:absolute;left:3857;top:6044;width:1105;height:2" coordorigin="3857,6044" coordsize="1105,2">
              <v:shape style="position:absolute;left:3857;top:6044;width:1105;height:2" coordorigin="3857,6044" coordsize="1105,0" path="m3857,6044l4962,6044e" filled="f" stroked="t" strokeweight=".47616pt" strokecolor="#4B4B4B">
                <v:path arrowok="t"/>
              </v:shape>
            </v:group>
            <v:group style="position:absolute;left:4900;top:6044;width:2128;height:2" coordorigin="4900,6044" coordsize="2128,2">
              <v:shape style="position:absolute;left:4900;top:6044;width:2128;height:2" coordorigin="4900,6044" coordsize="2128,0" path="m4900,6044l7028,6044e" filled="f" stroked="t" strokeweight=".71424pt" strokecolor="#606060">
                <v:path arrowok="t"/>
              </v:shape>
            </v:group>
            <v:group style="position:absolute;left:6814;top:6041;width:1071;height:2" coordorigin="6814,6041" coordsize="1071,2">
              <v:shape style="position:absolute;left:6814;top:6041;width:1071;height:2" coordorigin="6814,6041" coordsize="1071,0" path="m6814,6041l7885,6041e" filled="f" stroked="t" strokeweight=".95232pt" strokecolor="#747474">
                <v:path arrowok="t"/>
              </v:shape>
            </v:group>
            <v:group style="position:absolute;left:7828;top:6041;width:490;height:2" coordorigin="7828,6041" coordsize="490,2">
              <v:shape style="position:absolute;left:7828;top:6041;width:490;height:2" coordorigin="7828,6041" coordsize="490,0" path="m7828,6041l8319,6041e" filled="f" stroked="t" strokeweight=".47616pt" strokecolor="#444444">
                <v:path arrowok="t"/>
              </v:shape>
            </v:group>
            <v:group style="position:absolute;left:8261;top:6041;width:1405;height:2" coordorigin="8261,6041" coordsize="1405,2">
              <v:shape style="position:absolute;left:8261;top:6041;width:1405;height:2" coordorigin="8261,6041" coordsize="1405,0" path="m8261,6041l9666,6041e" filled="f" stroked="t" strokeweight=".71424pt" strokecolor="#646464">
                <v:path arrowok="t"/>
              </v:shape>
            </v:group>
            <v:group style="position:absolute;left:9609;top:6041;width:371;height:2" coordorigin="9609,6041" coordsize="371,2">
              <v:shape style="position:absolute;left:9609;top:6041;width:371;height:2" coordorigin="9609,6041" coordsize="371,0" path="m9609,6041l9980,6041e" filled="f" stroked="t" strokeweight=".47616pt" strokecolor="#3F3F3F">
                <v:path arrowok="t"/>
              </v:shape>
            </v:group>
            <v:group style="position:absolute;left:9923;top:6041;width:1671;height:2" coordorigin="9923,6041" coordsize="1671,2">
              <v:shape style="position:absolute;left:9923;top:6041;width:1671;height:2" coordorigin="9923,6041" coordsize="1671,0" path="m9923,6041l11594,6041e" filled="f" stroked="t" strokeweight=".71424pt" strokecolor="#676767">
                <v:path arrowok="t"/>
              </v:shape>
            </v:group>
            <v:group style="position:absolute;left:7871;top:6037;width:2;height:478" coordorigin="7871,6037" coordsize="2,478">
              <v:shape style="position:absolute;left:7871;top:6037;width:2;height:478" coordorigin="7871,6037" coordsize="0,478" path="m7871,6515l7871,6037e" filled="f" stroked="t" strokeweight=".47616pt" strokecolor="#575757">
                <v:path arrowok="t"/>
              </v:shape>
            </v:group>
            <v:group style="position:absolute;left:2400;top:6472;width:971;height:2" coordorigin="2400,6472" coordsize="971,2">
              <v:shape style="position:absolute;left:2400;top:6472;width:971;height:2" coordorigin="2400,6472" coordsize="971,0" path="m2400,6472l3371,6472e" filled="f" stroked="t" strokeweight=".71424pt" strokecolor="#575757">
                <v:path arrowok="t"/>
              </v:shape>
            </v:group>
            <v:group style="position:absolute;left:3314;top:6472;width:362;height:2" coordorigin="3314,6472" coordsize="362,2">
              <v:shape style="position:absolute;left:3314;top:6472;width:362;height:2" coordorigin="3314,6472" coordsize="362,0" path="m3314,6472l3676,6472e" filled="f" stroked="t" strokeweight=".47616pt" strokecolor="#484848">
                <v:path arrowok="t"/>
              </v:shape>
            </v:group>
            <v:group style="position:absolute;left:3619;top:6472;width:1000;height:2" coordorigin="3619,6472" coordsize="1000,2">
              <v:shape style="position:absolute;left:3619;top:6472;width:1000;height:2" coordorigin="3619,6472" coordsize="1000,0" path="m3619,6472l4619,6472e" filled="f" stroked="t" strokeweight=".95232pt" strokecolor="#6B6B6B">
                <v:path arrowok="t"/>
              </v:shape>
            </v:group>
            <v:group style="position:absolute;left:4500;top:6472;width:462;height:2" coordorigin="4500,6472" coordsize="462,2">
              <v:shape style="position:absolute;left:4500;top:6472;width:462;height:2" coordorigin="4500,6472" coordsize="462,0" path="m4500,6472l4962,6472e" filled="f" stroked="t" strokeweight=".47616pt" strokecolor="#545454">
                <v:path arrowok="t"/>
              </v:shape>
            </v:group>
            <v:group style="position:absolute;left:4900;top:6472;width:171;height:2" coordorigin="4900,6472" coordsize="171,2">
              <v:shape style="position:absolute;left:4900;top:6472;width:171;height:2" coordorigin="4900,6472" coordsize="171,0" path="m4900,6472l5071,6472e" filled="f" stroked="t" strokeweight=".47616pt" strokecolor="#3F3F3F">
                <v:path arrowok="t"/>
              </v:shape>
            </v:group>
            <v:group style="position:absolute;left:5014;top:6469;width:409;height:2" coordorigin="5014,6469" coordsize="409,2">
              <v:shape style="position:absolute;left:5014;top:6469;width:409;height:2" coordorigin="5014,6469" coordsize="409,0" path="m5014,6469l5423,6469e" filled="f" stroked="t" strokeweight=".47616pt" strokecolor="#545454">
                <v:path arrowok="t"/>
              </v:shape>
            </v:group>
            <v:group style="position:absolute;left:5290;top:6469;width:5071;height:2" coordorigin="5290,6469" coordsize="5071,2">
              <v:shape style="position:absolute;left:5290;top:6469;width:5071;height:2" coordorigin="5290,6469" coordsize="5071,0" path="m5290,6469l10361,6469e" filled="f" stroked="t" strokeweight=".71424pt" strokecolor="#676767">
                <v:path arrowok="t"/>
              </v:shape>
            </v:group>
            <v:group style="position:absolute;left:10304;top:6467;width:267;height:2" coordorigin="10304,6467" coordsize="267,2">
              <v:shape style="position:absolute;left:10304;top:6467;width:267;height:2" coordorigin="10304,6467" coordsize="267,0" path="m10304,6467l10571,6467e" filled="f" stroked="t" strokeweight=".47616pt" strokecolor="#3F3F3F">
                <v:path arrowok="t"/>
              </v:shape>
            </v:group>
            <v:group style="position:absolute;left:10514;top:6467;width:1081;height:2" coordorigin="10514,6467" coordsize="1081,2">
              <v:shape style="position:absolute;left:10514;top:6467;width:1081;height:2" coordorigin="10514,6467" coordsize="1081,0" path="m10514,6467l11594,6467e" filled="f" stroked="t" strokeweight=".71424pt" strokecolor="#707070">
                <v:path arrowok="t"/>
              </v:shape>
            </v:group>
            <v:group style="position:absolute;left:11592;top:6276;width:2;height:239" coordorigin="11592,6276" coordsize="2,239">
              <v:shape style="position:absolute;left:11592;top:6276;width:2;height:239" coordorigin="11592,6276" coordsize="0,239" path="m11592,6515l11592,6276e" filled="f" stroked="t" strokeweight=".47616pt" strokecolor="#3B3B3B">
                <v:path arrowok="t"/>
              </v:shape>
            </v:group>
            <v:group style="position:absolute;left:367;top:6448;width:2;height:258" coordorigin="367,6448" coordsize="2,258">
              <v:shape style="position:absolute;left:367;top:6448;width:2;height:258" coordorigin="367,6448" coordsize="0,258" path="m367,6706l367,6448e" filled="f" stroked="t" strokeweight=".47616pt" strokecolor="#1F1F1F">
                <v:path arrowok="t"/>
              </v:shape>
            </v:group>
            <v:group style="position:absolute;left:2400;top:6687;width:2562;height:2" coordorigin="2400,6687" coordsize="2562,2">
              <v:shape style="position:absolute;left:2400;top:6687;width:2562;height:2" coordorigin="2400,6687" coordsize="2562,0" path="m2400,6687l4962,6687e" filled="f" stroked="t" strokeweight=".71424pt" strokecolor="#676767">
                <v:path arrowok="t"/>
              </v:shape>
            </v:group>
            <v:group style="position:absolute;left:4900;top:6689;width:738;height:2" coordorigin="4900,6689" coordsize="738,2">
              <v:shape style="position:absolute;left:4900;top:6689;width:738;height:2" coordorigin="4900,6689" coordsize="738,0" path="m4900,6689l5638,6689e" filled="f" stroked="t" strokeweight=".47616pt" strokecolor="#545454">
                <v:path arrowok="t"/>
              </v:shape>
            </v:group>
            <v:group style="position:absolute;left:5581;top:6687;width:205;height:2" coordorigin="5581,6687" coordsize="205,2">
              <v:shape style="position:absolute;left:5581;top:6687;width:205;height:2" coordorigin="5581,6687" coordsize="205,0" path="m5581,6687l5785,6687e" filled="f" stroked="t" strokeweight=".47616pt" strokecolor="#3B3B3B">
                <v:path arrowok="t"/>
              </v:shape>
            </v:group>
            <v:group style="position:absolute;left:5728;top:6687;width:1300;height:2" coordorigin="5728,6687" coordsize="1300,2">
              <v:shape style="position:absolute;left:5728;top:6687;width:1300;height:2" coordorigin="5728,6687" coordsize="1300,0" path="m5728,6687l7028,6687e" filled="f" stroked="t" strokeweight=".71424pt" strokecolor="#676767">
                <v:path arrowok="t"/>
              </v:shape>
            </v:group>
            <v:group style="position:absolute;left:6971;top:6684;width:924;height:2" coordorigin="6971,6684" coordsize="924,2">
              <v:shape style="position:absolute;left:6971;top:6684;width:924;height:2" coordorigin="6971,6684" coordsize="924,0" path="m6971,6684l7895,6684e" filled="f" stroked="t" strokeweight=".47616pt" strokecolor="#4B4B4B">
                <v:path arrowok="t"/>
              </v:shape>
            </v:group>
            <v:group style="position:absolute;left:7871;top:6443;width:2;height:253" coordorigin="7871,6443" coordsize="2,253">
              <v:shape style="position:absolute;left:7871;top:6443;width:2;height:253" coordorigin="7871,6443" coordsize="0,253" path="m7871,6696l7871,6443e" filled="f" stroked="t" strokeweight=".47616pt" strokecolor="#3B3B3B">
                <v:path arrowok="t"/>
              </v:shape>
            </v:group>
            <v:group style="position:absolute;left:7823;top:6684;width:929;height:2" coordorigin="7823,6684" coordsize="929,2">
              <v:shape style="position:absolute;left:7823;top:6684;width:929;height:2" coordorigin="7823,6684" coordsize="929,0" path="m7823,6684l8752,6684e" filled="f" stroked="t" strokeweight=".95232pt" strokecolor="#6B6B6B">
                <v:path arrowok="t"/>
              </v:shape>
            </v:group>
            <v:group style="position:absolute;left:8695;top:6687;width:629;height:2" coordorigin="8695,6687" coordsize="629,2">
              <v:shape style="position:absolute;left:8695;top:6687;width:629;height:2" coordorigin="8695,6687" coordsize="629,0" path="m8695,6687l9323,6687e" filled="f" stroked="t" strokeweight=".47616pt" strokecolor="#444444">
                <v:path arrowok="t"/>
              </v:shape>
            </v:group>
            <v:group style="position:absolute;left:9266;top:6687;width:1095;height:2" coordorigin="9266,6687" coordsize="1095,2">
              <v:shape style="position:absolute;left:9266;top:6687;width:1095;height:2" coordorigin="9266,6687" coordsize="1095,0" path="m9266,6687l10361,6687e" filled="f" stroked="t" strokeweight=".95232pt" strokecolor="#707070">
                <v:path arrowok="t"/>
              </v:shape>
            </v:group>
            <v:group style="position:absolute;left:10304;top:6687;width:267;height:2" coordorigin="10304,6687" coordsize="267,2">
              <v:shape style="position:absolute;left:10304;top:6687;width:267;height:2" coordorigin="10304,6687" coordsize="267,0" path="m10304,6687l10571,6687e" filled="f" stroked="t" strokeweight=".47616pt" strokecolor="#484848">
                <v:path arrowok="t"/>
              </v:shape>
            </v:group>
            <v:group style="position:absolute;left:10514;top:6687;width:1081;height:2" coordorigin="10514,6687" coordsize="1081,2">
              <v:shape style="position:absolute;left:10514;top:6687;width:1081;height:2" coordorigin="10514,6687" coordsize="1081,0" path="m10514,6687l11594,6687e" filled="f" stroked="t" strokeweight=".71424pt" strokecolor="#6B6B6B">
                <v:path arrowok="t"/>
              </v:shape>
            </v:group>
            <v:group style="position:absolute;left:362;top:6902;width:505;height:2" coordorigin="362,6902" coordsize="505,2">
              <v:shape style="position:absolute;left:362;top:6902;width:505;height:2" coordorigin="362,6902" coordsize="505,0" path="m362,6902l867,6902e" filled="f" stroked="t" strokeweight=".71424pt" strokecolor="#545454">
                <v:path arrowok="t"/>
              </v:shape>
            </v:group>
            <v:group style="position:absolute;left:809;top:6906;width:390;height:2" coordorigin="809,6906" coordsize="390,2">
              <v:shape style="position:absolute;left:809;top:6906;width:390;height:2" coordorigin="809,6906" coordsize="390,0" path="m809,6906l1200,6906e" filled="f" stroked="t" strokeweight=".47616pt" strokecolor="#343434">
                <v:path arrowok="t"/>
              </v:shape>
            </v:group>
            <v:group style="position:absolute;left:5366;top:6906;width:419;height:2" coordorigin="5366,6906" coordsize="419,2">
              <v:shape style="position:absolute;left:5366;top:6906;width:419;height:2" coordorigin="5366,6906" coordsize="419,0" path="m5366,6906l5785,6906e" filled="f" stroked="t" strokeweight=".47616pt" strokecolor="#545454">
                <v:path arrowok="t"/>
              </v:shape>
            </v:group>
            <v:group style="position:absolute;left:1143;top:6904;width:10452;height:2" coordorigin="1143,6904" coordsize="10452,2">
              <v:shape style="position:absolute;left:1143;top:6904;width:10452;height:2" coordorigin="1143,6904" coordsize="10452,0" path="m1143,6904l11594,6904e" filled="f" stroked="t" strokeweight=".71424pt" strokecolor="#606060">
                <v:path arrowok="t"/>
              </v:shape>
            </v:group>
            <v:group style="position:absolute;left:6971;top:6906;width:486;height:2" coordorigin="6971,6906" coordsize="486,2">
              <v:shape style="position:absolute;left:6971;top:6906;width:486;height:2" coordorigin="6971,6906" coordsize="486,0" path="m6971,6906l7457,6906e" filled="f" stroked="t" strokeweight=".47616pt" strokecolor="#4B4B4B">
                <v:path arrowok="t"/>
              </v:shape>
            </v:group>
            <v:group style="position:absolute;left:2407;top:6204;width:2;height:4302" coordorigin="2407,6204" coordsize="2,4302">
              <v:shape style="position:absolute;left:2407;top:6204;width:2;height:4302" coordorigin="2407,6204" coordsize="0,4302" path="m2407,10505l2407,6204e" filled="f" stroked="t" strokeweight=".71424pt" strokecolor="#4B4B4B">
                <v:path arrowok="t"/>
              </v:shape>
            </v:group>
            <v:group style="position:absolute;left:357;top:7329;width:10004;height:2" coordorigin="357,7329" coordsize="10004,2">
              <v:shape style="position:absolute;left:357;top:7329;width:10004;height:2" coordorigin="357,7329" coordsize="10004,0" path="m357,7329l10361,7329e" filled="f" stroked="t" strokeweight=".71424pt" strokecolor="#606060">
                <v:path arrowok="t"/>
              </v:shape>
            </v:group>
            <v:group style="position:absolute;left:10304;top:7327;width:267;height:2" coordorigin="10304,7327" coordsize="267,2">
              <v:shape style="position:absolute;left:10304;top:7327;width:267;height:2" coordorigin="10304,7327" coordsize="267,0" path="m10304,7327l10571,7327e" filled="f" stroked="t" strokeweight=".47616pt" strokecolor="#3F3F3F">
                <v:path arrowok="t"/>
              </v:shape>
            </v:group>
            <v:group style="position:absolute;left:10514;top:7329;width:1081;height:2" coordorigin="10514,7329" coordsize="1081,2">
              <v:shape style="position:absolute;left:10514;top:7329;width:1081;height:2" coordorigin="10514,7329" coordsize="1081,0" path="m10514,7329l11594,7329e" filled="f" stroked="t" strokeweight=".95232pt" strokecolor="#707070">
                <v:path arrowok="t"/>
              </v:shape>
            </v:group>
            <v:group style="position:absolute;left:4959;top:7327;width:2;height:459" coordorigin="4959,7327" coordsize="2,459">
              <v:shape style="position:absolute;left:4959;top:7327;width:2;height:459" coordorigin="4959,7327" coordsize="0,459" path="m4959,7786l4959,7327e" filled="f" stroked="t" strokeweight="1.190400pt" strokecolor="#606060">
                <v:path arrowok="t"/>
              </v:shape>
            </v:group>
            <v:group style="position:absolute;left:4957;top:7552;width:2986;height:2" coordorigin="4957,7552" coordsize="2986,2">
              <v:shape style="position:absolute;left:4957;top:7552;width:2986;height:2" coordorigin="4957,7552" coordsize="2986,0" path="m4957,7552l7942,7552e" filled="f" stroked="t" strokeweight=".71424pt" strokecolor="#6B6B6B">
                <v:path arrowok="t"/>
              </v:shape>
            </v:group>
            <v:group style="position:absolute;left:7828;top:7549;width:924;height:2" coordorigin="7828,7549" coordsize="924,2">
              <v:shape style="position:absolute;left:7828;top:7549;width:924;height:2" coordorigin="7828,7549" coordsize="924,0" path="m7828,7549l8752,7549e" filled="f" stroked="t" strokeweight=".47616pt" strokecolor="#4F4F4F">
                <v:path arrowok="t"/>
              </v:shape>
            </v:group>
            <v:group style="position:absolute;left:8647;top:7549;width:1029;height:2" coordorigin="8647,7549" coordsize="1029,2">
              <v:shape style="position:absolute;left:8647;top:7549;width:1029;height:2" coordorigin="8647,7549" coordsize="1029,0" path="m8647,7549l9676,7549e" filled="f" stroked="t" strokeweight=".95232pt" strokecolor="#6B6B6B">
                <v:path arrowok="t"/>
              </v:shape>
            </v:group>
            <v:group style="position:absolute;left:9609;top:7549;width:962;height:2" coordorigin="9609,7549" coordsize="962,2">
              <v:shape style="position:absolute;left:9609;top:7549;width:962;height:2" coordorigin="9609,7549" coordsize="962,0" path="m9609,7549l10571,7549e" filled="f" stroked="t" strokeweight=".47616pt" strokecolor="#4B4B4B">
                <v:path arrowok="t"/>
              </v:shape>
            </v:group>
            <v:group style="position:absolute;left:10514;top:7547;width:1081;height:2" coordorigin="10514,7547" coordsize="1081,2">
              <v:shape style="position:absolute;left:10514;top:7547;width:1081;height:2" coordorigin="10514,7547" coordsize="1081,0" path="m10514,7547l11594,7547e" filled="f" stroked="t" strokeweight=".71424pt" strokecolor="#707070">
                <v:path arrowok="t"/>
              </v:shape>
            </v:group>
            <v:group style="position:absolute;left:2402;top:7513;width:2;height:1305" coordorigin="2402,7513" coordsize="2,1305">
              <v:shape style="position:absolute;left:2402;top:7513;width:2;height:1305" coordorigin="2402,7513" coordsize="0,1305" path="m2402,8818l2402,7513e" filled="f" stroked="t" strokeweight=".47616pt" strokecolor="#646464">
                <v:path arrowok="t"/>
              </v:shape>
            </v:group>
            <v:group style="position:absolute;left:4957;top:7769;width:6638;height:2" coordorigin="4957,7769" coordsize="6638,2">
              <v:shape style="position:absolute;left:4957;top:7769;width:6638;height:2" coordorigin="4957,7769" coordsize="6638,0" path="m4957,7769l11594,7769e" filled="f" stroked="t" strokeweight=".71424pt" strokecolor="#676767">
                <v:path arrowok="t"/>
              </v:shape>
            </v:group>
            <v:group style="position:absolute;left:362;top:7982;width:505;height:2" coordorigin="362,7982" coordsize="505,2">
              <v:shape style="position:absolute;left:362;top:7982;width:505;height:2" coordorigin="362,7982" coordsize="505,0" path="m362,7982l867,7982e" filled="f" stroked="t" strokeweight=".71424pt" strokecolor="#646464">
                <v:path arrowok="t"/>
              </v:shape>
            </v:group>
            <v:group style="position:absolute;left:809;top:7987;width:390;height:2" coordorigin="809,7987" coordsize="390,2">
              <v:shape style="position:absolute;left:809;top:7987;width:390;height:2" coordorigin="809,7987" coordsize="390,0" path="m809,7987l1200,7987e" filled="f" stroked="t" strokeweight=".47616pt" strokecolor="#3F3F3F">
                <v:path arrowok="t"/>
              </v:shape>
            </v:group>
            <v:group style="position:absolute;left:1143;top:7984;width:2771;height:2" coordorigin="1143,7984" coordsize="2771,2">
              <v:shape style="position:absolute;left:1143;top:7984;width:2771;height:2" coordorigin="1143,7984" coordsize="2771,0" path="m1143,7984l3914,7984e" filled="f" stroked="t" strokeweight=".71424pt" strokecolor="#676767">
                <v:path arrowok="t"/>
              </v:shape>
            </v:group>
            <v:group style="position:absolute;left:3857;top:7987;width:700;height:2" coordorigin="3857,7987" coordsize="700,2">
              <v:shape style="position:absolute;left:3857;top:7987;width:700;height:2" coordorigin="3857,7987" coordsize="700,0" path="m3857,7987l4557,7987e" filled="f" stroked="t" strokeweight=".47616pt" strokecolor="#545454">
                <v:path arrowok="t"/>
              </v:shape>
            </v:group>
            <v:group style="position:absolute;left:4466;top:7987;width:957;height:2" coordorigin="4466,7987" coordsize="957,2">
              <v:shape style="position:absolute;left:4466;top:7987;width:957;height:2" coordorigin="4466,7987" coordsize="957,0" path="m4466,7987l5423,7987e" filled="f" stroked="t" strokeweight=".95232pt" strokecolor="#707070">
                <v:path arrowok="t"/>
              </v:shape>
            </v:group>
            <v:group style="position:absolute;left:4928;top:7776;width:2;height:206" coordorigin="4928,7776" coordsize="2,206">
              <v:shape style="position:absolute;left:4928;top:7776;width:2;height:206" coordorigin="4928,7776" coordsize="0,206" path="m4928,7982l4928,7776e" filled="f" stroked="t" strokeweight=".23808pt" strokecolor="#676767">
                <v:path arrowok="t"/>
              </v:shape>
            </v:group>
            <v:group style="position:absolute;left:5366;top:7984;width:1100;height:2" coordorigin="5366,7984" coordsize="1100,2">
              <v:shape style="position:absolute;left:5366;top:7984;width:1100;height:2" coordorigin="5366,7984" coordsize="1100,0" path="m5366,7984l6466,7984e" filled="f" stroked="t" strokeweight=".47616pt" strokecolor="#4F4F4F">
                <v:path arrowok="t"/>
              </v:shape>
            </v:group>
            <v:group style="position:absolute;left:6409;top:7984;width:2933;height:2" coordorigin="6409,7984" coordsize="2933,2">
              <v:shape style="position:absolute;left:6409;top:7984;width:2933;height:2" coordorigin="6409,7984" coordsize="2933,0" path="m6409,7984l9342,7984e" filled="f" stroked="t" strokeweight=".71424pt" strokecolor="#676767">
                <v:path arrowok="t"/>
              </v:shape>
            </v:group>
            <v:group style="position:absolute;left:9266;top:7982;width:714;height:2" coordorigin="9266,7982" coordsize="714,2">
              <v:shape style="position:absolute;left:9266;top:7982;width:714;height:2" coordorigin="9266,7982" coordsize="714,0" path="m9266,7982l9980,7982e" filled="f" stroked="t" strokeweight=".47616pt" strokecolor="#575757">
                <v:path arrowok="t"/>
              </v:shape>
            </v:group>
            <v:group style="position:absolute;left:9923;top:7982;width:1671;height:2" coordorigin="9923,7982" coordsize="1671,2">
              <v:shape style="position:absolute;left:9923;top:7982;width:1671;height:2" coordorigin="9923,7982" coordsize="1671,0" path="m9923,7982l11594,7982e" filled="f" stroked="t" strokeweight=".71424pt" strokecolor="#646464">
                <v:path arrowok="t"/>
              </v:shape>
            </v:group>
            <v:group style="position:absolute;left:11592;top:7939;width:2;height:292" coordorigin="11592,7939" coordsize="2,292">
              <v:shape style="position:absolute;left:11592;top:7939;width:2;height:292" coordorigin="11592,7939" coordsize="0,292" path="m11592,8230l11592,7939e" filled="f" stroked="t" strokeweight=".47616pt" strokecolor="#444444">
                <v:path arrowok="t"/>
              </v:shape>
            </v:group>
            <v:group style="position:absolute;left:367;top:8173;width:2;height:282" coordorigin="367,8173" coordsize="2,282">
              <v:shape style="position:absolute;left:367;top:8173;width:2;height:282" coordorigin="367,8173" coordsize="0,282" path="m367,8455l367,8173e" filled="f" stroked="t" strokeweight=".47616pt" strokecolor="#282828">
                <v:path arrowok="t"/>
              </v:shape>
            </v:group>
            <v:group style="position:absolute;left:367;top:8797;width:2647;height:2" coordorigin="367,8797" coordsize="2647,2">
              <v:shape style="position:absolute;left:367;top:8797;width:2647;height:2" coordorigin="367,8797" coordsize="2647,0" path="m367,8797l3014,8797e" filled="f" stroked="t" strokeweight=".71424pt" strokecolor="#606060">
                <v:path arrowok="t"/>
              </v:shape>
            </v:group>
            <v:group style="position:absolute;left:1143;top:8794;width:462;height:2" coordorigin="1143,8794" coordsize="462,2">
              <v:shape style="position:absolute;left:1143;top:8794;width:462;height:2" coordorigin="1143,8794" coordsize="462,0" path="m1143,8794l1605,8794e" filled="f" stroked="t" strokeweight=".47616pt" strokecolor="#545454">
                <v:path arrowok="t"/>
              </v:shape>
            </v:group>
            <v:group style="position:absolute;left:2957;top:8794;width:343;height:2" coordorigin="2957,8794" coordsize="343,2">
              <v:shape style="position:absolute;left:2957;top:8794;width:343;height:2" coordorigin="2957,8794" coordsize="343,0" path="m2957,8794l3300,8794e" filled="f" stroked="t" strokeweight=".47616pt" strokecolor="#3B3B3B">
                <v:path arrowok="t"/>
              </v:shape>
            </v:group>
            <v:group style="position:absolute;left:3224;top:8797;width:1333;height:2" coordorigin="3224,8797" coordsize="1333,2">
              <v:shape style="position:absolute;left:3224;top:8797;width:1333;height:2" coordorigin="3224,8797" coordsize="1333,0" path="m3224,8797l4557,8797e" filled="f" stroked="t" strokeweight=".95232pt" strokecolor="#646464">
                <v:path arrowok="t"/>
              </v:shape>
            </v:group>
            <v:group style="position:absolute;left:4500;top:8794;width:571;height:2" coordorigin="4500,8794" coordsize="571,2">
              <v:shape style="position:absolute;left:4500;top:8794;width:571;height:2" coordorigin="4500,8794" coordsize="571,0" path="m4500,8794l5071,8794e" filled="f" stroked="t" strokeweight=".47616pt" strokecolor="#3F3F3F">
                <v:path arrowok="t"/>
              </v:shape>
            </v:group>
            <v:group style="position:absolute;left:5014;top:8794;width:981;height:2" coordorigin="5014,8794" coordsize="981,2">
              <v:shape style="position:absolute;left:5014;top:8794;width:981;height:2" coordorigin="5014,8794" coordsize="981,0" path="m5014,8794l5995,8794e" filled="f" stroked="t" strokeweight=".95232pt" strokecolor="#747474">
                <v:path arrowok="t"/>
              </v:shape>
            </v:group>
            <v:group style="position:absolute;left:5728;top:8794;width:738;height:2" coordorigin="5728,8794" coordsize="738,2">
              <v:shape style="position:absolute;left:5728;top:8794;width:738;height:2" coordorigin="5728,8794" coordsize="738,0" path="m5728,8794l6466,8794e" filled="f" stroked="t" strokeweight=".71424pt" strokecolor="#5B5B5B">
                <v:path arrowok="t"/>
              </v:shape>
            </v:group>
            <v:group style="position:absolute;left:6409;top:8794;width:424;height:2" coordorigin="6409,8794" coordsize="424,2">
              <v:shape style="position:absolute;left:6409;top:8794;width:424;height:2" coordorigin="6409,8794" coordsize="424,0" path="m6409,8794l6833,8794e" filled="f" stroked="t" strokeweight=".47616pt" strokecolor="#3F3F3F">
                <v:path arrowok="t"/>
              </v:shape>
            </v:group>
            <v:group style="position:absolute;left:6776;top:8792;width:3585;height:2" coordorigin="6776,8792" coordsize="3585,2">
              <v:shape style="position:absolute;left:6776;top:8792;width:3585;height:2" coordorigin="6776,8792" coordsize="3585,0" path="m6776,8792l10361,8792e" filled="f" stroked="t" strokeweight=".71424pt" strokecolor="#676767">
                <v:path arrowok="t"/>
              </v:shape>
            </v:group>
            <v:group style="position:absolute;left:10304;top:8790;width:267;height:2" coordorigin="10304,8790" coordsize="267,2">
              <v:shape style="position:absolute;left:10304;top:8790;width:267;height:2" coordorigin="10304,8790" coordsize="267,0" path="m10304,8790l10571,8790e" filled="f" stroked="t" strokeweight=".47616pt" strokecolor="#4B4B4B">
                <v:path arrowok="t"/>
              </v:shape>
            </v:group>
            <v:group style="position:absolute;left:10514;top:8790;width:1081;height:2" coordorigin="10514,8790" coordsize="1081,2">
              <v:shape style="position:absolute;left:10514;top:8790;width:1081;height:2" coordorigin="10514,8790" coordsize="1081,0" path="m10514,8790l11594,8790e" filled="f" stroked="t" strokeweight=".71424pt" strokecolor="#707070">
                <v:path arrowok="t"/>
              </v:shape>
            </v:group>
            <v:group style="position:absolute;left:11561;top:8426;width:2;height:597" coordorigin="11561,8426" coordsize="2,597">
              <v:shape style="position:absolute;left:11561;top:8426;width:2;height:597" coordorigin="11561,8426" coordsize="0,597" path="m11561,9024l11561,8426e" filled="f" stroked="t" strokeweight=".23808pt" strokecolor="#8C8C8C">
                <v:path arrowok="t"/>
              </v:shape>
            </v:group>
            <v:group style="position:absolute;left:371;top:8747;width:2;height:306" coordorigin="371,8747" coordsize="2,306">
              <v:shape style="position:absolute;left:371;top:8747;width:2;height:306" coordorigin="371,8747" coordsize="0,306" path="m371,9052l371,8747e" filled="f" stroked="t" strokeweight=".47616pt" strokecolor="#2B2B2B">
                <v:path arrowok="t"/>
              </v:shape>
            </v:group>
            <v:group style="position:absolute;left:11561;top:9024;width:2;height:210" coordorigin="11561,9024" coordsize="2,210">
              <v:shape style="position:absolute;left:11561;top:9024;width:2;height:210" coordorigin="11561,9024" coordsize="0,210" path="m11561,9234l11561,9024e" filled="f" stroked="t" strokeweight=".23808pt" strokecolor="#000000">
                <v:path arrowok="t"/>
              </v:shape>
            </v:group>
            <v:group style="position:absolute;left:362;top:9679;width:505;height:2" coordorigin="362,9679" coordsize="505,2">
              <v:shape style="position:absolute;left:362;top:9679;width:505;height:2" coordorigin="362,9679" coordsize="505,0" path="m362,9679l867,9679e" filled="f" stroked="t" strokeweight=".47616pt" strokecolor="#4B4B4B">
                <v:path arrowok="t"/>
              </v:shape>
            </v:group>
            <v:group style="position:absolute;left:809;top:9679;width:8528;height:2" coordorigin="809,9679" coordsize="8528,2">
              <v:shape style="position:absolute;left:809;top:9679;width:8528;height:2" coordorigin="809,9679" coordsize="8528,0" path="m809,9679l9337,9679e" filled="f" stroked="t" strokeweight=".71424pt" strokecolor="#606060">
                <v:path arrowok="t"/>
              </v:shape>
            </v:group>
            <v:group style="position:absolute;left:9266;top:9674;width:400;height:2" coordorigin="9266,9674" coordsize="400,2">
              <v:shape style="position:absolute;left:9266;top:9674;width:400;height:2" coordorigin="9266,9674" coordsize="400,0" path="m9266,9674l9666,9674e" filled="f" stroked="t" strokeweight=".47616pt" strokecolor="#4B4B4B">
                <v:path arrowok="t"/>
              </v:shape>
            </v:group>
            <v:group style="position:absolute;left:9609;top:9674;width:371;height:2" coordorigin="9609,9674" coordsize="371,2">
              <v:shape style="position:absolute;left:9609;top:9674;width:371;height:2" coordorigin="9609,9674" coordsize="371,0" path="m9609,9674l9980,9674e" filled="f" stroked="t" strokeweight=".47616pt" strokecolor="#343434">
                <v:path arrowok="t"/>
              </v:shape>
            </v:group>
            <v:group style="position:absolute;left:9923;top:9674;width:1671;height:2" coordorigin="9923,9674" coordsize="1671,2">
              <v:shape style="position:absolute;left:9923;top:9674;width:1671;height:2" coordorigin="9923,9674" coordsize="1671,0" path="m9923,9674l11594,9674e" filled="f" stroked="t" strokeweight=".71424pt" strokecolor="#676767">
                <v:path arrowok="t"/>
              </v:shape>
            </v:group>
            <v:group style="position:absolute;left:11561;top:9234;width:2;height:1725" coordorigin="11561,9234" coordsize="2,1725">
              <v:shape style="position:absolute;left:11561;top:9234;width:2;height:1725" coordorigin="11561,9234" coordsize="0,1725" path="m11561,10960l11561,9234e" filled="f" stroked="t" strokeweight=".23808pt" strokecolor="#676767">
                <v:path arrowok="t"/>
              </v:shape>
            </v:group>
            <v:group style="position:absolute;left:362;top:10018;width:3009;height:2" coordorigin="362,10018" coordsize="3009,2">
              <v:shape style="position:absolute;left:362;top:10018;width:3009;height:2" coordorigin="362,10018" coordsize="3009,0" path="m362,10018l3371,10018e" filled="f" stroked="t" strokeweight=".71424pt" strokecolor="#646464">
                <v:path arrowok="t"/>
              </v:shape>
            </v:group>
            <v:group style="position:absolute;left:2376;top:9659;width:2;height:588" coordorigin="2376,9659" coordsize="2,588">
              <v:shape style="position:absolute;left:2376;top:9659;width:2;height:588" coordorigin="2376,9659" coordsize="0,588" path="m2376,10247l2376,9659e" filled="f" stroked="t" strokeweight=".23808pt" strokecolor="#5B5B5B">
                <v:path arrowok="t"/>
              </v:shape>
            </v:group>
            <v:group style="position:absolute;left:3314;top:10018;width:362;height:2" coordorigin="3314,10018" coordsize="362,2">
              <v:shape style="position:absolute;left:3314;top:10018;width:362;height:2" coordorigin="3314,10018" coordsize="362,0" path="m3314,10018l3676,10018e" filled="f" stroked="t" strokeweight=".47616pt" strokecolor="#484848">
                <v:path arrowok="t"/>
              </v:shape>
            </v:group>
            <v:group style="position:absolute;left:3619;top:10018;width:938;height:2" coordorigin="3619,10018" coordsize="938,2">
              <v:shape style="position:absolute;left:3619;top:10018;width:938;height:2" coordorigin="3619,10018" coordsize="938,0" path="m3619,10018l4557,10018e" filled="f" stroked="t" strokeweight=".95232pt" strokecolor="#646464">
                <v:path arrowok="t"/>
              </v:shape>
            </v:group>
            <v:group style="position:absolute;left:4500;top:10016;width:1286;height:2" coordorigin="4500,10016" coordsize="1286,2">
              <v:shape style="position:absolute;left:4500;top:10016;width:1286;height:2" coordorigin="4500,10016" coordsize="1286,0" path="m4500,10016l5785,10016e" filled="f" stroked="t" strokeweight=".47616pt" strokecolor="#484848">
                <v:path arrowok="t"/>
              </v:shape>
            </v:group>
            <v:group style="position:absolute;left:5728;top:10016;width:1300;height:2" coordorigin="5728,10016" coordsize="1300,2">
              <v:shape style="position:absolute;left:5728;top:10016;width:1300;height:2" coordorigin="5728,10016" coordsize="1300,0" path="m5728,10016l7028,10016e" filled="f" stroked="t" strokeweight=".95232pt" strokecolor="#676767">
                <v:path arrowok="t"/>
              </v:shape>
            </v:group>
            <v:group style="position:absolute;left:6971;top:10013;width:914;height:2" coordorigin="6971,10013" coordsize="914,2">
              <v:shape style="position:absolute;left:6971;top:10013;width:914;height:2" coordorigin="6971,10013" coordsize="914,0" path="m6971,10013l7885,10013e" filled="f" stroked="t" strokeweight=".47616pt" strokecolor="#484848">
                <v:path arrowok="t"/>
              </v:shape>
            </v:group>
            <v:group style="position:absolute;left:7719;top:10011;width:1481;height:2" coordorigin="7719,10011" coordsize="1481,2">
              <v:shape style="position:absolute;left:7719;top:10011;width:1481;height:2" coordorigin="7719,10011" coordsize="1481,0" path="m7719,10011l9199,10011e" filled="f" stroked="t" strokeweight=".95232pt" strokecolor="#646464">
                <v:path arrowok="t"/>
              </v:shape>
            </v:group>
            <v:group style="position:absolute;left:9142;top:10011;width:838;height:2" coordorigin="9142,10011" coordsize="838,2">
              <v:shape style="position:absolute;left:9142;top:10011;width:838;height:2" coordorigin="9142,10011" coordsize="838,0" path="m9142,10011l9980,10011e" filled="f" stroked="t" strokeweight=".47616pt" strokecolor="#4F4F4F">
                <v:path arrowok="t"/>
              </v:shape>
            </v:group>
            <v:group style="position:absolute;left:9890;top:10011;width:1705;height:2" coordorigin="9890,10011" coordsize="1705,2">
              <v:shape style="position:absolute;left:9890;top:10011;width:1705;height:2" coordorigin="9890,10011" coordsize="1705,0" path="m9890,10011l11594,10011e" filled="f" stroked="t" strokeweight=".95232pt" strokecolor="#747474">
                <v:path arrowok="t"/>
              </v:shape>
            </v:group>
            <v:group style="position:absolute;left:362;top:10252;width:3314;height:2" coordorigin="362,10252" coordsize="3314,2">
              <v:shape style="position:absolute;left:362;top:10252;width:3314;height:2" coordorigin="362,10252" coordsize="3314,0" path="m362,10252l3676,10252e" filled="f" stroked="t" strokeweight=".71424pt" strokecolor="#646464">
                <v:path arrowok="t"/>
              </v:shape>
            </v:group>
            <v:group style="position:absolute;left:3619;top:10252;width:938;height:2" coordorigin="3619,10252" coordsize="938,2">
              <v:shape style="position:absolute;left:3619;top:10252;width:938;height:2" coordorigin="3619,10252" coordsize="938,0" path="m3619,10252l4557,10252e" filled="f" stroked="t" strokeweight=".47616pt" strokecolor="#444444">
                <v:path arrowok="t"/>
              </v:shape>
            </v:group>
            <v:group style="position:absolute;left:4471;top:10250;width:1167;height:2" coordorigin="4471,10250" coordsize="1167,2">
              <v:shape style="position:absolute;left:4471;top:10250;width:1167;height:2" coordorigin="4471,10250" coordsize="1167,0" path="m4471,10250l5638,10250e" filled="f" stroked="t" strokeweight=".95232pt" strokecolor="#676767">
                <v:path arrowok="t"/>
              </v:shape>
            </v:group>
            <v:group style="position:absolute;left:5581;top:10250;width:1252;height:2" coordorigin="5581,10250" coordsize="1252,2">
              <v:shape style="position:absolute;left:5581;top:10250;width:1252;height:2" coordorigin="5581,10250" coordsize="1252,0" path="m5581,10250l6833,10250e" filled="f" stroked="t" strokeweight=".47616pt" strokecolor="#444444">
                <v:path arrowok="t"/>
              </v:shape>
            </v:group>
            <v:group style="position:absolute;left:6776;top:10245;width:1543;height:2" coordorigin="6776,10245" coordsize="1543,2">
              <v:shape style="position:absolute;left:6776;top:10245;width:1543;height:2" coordorigin="6776,10245" coordsize="1543,0" path="m6776,10245l8319,10245e" filled="f" stroked="t" strokeweight=".95232pt" strokecolor="#676767">
                <v:path arrowok="t"/>
              </v:shape>
            </v:group>
            <v:group style="position:absolute;left:8261;top:10245;width:490;height:2" coordorigin="8261,10245" coordsize="490,2">
              <v:shape style="position:absolute;left:8261;top:10245;width:490;height:2" coordorigin="8261,10245" coordsize="490,0" path="m8261,10245l8752,10245e" filled="f" stroked="t" strokeweight=".47616pt" strokecolor="#4F4F4F">
                <v:path arrowok="t"/>
              </v:shape>
            </v:group>
            <v:group style="position:absolute;left:8695;top:10245;width:1667;height:2" coordorigin="8695,10245" coordsize="1667,2">
              <v:shape style="position:absolute;left:8695;top:10245;width:1667;height:2" coordorigin="8695,10245" coordsize="1667,0" path="m8695,10245l10361,10245e" filled="f" stroked="t" strokeweight=".95232pt" strokecolor="#6B6B6B">
                <v:path arrowok="t"/>
              </v:shape>
            </v:group>
            <v:group style="position:absolute;left:10304;top:10243;width:267;height:2" coordorigin="10304,10243" coordsize="267,2">
              <v:shape style="position:absolute;left:10304;top:10243;width:267;height:2" coordorigin="10304,10243" coordsize="267,0" path="m10304,10243l10571,10243e" filled="f" stroked="t" strokeweight=".47616pt" strokecolor="#4B4B4B">
                <v:path arrowok="t"/>
              </v:shape>
            </v:group>
            <v:group style="position:absolute;left:10514;top:10243;width:1081;height:2" coordorigin="10514,10243" coordsize="1081,2">
              <v:shape style="position:absolute;left:10514;top:10243;width:1081;height:2" coordorigin="10514,10243" coordsize="1081,0" path="m10514,10243l11594,10243e" filled="f" stroked="t" strokeweight=".71424pt" strokecolor="#6B6B6B">
                <v:path arrowok="t"/>
              </v:shape>
            </v:group>
            <v:group style="position:absolute;left:371;top:10204;width:2;height:4153" coordorigin="371,10204" coordsize="2,4153">
              <v:shape style="position:absolute;left:371;top:10204;width:2;height:4153" coordorigin="371,10204" coordsize="0,4153" path="m371,14358l371,10204e" filled="f" stroked="t" strokeweight=".47616pt" strokecolor="#575757">
                <v:path arrowok="t"/>
              </v:shape>
            </v:group>
            <v:group style="position:absolute;left:2376;top:10233;width:2;height:946" coordorigin="2376,10233" coordsize="2,946">
              <v:shape style="position:absolute;left:2376;top:10233;width:2;height:946" coordorigin="2376,10233" coordsize="0,946" path="m2376,11179l2376,10233e" filled="f" stroked="t" strokeweight=".23808pt" strokecolor="#444444">
                <v:path arrowok="t"/>
              </v:shape>
            </v:group>
            <v:group style="position:absolute;left:367;top:10730;width:2647;height:2" coordorigin="367,10730" coordsize="2647,2">
              <v:shape style="position:absolute;left:367;top:10730;width:2647;height:2" coordorigin="367,10730" coordsize="2647,0" path="m367,10730l3014,10730e" filled="f" stroked="t" strokeweight=".71424pt" strokecolor="#5B5B5B">
                <v:path arrowok="t"/>
              </v:shape>
            </v:group>
            <v:group style="position:absolute;left:2805;top:10728;width:1109;height:2" coordorigin="2805,10728" coordsize="1109,2">
              <v:shape style="position:absolute;left:2805;top:10728;width:1109;height:2" coordorigin="2805,10728" coordsize="1109,0" path="m2805,10728l3914,10728e" filled="f" stroked="t" strokeweight=".95232pt" strokecolor="#707070">
                <v:path arrowok="t"/>
              </v:shape>
            </v:group>
            <v:group style="position:absolute;left:3857;top:10730;width:700;height:2" coordorigin="3857,10730" coordsize="700,2">
              <v:shape style="position:absolute;left:3857;top:10730;width:700;height:2" coordorigin="3857,10730" coordsize="700,0" path="m3857,10730l4557,10730e" filled="f" stroked="t" strokeweight=".47616pt" strokecolor="#4F4F4F">
                <v:path arrowok="t"/>
              </v:shape>
            </v:group>
            <v:group style="position:absolute;left:4414;top:10728;width:1224;height:2" coordorigin="4414,10728" coordsize="1224,2">
              <v:shape style="position:absolute;left:4414;top:10728;width:1224;height:2" coordorigin="4414,10728" coordsize="1224,0" path="m4414,10728l5638,10728e" filled="f" stroked="t" strokeweight=".95232pt" strokecolor="#747474">
                <v:path arrowok="t"/>
              </v:shape>
            </v:group>
            <v:group style="position:absolute;left:5581;top:10728;width:886;height:2" coordorigin="5581,10728" coordsize="886,2">
              <v:shape style="position:absolute;left:5581;top:10728;width:886;height:2" coordorigin="5581,10728" coordsize="886,0" path="m5581,10728l6466,10728e" filled="f" stroked="t" strokeweight=".47616pt" strokecolor="#575757">
                <v:path arrowok="t"/>
              </v:shape>
            </v:group>
            <v:group style="position:absolute;left:6409;top:10728;width:1476;height:2" coordorigin="6409,10728" coordsize="1476,2">
              <v:shape style="position:absolute;left:6409;top:10728;width:1476;height:2" coordorigin="6409,10728" coordsize="1476,0" path="m6409,10728l7885,10728e" filled="f" stroked="t" strokeweight=".95232pt" strokecolor="#707070">
                <v:path arrowok="t"/>
              </v:shape>
            </v:group>
            <v:group style="position:absolute;left:7828;top:10725;width:490;height:2" coordorigin="7828,10725" coordsize="490,2">
              <v:shape style="position:absolute;left:7828;top:10725;width:490;height:2" coordorigin="7828,10725" coordsize="490,0" path="m7828,10725l8319,10725e" filled="f" stroked="t" strokeweight=".47616pt" strokecolor="#3B3B3B">
                <v:path arrowok="t"/>
              </v:shape>
            </v:group>
            <v:group style="position:absolute;left:8261;top:10723;width:490;height:2" coordorigin="8261,10723" coordsize="490,2">
              <v:shape style="position:absolute;left:8261;top:10723;width:490;height:2" coordorigin="8261,10723" coordsize="490,0" path="m8261,10723l8752,10723e" filled="f" stroked="t" strokeweight=".47616pt" strokecolor="#545454">
                <v:path arrowok="t"/>
              </v:shape>
            </v:group>
            <v:group style="position:absolute;left:8695;top:10723;width:1667;height:2" coordorigin="8695,10723" coordsize="1667,2">
              <v:shape style="position:absolute;left:8695;top:10723;width:1667;height:2" coordorigin="8695,10723" coordsize="1667,0" path="m8695,10723l10361,10723e" filled="f" stroked="t" strokeweight=".95232pt" strokecolor="#6B6B6B">
                <v:path arrowok="t"/>
              </v:shape>
            </v:group>
            <v:group style="position:absolute;left:10304;top:10721;width:267;height:2" coordorigin="10304,10721" coordsize="267,2">
              <v:shape style="position:absolute;left:10304;top:10721;width:267;height:2" coordorigin="10304,10721" coordsize="267,0" path="m10304,10721l10571,10721e" filled="f" stroked="t" strokeweight=".47616pt" strokecolor="#444444">
                <v:path arrowok="t"/>
              </v:shape>
            </v:group>
            <v:group style="position:absolute;left:10514;top:10721;width:1081;height:2" coordorigin="10514,10721" coordsize="1081,2">
              <v:shape style="position:absolute;left:10514;top:10721;width:1081;height:2" coordorigin="10514,10721" coordsize="1081,0" path="m10514,10721l11594,10721e" filled="f" stroked="t" strokeweight=".71424pt" strokecolor="#676767">
                <v:path arrowok="t"/>
              </v:shape>
            </v:group>
            <v:group style="position:absolute;left:862;top:10950;width:1548;height:2" coordorigin="862,10950" coordsize="1548,2">
              <v:shape style="position:absolute;left:862;top:10950;width:1548;height:2" coordorigin="862,10950" coordsize="1548,0" path="m862,10950l2409,10950e" filled="f" stroked="t" strokeweight=".71424pt" strokecolor="#646464">
                <v:path arrowok="t"/>
              </v:shape>
            </v:group>
            <v:group style="position:absolute;left:2347;top:10950;width:667;height:2" coordorigin="2347,10950" coordsize="667,2">
              <v:shape style="position:absolute;left:2347;top:10950;width:667;height:2" coordorigin="2347,10950" coordsize="667,0" path="m2347,10950l3014,10950e" filled="f" stroked="t" strokeweight=".47616pt" strokecolor="#484848">
                <v:path arrowok="t"/>
              </v:shape>
            </v:group>
            <v:group style="position:absolute;left:2843;top:10948;width:1714;height:2" coordorigin="2843,10948" coordsize="1714,2">
              <v:shape style="position:absolute;left:2843;top:10948;width:1714;height:2" coordorigin="2843,10948" coordsize="1714,0" path="m2843,10948l4557,10948e" filled="f" stroked="t" strokeweight=".71424pt" strokecolor="#646464">
                <v:path arrowok="t"/>
              </v:shape>
            </v:group>
            <v:group style="position:absolute;left:4500;top:10945;width:571;height:2" coordorigin="4500,10945" coordsize="571,2">
              <v:shape style="position:absolute;left:4500;top:10945;width:571;height:2" coordorigin="4500,10945" coordsize="571,0" path="m4500,10945l5071,10945e" filled="f" stroked="t" strokeweight=".47616pt" strokecolor="#3F3F3F">
                <v:path arrowok="t"/>
              </v:shape>
            </v:group>
            <v:group style="position:absolute;left:5014;top:10943;width:3819;height:2" coordorigin="5014,10943" coordsize="3819,2">
              <v:shape style="position:absolute;left:5014;top:10943;width:3819;height:2" coordorigin="5014,10943" coordsize="3819,0" path="m5014,10943l8833,10943e" filled="f" stroked="t" strokeweight=".71424pt" strokecolor="#676767">
                <v:path arrowok="t"/>
              </v:shape>
            </v:group>
            <v:group style="position:absolute;left:8695;top:10940;width:629;height:2" coordorigin="8695,10940" coordsize="629,2">
              <v:shape style="position:absolute;left:8695;top:10940;width:629;height:2" coordorigin="8695,10940" coordsize="629,0" path="m8695,10940l9323,10940e" filled="f" stroked="t" strokeweight=".47616pt" strokecolor="#545454">
                <v:path arrowok="t"/>
              </v:shape>
            </v:group>
            <v:group style="position:absolute;left:9266;top:10938;width:2328;height:2" coordorigin="9266,10938" coordsize="2328,2">
              <v:shape style="position:absolute;left:9266;top:10938;width:2328;height:2" coordorigin="9266,10938" coordsize="2328,0" path="m9266,10938l11594,10938e" filled="f" stroked="t" strokeweight=".71424pt" strokecolor="#676767">
                <v:path arrowok="t"/>
              </v:shape>
            </v:group>
            <v:group style="position:absolute;left:371;top:11184;width:5052;height:2" coordorigin="371,11184" coordsize="5052,2">
              <v:shape style="position:absolute;left:371;top:11184;width:5052;height:2" coordorigin="371,11184" coordsize="5052,0" path="m371,11184l5423,11184e" filled="f" stroked="t" strokeweight=".71424pt" strokecolor="#606060">
                <v:path arrowok="t"/>
              </v:shape>
            </v:group>
            <v:group style="position:absolute;left:5366;top:11179;width:419;height:2" coordorigin="5366,11179" coordsize="419,2">
              <v:shape style="position:absolute;left:5366;top:11179;width:419;height:2" coordorigin="5366,11179" coordsize="419,0" path="m5366,11179l5785,11179e" filled="f" stroked="t" strokeweight=".47616pt" strokecolor="#444444">
                <v:path arrowok="t"/>
              </v:shape>
            </v:group>
            <v:group style="position:absolute;left:5728;top:11177;width:2157;height:2" coordorigin="5728,11177" coordsize="2157,2">
              <v:shape style="position:absolute;left:5728;top:11177;width:2157;height:2" coordorigin="5728,11177" coordsize="2157,0" path="m5728,11177l7885,11177e" filled="f" stroked="t" strokeweight=".95232pt" strokecolor="#6B6B6B">
                <v:path arrowok="t"/>
              </v:shape>
            </v:group>
            <v:group style="position:absolute;left:7430;top:10936;width:2;height:272" coordorigin="7430,10936" coordsize="2,272">
              <v:shape style="position:absolute;left:7430;top:10936;width:2;height:272" coordorigin="7430,10936" coordsize="0,272" path="m7430,11208l7430,10936e" filled="f" stroked="t" strokeweight=".47616pt" strokecolor="#4F4F4F">
                <v:path arrowok="t"/>
              </v:shape>
            </v:group>
            <v:group style="position:absolute;left:7828;top:11175;width:490;height:2" coordorigin="7828,11175" coordsize="490,2">
              <v:shape style="position:absolute;left:7828;top:11175;width:490;height:2" coordorigin="7828,11175" coordsize="490,0" path="m7828,11175l8319,11175e" filled="f" stroked="t" strokeweight=".47616pt" strokecolor="#4B4B4B">
                <v:path arrowok="t"/>
              </v:shape>
            </v:group>
            <v:group style="position:absolute;left:8261;top:11177;width:490;height:2" coordorigin="8261,11177" coordsize="490,2">
              <v:shape style="position:absolute;left:8261;top:11177;width:490;height:2" coordorigin="8261,11177" coordsize="490,0" path="m8261,11177l8752,11177e" filled="f" stroked="t" strokeweight=".95232pt" strokecolor="#747474">
                <v:path arrowok="t"/>
              </v:shape>
            </v:group>
            <v:group style="position:absolute;left:8695;top:11175;width:1667;height:2" coordorigin="8695,11175" coordsize="1667,2">
              <v:shape style="position:absolute;left:8695;top:11175;width:1667;height:2" coordorigin="8695,11175" coordsize="1667,0" path="m8695,11175l10361,11175e" filled="f" stroked="t" strokeweight=".71424pt" strokecolor="#5B5B5B">
                <v:path arrowok="t"/>
              </v:shape>
            </v:group>
            <v:group style="position:absolute;left:10304;top:11172;width:1290;height:2" coordorigin="10304,11172" coordsize="1290,2">
              <v:shape style="position:absolute;left:10304;top:11172;width:1290;height:2" coordorigin="10304,11172" coordsize="1290,0" path="m10304,11172l11594,11172e" filled="f" stroked="t" strokeweight=".95232pt" strokecolor="#747474">
                <v:path arrowok="t"/>
              </v:shape>
            </v:group>
            <v:group style="position:absolute;left:11561;top:10945;width:2;height:674" coordorigin="11561,10945" coordsize="2,674">
              <v:shape style="position:absolute;left:11561;top:10945;width:2;height:674" coordorigin="11561,10945" coordsize="0,674" path="m11561,11619l11561,10945e" filled="f" stroked="t" strokeweight=".23808pt" strokecolor="#7C7C7C">
                <v:path arrowok="t"/>
              </v:shape>
            </v:group>
            <v:group style="position:absolute;left:381;top:11136;width:2;height:1157" coordorigin="381,11136" coordsize="2,1157">
              <v:shape style="position:absolute;left:381;top:11136;width:2;height:1157" coordorigin="381,11136" coordsize="0,1157" path="m381,12293l381,11136e" filled="f" stroked="t" strokeweight=".71424pt" strokecolor="#484848">
                <v:path arrowok="t"/>
              </v:shape>
            </v:group>
            <v:group style="position:absolute;left:1176;top:11136;width:2;height:712" coordorigin="1176,11136" coordsize="2,712">
              <v:shape style="position:absolute;left:1176;top:11136;width:2;height:712" coordorigin="1176,11136" coordsize="0,712" path="m1176,11849l1176,11136e" filled="f" stroked="t" strokeweight=".47616pt" strokecolor="#383838">
                <v:path arrowok="t"/>
              </v:shape>
            </v:group>
            <v:group style="position:absolute;left:1755;top:10940;width:2;height:1219" coordorigin="1755,10940" coordsize="2,1219">
              <v:shape style="position:absolute;left:1755;top:10940;width:2;height:1219" coordorigin="1755,10940" coordsize="0,1219" path="m1755,12159l1755,10940e" filled="f" stroked="t" strokeweight=".95232pt" strokecolor="#606060">
                <v:path arrowok="t"/>
              </v:shape>
            </v:group>
            <v:group style="position:absolute;left:2376;top:11165;width:2;height:454" coordorigin="2376,11165" coordsize="2,454">
              <v:shape style="position:absolute;left:2376;top:11165;width:2;height:454" coordorigin="2376,11165" coordsize="0,454" path="m2376,11619l2376,11165e" filled="f" stroked="t" strokeweight=".23808pt" strokecolor="#646464">
                <v:path arrowok="t"/>
              </v:shape>
            </v:group>
            <v:group style="position:absolute;left:7433;top:11136;width:2;height:712" coordorigin="7433,11136" coordsize="2,712">
              <v:shape style="position:absolute;left:7433;top:11136;width:2;height:712" coordorigin="7433,11136" coordsize="0,712" path="m7433,11849l7433,11136e" filled="f" stroked="t" strokeweight=".47616pt" strokecolor="#383838">
                <v:path arrowok="t"/>
              </v:shape>
            </v:group>
            <v:group style="position:absolute;left:2376;top:11619;width:2;height:1463" coordorigin="2376,11619" coordsize="2,1463">
              <v:shape style="position:absolute;left:2376;top:11619;width:2;height:1463" coordorigin="2376,11619" coordsize="0,1463" path="m2376,13082l2376,11619e" filled="f" stroked="t" strokeweight=".23808pt" strokecolor="#000000">
                <v:path arrowok="t"/>
              </v:shape>
            </v:group>
            <v:group style="position:absolute;left:11561;top:11619;width:2;height:3088" coordorigin="11561,11619" coordsize="2,3088">
              <v:shape style="position:absolute;left:11561;top:11619;width:2;height:3088" coordorigin="11561,11619" coordsize="0,3088" path="m11561,14707l11561,11619e" filled="f" stroked="t" strokeweight=".23808pt" strokecolor="#000000">
                <v:path arrowok="t"/>
              </v:shape>
            </v:group>
            <v:group style="position:absolute;left:1178;top:11791;width:2;height:229" coordorigin="1178,11791" coordsize="2,229">
              <v:shape style="position:absolute;left:1178;top:11791;width:2;height:229" coordorigin="1178,11791" coordsize="0,229" path="m1178,12021l1178,11791e" filled="f" stroked="t" strokeweight=".71424pt" strokecolor="#4F4F4F">
                <v:path arrowok="t"/>
              </v:shape>
            </v:group>
            <v:group style="position:absolute;left:7435;top:11791;width:2;height:229" coordorigin="7435,11791" coordsize="2,229">
              <v:shape style="position:absolute;left:7435;top:11791;width:2;height:229" coordorigin="7435,11791" coordsize="0,229" path="m7435,12021l7435,11791e" filled="f" stroked="t" strokeweight=".71424pt" strokecolor="#575757">
                <v:path arrowok="t"/>
              </v:shape>
            </v:group>
            <v:group style="position:absolute;left:1181;top:11896;width:2;height:1854" coordorigin="1181,11896" coordsize="2,1854">
              <v:shape style="position:absolute;left:1181;top:11896;width:2;height:1854" coordorigin="1181,11896" coordsize="0,1854" path="m1181,13751l1181,11896e" filled="f" stroked="t" strokeweight=".95232pt" strokecolor="#646464">
                <v:path arrowok="t"/>
              </v:shape>
            </v:group>
            <v:group style="position:absolute;left:1752;top:12102;width:2;height:459" coordorigin="1752,12102" coordsize="2,459">
              <v:shape style="position:absolute;left:1752;top:12102;width:2;height:459" coordorigin="1752,12102" coordsize="0,459" path="m1752,12561l1752,12102e" filled="f" stroked="t" strokeweight=".47616pt" strokecolor="#383838">
                <v:path arrowok="t"/>
              </v:shape>
            </v:group>
            <v:group style="position:absolute;left:7440;top:11858;width:2;height:3260" coordorigin="7440,11858" coordsize="2,3260">
              <v:shape style="position:absolute;left:7440;top:11858;width:2;height:3260" coordorigin="7440,11858" coordsize="0,3260" path="m7440,15118l7440,11858e" filled="f" stroked="t" strokeweight=".95232pt" strokecolor="#6B6B6B">
                <v:path arrowok="t"/>
              </v:shape>
            </v:group>
            <v:group style="position:absolute;left:381;top:12231;width:2;height:2127" coordorigin="381,12231" coordsize="2,2127">
              <v:shape style="position:absolute;left:381;top:12231;width:2;height:2127" coordorigin="381,12231" coordsize="0,2127" path="m381,14358l381,12231e" filled="f" stroked="t" strokeweight=".95232pt" strokecolor="#606060">
                <v:path arrowok="t"/>
              </v:shape>
            </v:group>
            <v:group style="position:absolute;left:1755;top:12503;width:2;height:282" coordorigin="1755,12503" coordsize="2,282">
              <v:shape style="position:absolute;left:1755;top:12503;width:2;height:282" coordorigin="1755,12503" coordsize="0,282" path="m1755,12785l1755,12503e" filled="f" stroked="t" strokeweight=".71424pt" strokecolor="#4F4F4F">
                <v:path arrowok="t"/>
              </v:shape>
            </v:group>
            <v:group style="position:absolute;left:1757;top:12728;width:2;height:607" coordorigin="1757,12728" coordsize="2,607">
              <v:shape style="position:absolute;left:1757;top:12728;width:2;height:607" coordorigin="1757,12728" coordsize="0,607" path="m1757,13335l1757,12728e" filled="f" stroked="t" strokeweight=".47616pt" strokecolor="#2F2F2F">
                <v:path arrowok="t"/>
              </v:shape>
            </v:group>
            <v:group style="position:absolute;left:371;top:13268;width:867;height:2" coordorigin="371,13268" coordsize="867,2">
              <v:shape style="position:absolute;left:371;top:13268;width:867;height:2" coordorigin="371,13268" coordsize="867,0" path="m371,13268l1238,13268e" filled="f" stroked="t" strokeweight=".95232pt" strokecolor="#6B6B6B">
                <v:path arrowok="t"/>
              </v:shape>
            </v:group>
            <v:group style="position:absolute;left:1138;top:13268;width:467;height:2" coordorigin="1138,13268" coordsize="467,2">
              <v:shape style="position:absolute;left:1138;top:13268;width:467;height:2" coordorigin="1138,13268" coordsize="467,0" path="m1138,13268l1605,13268e" filled="f" stroked="t" strokeweight=".47616pt" strokecolor="#4F4F4F">
                <v:path arrowok="t"/>
              </v:shape>
            </v:group>
            <v:group style="position:absolute;left:1548;top:13268;width:233;height:2" coordorigin="1548,13268" coordsize="233,2">
              <v:shape style="position:absolute;left:1548;top:13268;width:233;height:2" coordorigin="1548,13268" coordsize="233,0" path="m1548,13268l1781,13268e" filled="f" stroked="t" strokeweight=".47616pt" strokecolor="#383838">
                <v:path arrowok="t"/>
              </v:shape>
            </v:group>
            <v:group style="position:absolute;left:1709;top:13270;width:700;height:2" coordorigin="1709,13270" coordsize="700,2">
              <v:shape style="position:absolute;left:1709;top:13270;width:700;height:2" coordorigin="1709,13270" coordsize="700,0" path="m1709,13270l2409,13270e" filled="f" stroked="t" strokeweight=".95232pt" strokecolor="#676767">
                <v:path arrowok="t"/>
              </v:shape>
            </v:group>
            <v:group style="position:absolute;left:2376;top:13082;width:2;height:225" coordorigin="2376,13082" coordsize="2,225">
              <v:shape style="position:absolute;left:2376;top:13082;width:2;height:225" coordorigin="2376,13082" coordsize="0,225" path="m2376,13306l2376,13082e" filled="f" stroked="t" strokeweight=".23808pt" strokecolor="#606060">
                <v:path arrowok="t"/>
              </v:shape>
            </v:group>
            <v:group style="position:absolute;left:1757;top:13263;width:2;height:296" coordorigin="1757,13263" coordsize="2,296">
              <v:shape style="position:absolute;left:1757;top:13263;width:2;height:296" coordorigin="1757,13263" coordsize="0,296" path="m1757,13560l1757,13263e" filled="f" stroked="t" strokeweight=".47616pt" strokecolor="#444444">
                <v:path arrowok="t"/>
              </v:shape>
            </v:group>
            <v:group style="position:absolute;left:2376;top:13292;width:2;height:2342" coordorigin="2376,13292" coordsize="2,2342">
              <v:shape style="position:absolute;left:2376;top:13292;width:2;height:2342" coordorigin="2376,13292" coordsize="0,2342" path="m2376,15634l2376,13292e" filled="f" stroked="t" strokeweight=".23808pt" strokecolor="#000000">
                <v:path arrowok="t"/>
              </v:shape>
            </v:group>
            <v:group style="position:absolute;left:1759;top:13502;width:2;height:134" coordorigin="1759,13502" coordsize="2,134">
              <v:shape style="position:absolute;left:1759;top:13502;width:2;height:134" coordorigin="1759,13502" coordsize="0,134" path="m1759,13636l1759,13502e" filled="f" stroked="t" strokeweight=".71424pt" strokecolor="#575757">
                <v:path arrowok="t"/>
              </v:shape>
            </v:group>
            <v:group style="position:absolute;left:1181;top:13693;width:2;height:440" coordorigin="1181,13693" coordsize="2,440">
              <v:shape style="position:absolute;left:1181;top:13693;width:2;height:440" coordorigin="1181,13693" coordsize="0,440" path="m1181,14133l1181,13693e" filled="f" stroked="t" strokeweight=".47616pt" strokecolor="#2F2F2F">
                <v:path arrowok="t"/>
              </v:shape>
            </v:group>
            <v:group style="position:absolute;left:1762;top:13526;width:2;height:2127" coordorigin="1762,13526" coordsize="2,2127">
              <v:shape style="position:absolute;left:1762;top:13526;width:2;height:2127" coordorigin="1762,13526" coordsize="0,2127" path="m1762,15653l1762,13526e" filled="f" stroked="t" strokeweight=".95232pt" strokecolor="#646464">
                <v:path arrowok="t"/>
              </v:shape>
            </v:group>
            <v:group style="position:absolute;left:1186;top:14076;width:2;height:1582" coordorigin="1186,14076" coordsize="2,1582">
              <v:shape style="position:absolute;left:1186;top:14076;width:2;height:1582" coordorigin="1186,14076" coordsize="0,1582" path="m1186,15658l1186,14076e" filled="f" stroked="t" strokeweight=".47616pt" strokecolor="#444444">
                <v:path arrowok="t"/>
              </v:shape>
            </v:group>
            <v:group style="position:absolute;left:386;top:14195;width:2;height:1458" coordorigin="386,14195" coordsize="2,1458">
              <v:shape style="position:absolute;left:386;top:14195;width:2;height:1458" coordorigin="386,14195" coordsize="0,1458" path="m386,15653l386,14195e" filled="f" stroked="t" strokeweight=".47616pt" strokecolor="#4B4B4B">
                <v:path arrowok="t"/>
              </v:shape>
            </v:group>
            <v:group style="position:absolute;left:386;top:14315;width:2;height:421" coordorigin="386,14315" coordsize="2,421">
              <v:shape style="position:absolute;left:386;top:14315;width:2;height:421" coordorigin="386,14315" coordsize="0,421" path="m386,14735l386,14315e" filled="f" stroked="t" strokeweight=".47616pt" strokecolor="#383838">
                <v:path arrowok="t"/>
              </v:shape>
            </v:group>
            <v:group style="position:absolute;left:386;top:15643;width:481;height:2" coordorigin="386,15643" coordsize="481,2">
              <v:shape style="position:absolute;left:386;top:15643;width:481;height:2" coordorigin="386,15643" coordsize="481,0" path="m386,15643l867,15643e" filled="f" stroked="t" strokeweight=".47616pt" strokecolor="#575757">
                <v:path arrowok="t"/>
              </v:shape>
            </v:group>
            <v:group style="position:absolute;left:786;top:15646;width:1624;height:2" coordorigin="786,15646" coordsize="1624,2">
              <v:shape style="position:absolute;left:786;top:15646;width:1624;height:2" coordorigin="786,15646" coordsize="1624,0" path="m786,15646l2409,15646e" filled="f" stroked="t" strokeweight=".95232pt" strokecolor="#747474">
                <v:path arrowok="t"/>
              </v:shape>
            </v:group>
            <v:group style="position:absolute;left:6971;top:15634;width:495;height:2" coordorigin="6971,15634" coordsize="495,2">
              <v:shape style="position:absolute;left:6971;top:15634;width:495;height:2" coordorigin="6971,15634" coordsize="495,0" path="m6971,15634l7466,15634e" filled="f" stroked="t" strokeweight=".47616pt" strokecolor="#676767">
                <v:path arrowok="t"/>
              </v:shape>
            </v:group>
            <v:group style="position:absolute;left:7450;top:11858;width:2;height:3785" coordorigin="7450,11858" coordsize="2,3785">
              <v:shape style="position:absolute;left:7450;top:11858;width:2;height:3785" coordorigin="7450,11858" coordsize="0,3785" path="m7450,15643l7450,11858e" filled="f" stroked="t" strokeweight=".95232pt" strokecolor="#676767">
                <v:path arrowok="t"/>
              </v:shape>
            </v:group>
            <v:group style="position:absolute;left:3857;top:15643;width:700;height:2" coordorigin="3857,15643" coordsize="700,2">
              <v:shape style="position:absolute;left:3857;top:15643;width:700;height:2" coordorigin="3857,15643" coordsize="700,0" path="m3857,15643l4557,15643e" filled="f" stroked="t" strokeweight=".47616pt" strokecolor="#6B6B6B">
                <v:path arrowok="t"/>
              </v:shape>
            </v:group>
            <v:group style="position:absolute;left:5728;top:15641;width:1105;height:2" coordorigin="5728,15641" coordsize="1105,2">
              <v:shape style="position:absolute;left:5728;top:15641;width:1105;height:2" coordorigin="5728,15641" coordsize="1105,0" path="m5728,15641l6833,15641e" filled="f" stroked="t" strokeweight=".47616pt" strokecolor="#676767">
                <v:path arrowok="t"/>
              </v:shape>
            </v:group>
            <v:group style="position:absolute;left:2347;top:15639;width:9290;height:2" coordorigin="2347,15639" coordsize="9290,2">
              <v:shape style="position:absolute;left:2347;top:15639;width:9290;height:2" coordorigin="2347,15639" coordsize="9290,0" path="m2347,15639l11637,15639e" filled="f" stroked="t" strokeweight=".71424pt" strokecolor="#7C7C7C">
                <v:path arrowok="t"/>
              </v:shape>
            </v:group>
            <v:group style="position:absolute;left:9142;top:15632;width:838;height:2" coordorigin="9142,15632" coordsize="838,2">
              <v:shape style="position:absolute;left:9142;top:15632;width:838;height:2" coordorigin="9142,15632" coordsize="838,0" path="m9142,15632l9980,15632e" filled="f" stroked="t" strokeweight=".47616pt" strokecolor="#6B6B6B">
                <v:path arrowok="t"/>
              </v:shape>
            </v:group>
            <v:group style="position:absolute;left:11561;top:14707;width:2;height:927" coordorigin="11561,14707" coordsize="2,927">
              <v:shape style="position:absolute;left:11561;top:14707;width:2;height:927" coordorigin="11561,14707" coordsize="0,927" path="m11561,15634l11561,14707e" filled="f" stroked="t" strokeweight=".23808pt" strokecolor="#5B5B5B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4" w:lineRule="exact"/>
        <w:ind w:right="-10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A3A3A"/>
          <w:spacing w:val="0"/>
          <w:w w:val="82"/>
          <w:position w:val="-1"/>
        </w:rPr>
        <w:t>"@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  <w:position w:val="1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552" w:right="-82"/>
        <w:jc w:val="left"/>
        <w:tabs>
          <w:tab w:pos="9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63F5D"/>
          <w:spacing w:val="0"/>
          <w:w w:val="137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363F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63F5D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0"/>
          <w:w w:val="100"/>
        </w:rPr>
        <w:t>manT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68" w:after="0" w:line="240" w:lineRule="auto"/>
        <w:ind w:right="-20"/>
        <w:jc w:val="left"/>
        <w:tabs>
          <w:tab w:pos="6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F4F4F"/>
          <w:spacing w:val="0"/>
          <w:w w:val="100"/>
        </w:rPr>
        <w:t>lta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100"/>
        </w:rPr>
        <w:t>y</w:t>
      </w:r>
      <w:r>
        <w:rPr>
          <w:rFonts w:ascii="Arial" w:hAnsi="Arial" w:cs="Arial" w:eastAsia="Arial"/>
          <w:sz w:val="23"/>
          <w:szCs w:val="23"/>
          <w:color w:val="4F4F4F"/>
          <w:spacing w:val="-34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188"/>
        </w:rPr>
        <w:t>zBA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6" w:lineRule="atLeast"/>
        <w:ind w:left="1352" w:right="-20"/>
        <w:jc w:val="left"/>
        <w:tabs>
          <w:tab w:pos="66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3F4683"/>
          <w:spacing w:val="-9"/>
          <w:w w:val="79"/>
          <w:b/>
          <w:bCs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363F5D"/>
          <w:spacing w:val="-92"/>
          <w:w w:val="79"/>
          <w:i/>
          <w:position w:val="-6"/>
        </w:rPr>
        <w:t>r</w:t>
      </w:r>
      <w:r>
        <w:rPr>
          <w:rFonts w:ascii="Arial" w:hAnsi="Arial" w:cs="Arial" w:eastAsia="Arial"/>
          <w:sz w:val="13"/>
          <w:szCs w:val="13"/>
          <w:color w:val="3F4683"/>
          <w:spacing w:val="0"/>
          <w:w w:val="79"/>
          <w:b/>
          <w:bCs/>
          <w:position w:val="0"/>
        </w:rPr>
        <w:t>to</w:t>
      </w:r>
      <w:r>
        <w:rPr>
          <w:rFonts w:ascii="Arial" w:hAnsi="Arial" w:cs="Arial" w:eastAsia="Arial"/>
          <w:sz w:val="13"/>
          <w:szCs w:val="13"/>
          <w:color w:val="3F4683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13"/>
          <w:szCs w:val="13"/>
          <w:color w:val="3F4683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0"/>
          <w:w w:val="79"/>
          <w:b/>
          <w:bCs/>
          <w:i/>
          <w:position w:val="10"/>
        </w:rPr>
        <w:t>r.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right="833"/>
        <w:jc w:val="right"/>
        <w:tabs>
          <w:tab w:pos="12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AAAAAC"/>
          <w:w w:val="105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AAAAAC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AAAAAC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55"/>
          <w:position w:val="-2"/>
        </w:rPr>
        <w:t>"'·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right="861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BCBCBC"/>
          <w:spacing w:val="0"/>
          <w:w w:val="52"/>
          <w:position w:val="-2"/>
        </w:rPr>
        <w:t>,..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1235"/>
        <w:jc w:val="right"/>
        <w:tabs>
          <w:tab w:pos="9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7"/>
          <w:szCs w:val="17"/>
          <w:color w:val="BCBCBC"/>
          <w:spacing w:val="-39"/>
          <w:w w:val="222"/>
          <w:position w:val="9"/>
        </w:rPr>
        <w:t>'</w:t>
      </w:r>
      <w:r>
        <w:rPr>
          <w:rFonts w:ascii="Arial" w:hAnsi="Arial" w:cs="Arial" w:eastAsia="Arial"/>
          <w:sz w:val="17"/>
          <w:szCs w:val="17"/>
          <w:color w:val="939393"/>
          <w:spacing w:val="0"/>
          <w:w w:val="112"/>
          <w:position w:val="9"/>
        </w:rPr>
        <w:t>·</w:t>
      </w:r>
      <w:r>
        <w:rPr>
          <w:rFonts w:ascii="Arial" w:hAnsi="Arial" w:cs="Arial" w:eastAsia="Arial"/>
          <w:sz w:val="17"/>
          <w:szCs w:val="17"/>
          <w:color w:val="939393"/>
          <w:spacing w:val="0"/>
          <w:w w:val="100"/>
          <w:position w:val="9"/>
        </w:rPr>
        <w:t>   </w:t>
      </w:r>
      <w:r>
        <w:rPr>
          <w:rFonts w:ascii="Arial" w:hAnsi="Arial" w:cs="Arial" w:eastAsia="Arial"/>
          <w:sz w:val="17"/>
          <w:szCs w:val="17"/>
          <w:color w:val="939393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CBCBC"/>
          <w:spacing w:val="0"/>
          <w:w w:val="63"/>
          <w:position w:val="1"/>
        </w:rPr>
        <w:t>........</w:t>
      </w:r>
      <w:r>
        <w:rPr>
          <w:rFonts w:ascii="Times New Roman" w:hAnsi="Times New Roman" w:cs="Times New Roman" w:eastAsia="Times New Roman"/>
          <w:sz w:val="29"/>
          <w:szCs w:val="29"/>
          <w:color w:val="BCBCB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BCBCBC"/>
          <w:spacing w:val="0"/>
          <w:w w:val="100"/>
          <w:position w:val="1"/>
        </w:rPr>
      </w:r>
      <w:r>
        <w:rPr>
          <w:rFonts w:ascii="Arial" w:hAnsi="Arial" w:cs="Arial" w:eastAsia="Arial"/>
          <w:sz w:val="11"/>
          <w:szCs w:val="11"/>
          <w:color w:val="AAAAAC"/>
          <w:spacing w:val="0"/>
          <w:w w:val="82"/>
          <w:position w:val="5"/>
        </w:rPr>
        <w:t>&gt;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2" w:lineRule="exact"/>
        <w:ind w:left="80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54.031372pt;margin-top:.038127pt;width:.1pt;height:8.364214pt;mso-position-horizontal-relative:page;mso-position-vertical-relative:paragraph;z-index:-12877" coordorigin="5081,1" coordsize="2,167">
            <v:shape style="position:absolute;left:5081;top:1;width:2;height:167" coordorigin="5081,1" coordsize="0,167" path="m5081,168l5081,1e" filled="f" stroked="t" strokeweight=".71424pt" strokecolor="#3434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2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BATMAZ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87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3"/>
        </w:rPr>
        <w:t>itf.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20" w:right="220"/>
          <w:cols w:num="3" w:equalWidth="0">
            <w:col w:w="475" w:space="1895"/>
            <w:col w:w="1544" w:space="142"/>
            <w:col w:w="7424"/>
          </w:cols>
        </w:sectPr>
      </w:pPr>
      <w:rPr/>
    </w:p>
    <w:p>
      <w:pPr>
        <w:spacing w:before="79" w:after="0" w:line="420" w:lineRule="exact"/>
        <w:ind w:left="2642" w:right="-20"/>
        <w:jc w:val="left"/>
        <w:tabs>
          <w:tab w:pos="4740" w:val="left"/>
          <w:tab w:pos="832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531612pt;margin-top:10.332916pt;width:20.788851pt;height:47.5pt;mso-position-horizontal-relative:page;mso-position-vertical-relative:paragraph;z-index:-12860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Arial" w:hAnsi="Arial" w:cs="Arial" w:eastAsia="Arial"/>
                      <w:sz w:val="95"/>
                      <w:szCs w:val="95"/>
                    </w:rPr>
                  </w:pPr>
                  <w:rPr/>
                  <w:r>
                    <w:rPr>
                      <w:rFonts w:ascii="Arial" w:hAnsi="Arial" w:cs="Arial" w:eastAsia="Arial"/>
                      <w:sz w:val="95"/>
                      <w:szCs w:val="95"/>
                      <w:color w:val="282828"/>
                      <w:spacing w:val="0"/>
                      <w:w w:val="157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946564pt;margin-top:21.706463pt;width:64.764003pt;height:72pt;mso-position-horizontal-relative:page;mso-position-vertical-relative:paragraph;z-index:-1285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282828"/>
                      <w:spacing w:val="0"/>
                      <w:w w:val="257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AAACAC"/>
          <w:spacing w:val="0"/>
          <w:w w:val="60"/>
          <w:position w:val="1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AAACAC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AAACAC"/>
          <w:spacing w:val="0"/>
          <w:w w:val="100"/>
          <w:position w:val="11"/>
        </w:rPr>
      </w:r>
      <w:r>
        <w:rPr>
          <w:rFonts w:ascii="Arial" w:hAnsi="Arial" w:cs="Arial" w:eastAsia="Arial"/>
          <w:sz w:val="13"/>
          <w:szCs w:val="13"/>
          <w:color w:val="979CBC"/>
          <w:spacing w:val="0"/>
          <w:w w:val="171"/>
          <w:position w:val="7"/>
        </w:rPr>
        <w:t>,</w:t>
      </w:r>
      <w:r>
        <w:rPr>
          <w:rFonts w:ascii="Arial" w:hAnsi="Arial" w:cs="Arial" w:eastAsia="Arial"/>
          <w:sz w:val="13"/>
          <w:szCs w:val="13"/>
          <w:color w:val="979CBC"/>
          <w:spacing w:val="23"/>
          <w:w w:val="171"/>
          <w:position w:val="7"/>
        </w:rPr>
        <w:t> </w:t>
      </w:r>
      <w:r>
        <w:rPr>
          <w:rFonts w:ascii="Arial" w:hAnsi="Arial" w:cs="Arial" w:eastAsia="Arial"/>
          <w:sz w:val="28"/>
          <w:szCs w:val="28"/>
          <w:color w:val="8289B1"/>
          <w:spacing w:val="0"/>
          <w:w w:val="67"/>
          <w:position w:val="7"/>
        </w:rPr>
        <w:t>.</w:t>
      </w:r>
      <w:r>
        <w:rPr>
          <w:rFonts w:ascii="Arial" w:hAnsi="Arial" w:cs="Arial" w:eastAsia="Arial"/>
          <w:sz w:val="28"/>
          <w:szCs w:val="28"/>
          <w:color w:val="8289B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8"/>
          <w:szCs w:val="28"/>
          <w:color w:val="8289B1"/>
          <w:spacing w:val="0"/>
          <w:w w:val="100"/>
          <w:position w:val="7"/>
        </w:rPr>
      </w:r>
      <w:r>
        <w:rPr>
          <w:rFonts w:ascii="Arial" w:hAnsi="Arial" w:cs="Arial" w:eastAsia="Arial"/>
          <w:sz w:val="32"/>
          <w:szCs w:val="32"/>
          <w:color w:val="626464"/>
          <w:spacing w:val="2"/>
          <w:w w:val="100"/>
          <w:position w:val="-2"/>
        </w:rPr>
        <w:t>.</w:t>
      </w:r>
      <w:r>
        <w:rPr>
          <w:rFonts w:ascii="Arial" w:hAnsi="Arial" w:cs="Arial" w:eastAsia="Arial"/>
          <w:sz w:val="32"/>
          <w:szCs w:val="32"/>
          <w:color w:val="AAACAC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3690" w:right="412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left="3794" w:right="424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DAIRES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10" w:lineRule="exact"/>
        <w:ind w:left="850" w:right="3668"/>
        <w:jc w:val="center"/>
        <w:tabs>
          <w:tab w:pos="31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2"/>
        </w:rPr>
        <w:t>IZ</w:t>
      </w:r>
      <w:r>
        <w:rPr>
          <w:rFonts w:ascii="Arial" w:hAnsi="Arial" w:cs="Arial" w:eastAsia="Arial"/>
          <w:sz w:val="15"/>
          <w:szCs w:val="15"/>
          <w:color w:val="282828"/>
          <w:spacing w:val="-9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2"/>
        </w:rPr>
        <w:t>MIR</w:t>
      </w:r>
      <w:r>
        <w:rPr>
          <w:rFonts w:ascii="Arial" w:hAnsi="Arial" w:cs="Arial" w:eastAsia="Arial"/>
          <w:sz w:val="15"/>
          <w:szCs w:val="15"/>
          <w:color w:val="282828"/>
          <w:spacing w:val="-17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3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62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b/>
          <w:bCs/>
          <w:position w:val="-2"/>
        </w:rPr>
        <w:t>BÜYÜKŞEHIR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668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1"/>
        </w:rPr>
        <w:t>BELEDIYESI</w:t>
      </w:r>
      <w:r>
        <w:rPr>
          <w:rFonts w:ascii="Arial" w:hAnsi="Arial" w:cs="Arial" w:eastAsia="Arial"/>
          <w:sz w:val="15"/>
          <w:szCs w:val="15"/>
          <w:color w:val="282828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2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1"/>
          <w:position w:val="2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0" w:right="-20"/>
        <w:jc w:val="left"/>
        <w:tabs>
          <w:tab w:pos="2840" w:val="left"/>
          <w:tab w:pos="520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63"/>
          <w:position w:val="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6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4"/>
          <w:w w:val="26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3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208"/>
          <w:position w:val="0"/>
        </w:rPr>
        <w:t>?ı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14:43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80"/>
          <w:position w:val="0"/>
        </w:rPr>
        <w:t>O</w:t>
      </w:r>
      <w:r>
        <w:rPr>
          <w:rFonts w:ascii="Arial" w:hAnsi="Arial" w:cs="Arial" w:eastAsia="Arial"/>
          <w:sz w:val="19"/>
          <w:szCs w:val="19"/>
          <w:color w:val="282828"/>
          <w:spacing w:val="-1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232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19" w:right="-20"/>
        <w:jc w:val="left"/>
        <w:tabs>
          <w:tab w:pos="1480" w:val="left"/>
          <w:tab w:pos="2840" w:val="left"/>
          <w:tab w:pos="4200" w:val="left"/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100"/>
          <w:position w:val="0"/>
        </w:rPr>
        <w:t>:1046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1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3"/>
          <w:position w:val="0"/>
        </w:rPr>
        <w:t>Karaba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lar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3868/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24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9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9"/>
          <w:position w:val="-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3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-1"/>
        </w:rPr>
        <w:t>Karabaglar-Umut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3868/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no:FI/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0"/>
          <w:w w:val="100"/>
          <w:b/>
          <w:bCs/>
          <w:position w:val="-1"/>
        </w:rPr>
        <w:t>4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38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33"/>
          <w:position w:val="-1"/>
        </w:rPr>
        <w:t>Dai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3"/>
          <w:w w:val="134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158"/>
          <w:position w:val="-1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105" w:right="-20"/>
        <w:jc w:val="left"/>
        <w:tabs>
          <w:tab w:pos="1460" w:val="left"/>
          <w:tab w:pos="43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82828"/>
          <w:w w:val="57"/>
          <w:position w:val="1"/>
        </w:rPr>
        <w:t>:</w:t>
      </w:r>
      <w:r>
        <w:rPr>
          <w:rFonts w:ascii="Arial" w:hAnsi="Arial" w:cs="Arial" w:eastAsia="Arial"/>
          <w:sz w:val="27"/>
          <w:szCs w:val="27"/>
          <w:color w:val="282828"/>
          <w:spacing w:val="4"/>
          <w:w w:val="57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yangmı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Dikkatsizlik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66" w:lineRule="exact"/>
        <w:ind w:left="105" w:right="-20"/>
        <w:jc w:val="left"/>
        <w:tabs>
          <w:tab w:pos="3200" w:val="left"/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9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8"/>
          <w:position w:val="4"/>
        </w:rPr>
        <w:t>tse: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Kııllanım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9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1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9"/>
          <w:position w:val="-3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32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309753pt;margin-top:2.156424pt;width:52.023696pt;height:26pt;mso-position-horizontal-relative:page;mso-position-vertical-relative:paragraph;z-index:-1286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00" w:val="left"/>
                      <w:tab w:pos="9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26464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2646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2646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82828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3555" w:right="-20"/>
        <w:jc w:val="left"/>
        <w:tabs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1"/>
        </w:rPr>
        <w:t>IVangını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14:52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1" w:after="0" w:line="240" w:lineRule="auto"/>
        <w:ind w:left="124" w:right="-20"/>
        <w:jc w:val="left"/>
        <w:tabs>
          <w:tab w:pos="226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64"/>
          <w:position w:val="0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6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Bünyami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DBDB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DBDB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b/>
          <w:bCs/>
          <w:position w:val="0"/>
        </w:rPr>
        <w:t>AYARCI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Yusuf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ZAZU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2166" w:right="68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Qavu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Yasin_QAN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24" w:lineRule="exact"/>
        <w:ind w:left="105" w:right="2496" w:firstLine="2097"/>
        <w:jc w:val="left"/>
        <w:tabs>
          <w:tab w:pos="2180" w:val="left"/>
          <w:tab w:pos="446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2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2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7"/>
          <w:w w:val="2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14:44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14:49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0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124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371" w:right="46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4" w:lineRule="exact"/>
        <w:ind w:left="2206" w:right="4318" w:firstLine="2182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8.136848pt;margin-top:15.762943pt;width:.1pt;height:19.781739pt;mso-position-horizontal-relative:page;mso-position-vertical-relative:paragraph;z-index:-12864" coordorigin="563,315" coordsize="2,396">
            <v:shape style="position:absolute;left:563;top:315;width:2;height:396" coordorigin="563,315" coordsize="0,396" path="m563,711l563,315e" filled="f" stroked="t" strokeweight="2.46596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40" w:bottom="280" w:left="340" w:right="300"/>
        </w:sectPr>
      </w:pPr>
      <w:rPr/>
    </w:p>
    <w:p>
      <w:pPr>
        <w:spacing w:before="0" w:after="0" w:line="189" w:lineRule="exact"/>
        <w:ind w:left="105" w:right="-84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3D3D3D"/>
          <w:w w:val="52"/>
          <w:position w:val="2"/>
        </w:rPr>
        <w:t>r</w:t>
      </w:r>
      <w:r>
        <w:rPr>
          <w:rFonts w:ascii="Arial" w:hAnsi="Arial" w:cs="Arial" w:eastAsia="Arial"/>
          <w:sz w:val="29"/>
          <w:szCs w:val="29"/>
          <w:color w:val="3D3D3D"/>
          <w:spacing w:val="-13"/>
          <w:w w:val="52"/>
          <w:position w:val="2"/>
        </w:rPr>
        <w:t>y</w:t>
      </w:r>
      <w:r>
        <w:rPr>
          <w:rFonts w:ascii="Arial" w:hAnsi="Arial" w:cs="Arial" w:eastAsia="Arial"/>
          <w:sz w:val="29"/>
          <w:szCs w:val="29"/>
          <w:color w:val="AAACAC"/>
          <w:spacing w:val="0"/>
          <w:w w:val="49"/>
          <w:position w:val="2"/>
        </w:rPr>
        <w:t>·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-20"/>
        <w:jc w:val="left"/>
        <w:tabs>
          <w:tab w:pos="1760" w:val="left"/>
          <w:tab w:pos="38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.mcı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3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3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3"/>
          <w:w w:val="23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:rsonel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6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6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4"/>
        </w:rPr>
        <w:t>IY_ardıma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6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300"/>
          <w:cols w:num="2" w:equalWidth="0">
            <w:col w:w="266" w:space="260"/>
            <w:col w:w="10754"/>
          </w:cols>
        </w:sectPr>
      </w:pPr>
      <w:rPr/>
    </w:p>
    <w:p>
      <w:pPr>
        <w:spacing w:before="28" w:after="0" w:line="240" w:lineRule="auto"/>
        <w:ind w:left="105" w:right="-20"/>
        <w:jc w:val="left"/>
        <w:tabs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</w:rPr>
        <w:t>IQ_!ayı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349" w:right="40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SöndUrmede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85" w:lineRule="exact"/>
        <w:ind w:left="171" w:right="-20"/>
        <w:jc w:val="left"/>
        <w:tabs>
          <w:tab w:pos="2680" w:val="left"/>
          <w:tab w:pos="4380" w:val="left"/>
          <w:tab w:pos="626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8"/>
          <w:position w:val="-3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3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::sum3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1"/>
          <w:position w:val="-4"/>
        </w:rPr>
        <w:t>IKöpUk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1"/>
          <w:position w:val="-4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3"/>
        </w:rPr>
        <w:t>jK.K.T.Kg.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4384" w:right="-20"/>
        <w:jc w:val="left"/>
        <w:tabs>
          <w:tab w:pos="6260" w:val="left"/>
          <w:tab w:pos="78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19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odasındaki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çifili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baza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çift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kişilik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4" w:lineRule="auto"/>
        <w:ind w:left="2206" w:right="82" w:firstLine="-207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Duıuınu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            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koltuk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muteli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perdeler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yanarak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vatandaşın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bildirmesiyle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koltuk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bulduğumuz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fakat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miktarını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bilmediğimiz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miktar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lirası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sıvaları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hararette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dökülerek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odala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ziyan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oluşmuştur.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23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ziy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Binada:5.000TL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10.000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5.000TL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6" w:lineRule="auto"/>
        <w:ind w:left="2206" w:right="55" w:firstLine="-207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odasınında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halkona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çıkılırke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közün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koltu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düşmesiyle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left="124" w:right="-20"/>
        <w:jc w:val="left"/>
        <w:tabs>
          <w:tab w:pos="2200" w:val="left"/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""rta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3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Bedel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124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D3D3D"/>
          <w:spacing w:val="0"/>
          <w:w w:val="109"/>
          <w:position w:val="-1"/>
        </w:rPr>
        <w:t>r--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33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2"/>
          <w:szCs w:val="12"/>
          <w:color w:val="282828"/>
          <w:spacing w:val="0"/>
          <w:w w:val="133"/>
          <w:i/>
          <w:position w:val="1"/>
        </w:rPr>
        <w:t>i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33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Kıuıe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'y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29" w:right="-20"/>
        <w:jc w:val="left"/>
        <w:tabs>
          <w:tab w:pos="220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2"/>
        </w:rPr>
        <w:t>15:54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19" w:right="-20"/>
        <w:jc w:val="left"/>
        <w:tabs>
          <w:tab w:pos="220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PfDE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Yeniçamlı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6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1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03" w:lineRule="exact"/>
        <w:ind w:left="2358" w:right="-20"/>
        <w:jc w:val="left"/>
        <w:tabs>
          <w:tab w:pos="4860" w:val="left"/>
          <w:tab w:pos="85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59"/>
          <w:b/>
          <w:bCs/>
          <w:position w:val="-3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50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100"/>
          <w:b/>
          <w:bCs/>
          <w:position w:val="-3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3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60"/>
          <w:b/>
          <w:bCs/>
          <w:position w:val="-3"/>
        </w:rPr>
        <w:t>Maıısıi017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300"/>
        </w:sectPr>
      </w:pPr>
      <w:rPr/>
    </w:p>
    <w:p>
      <w:pPr>
        <w:spacing w:before="0" w:after="0" w:line="256" w:lineRule="exact"/>
        <w:ind w:left="365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4F4F4F"/>
          <w:spacing w:val="-3"/>
          <w:w w:val="76"/>
        </w:rPr>
        <w:t>·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95"/>
        </w:rPr>
        <w:t>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62" w:after="0" w:line="195" w:lineRule="atLeast"/>
        <w:ind w:left="342" w:right="-177"/>
        <w:jc w:val="left"/>
        <w:tabs>
          <w:tab w:pos="2520" w:val="left"/>
          <w:tab w:pos="2880" w:val="left"/>
        </w:tabs>
        <w:rPr>
          <w:rFonts w:ascii="Times New Roman" w:hAnsi="Times New Roman" w:cs="Times New Roman" w:eastAsia="Times New Roman"/>
          <w:sz w:val="64"/>
          <w:szCs w:val="64"/>
        </w:rPr>
      </w:pPr>
      <w:rPr/>
      <w:r>
        <w:rPr>
          <w:rFonts w:ascii="Arial" w:hAnsi="Arial" w:cs="Arial" w:eastAsia="Arial"/>
          <w:sz w:val="61"/>
          <w:szCs w:val="61"/>
          <w:color w:val="3D3D3D"/>
          <w:spacing w:val="0"/>
          <w:w w:val="54"/>
          <w:position w:val="29"/>
        </w:rPr>
        <w:t>·-</w:t>
      </w:r>
      <w:r>
        <w:rPr>
          <w:rFonts w:ascii="Arial" w:hAnsi="Arial" w:cs="Arial" w:eastAsia="Arial"/>
          <w:sz w:val="61"/>
          <w:szCs w:val="61"/>
          <w:color w:val="3D3D3D"/>
          <w:spacing w:val="0"/>
          <w:w w:val="100"/>
          <w:position w:val="29"/>
        </w:rPr>
        <w:tab/>
      </w:r>
      <w:r>
        <w:rPr>
          <w:rFonts w:ascii="Arial" w:hAnsi="Arial" w:cs="Arial" w:eastAsia="Arial"/>
          <w:sz w:val="61"/>
          <w:szCs w:val="61"/>
          <w:color w:val="3D3D3D"/>
          <w:spacing w:val="0"/>
          <w:w w:val="100"/>
          <w:position w:val="29"/>
        </w:rPr>
      </w:r>
      <w:r>
        <w:rPr>
          <w:rFonts w:ascii="Times New Roman" w:hAnsi="Times New Roman" w:cs="Times New Roman" w:eastAsia="Times New Roman"/>
          <w:sz w:val="64"/>
          <w:szCs w:val="64"/>
          <w:color w:val="626464"/>
          <w:spacing w:val="0"/>
          <w:w w:val="27"/>
          <w:position w:val="0"/>
        </w:rPr>
        <w:t>.</w:t>
      </w:r>
      <w:r>
        <w:rPr>
          <w:rFonts w:ascii="Times New Roman" w:hAnsi="Times New Roman" w:cs="Times New Roman" w:eastAsia="Times New Roman"/>
          <w:sz w:val="64"/>
          <w:szCs w:val="64"/>
          <w:color w:val="6264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64"/>
          <w:szCs w:val="64"/>
          <w:color w:val="62646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64"/>
          <w:szCs w:val="64"/>
          <w:color w:val="1D2872"/>
          <w:spacing w:val="-103"/>
          <w:w w:val="52"/>
          <w:i/>
          <w:position w:val="0"/>
        </w:rPr>
        <w:t>b</w:t>
      </w:r>
      <w:r>
        <w:rPr>
          <w:rFonts w:ascii="Times New Roman" w:hAnsi="Times New Roman" w:cs="Times New Roman" w:eastAsia="Times New Roman"/>
          <w:sz w:val="64"/>
          <w:szCs w:val="64"/>
          <w:color w:val="1A2197"/>
          <w:spacing w:val="0"/>
          <w:w w:val="57"/>
          <w:i/>
          <w:position w:val="0"/>
        </w:rPr>
        <w:t>V"</w:t>
      </w:r>
      <w:r>
        <w:rPr>
          <w:rFonts w:ascii="Times New Roman" w:hAnsi="Times New Roman" w:cs="Times New Roman" w:eastAsia="Times New Roman"/>
          <w:sz w:val="64"/>
          <w:szCs w:val="64"/>
          <w:color w:val="1A2197"/>
          <w:spacing w:val="-97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64"/>
          <w:szCs w:val="64"/>
          <w:color w:val="1D2872"/>
          <w:spacing w:val="0"/>
          <w:w w:val="43"/>
          <w:i/>
          <w:position w:val="0"/>
        </w:rPr>
        <w:t>1J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-20"/>
        <w:jc w:val="left"/>
        <w:tabs>
          <w:tab w:pos="406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95"/>
          <w:szCs w:val="95"/>
          <w:color w:val="2D3B87"/>
          <w:spacing w:val="0"/>
          <w:w w:val="100"/>
          <w:position w:val="-79"/>
        </w:rPr>
        <w:t>li'</w:t>
      </w:r>
      <w:r>
        <w:rPr>
          <w:rFonts w:ascii="Arial" w:hAnsi="Arial" w:cs="Arial" w:eastAsia="Arial"/>
          <w:sz w:val="95"/>
          <w:szCs w:val="95"/>
          <w:color w:val="2D3B87"/>
          <w:spacing w:val="0"/>
          <w:w w:val="100"/>
          <w:position w:val="-79"/>
        </w:rPr>
        <w:tab/>
      </w:r>
      <w:r>
        <w:rPr>
          <w:rFonts w:ascii="Arial" w:hAnsi="Arial" w:cs="Arial" w:eastAsia="Arial"/>
          <w:sz w:val="95"/>
          <w:szCs w:val="95"/>
          <w:color w:val="2D3B87"/>
          <w:spacing w:val="0"/>
          <w:w w:val="100"/>
          <w:position w:val="-79"/>
        </w:rPr>
      </w:r>
      <w:r>
        <w:rPr>
          <w:rFonts w:ascii="Arial" w:hAnsi="Arial" w:cs="Arial" w:eastAsia="Arial"/>
          <w:sz w:val="32"/>
          <w:szCs w:val="32"/>
          <w:color w:val="AAACAC"/>
          <w:spacing w:val="21"/>
          <w:w w:val="100"/>
          <w:position w:val="-66"/>
        </w:rPr>
        <w:t>.</w:t>
      </w:r>
      <w:r>
        <w:rPr>
          <w:rFonts w:ascii="Arial" w:hAnsi="Arial" w:cs="Arial" w:eastAsia="Arial"/>
          <w:sz w:val="32"/>
          <w:szCs w:val="32"/>
          <w:color w:val="8289B1"/>
          <w:spacing w:val="0"/>
          <w:w w:val="100"/>
          <w:position w:val="-66"/>
        </w:rPr>
        <w:t>.</w:t>
      </w:r>
      <w:r>
        <w:rPr>
          <w:rFonts w:ascii="Arial" w:hAnsi="Arial" w:cs="Arial" w:eastAsia="Arial"/>
          <w:sz w:val="32"/>
          <w:szCs w:val="32"/>
          <w:color w:val="8289B1"/>
          <w:spacing w:val="10"/>
          <w:w w:val="100"/>
          <w:position w:val="-66"/>
        </w:rPr>
        <w:t> </w:t>
      </w:r>
      <w:r>
        <w:rPr>
          <w:rFonts w:ascii="Arial" w:hAnsi="Arial" w:cs="Arial" w:eastAsia="Arial"/>
          <w:sz w:val="37"/>
          <w:szCs w:val="37"/>
          <w:color w:val="AFBC9A"/>
          <w:spacing w:val="19"/>
          <w:w w:val="50"/>
          <w:position w:val="-51"/>
        </w:rPr>
        <w:t>.</w:t>
      </w:r>
      <w:r>
        <w:rPr>
          <w:rFonts w:ascii="Arial" w:hAnsi="Arial" w:cs="Arial" w:eastAsia="Arial"/>
          <w:sz w:val="37"/>
          <w:szCs w:val="37"/>
          <w:color w:val="BDBDBD"/>
          <w:spacing w:val="0"/>
          <w:w w:val="140"/>
          <w:position w:val="-51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300"/>
          <w:cols w:num="2" w:equalWidth="0">
            <w:col w:w="3716" w:space="1254"/>
            <w:col w:w="6310"/>
          </w:cols>
        </w:sectPr>
      </w:pPr>
      <w:rPr/>
    </w:p>
    <w:p>
      <w:pPr>
        <w:spacing w:before="0" w:after="0" w:line="838" w:lineRule="atLeast"/>
        <w:ind w:left="408" w:right="-106"/>
        <w:jc w:val="left"/>
        <w:tabs>
          <w:tab w:pos="2520" w:val="left"/>
          <w:tab w:pos="3880" w:val="left"/>
          <w:tab w:pos="508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499008pt;margin-top:12.079488pt;width:9.586130pt;height:8.5pt;mso-position-horizontal-relative:page;mso-position-vertical-relative:paragraph;z-index:-12858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D3D3D"/>
                      <w:spacing w:val="0"/>
                      <w:w w:val="106"/>
                      <w:i/>
                    </w:rPr>
                    <w:t>.Q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137"/>
          <w:i/>
          <w:position w:val="17"/>
        </w:rPr>
        <w:t>V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100"/>
          <w:i/>
          <w:position w:val="17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100"/>
          <w:i/>
          <w:position w:val="17"/>
        </w:rPr>
      </w:r>
      <w:r>
        <w:rPr>
          <w:rFonts w:ascii="Arial" w:hAnsi="Arial" w:cs="Arial" w:eastAsia="Arial"/>
          <w:sz w:val="36"/>
          <w:szCs w:val="36"/>
          <w:color w:val="3D3D3D"/>
          <w:spacing w:val="0"/>
          <w:w w:val="62"/>
          <w:b/>
          <w:bCs/>
          <w:position w:val="0"/>
        </w:rPr>
        <w:t>M</w:t>
      </w:r>
      <w:r>
        <w:rPr>
          <w:rFonts w:ascii="Arial" w:hAnsi="Arial" w:cs="Arial" w:eastAsia="Arial"/>
          <w:sz w:val="36"/>
          <w:szCs w:val="36"/>
          <w:color w:val="3D3D3D"/>
          <w:spacing w:val="-34"/>
          <w:w w:val="62"/>
          <w:b/>
          <w:bCs/>
          <w:position w:val="0"/>
        </w:rPr>
        <w:t>_</w:t>
      </w:r>
      <w:r>
        <w:rPr>
          <w:rFonts w:ascii="Arial" w:hAnsi="Arial" w:cs="Arial" w:eastAsia="Arial"/>
          <w:sz w:val="36"/>
          <w:szCs w:val="36"/>
          <w:color w:val="28315E"/>
          <w:spacing w:val="0"/>
          <w:w w:val="62"/>
          <w:b/>
          <w:bCs/>
          <w:position w:val="0"/>
        </w:rPr>
        <w:t>uj_</w:t>
      </w:r>
      <w:r>
        <w:rPr>
          <w:rFonts w:ascii="Arial" w:hAnsi="Arial" w:cs="Arial" w:eastAsia="Arial"/>
          <w:sz w:val="36"/>
          <w:szCs w:val="36"/>
          <w:color w:val="28315E"/>
          <w:spacing w:val="0"/>
          <w:w w:val="62"/>
          <w:b/>
          <w:bCs/>
          <w:position w:val="0"/>
        </w:rPr>
        <w:t> </w:t>
      </w:r>
      <w:r>
        <w:rPr>
          <w:rFonts w:ascii="Arial" w:hAnsi="Arial" w:cs="Arial" w:eastAsia="Arial"/>
          <w:sz w:val="36"/>
          <w:szCs w:val="36"/>
          <w:color w:val="28315E"/>
          <w:spacing w:val="37"/>
          <w:w w:val="62"/>
          <w:b/>
          <w:bCs/>
          <w:position w:val="0"/>
        </w:rPr>
        <w:t> </w:t>
      </w:r>
      <w:r>
        <w:rPr>
          <w:rFonts w:ascii="Arial" w:hAnsi="Arial" w:cs="Arial" w:eastAsia="Arial"/>
          <w:sz w:val="44"/>
          <w:szCs w:val="44"/>
          <w:color w:val="28315E"/>
          <w:spacing w:val="0"/>
          <w:w w:val="104"/>
          <w:b/>
          <w:bCs/>
          <w:i/>
          <w:position w:val="0"/>
        </w:rPr>
        <w:t>l!</w:t>
      </w:r>
      <w:r>
        <w:rPr>
          <w:rFonts w:ascii="Arial" w:hAnsi="Arial" w:cs="Arial" w:eastAsia="Arial"/>
          <w:sz w:val="44"/>
          <w:szCs w:val="44"/>
          <w:color w:val="626464"/>
          <w:spacing w:val="-85"/>
          <w:w w:val="51"/>
          <w:position w:val="0"/>
        </w:rPr>
        <w:t>-</w:t>
      </w:r>
      <w:r>
        <w:rPr>
          <w:rFonts w:ascii="Arial" w:hAnsi="Arial" w:cs="Arial" w:eastAsia="Arial"/>
          <w:sz w:val="44"/>
          <w:szCs w:val="44"/>
          <w:color w:val="979CBC"/>
          <w:spacing w:val="0"/>
          <w:w w:val="53"/>
          <w:position w:val="0"/>
        </w:rPr>
        <w:t>.</w:t>
      </w:r>
      <w:r>
        <w:rPr>
          <w:rFonts w:ascii="Arial" w:hAnsi="Arial" w:cs="Arial" w:eastAsia="Arial"/>
          <w:sz w:val="44"/>
          <w:szCs w:val="44"/>
          <w:color w:val="979CB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4"/>
          <w:szCs w:val="44"/>
          <w:color w:val="979CBC"/>
          <w:spacing w:val="0"/>
          <w:w w:val="100"/>
          <w:position w:val="0"/>
        </w:rPr>
      </w:r>
      <w:r>
        <w:rPr>
          <w:rFonts w:ascii="Arial" w:hAnsi="Arial" w:cs="Arial" w:eastAsia="Arial"/>
          <w:sz w:val="44"/>
          <w:szCs w:val="44"/>
          <w:color w:val="3D3D3D"/>
          <w:spacing w:val="0"/>
          <w:w w:val="53"/>
          <w:position w:val="0"/>
        </w:rPr>
        <w:t>.</w:t>
      </w:r>
      <w:r>
        <w:rPr>
          <w:rFonts w:ascii="Arial" w:hAnsi="Arial" w:cs="Arial" w:eastAsia="Arial"/>
          <w:sz w:val="44"/>
          <w:szCs w:val="44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4"/>
          <w:szCs w:val="44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315E"/>
          <w:spacing w:val="-7"/>
          <w:w w:val="55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315E"/>
          <w:spacing w:val="0"/>
          <w:w w:val="55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31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31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51" w:lineRule="atLeast"/>
        <w:ind w:left="-38" w:right="1298"/>
        <w:jc w:val="center"/>
        <w:tabs>
          <w:tab w:pos="13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10"/>
        </w:rPr>
        <w:t>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" w:lineRule="atLeast"/>
        <w:ind w:left="376" w:right="1647"/>
        <w:jc w:val="center"/>
        <w:tabs>
          <w:tab w:pos="112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909090"/>
          <w:w w:val="381"/>
        </w:rPr>
        <w:t>,</w:t>
      </w:r>
      <w:r>
        <w:rPr>
          <w:rFonts w:ascii="Arial" w:hAnsi="Arial" w:cs="Arial" w:eastAsia="Arial"/>
          <w:sz w:val="7"/>
          <w:szCs w:val="7"/>
          <w:color w:val="AAACAC"/>
          <w:spacing w:val="-1"/>
          <w:w w:val="202"/>
        </w:rPr>
        <w:t>.</w:t>
      </w:r>
      <w:r>
        <w:rPr>
          <w:rFonts w:ascii="Arial" w:hAnsi="Arial" w:cs="Arial" w:eastAsia="Arial"/>
          <w:sz w:val="7"/>
          <w:szCs w:val="7"/>
          <w:color w:val="909090"/>
          <w:spacing w:val="0"/>
          <w:w w:val="317"/>
        </w:rPr>
        <w:t>,</w:t>
      </w:r>
      <w:r>
        <w:rPr>
          <w:rFonts w:ascii="Arial" w:hAnsi="Arial" w:cs="Arial" w:eastAsia="Arial"/>
          <w:sz w:val="7"/>
          <w:szCs w:val="7"/>
          <w:color w:val="909090"/>
          <w:spacing w:val="4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AAACAC"/>
          <w:spacing w:val="0"/>
          <w:w w:val="124"/>
          <w:b/>
          <w:bCs/>
          <w:i/>
        </w:rPr>
        <w:t>J.ı</w:t>
      </w:r>
      <w:r>
        <w:rPr>
          <w:rFonts w:ascii="Arial" w:hAnsi="Arial" w:cs="Arial" w:eastAsia="Arial"/>
          <w:sz w:val="7"/>
          <w:szCs w:val="7"/>
          <w:color w:val="AAACAC"/>
          <w:spacing w:val="0"/>
          <w:w w:val="124"/>
          <w:b/>
          <w:bCs/>
          <w:i/>
        </w:rPr>
        <w:t>J</w:t>
      </w:r>
      <w:r>
        <w:rPr>
          <w:rFonts w:ascii="Arial" w:hAnsi="Arial" w:cs="Arial" w:eastAsia="Arial"/>
          <w:sz w:val="7"/>
          <w:szCs w:val="7"/>
          <w:color w:val="AAACAC"/>
          <w:spacing w:val="0"/>
          <w:w w:val="124"/>
          <w:b/>
          <w:bCs/>
          <w:i/>
        </w:rPr>
        <w:t> </w:t>
      </w:r>
      <w:r>
        <w:rPr>
          <w:rFonts w:ascii="Arial" w:hAnsi="Arial" w:cs="Arial" w:eastAsia="Arial"/>
          <w:sz w:val="7"/>
          <w:szCs w:val="7"/>
          <w:color w:val="AAACAC"/>
          <w:spacing w:val="5"/>
          <w:w w:val="124"/>
          <w:b/>
          <w:bCs/>
          <w:i/>
        </w:rPr>
        <w:t> </w:t>
      </w:r>
      <w:r>
        <w:rPr>
          <w:rFonts w:ascii="Arial" w:hAnsi="Arial" w:cs="Arial" w:eastAsia="Arial"/>
          <w:sz w:val="7"/>
          <w:szCs w:val="7"/>
          <w:color w:val="AAACAC"/>
          <w:spacing w:val="0"/>
          <w:w w:val="100"/>
          <w:b/>
          <w:bCs/>
          <w:i/>
        </w:rPr>
        <w:t>I'</w:t>
      </w:r>
      <w:r>
        <w:rPr>
          <w:rFonts w:ascii="Arial" w:hAnsi="Arial" w:cs="Arial" w:eastAsia="Arial"/>
          <w:sz w:val="7"/>
          <w:szCs w:val="7"/>
          <w:color w:val="AAACAC"/>
          <w:spacing w:val="-13"/>
          <w:w w:val="100"/>
          <w:b/>
          <w:bCs/>
          <w:i/>
        </w:rPr>
        <w:t> </w:t>
      </w:r>
      <w:r>
        <w:rPr>
          <w:rFonts w:ascii="Arial" w:hAnsi="Arial" w:cs="Arial" w:eastAsia="Arial"/>
          <w:sz w:val="7"/>
          <w:szCs w:val="7"/>
          <w:color w:val="AAACAC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7"/>
          <w:szCs w:val="7"/>
          <w:color w:val="AAACAC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7"/>
          <w:szCs w:val="7"/>
          <w:color w:val="A8B8D1"/>
          <w:spacing w:val="0"/>
          <w:w w:val="269"/>
        </w:rPr>
        <w:t>.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340" w:right="300"/>
          <w:cols w:num="2" w:equalWidth="0">
            <w:col w:w="5988" w:space="2381"/>
            <w:col w:w="2911"/>
          </w:cols>
        </w:sectPr>
      </w:pPr>
      <w:rPr/>
    </w:p>
    <w:p>
      <w:pPr>
        <w:spacing w:before="0" w:after="0" w:line="413" w:lineRule="atLeast"/>
        <w:ind w:left="2415" w:right="-88"/>
        <w:jc w:val="left"/>
        <w:tabs>
          <w:tab w:pos="30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82828"/>
          <w:spacing w:val="0"/>
          <w:w w:val="100"/>
          <w:position w:val="-7"/>
        </w:rPr>
        <w:t>3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1D2872"/>
          <w:spacing w:val="0"/>
          <w:w w:val="61"/>
          <w:i/>
          <w:position w:val="0"/>
        </w:rPr>
        <w:t>1.'!</w:t>
      </w:r>
      <w:r>
        <w:rPr>
          <w:rFonts w:ascii="Times New Roman" w:hAnsi="Times New Roman" w:cs="Times New Roman" w:eastAsia="Times New Roman"/>
          <w:sz w:val="26"/>
          <w:szCs w:val="26"/>
          <w:color w:val="1D2872"/>
          <w:spacing w:val="-7"/>
          <w:w w:val="62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9"/>
          <w:w w:val="111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1D2872"/>
          <w:spacing w:val="0"/>
          <w:w w:val="87"/>
          <w:i/>
          <w:position w:val="0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1D2872"/>
          <w:spacing w:val="-5"/>
          <w:w w:val="86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15"/>
          <w:w w:val="83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1D2872"/>
          <w:spacing w:val="0"/>
          <w:w w:val="50"/>
          <w:i/>
          <w:position w:val="0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1D2872"/>
          <w:spacing w:val="-33"/>
          <w:w w:val="100"/>
          <w:i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28315E"/>
          <w:spacing w:val="0"/>
          <w:w w:val="130"/>
          <w:position w:val="0"/>
        </w:rPr>
        <w:t>ll</w:t>
      </w:r>
      <w:r>
        <w:rPr>
          <w:rFonts w:ascii="Arial" w:hAnsi="Arial" w:cs="Arial" w:eastAsia="Arial"/>
          <w:sz w:val="22"/>
          <w:szCs w:val="22"/>
          <w:color w:val="28315E"/>
          <w:spacing w:val="-22"/>
          <w:w w:val="130"/>
          <w:position w:val="0"/>
        </w:rPr>
        <w:t>"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30"/>
          <w:position w:val="0"/>
        </w:rPr>
        <w:t>hı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30"/>
          <w:position w:val="0"/>
        </w:rPr>
        <w:t>r</w:t>
      </w:r>
      <w:r>
        <w:rPr>
          <w:rFonts w:ascii="Arial" w:hAnsi="Arial" w:cs="Arial" w:eastAsia="Arial"/>
          <w:sz w:val="22"/>
          <w:szCs w:val="22"/>
          <w:color w:val="282828"/>
          <w:spacing w:val="-25"/>
          <w:w w:val="13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30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40" w:lineRule="atLeast"/>
        <w:ind w:left="118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AAACAC"/>
          <w:spacing w:val="0"/>
          <w:w w:val="67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0" w:after="0" w:line="108" w:lineRule="exact"/>
        <w:ind w:right="-20"/>
        <w:jc w:val="left"/>
        <w:tabs>
          <w:tab w:pos="900" w:val="left"/>
          <w:tab w:pos="18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6"/>
          <w:szCs w:val="26"/>
          <w:color w:val="4F4F4F"/>
          <w:spacing w:val="-15"/>
          <w:w w:val="92"/>
          <w:b/>
          <w:bCs/>
          <w:position w:val="-9"/>
        </w:rPr>
        <w:t>.</w:t>
      </w:r>
      <w:r>
        <w:rPr>
          <w:rFonts w:ascii="Arial" w:hAnsi="Arial" w:cs="Arial" w:eastAsia="Arial"/>
          <w:sz w:val="26"/>
          <w:szCs w:val="26"/>
          <w:color w:val="7E8080"/>
          <w:spacing w:val="0"/>
          <w:w w:val="124"/>
          <w:b/>
          <w:bCs/>
          <w:position w:val="-9"/>
        </w:rPr>
        <w:t>J</w:t>
      </w:r>
      <w:r>
        <w:rPr>
          <w:rFonts w:ascii="Arial" w:hAnsi="Arial" w:cs="Arial" w:eastAsia="Arial"/>
          <w:sz w:val="26"/>
          <w:szCs w:val="26"/>
          <w:color w:val="7E8080"/>
          <w:spacing w:val="-28"/>
          <w:w w:val="123"/>
          <w:b/>
          <w:bCs/>
          <w:position w:val="-9"/>
        </w:rPr>
        <w:t>i</w:t>
      </w:r>
      <w:r>
        <w:rPr>
          <w:rFonts w:ascii="Arial" w:hAnsi="Arial" w:cs="Arial" w:eastAsia="Arial"/>
          <w:sz w:val="26"/>
          <w:szCs w:val="26"/>
          <w:color w:val="626464"/>
          <w:spacing w:val="0"/>
          <w:w w:val="115"/>
          <w:b/>
          <w:bCs/>
          <w:position w:val="-9"/>
        </w:rPr>
        <w:t>ül,</w:t>
      </w:r>
      <w:r>
        <w:rPr>
          <w:rFonts w:ascii="Arial" w:hAnsi="Arial" w:cs="Arial" w:eastAsia="Arial"/>
          <w:sz w:val="26"/>
          <w:szCs w:val="26"/>
          <w:color w:val="626464"/>
          <w:spacing w:val="0"/>
          <w:w w:val="100"/>
          <w:b/>
          <w:bCs/>
          <w:position w:val="-9"/>
        </w:rPr>
        <w:tab/>
      </w:r>
      <w:r>
        <w:rPr>
          <w:rFonts w:ascii="Arial" w:hAnsi="Arial" w:cs="Arial" w:eastAsia="Arial"/>
          <w:sz w:val="26"/>
          <w:szCs w:val="26"/>
          <w:color w:val="626464"/>
          <w:spacing w:val="0"/>
          <w:w w:val="100"/>
          <w:b/>
          <w:bCs/>
          <w:position w:val="-9"/>
        </w:rPr>
      </w:r>
      <w:r>
        <w:rPr>
          <w:rFonts w:ascii="Courier New" w:hAnsi="Courier New" w:cs="Courier New" w:eastAsia="Courier New"/>
          <w:sz w:val="27"/>
          <w:szCs w:val="27"/>
          <w:color w:val="626464"/>
          <w:spacing w:val="-12"/>
          <w:w w:val="68"/>
          <w:b/>
          <w:bCs/>
          <w:position w:val="-8"/>
        </w:rPr>
        <w:t>t</w:t>
      </w:r>
      <w:r>
        <w:rPr>
          <w:rFonts w:ascii="Courier New" w:hAnsi="Courier New" w:cs="Courier New" w:eastAsia="Courier New"/>
          <w:sz w:val="27"/>
          <w:szCs w:val="27"/>
          <w:color w:val="BDBDBD"/>
          <w:spacing w:val="0"/>
          <w:w w:val="40"/>
          <w:b/>
          <w:bCs/>
          <w:position w:val="-8"/>
        </w:rPr>
        <w:t>'</w:t>
      </w:r>
      <w:r>
        <w:rPr>
          <w:rFonts w:ascii="Courier New" w:hAnsi="Courier New" w:cs="Courier New" w:eastAsia="Courier New"/>
          <w:sz w:val="27"/>
          <w:szCs w:val="27"/>
          <w:color w:val="BDBDBD"/>
          <w:spacing w:val="0"/>
          <w:w w:val="100"/>
          <w:b/>
          <w:bCs/>
          <w:position w:val="-8"/>
        </w:rPr>
        <w:tab/>
      </w:r>
      <w:r>
        <w:rPr>
          <w:rFonts w:ascii="Courier New" w:hAnsi="Courier New" w:cs="Courier New" w:eastAsia="Courier New"/>
          <w:sz w:val="27"/>
          <w:szCs w:val="27"/>
          <w:color w:val="BDBDBD"/>
          <w:spacing w:val="0"/>
          <w:w w:val="100"/>
          <w:b/>
          <w:bCs/>
          <w:position w:val="-8"/>
        </w:rPr>
      </w:r>
      <w:r>
        <w:rPr>
          <w:rFonts w:ascii="Times New Roman" w:hAnsi="Times New Roman" w:cs="Times New Roman" w:eastAsia="Times New Roman"/>
          <w:sz w:val="25"/>
          <w:szCs w:val="25"/>
          <w:color w:val="626464"/>
          <w:spacing w:val="0"/>
          <w:w w:val="105"/>
          <w:b/>
          <w:bCs/>
          <w:position w:val="-12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300"/>
          <w:cols w:num="2" w:equalWidth="0">
            <w:col w:w="4378" w:space="3925"/>
            <w:col w:w="2977"/>
          </w:cols>
        </w:sectPr>
      </w:pPr>
      <w:rPr/>
    </w:p>
    <w:p>
      <w:pPr>
        <w:spacing w:before="0" w:after="0" w:line="237" w:lineRule="atLeas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82828"/>
          <w:w w:val="88"/>
        </w:rPr>
        <w:t>Amı</w:t>
      </w:r>
      <w:r>
        <w:rPr>
          <w:rFonts w:ascii="Arial" w:hAnsi="Arial" w:cs="Arial" w:eastAsia="Arial"/>
          <w:sz w:val="22"/>
          <w:szCs w:val="22"/>
          <w:color w:val="282828"/>
          <w:w w:val="89"/>
        </w:rPr>
        <w:t>n</w:t>
      </w:r>
      <w:r>
        <w:rPr>
          <w:rFonts w:ascii="Arial" w:hAnsi="Arial" w:cs="Arial" w:eastAsia="Arial"/>
          <w:sz w:val="22"/>
          <w:szCs w:val="22"/>
          <w:color w:val="000000"/>
          <w:w w:val="100"/>
        </w:rPr>
      </w:r>
    </w:p>
    <w:p>
      <w:pPr>
        <w:spacing w:before="0" w:after="0" w:line="237" w:lineRule="atLeast"/>
        <w:ind w:right="-75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AAACAC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AAACA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AACAC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AACAC"/>
          <w:spacing w:val="-20"/>
          <w:w w:val="12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0"/>
          <w:w w:val="67"/>
        </w:rPr>
        <w:t>lttaiY.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37" w:lineRule="atLeas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AACAC"/>
          <w:spacing w:val="0"/>
          <w:w w:val="55"/>
        </w:rPr>
        <w:t>..</w:t>
      </w:r>
      <w:r>
        <w:rPr>
          <w:rFonts w:ascii="Arial" w:hAnsi="Arial" w:cs="Arial" w:eastAsia="Arial"/>
          <w:sz w:val="18"/>
          <w:szCs w:val="18"/>
          <w:color w:val="AAACAC"/>
          <w:spacing w:val="21"/>
          <w:w w:val="55"/>
        </w:rPr>
        <w:t> </w:t>
      </w:r>
      <w:r>
        <w:rPr>
          <w:rFonts w:ascii="Arial" w:hAnsi="Arial" w:cs="Arial" w:eastAsia="Arial"/>
          <w:sz w:val="15"/>
          <w:szCs w:val="15"/>
          <w:color w:val="AAACAC"/>
          <w:spacing w:val="0"/>
          <w:w w:val="138"/>
          <w:position w:val="10"/>
        </w:rPr>
        <w:t>·'</w:t>
      </w:r>
      <w:r>
        <w:rPr>
          <w:rFonts w:ascii="Arial" w:hAnsi="Arial" w:cs="Arial" w:eastAsia="Arial"/>
          <w:sz w:val="15"/>
          <w:szCs w:val="15"/>
          <w:color w:val="AAACAC"/>
          <w:spacing w:val="32"/>
          <w:w w:val="138"/>
          <w:position w:val="10"/>
        </w:rPr>
        <w:t> </w:t>
      </w:r>
      <w:r>
        <w:rPr>
          <w:rFonts w:ascii="Arial" w:hAnsi="Arial" w:cs="Arial" w:eastAsia="Arial"/>
          <w:sz w:val="28"/>
          <w:szCs w:val="28"/>
          <w:color w:val="AAACAC"/>
          <w:spacing w:val="14"/>
          <w:w w:val="67"/>
          <w:position w:val="10"/>
        </w:rPr>
        <w:t>.</w:t>
      </w:r>
      <w:r>
        <w:rPr>
          <w:rFonts w:ascii="Arial" w:hAnsi="Arial" w:cs="Arial" w:eastAsia="Arial"/>
          <w:sz w:val="18"/>
          <w:szCs w:val="18"/>
          <w:color w:val="3D3D3D"/>
          <w:spacing w:val="-8"/>
          <w:w w:val="87"/>
          <w:position w:val="0"/>
        </w:rPr>
        <w:t>n</w:t>
      </w:r>
      <w:r>
        <w:rPr>
          <w:rFonts w:ascii="Arial" w:hAnsi="Arial" w:cs="Arial" w:eastAsia="Arial"/>
          <w:sz w:val="18"/>
          <w:szCs w:val="18"/>
          <w:color w:val="AAACAC"/>
          <w:spacing w:val="-19"/>
          <w:w w:val="208"/>
          <w:position w:val="0"/>
        </w:rPr>
        <w:t>'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59"/>
          <w:position w:val="0"/>
        </w:rPr>
        <w:t>v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8"/>
          <w:szCs w:val="18"/>
          <w:color w:val="3D3D3D"/>
          <w:spacing w:val="14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position w:val="0"/>
        </w:rPr>
        <w:t>cl'l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300"/>
          <w:cols w:num="3" w:equalWidth="0">
            <w:col w:w="4358" w:space="3973"/>
            <w:col w:w="670" w:space="172"/>
            <w:col w:w="2107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6" w:lineRule="exact"/>
        <w:ind w:left="5084" w:right="-53" w:firstLine="-62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B95"/>
          <w:spacing w:val="-4"/>
          <w:w w:val="33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YasinÇAN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75" w:lineRule="exact"/>
        <w:ind w:right="-20"/>
        <w:jc w:val="left"/>
        <w:tabs>
          <w:tab w:pos="840" w:val="left"/>
          <w:tab w:pos="1660" w:val="left"/>
        </w:tabs>
        <w:rPr>
          <w:rFonts w:ascii="Arial" w:hAnsi="Arial" w:cs="Arial" w:eastAsia="Arial"/>
          <w:sz w:val="61"/>
          <w:szCs w:val="61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82828"/>
          <w:spacing w:val="-3"/>
          <w:w w:val="100"/>
          <w:position w:val="21"/>
        </w:rPr>
        <w:t>ü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position w:val="21"/>
        </w:rPr>
        <w:t>d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position w:val="21"/>
        </w:rPr>
        <w:t>  </w:t>
      </w:r>
      <w:r>
        <w:rPr>
          <w:rFonts w:ascii="Arial" w:hAnsi="Arial" w:cs="Arial" w:eastAsia="Arial"/>
          <w:sz w:val="19"/>
          <w:szCs w:val="19"/>
          <w:color w:val="4F4F4F"/>
          <w:spacing w:val="2"/>
          <w:w w:val="100"/>
          <w:position w:val="21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position w:val="20"/>
        </w:rPr>
        <w:t>file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position w:val="20"/>
        </w:rPr>
        <w:tab/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position w:val="20"/>
        </w:rPr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64"/>
          <w:position w:val="4"/>
        </w:rPr>
        <w:t>b</w:t>
      </w:r>
      <w:r>
        <w:rPr>
          <w:rFonts w:ascii="Arial" w:hAnsi="Arial" w:cs="Arial" w:eastAsia="Arial"/>
          <w:sz w:val="41"/>
          <w:szCs w:val="41"/>
          <w:color w:val="AAACAC"/>
          <w:spacing w:val="-20"/>
          <w:w w:val="45"/>
          <w:position w:val="4"/>
        </w:rPr>
        <w:t>'</w:t>
      </w:r>
      <w:r>
        <w:rPr>
          <w:rFonts w:ascii="Arial" w:hAnsi="Arial" w:cs="Arial" w:eastAsia="Arial"/>
          <w:sz w:val="41"/>
          <w:szCs w:val="41"/>
          <w:color w:val="3D3D3D"/>
          <w:spacing w:val="0"/>
          <w:w w:val="54"/>
          <w:position w:val="4"/>
        </w:rPr>
        <w:t>M</w:t>
      </w:r>
      <w:r>
        <w:rPr>
          <w:rFonts w:ascii="Arial" w:hAnsi="Arial" w:cs="Arial" w:eastAsia="Arial"/>
          <w:sz w:val="41"/>
          <w:szCs w:val="41"/>
          <w:color w:val="626464"/>
          <w:spacing w:val="-11"/>
          <w:w w:val="95"/>
          <w:position w:val="4"/>
        </w:rPr>
        <w:t>:</w:t>
      </w:r>
      <w:r>
        <w:rPr>
          <w:rFonts w:ascii="Arial" w:hAnsi="Arial" w:cs="Arial" w:eastAsia="Arial"/>
          <w:sz w:val="41"/>
          <w:szCs w:val="41"/>
          <w:color w:val="3D3D3D"/>
          <w:spacing w:val="-178"/>
          <w:w w:val="41"/>
          <w:position w:val="4"/>
        </w:rPr>
        <w:t>ü</w:t>
      </w:r>
      <w:r>
        <w:rPr>
          <w:rFonts w:ascii="Arial" w:hAnsi="Arial" w:cs="Arial" w:eastAsia="Arial"/>
          <w:sz w:val="41"/>
          <w:szCs w:val="41"/>
          <w:color w:val="626464"/>
          <w:spacing w:val="0"/>
          <w:w w:val="95"/>
          <w:position w:val="4"/>
        </w:rPr>
        <w:t>!</w:t>
      </w:r>
      <w:r>
        <w:rPr>
          <w:rFonts w:ascii="Arial" w:hAnsi="Arial" w:cs="Arial" w:eastAsia="Arial"/>
          <w:sz w:val="41"/>
          <w:szCs w:val="41"/>
          <w:color w:val="62646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41"/>
          <w:szCs w:val="41"/>
          <w:color w:val="626464"/>
          <w:spacing w:val="0"/>
          <w:w w:val="100"/>
          <w:position w:val="4"/>
        </w:rPr>
      </w:r>
      <w:r>
        <w:rPr>
          <w:rFonts w:ascii="Arial" w:hAnsi="Arial" w:cs="Arial" w:eastAsia="Arial"/>
          <w:sz w:val="61"/>
          <w:szCs w:val="61"/>
          <w:color w:val="2D3B87"/>
          <w:spacing w:val="0"/>
          <w:w w:val="120"/>
          <w:b/>
          <w:bCs/>
          <w:i/>
          <w:position w:val="4"/>
        </w:rPr>
        <w:t>f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1067" w:right="1456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AAACAC"/>
          <w:spacing w:val="0"/>
          <w:w w:val="134"/>
          <w:position w:val="-1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340" w:right="300"/>
          <w:cols w:num="2" w:equalWidth="0">
            <w:col w:w="5825" w:space="2709"/>
            <w:col w:w="2746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018" w:right="2373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158569pt;margin-top:18.972630pt;width:59.414673pt;height:20pt;mso-position-horizontal-relative:page;mso-position-vertical-relative:paragraph;z-index:-12862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tabs>
                      <w:tab w:pos="980" w:val="left"/>
                    </w:tabs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626464"/>
                      <w:spacing w:val="0"/>
                      <w:w w:val="134"/>
                    </w:rPr>
                    <w:t>i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62646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62646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1D2872"/>
                      <w:spacing w:val="0"/>
                      <w:w w:val="305"/>
                      <w:position w:val="20"/>
                    </w:rPr>
                    <w:t>ll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499969pt;margin-top:-11.462808pt;width:88.39817pt;height:50.5pt;mso-position-horizontal-relative:page;mso-position-vertical-relative:paragraph;z-index:-12861" type="#_x0000_t202" filled="f" stroked="f">
            <v:textbox inset="0,0,0,0">
              <w:txbxContent>
                <w:p>
                  <w:pPr>
                    <w:spacing w:before="0" w:after="0" w:line="1010" w:lineRule="exact"/>
                    <w:ind w:right="-191"/>
                    <w:jc w:val="left"/>
                    <w:rPr>
                      <w:rFonts w:ascii="Arial" w:hAnsi="Arial" w:cs="Arial" w:eastAsia="Arial"/>
                      <w:sz w:val="101"/>
                      <w:szCs w:val="101"/>
                    </w:rPr>
                  </w:pPr>
                  <w:rPr/>
                  <w:r>
                    <w:rPr>
                      <w:rFonts w:ascii="Arial" w:hAnsi="Arial" w:cs="Arial" w:eastAsia="Arial"/>
                      <w:sz w:val="101"/>
                      <w:szCs w:val="101"/>
                      <w:color w:val="3D3D3D"/>
                      <w:w w:val="50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3D3D3D"/>
                      <w:spacing w:val="-229"/>
                      <w:w w:val="51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2D3B87"/>
                      <w:spacing w:val="0"/>
                      <w:w w:val="140"/>
                      <w:position w:val="-1"/>
                    </w:rPr>
                    <w:t>;:;f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4"/>
          <w:szCs w:val="34"/>
          <w:color w:val="4F4F4F"/>
          <w:spacing w:val="0"/>
          <w:w w:val="52"/>
          <w:b/>
          <w:bCs/>
        </w:rPr>
        <w:t>Jt"'ıu'</w:t>
      </w:r>
      <w:r>
        <w:rPr>
          <w:rFonts w:ascii="Times New Roman" w:hAnsi="Times New Roman" w:cs="Times New Roman" w:eastAsia="Times New Roman"/>
          <w:sz w:val="34"/>
          <w:szCs w:val="34"/>
          <w:color w:val="4F4F4F"/>
          <w:spacing w:val="19"/>
          <w:w w:val="52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111650"/>
          <w:spacing w:val="5"/>
          <w:w w:val="63"/>
        </w:rPr>
        <w:t>l</w:t>
      </w:r>
      <w:r>
        <w:rPr>
          <w:rFonts w:ascii="Arial" w:hAnsi="Arial" w:cs="Arial" w:eastAsia="Arial"/>
          <w:sz w:val="17"/>
          <w:szCs w:val="17"/>
          <w:color w:val="3D3D3D"/>
          <w:spacing w:val="-13"/>
          <w:w w:val="103"/>
        </w:rPr>
        <w:t>o</w:t>
      </w:r>
      <w:r>
        <w:rPr>
          <w:rFonts w:ascii="Arial" w:hAnsi="Arial" w:cs="Arial" w:eastAsia="Arial"/>
          <w:sz w:val="17"/>
          <w:szCs w:val="17"/>
          <w:color w:val="343D56"/>
          <w:spacing w:val="0"/>
          <w:w w:val="83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0" w:lineRule="exact"/>
        <w:ind w:left="166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0"/>
          <w:w w:val="67"/>
          <w:position w:val="-3"/>
        </w:rPr>
        <w:t>..-'&lt;: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100"/>
          <w:position w:val="-7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right="-82"/>
        <w:jc w:val="left"/>
        <w:tabs>
          <w:tab w:pos="32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AAACAC"/>
          <w:spacing w:val="0"/>
          <w:w w:val="171"/>
          <w:position w:val="4"/>
        </w:rPr>
        <w:t>'</w:t>
      </w:r>
      <w:r>
        <w:rPr>
          <w:rFonts w:ascii="Arial" w:hAnsi="Arial" w:cs="Arial" w:eastAsia="Arial"/>
          <w:sz w:val="22"/>
          <w:szCs w:val="22"/>
          <w:color w:val="AAACAC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2"/>
          <w:szCs w:val="22"/>
          <w:color w:val="AAACAC"/>
          <w:spacing w:val="0"/>
          <w:w w:val="100"/>
          <w:position w:val="4"/>
        </w:rPr>
      </w:r>
      <w:r>
        <w:rPr>
          <w:rFonts w:ascii="Arial" w:hAnsi="Arial" w:cs="Arial" w:eastAsia="Arial"/>
          <w:sz w:val="22"/>
          <w:szCs w:val="22"/>
          <w:color w:val="BDBDBD"/>
          <w:spacing w:val="0"/>
          <w:w w:val="55"/>
          <w:position w:val="1"/>
        </w:rPr>
        <w:t>...</w:t>
      </w:r>
      <w:r>
        <w:rPr>
          <w:rFonts w:ascii="Arial" w:hAnsi="Arial" w:cs="Arial" w:eastAsia="Arial"/>
          <w:sz w:val="22"/>
          <w:szCs w:val="22"/>
          <w:color w:val="BDBDBD"/>
          <w:spacing w:val="25"/>
          <w:w w:val="55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AAACAC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BDBDBD"/>
          <w:spacing w:val="0"/>
          <w:w w:val="130"/>
          <w:position w:val="1"/>
        </w:rPr>
        <w:t>'</w:t>
      </w:r>
      <w:r>
        <w:rPr>
          <w:rFonts w:ascii="Arial" w:hAnsi="Arial" w:cs="Arial" w:eastAsia="Arial"/>
          <w:sz w:val="18"/>
          <w:szCs w:val="18"/>
          <w:color w:val="BDBDBD"/>
          <w:spacing w:val="0"/>
          <w:w w:val="13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BDBDBD"/>
          <w:spacing w:val="14"/>
          <w:w w:val="13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909090"/>
          <w:spacing w:val="-12"/>
          <w:w w:val="237"/>
          <w:position w:val="3"/>
        </w:rPr>
        <w:t>,</w:t>
      </w:r>
      <w:r>
        <w:rPr>
          <w:rFonts w:ascii="Arial" w:hAnsi="Arial" w:cs="Arial" w:eastAsia="Arial"/>
          <w:sz w:val="18"/>
          <w:szCs w:val="18"/>
          <w:color w:val="BDBDBD"/>
          <w:spacing w:val="0"/>
          <w:w w:val="130"/>
          <w:position w:val="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300"/>
          <w:cols w:num="3" w:equalWidth="0">
            <w:col w:w="6218" w:space="2373"/>
            <w:col w:w="562" w:space="158"/>
            <w:col w:w="1969"/>
          </w:cols>
        </w:sectPr>
      </w:pPr>
      <w:rPr/>
    </w:p>
    <w:p>
      <w:pPr>
        <w:spacing w:before="0" w:after="0" w:line="138" w:lineRule="exact"/>
        <w:ind w:left="171" w:right="-58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21.062744pt;margin-top:42.312931pt;width:558.162715pt;height:790.780765pt;mso-position-horizontal-relative:page;mso-position-vertical-relative:page;z-index:-12865" coordorigin="421,846" coordsize="11163,15816">
            <v:group style="position:absolute;left:431;top:868;width:2745;height:2" coordorigin="431,868" coordsize="2745,2">
              <v:shape style="position:absolute;left:431;top:868;width:2745;height:2" coordorigin="431,868" coordsize="2745,0" path="m431,868l3176,868e" filled="f" stroked="t" strokeweight=".70998pt" strokecolor="#5B5B5B">
                <v:path arrowok="t"/>
              </v:shape>
            </v:group>
            <v:group style="position:absolute;left:447;top:853;width:2;height:15794" coordorigin="447,853" coordsize="2,15794">
              <v:shape style="position:absolute;left:447;top:853;width:2;height:15794" coordorigin="447,853" coordsize="0,15794" path="m447,16648l447,853e" filled="f" stroked="t" strokeweight=".70998pt" strokecolor="#4F4F4F">
                <v:path arrowok="t"/>
              </v:shape>
            </v:group>
            <v:group style="position:absolute;left:2525;top:863;width:2;height:1478" coordorigin="2525,863" coordsize="2,1478">
              <v:shape style="position:absolute;left:2525;top:863;width:2;height:1478" coordorigin="2525,863" coordsize="0,1478" path="m2525,2341l2525,863e" filled="f" stroked="t" strokeweight=".94664pt" strokecolor="#484848">
                <v:path arrowok="t"/>
              </v:shape>
            </v:group>
            <v:group style="position:absolute;left:2475;top:877;width:9040;height:2" coordorigin="2475,877" coordsize="9040,2">
              <v:shape style="position:absolute;left:2475;top:877;width:9040;height:2" coordorigin="2475,877" coordsize="9040,0" path="m2475,877l11516,877e" filled="f" stroked="t" strokeweight=".70998pt" strokecolor="#484848">
                <v:path arrowok="t"/>
              </v:shape>
            </v:group>
            <v:group style="position:absolute;left:4326;top:880;width:388;height:2" coordorigin="4326,880" coordsize="388,2">
              <v:shape style="position:absolute;left:4326;top:880;width:388;height:2" coordorigin="4326,880" coordsize="388,0" path="m4326,880l4714,880e" filled="f" stroked="t" strokeweight=".70998pt" strokecolor="#3B3B3B">
                <v:path arrowok="t"/>
              </v:shape>
            </v:group>
            <v:group style="position:absolute;left:8496;top:882;width:417;height:2" coordorigin="8496,882" coordsize="417,2">
              <v:shape style="position:absolute;left:8496;top:882;width:417;height:2" coordorigin="8496,882" coordsize="417,0" path="m8496,882l8913,882e" filled="f" stroked="t" strokeweight=".47332pt" strokecolor="#1C1C1C">
                <v:path arrowok="t"/>
              </v:shape>
            </v:group>
            <v:group style="position:absolute;left:8887;top:877;width:2;height:1473" coordorigin="8887,877" coordsize="2,1473">
              <v:shape style="position:absolute;left:8887;top:877;width:2;height:1473" coordorigin="8887,877" coordsize="0,1473" path="m8887,2350l8887,877e" filled="f" stroked="t" strokeweight=".70998pt" strokecolor="#3F3F3F">
                <v:path arrowok="t"/>
              </v:shape>
            </v:group>
            <v:group style="position:absolute;left:8922;top:887;width:2594;height:2" coordorigin="8922,887" coordsize="2594,2">
              <v:shape style="position:absolute;left:8922;top:887;width:2594;height:2" coordorigin="8922,887" coordsize="2594,0" path="m8922,887l11516,887e" filled="f" stroked="t" strokeweight=".70998pt" strokecolor="#4B4B4B">
                <v:path arrowok="t"/>
              </v:shape>
            </v:group>
            <v:group style="position:absolute;left:11516;top:877;width:2;height:5420" coordorigin="11516,877" coordsize="2,5420">
              <v:shape style="position:absolute;left:11516;top:877;width:2;height:5420" coordorigin="11516,877" coordsize="0,5420" path="m11516,6298l11516,877e" filled="f" stroked="t" strokeweight=".94664pt" strokecolor="#4F4F4F">
                <v:path arrowok="t"/>
              </v:shape>
            </v:group>
            <v:group style="position:absolute;left:435;top:2336;width:4392;height:2" coordorigin="435,2336" coordsize="4392,2">
              <v:shape style="position:absolute;left:435;top:2336;width:4392;height:2" coordorigin="435,2336" coordsize="4392,0" path="m435,2336l4828,2336e" filled="f" stroked="t" strokeweight=".70998pt" strokecolor="#4B4B4B">
                <v:path arrowok="t"/>
              </v:shape>
            </v:group>
            <v:group style="position:absolute;left:3626;top:2341;width:222;height:2" coordorigin="3626,2341" coordsize="222,2">
              <v:shape style="position:absolute;left:3626;top:2341;width:222;height:2" coordorigin="3626,2341" coordsize="222,0" path="m3626,2341l3848,2341e" filled="f" stroked="t" strokeweight=".47332pt" strokecolor="#3F3F3F">
                <v:path arrowok="t"/>
              </v:shape>
            </v:group>
            <v:group style="position:absolute;left:4326;top:2338;width:502;height:2" coordorigin="4326,2338" coordsize="502,2">
              <v:shape style="position:absolute;left:4326;top:2338;width:502;height:2" coordorigin="4326,2338" coordsize="502,0" path="m4326,2338l4828,2338e" filled="f" stroked="t" strokeweight=".70998pt" strokecolor="#444444">
                <v:path arrowok="t"/>
              </v:shape>
            </v:group>
            <v:group style="position:absolute;left:4904;top:2341;width:3649;height:2" coordorigin="4904,2341" coordsize="3649,2">
              <v:shape style="position:absolute;left:4904;top:2341;width:3649;height:2" coordorigin="4904,2341" coordsize="3649,0" path="m4904,2341l8553,2341e" filled="f" stroked="t" strokeweight=".70998pt" strokecolor="#4F4F4F">
                <v:path arrowok="t"/>
              </v:shape>
            </v:group>
            <v:group style="position:absolute;left:8496;top:2343;width:417;height:2" coordorigin="8496,2343" coordsize="417,2">
              <v:shape style="position:absolute;left:8496;top:2343;width:417;height:2" coordorigin="8496,2343" coordsize="417,0" path="m8496,2343l8913,2343e" filled="f" stroked="t" strokeweight=".47332pt" strokecolor="#2B2B2B">
                <v:path arrowok="t"/>
              </v:shape>
            </v:group>
            <v:group style="position:absolute;left:8818;top:2343;width:2707;height:2" coordorigin="8818,2343" coordsize="2707,2">
              <v:shape style="position:absolute;left:8818;top:2343;width:2707;height:2" coordorigin="8818,2343" coordsize="2707,0" path="m8818,2343l11525,2343e" filled="f" stroked="t" strokeweight=".94664pt" strokecolor="#484848">
                <v:path arrowok="t"/>
              </v:shape>
            </v:group>
            <v:group style="position:absolute;left:435;top:2574;width:4411;height:2" coordorigin="435,2574" coordsize="4411,2">
              <v:shape style="position:absolute;left:435;top:2574;width:4411;height:2" coordorigin="435,2574" coordsize="4411,0" path="m435,2574l4847,2574e" filled="f" stroked="t" strokeweight=".70998pt" strokecolor="#4B4B4B">
                <v:path arrowok="t"/>
              </v:shape>
            </v:group>
            <v:group style="position:absolute;left:5121;top:2582;width:4639;height:2" coordorigin="5121,2582" coordsize="4639,2">
              <v:shape style="position:absolute;left:5121;top:2582;width:4639;height:2" coordorigin="5121,2582" coordsize="4639,0" path="m5121,2582l9760,2582e" filled="f" stroked="t" strokeweight=".70998pt" strokecolor="#484848">
                <v:path arrowok="t"/>
              </v:shape>
            </v:group>
            <v:group style="position:absolute;left:9684;top:2582;width:327;height:2" coordorigin="9684,2582" coordsize="327,2">
              <v:shape style="position:absolute;left:9684;top:2582;width:327;height:2" coordorigin="9684,2582" coordsize="327,0" path="m9684,2582l10011,2582e" filled="f" stroked="t" strokeweight=".70998pt" strokecolor="#343434">
                <v:path arrowok="t"/>
              </v:shape>
            </v:group>
            <v:group style="position:absolute;left:9864;top:2579;width:1657;height:2" coordorigin="9864,2579" coordsize="1657,2">
              <v:shape style="position:absolute;left:9864;top:2579;width:1657;height:2" coordorigin="9864,2579" coordsize="1657,0" path="m9864,2579l11521,2579e" filled="f" stroked="t" strokeweight=".70998pt" strokecolor="#4B4B4B">
                <v:path arrowok="t"/>
              </v:shape>
            </v:group>
            <v:group style="position:absolute;left:431;top:2813;width:4397;height:2" coordorigin="431,2813" coordsize="4397,2">
              <v:shape style="position:absolute;left:431;top:2813;width:4397;height:2" coordorigin="431,2813" coordsize="4397,0" path="m431,2813l4828,2813e" filled="f" stroked="t" strokeweight=".94664pt" strokecolor="#4B4B4B">
                <v:path arrowok="t"/>
              </v:shape>
            </v:group>
            <v:group style="position:absolute;left:5131;top:2820;width:6390;height:2" coordorigin="5131,2820" coordsize="6390,2">
              <v:shape style="position:absolute;left:5131;top:2820;width:6390;height:2" coordorigin="5131,2820" coordsize="6390,0" path="m5131,2820l11521,2820e" filled="f" stroked="t" strokeweight=".94664pt" strokecolor="#4B4B4B">
                <v:path arrowok="t"/>
              </v:shape>
            </v:group>
            <v:group style="position:absolute;left:431;top:3051;width:5386;height:2" coordorigin="431,3051" coordsize="5386,2">
              <v:shape style="position:absolute;left:431;top:3051;width:5386;height:2" coordorigin="431,3051" coordsize="5386,0" path="m431,3051l5817,3051e" filled="f" stroked="t" strokeweight=".94664pt" strokecolor="#484848">
                <v:path arrowok="t"/>
              </v:shape>
            </v:group>
            <v:group style="position:absolute;left:5699;top:3053;width:118;height:2" coordorigin="5699,3053" coordsize="118,2">
              <v:shape style="position:absolute;left:5699;top:3053;width:118;height:2" coordorigin="5699,3053" coordsize="118,0" path="m5699,3053l5817,3053e" filled="f" stroked="t" strokeweight=".47332pt" strokecolor="#282828">
                <v:path arrowok="t"/>
              </v:shape>
            </v:group>
            <v:group style="position:absolute;left:6423;top:3056;width:5102;height:2" coordorigin="6423,3056" coordsize="5102,2">
              <v:shape style="position:absolute;left:6423;top:3056;width:5102;height:2" coordorigin="6423,3056" coordsize="5102,0" path="m6423,3056l11525,3056e" filled="f" stroked="t" strokeweight=".94664pt" strokecolor="#4B4B4B">
                <v:path arrowok="t"/>
              </v:shape>
            </v:group>
            <v:group style="position:absolute;left:435;top:3287;width:5410;height:2" coordorigin="435,3287" coordsize="5410,2">
              <v:shape style="position:absolute;left:435;top:3287;width:5410;height:2" coordorigin="435,3287" coordsize="5410,0" path="m435,3287l5846,3287e" filled="f" stroked="t" strokeweight=".70998pt" strokecolor="#484848">
                <v:path arrowok="t"/>
              </v:shape>
            </v:group>
            <v:group style="position:absolute;left:6802;top:3294;width:1751;height:2" coordorigin="6802,3294" coordsize="1751,2">
              <v:shape style="position:absolute;left:6802;top:3294;width:1751;height:2" coordorigin="6802,3294" coordsize="1751,0" path="m6802,3294l8553,3294e" filled="f" stroked="t" strokeweight=".94664pt" strokecolor="#4B4B4B">
                <v:path arrowok="t"/>
              </v:shape>
            </v:group>
            <v:group style="position:absolute;left:8496;top:3294;width:407;height:2" coordorigin="8496,3294" coordsize="407,2">
              <v:shape style="position:absolute;left:8496;top:3294;width:407;height:2" coordorigin="8496,3294" coordsize="407,0" path="m8496,3294l8903,3294e" filled="f" stroked="t" strokeweight=".47332pt" strokecolor="#282828">
                <v:path arrowok="t"/>
              </v:shape>
            </v:group>
            <v:group style="position:absolute;left:8846;top:3297;width:2679;height:2" coordorigin="8846,3297" coordsize="2679,2">
              <v:shape style="position:absolute;left:8846;top:3297;width:2679;height:2" coordorigin="8846,3297" coordsize="2679,0" path="m8846,3297l11525,3297e" filled="f" stroked="t" strokeweight=".94664pt" strokecolor="#4B4B4B">
                <v:path arrowok="t"/>
              </v:shape>
            </v:group>
            <v:group style="position:absolute;left:435;top:3528;width:6134;height:2" coordorigin="435,3528" coordsize="6134,2">
              <v:shape style="position:absolute;left:435;top:3528;width:6134;height:2" coordorigin="435,3528" coordsize="6134,0" path="m435,3528l6570,3528e" filled="f" stroked="t" strokeweight=".70998pt" strokecolor="#545454">
                <v:path arrowok="t"/>
              </v:shape>
            </v:group>
            <v:group style="position:absolute;left:6513;top:3535;width:677;height:2" coordorigin="6513,3535" coordsize="677,2">
              <v:shape style="position:absolute;left:6513;top:3535;width:677;height:2" coordorigin="6513,3535" coordsize="677,0" path="m6513,3535l7190,3535e" filled="f" stroked="t" strokeweight=".47332pt" strokecolor="#383838">
                <v:path arrowok="t"/>
              </v:shape>
            </v:group>
            <v:group style="position:absolute;left:7081;top:3533;width:4440;height:2" coordorigin="7081,3533" coordsize="4440,2">
              <v:shape style="position:absolute;left:7081;top:3533;width:4440;height:2" coordorigin="7081,3533" coordsize="4440,0" path="m7081,3533l11521,3533e" filled="f" stroked="t" strokeweight=".70998pt" strokecolor="#545454">
                <v:path arrowok="t"/>
              </v:shape>
            </v:group>
            <v:group style="position:absolute;left:3522;top:3523;width:2;height:305" coordorigin="3522,3523" coordsize="2,305">
              <v:shape style="position:absolute;left:3522;top:3523;width:2;height:305" coordorigin="3522,3523" coordsize="0,305" path="m3522,3828l3522,3523e" filled="f" stroked="t" strokeweight=".94664pt" strokecolor="#444444">
                <v:path arrowok="t"/>
              </v:shape>
            </v:group>
            <v:group style="position:absolute;left:6731;top:3528;width:2;height:277" coordorigin="6731,3528" coordsize="2,277">
              <v:shape style="position:absolute;left:6731;top:3528;width:2;height:277" coordorigin="6731,3528" coordsize="0,277" path="m6731,3804l6731,3528e" filled="f" stroked="t" strokeweight=".94664pt" strokecolor="#4F4F4F">
                <v:path arrowok="t"/>
              </v:shape>
            </v:group>
            <v:group style="position:absolute;left:6716;top:3764;width:1983;height:2" coordorigin="6716,3764" coordsize="1983,2">
              <v:shape style="position:absolute;left:6716;top:3764;width:1983;height:2" coordorigin="6716,3764" coordsize="1983,0" path="m6716,3764l8700,3764e" filled="f" stroked="t" strokeweight="1.1833pt" strokecolor="#3F3F3F">
                <v:path arrowok="t"/>
              </v:shape>
            </v:group>
            <v:group style="position:absolute;left:8704;top:3776;width:1278;height:2" coordorigin="8704,3776" coordsize="1278,2">
              <v:shape style="position:absolute;left:8704;top:3776;width:1278;height:2" coordorigin="8704,3776" coordsize="1278,0" path="m8704,3776l9982,3776e" filled="f" stroked="t" strokeweight=".23666pt" strokecolor="#000000">
                <v:path arrowok="t"/>
              </v:shape>
            </v:group>
            <v:group style="position:absolute;left:9982;top:3776;width:1548;height:2" coordorigin="9982,3776" coordsize="1548,2">
              <v:shape style="position:absolute;left:9982;top:3776;width:1548;height:2" coordorigin="9982,3776" coordsize="1548,0" path="m9982,3776l11530,3776e" filled="f" stroked="t" strokeweight=".23666pt" strokecolor="#646464">
                <v:path arrowok="t"/>
              </v:shape>
            </v:group>
            <v:group style="position:absolute;left:3524;top:3747;width:2;height:272" coordorigin="3524,3747" coordsize="2,272">
              <v:shape style="position:absolute;left:3524;top:3747;width:2;height:272" coordorigin="3524,3747" coordsize="0,272" path="m3524,4019l3524,3747e" filled="f" stroked="t" strokeweight=".70998pt" strokecolor="#2F2F2F">
                <v:path arrowok="t"/>
              </v:shape>
            </v:group>
            <v:group style="position:absolute;left:3517;top:4002;width:2826;height:2" coordorigin="3517,4002" coordsize="2826,2">
              <v:shape style="position:absolute;left:3517;top:4002;width:2826;height:2" coordorigin="3517,4002" coordsize="2826,0" path="m3517,4002l6342,4002e" filled="f" stroked="t" strokeweight=".70998pt" strokecolor="#606060">
                <v:path arrowok="t"/>
              </v:shape>
            </v:group>
            <v:group style="position:absolute;left:6229;top:3995;width:511;height:2" coordorigin="6229,3995" coordsize="511,2">
              <v:shape style="position:absolute;left:6229;top:3995;width:511;height:2" coordorigin="6229,3995" coordsize="511,0" path="m6229,3995l6740,3995e" filled="f" stroked="t" strokeweight=".47332pt" strokecolor="#8C8C8C">
                <v:path arrowok="t"/>
              </v:shape>
            </v:group>
            <v:group style="position:absolute;left:6731;top:3747;width:2;height:281" coordorigin="6731,3747" coordsize="2,281">
              <v:shape style="position:absolute;left:6731;top:3747;width:2;height:281" coordorigin="6731,3747" coordsize="0,281" path="m6731,4028l6731,3747e" filled="f" stroked="t" strokeweight=".47332pt" strokecolor="#3B3B3B">
                <v:path arrowok="t"/>
              </v:shape>
            </v:group>
            <v:group style="position:absolute;left:11518;top:3523;width:2;height:496" coordorigin="11518,3523" coordsize="2,496">
              <v:shape style="position:absolute;left:11518;top:3523;width:2;height:496" coordorigin="11518,3523" coordsize="0,496" path="m11518,4019l11518,3523e" filled="f" stroked="t" strokeweight=".94664pt" strokecolor="#545454">
                <v:path arrowok="t"/>
              </v:shape>
            </v:group>
            <v:group style="position:absolute;left:435;top:4312;width:639;height:2" coordorigin="435,4312" coordsize="639,2">
              <v:shape style="position:absolute;left:435;top:4312;width:639;height:2" coordorigin="435,4312" coordsize="639,0" path="m435,4312l1074,4312e" filled="f" stroked="t" strokeweight=".47332pt" strokecolor="#343434">
                <v:path arrowok="t"/>
              </v:shape>
            </v:group>
            <v:group style="position:absolute;left:3524;top:3943;width:2;height:381" coordorigin="3524,3943" coordsize="2,381">
              <v:shape style="position:absolute;left:3524;top:3943;width:2;height:381" coordorigin="3524,3943" coordsize="0,381" path="m3524,4324l3524,3943e" filled="f" stroked="t" strokeweight=".94664pt" strokecolor="#4B4B4B">
                <v:path arrowok="t"/>
              </v:shape>
            </v:group>
            <v:group style="position:absolute;left:1018;top:4312;width:3119;height:2" coordorigin="1018,4312" coordsize="3119,2">
              <v:shape style="position:absolute;left:1018;top:4312;width:3119;height:2" coordorigin="1018,4312" coordsize="3119,0" path="m1018,4312l4137,4312e" filled="f" stroked="t" strokeweight=".94664pt" strokecolor="#484848">
                <v:path arrowok="t"/>
              </v:shape>
            </v:group>
            <v:group style="position:absolute;left:4213;top:4305;width:180;height:2" coordorigin="4213,4305" coordsize="180,2">
              <v:shape style="position:absolute;left:4213;top:4305;width:180;height:2" coordorigin="4213,4305" coordsize="180,0" path="m4213,4305l4392,4305e" filled="f" stroked="t" strokeweight=".70998pt" strokecolor="#8C8C8C">
                <v:path arrowok="t"/>
              </v:shape>
            </v:group>
            <v:group style="position:absolute;left:4366;top:3957;width:2;height:358" coordorigin="4366,3957" coordsize="2,358">
              <v:shape style="position:absolute;left:4366;top:3957;width:2;height:358" coordorigin="4366,3957" coordsize="0,358" path="m4366,4314l4366,3957e" filled="f" stroked="t" strokeweight=".94664pt" strokecolor="#4B4B4B">
                <v:path arrowok="t"/>
              </v:shape>
            </v:group>
            <v:group style="position:absolute;left:4307;top:4312;width:1978;height:2" coordorigin="4307,4312" coordsize="1978,2">
              <v:shape style="position:absolute;left:4307;top:4312;width:1978;height:2" coordorigin="4307,4312" coordsize="1978,0" path="m4307,4312l6286,4312e" filled="f" stroked="t" strokeweight="1.1833pt" strokecolor="#4F4F4F">
                <v:path arrowok="t"/>
              </v:shape>
            </v:group>
            <v:group style="position:absolute;left:6257;top:4300;width:284;height:2" coordorigin="6257,4300" coordsize="284,2">
              <v:shape style="position:absolute;left:6257;top:4300;width:284;height:2" coordorigin="6257,4300" coordsize="284,0" path="m6257,4300l6541,4300e" filled="f" stroked="t" strokeweight=".70998pt" strokecolor="#979797">
                <v:path arrowok="t"/>
              </v:shape>
            </v:group>
            <v:group style="position:absolute;left:6513;top:4317;width:5012;height:2" coordorigin="6513,4317" coordsize="5012,2">
              <v:shape style="position:absolute;left:6513;top:4317;width:5012;height:2" coordorigin="6513,4317" coordsize="5012,0" path="m6513,4317l11525,4317e" filled="f" stroked="t" strokeweight=".94664pt" strokecolor="#484848">
                <v:path arrowok="t"/>
              </v:shape>
            </v:group>
            <v:group style="position:absolute;left:6735;top:3938;width:2;height:391" coordorigin="6735,3938" coordsize="2,391">
              <v:shape style="position:absolute;left:6735;top:3938;width:2;height:391" coordorigin="6735,3938" coordsize="0,391" path="m6735,4329l6735,3938e" filled="f" stroked="t" strokeweight=".70998pt" strokecolor="#545454">
                <v:path arrowok="t"/>
              </v:shape>
            </v:group>
            <v:group style="position:absolute;left:435;top:4593;width:3701;height:2" coordorigin="435,4593" coordsize="3701,2">
              <v:shape style="position:absolute;left:435;top:4593;width:3701;height:2" coordorigin="435,4593" coordsize="3701,0" path="m435,4593l4137,4593e" filled="f" stroked="t" strokeweight=".70998pt" strokecolor="#4B4B4B">
                <v:path arrowok="t"/>
              </v:shape>
            </v:group>
            <v:group style="position:absolute;left:4904;top:4593;width:4014;height:2" coordorigin="4904,4593" coordsize="4014,2">
              <v:shape style="position:absolute;left:4904;top:4593;width:4014;height:2" coordorigin="4904,4593" coordsize="4014,0" path="m4904,4593l8917,4593e" filled="f" stroked="t" strokeweight=".94664pt" strokecolor="#444444">
                <v:path arrowok="t"/>
              </v:shape>
            </v:group>
            <v:group style="position:absolute;left:5737;top:4310;width:2;height:296" coordorigin="5737,4310" coordsize="2,296">
              <v:shape style="position:absolute;left:5737;top:4310;width:2;height:296" coordorigin="5737,4310" coordsize="0,296" path="m5737,4605l5737,4310e" filled="f" stroked="t" strokeweight=".94664pt" strokecolor="#484848">
                <v:path arrowok="t"/>
              </v:shape>
            </v:group>
            <v:group style="position:absolute;left:8846;top:4593;width:421;height:2" coordorigin="8846,4593" coordsize="421,2">
              <v:shape style="position:absolute;left:8846;top:4593;width:421;height:2" coordorigin="8846,4593" coordsize="421,0" path="m8846,4593l9268,4593e" filled="f" stroked="t" strokeweight=".47332pt" strokecolor="#2F2F2F">
                <v:path arrowok="t"/>
              </v:shape>
            </v:group>
            <v:group style="position:absolute;left:9211;top:4593;width:2315;height:2" coordorigin="9211,4593" coordsize="2315,2">
              <v:shape style="position:absolute;left:9211;top:4593;width:2315;height:2" coordorigin="9211,4593" coordsize="2315,0" path="m9211,4593l11525,4593e" filled="f" stroked="t" strokeweight=".94664pt" strokecolor="#4B4B4B">
                <v:path arrowok="t"/>
              </v:shape>
            </v:group>
            <v:group style="position:absolute;left:2525;top:4305;width:2;height:1506" coordorigin="2525,4305" coordsize="2,1506">
              <v:shape style="position:absolute;left:2525;top:4305;width:2;height:1506" coordorigin="2525,4305" coordsize="0,1506" path="m2525,5811l2525,4305e" filled="f" stroked="t" strokeweight=".94664pt" strokecolor="#484848">
                <v:path arrowok="t"/>
              </v:shape>
            </v:group>
            <v:group style="position:absolute;left:2513;top:4829;width:3242;height:2" coordorigin="2513,4829" coordsize="3242,2">
              <v:shape style="position:absolute;left:2513;top:4829;width:3242;height:2" coordorigin="2513,4829" coordsize="3242,0" path="m2513,4829l5756,4829e" filled="f" stroked="t" strokeweight=".70998pt" strokecolor="#4B4B4B">
                <v:path arrowok="t"/>
              </v:shape>
            </v:group>
            <v:group style="position:absolute;left:5699;top:4832;width:256;height:2" coordorigin="5699,4832" coordsize="256,2">
              <v:shape style="position:absolute;left:5699;top:4832;width:256;height:2" coordorigin="5699,4832" coordsize="256,0" path="m5699,4832l5954,4832e" filled="f" stroked="t" strokeweight=".47332pt" strokecolor="#2F2F2F">
                <v:path arrowok="t"/>
              </v:shape>
            </v:group>
            <v:group style="position:absolute;left:5846;top:4832;width:5680;height:2" coordorigin="5846,4832" coordsize="5680,2">
              <v:shape style="position:absolute;left:5846;top:4832;width:5680;height:2" coordorigin="5846,4832" coordsize="5680,0" path="m5846,4832l11525,4832e" filled="f" stroked="t" strokeweight=".94664pt" strokecolor="#484848">
                <v:path arrowok="t"/>
              </v:shape>
            </v:group>
            <v:group style="position:absolute;left:445;top:4810;width:2;height:291" coordorigin="445,4810" coordsize="2,291">
              <v:shape style="position:absolute;left:445;top:4810;width:2;height:291" coordorigin="445,4810" coordsize="0,291" path="m445,5101l445,4810e" filled="f" stroked="t" strokeweight=".47332pt" strokecolor="#2F2F2F">
                <v:path arrowok="t"/>
              </v:shape>
            </v:group>
            <v:group style="position:absolute;left:4695;top:5313;width:4842;height:2" coordorigin="4695,5313" coordsize="4842,2">
              <v:shape style="position:absolute;left:4695;top:5313;width:4842;height:2" coordorigin="4695,5313" coordsize="4842,0" path="m4695,5313l9537,5313e" filled="f" stroked="t" strokeweight=".94664pt" strokecolor="#484848">
                <v:path arrowok="t"/>
              </v:shape>
            </v:group>
            <v:group style="position:absolute;left:7497;top:4834;width:2;height:482" coordorigin="7497,4834" coordsize="2,482">
              <v:shape style="position:absolute;left:7497;top:4834;width:2;height:482" coordorigin="7497,4834" coordsize="0,482" path="m7497,5316l7497,4834e" filled="f" stroked="t" strokeweight=".23666pt" strokecolor="#3B3B3B">
                <v:path arrowok="t"/>
              </v:shape>
            </v:group>
            <v:group style="position:absolute;left:4710;top:4825;width:2;height:2174" coordorigin="4710,4825" coordsize="2,2174">
              <v:shape style="position:absolute;left:4710;top:4825;width:2;height:2174" coordorigin="4710,4825" coordsize="0,2174" path="m4710,6998l4710,4825e" filled="f" stroked="t" strokeweight=".94664pt" strokecolor="#444444">
                <v:path arrowok="t"/>
              </v:shape>
            </v:group>
            <v:group style="position:absolute;left:8496;top:5313;width:237;height:2" coordorigin="8496,5313" coordsize="237,2">
              <v:shape style="position:absolute;left:8496;top:5313;width:237;height:2" coordorigin="8496,5313" coordsize="237,0" path="m8496,5313l8733,5313e" filled="f" stroked="t" strokeweight=".70998pt" strokecolor="#2B2B2B">
                <v:path arrowok="t"/>
              </v:shape>
            </v:group>
            <v:group style="position:absolute;left:9481;top:5316;width:260;height:2" coordorigin="9481,5316" coordsize="260,2">
              <v:shape style="position:absolute;left:9481;top:5316;width:260;height:2" coordorigin="9481,5316" coordsize="260,0" path="m9481,5316l9741,5316e" filled="f" stroked="t" strokeweight=".47332pt" strokecolor="#181818">
                <v:path arrowok="t"/>
              </v:shape>
            </v:group>
            <v:group style="position:absolute;left:9684;top:5313;width:327;height:2" coordorigin="9684,5313" coordsize="327,2">
              <v:shape style="position:absolute;left:9684;top:5313;width:327;height:2" coordorigin="9684,5313" coordsize="327,0" path="m9684,5313l10011,5313e" filled="f" stroked="t" strokeweight=".47332pt" strokecolor="#383838">
                <v:path arrowok="t"/>
              </v:shape>
            </v:group>
            <v:group style="position:absolute;left:9888;top:5316;width:1642;height:2" coordorigin="9888,5316" coordsize="1642,2">
              <v:shape style="position:absolute;left:9888;top:5316;width:1642;height:2" coordorigin="9888,5316" coordsize="1642,0" path="m9888,5316l11530,5316e" filled="f" stroked="t" strokeweight=".70998pt" strokecolor="#4B4B4B">
                <v:path arrowok="t"/>
              </v:shape>
            </v:group>
            <v:group style="position:absolute;left:11521;top:5044;width:2;height:300" coordorigin="11521,5044" coordsize="2,300">
              <v:shape style="position:absolute;left:11521;top:5044;width:2;height:300" coordorigin="11521,5044" coordsize="0,300" path="m11521,5344l11521,5044e" filled="f" stroked="t" strokeweight=".47332pt" strokecolor="#3F3F3F">
                <v:path arrowok="t"/>
              </v:shape>
            </v:group>
            <v:group style="position:absolute;left:4705;top:5552;width:4885;height:2" coordorigin="4705,5552" coordsize="4885,2">
              <v:shape style="position:absolute;left:4705;top:5552;width:4885;height:2" coordorigin="4705,5552" coordsize="4885,0" path="m4705,5552l9589,5552e" filled="f" stroked="t" strokeweight=".94664pt" strokecolor="#484848">
                <v:path arrowok="t"/>
              </v:shape>
            </v:group>
            <v:group style="position:absolute;left:9481;top:5552;width:260;height:2" coordorigin="9481,5552" coordsize="260,2">
              <v:shape style="position:absolute;left:9481;top:5552;width:260;height:2" coordorigin="9481,5552" coordsize="260,0" path="m9481,5552l9741,5552e" filled="f" stroked="t" strokeweight=".47332pt" strokecolor="#282828">
                <v:path arrowok="t"/>
              </v:shape>
            </v:group>
            <v:group style="position:absolute;left:9684;top:5552;width:1846;height:2" coordorigin="9684,5552" coordsize="1846,2">
              <v:shape style="position:absolute;left:9684;top:5552;width:1846;height:2" coordorigin="9684,5552" coordsize="1846,0" path="m9684,5552l11530,5552e" filled="f" stroked="t" strokeweight=".94664pt" strokecolor="#484848">
                <v:path arrowok="t"/>
              </v:shape>
            </v:group>
            <v:group style="position:absolute;left:4700;top:5790;width:6835;height:2" coordorigin="4700,5790" coordsize="6835,2">
              <v:shape style="position:absolute;left:4700;top:5790;width:6835;height:2" coordorigin="4700,5790" coordsize="6835,0" path="m4700,5790l11535,5790e" filled="f" stroked="t" strokeweight=".94664pt" strokecolor="#484848">
                <v:path arrowok="t"/>
              </v:shape>
            </v:group>
            <v:group style="position:absolute;left:445;top:5754;width:2;height:291" coordorigin="445,5754" coordsize="2,291">
              <v:shape style="position:absolute;left:445;top:5754;width:2;height:291" coordorigin="445,5754" coordsize="0,291" path="m445,6045l445,5754e" filled="f" stroked="t" strokeweight=".47332pt" strokecolor="#282828">
                <v:path arrowok="t"/>
              </v:shape>
            </v:group>
            <v:group style="position:absolute;left:2528;top:5754;width:2;height:291" coordorigin="2528,5754" coordsize="2,291">
              <v:shape style="position:absolute;left:2528;top:5754;width:2;height:291" coordorigin="2528,5754" coordsize="0,291" path="m2528,6045l2528,5754e" filled="f" stroked="t" strokeweight=".47332pt" strokecolor="#1C1C1C">
                <v:path arrowok="t"/>
              </v:shape>
            </v:group>
            <v:group style="position:absolute;left:2523;top:6033;width:1325;height:2" coordorigin="2523,6033" coordsize="1325,2">
              <v:shape style="position:absolute;left:2523;top:6033;width:1325;height:2" coordorigin="2523,6033" coordsize="1325,0" path="m2523,6033l3848,6033e" filled="f" stroked="t" strokeweight=".70998pt" strokecolor="#4F4F4F">
                <v:path arrowok="t"/>
              </v:shape>
            </v:group>
            <v:group style="position:absolute;left:3791;top:6031;width:185;height:2" coordorigin="3791,6031" coordsize="185,2">
              <v:shape style="position:absolute;left:3791;top:6031;width:185;height:2" coordorigin="3791,6031" coordsize="185,0" path="m3791,6031l3976,6031e" filled="f" stroked="t" strokeweight=".47332pt" strokecolor="#1C1C1C">
                <v:path arrowok="t"/>
              </v:shape>
            </v:group>
            <v:group style="position:absolute;left:3919;top:6033;width:133;height:2" coordorigin="3919,6033" coordsize="133,2">
              <v:shape style="position:absolute;left:3919;top:6033;width:133;height:2" coordorigin="3919,6033" coordsize="133,0" path="m3919,6033l4052,6033e" filled="f" stroked="t" strokeweight=".47332pt" strokecolor="#2F2F2F">
                <v:path arrowok="t"/>
              </v:shape>
            </v:group>
            <v:group style="position:absolute;left:3995;top:6033;width:7540;height:2" coordorigin="3995,6033" coordsize="7540,2">
              <v:shape style="position:absolute;left:3995;top:6033;width:7540;height:2" coordorigin="3995,6033" coordsize="7540,0" path="m3995,6033l11535,6033e" filled="f" stroked="t" strokeweight=".94664pt" strokecolor="#4B4B4B">
                <v:path arrowok="t"/>
              </v:shape>
            </v:group>
            <v:group style="position:absolute;left:909;top:6274;width:3294;height:2" coordorigin="909,6274" coordsize="3294,2">
              <v:shape style="position:absolute;left:909;top:6274;width:3294;height:2" coordorigin="909,6274" coordsize="3294,0" path="m909,6274l4203,6274e" filled="f" stroked="t" strokeweight=".94664pt" strokecolor="#4F4F4F">
                <v:path arrowok="t"/>
              </v:shape>
            </v:group>
            <v:group style="position:absolute;left:2530;top:5988;width:2;height:2274" coordorigin="2530,5988" coordsize="2,2274">
              <v:shape style="position:absolute;left:2530;top:5988;width:2;height:2274" coordorigin="2530,5988" coordsize="0,2274" path="m2530,8262l2530,5988e" filled="f" stroked="t" strokeweight=".94664pt" strokecolor="#484848">
                <v:path arrowok="t"/>
              </v:shape>
            </v:group>
            <v:group style="position:absolute;left:4146;top:6274;width:237;height:2" coordorigin="4146,6274" coordsize="237,2">
              <v:shape style="position:absolute;left:4146;top:6274;width:237;height:2" coordorigin="4146,6274" coordsize="237,0" path="m4146,6274l4383,6274e" filled="f" stroked="t" strokeweight=".47332pt" strokecolor="#343434">
                <v:path arrowok="t"/>
              </v:shape>
            </v:group>
            <v:group style="position:absolute;left:4326;top:6271;width:7209;height:2" coordorigin="4326,6271" coordsize="7209,2">
              <v:shape style="position:absolute;left:4326;top:6271;width:7209;height:2" coordorigin="4326,6271" coordsize="7209,0" path="m4326,6271l11535,6271e" filled="f" stroked="t" strokeweight=".94664pt" strokecolor="#4B4B4B">
                <v:path arrowok="t"/>
              </v:shape>
            </v:group>
            <v:group style="position:absolute;left:7497;top:6255;width:2;height:300" coordorigin="7497,6255" coordsize="2,300">
              <v:shape style="position:absolute;left:7497;top:6255;width:2;height:300" coordorigin="7497,6255" coordsize="0,300" path="m7497,6555l7497,6255e" filled="f" stroked="t" strokeweight=".23666pt" strokecolor="#6B6B6B">
                <v:path arrowok="t"/>
              </v:shape>
            </v:group>
            <v:group style="position:absolute;left:2523;top:6748;width:1325;height:2" coordorigin="2523,6748" coordsize="1325,2">
              <v:shape style="position:absolute;left:2523;top:6748;width:1325;height:2" coordorigin="2523,6748" coordsize="1325,0" path="m2523,6748l3848,6748e" filled="f" stroked="t" strokeweight=".70998pt" strokecolor="#4F4F4F">
                <v:path arrowok="t"/>
              </v:shape>
            </v:group>
            <v:group style="position:absolute;left:3791;top:6746;width:260;height:2" coordorigin="3791,6746" coordsize="260,2">
              <v:shape style="position:absolute;left:3791;top:6746;width:260;height:2" coordorigin="3791,6746" coordsize="260,0" path="m3791,6746l4052,6746e" filled="f" stroked="t" strokeweight=".47332pt" strokecolor="#282828">
                <v:path arrowok="t"/>
              </v:shape>
            </v:group>
            <v:group style="position:absolute;left:3995;top:6746;width:1761;height:2" coordorigin="3995,6746" coordsize="1761,2">
              <v:shape style="position:absolute;left:3995;top:6746;width:1761;height:2" coordorigin="3995,6746" coordsize="1761,0" path="m3995,6746l5756,6746e" filled="f" stroked="t" strokeweight=".70998pt" strokecolor="#4F4F4F">
                <v:path arrowok="t"/>
              </v:shape>
            </v:group>
            <v:group style="position:absolute;left:5699;top:6746;width:204;height:2" coordorigin="5699,6746" coordsize="204,2">
              <v:shape style="position:absolute;left:5699;top:6746;width:204;height:2" coordorigin="5699,6746" coordsize="204,0" path="m5699,6746l5902,6746e" filled="f" stroked="t" strokeweight=".47332pt" strokecolor="#2B2B2B">
                <v:path arrowok="t"/>
              </v:shape>
            </v:group>
            <v:group style="position:absolute;left:5846;top:6743;width:724;height:2" coordorigin="5846,6743" coordsize="724,2">
              <v:shape style="position:absolute;left:5846;top:6743;width:724;height:2" coordorigin="5846,6743" coordsize="724,0" path="m5846,6743l6570,6743e" filled="f" stroked="t" strokeweight=".94664pt" strokecolor="#4F4F4F">
                <v:path arrowok="t"/>
              </v:shape>
            </v:group>
            <v:group style="position:absolute;left:6513;top:6746;width:237;height:2" coordorigin="6513,6746" coordsize="237,2">
              <v:shape style="position:absolute;left:6513;top:6746;width:237;height:2" coordorigin="6513,6746" coordsize="237,0" path="m6513,6746l6750,6746e" filled="f" stroked="t" strokeweight=".47332pt" strokecolor="#2F2F2F">
                <v:path arrowok="t"/>
              </v:shape>
            </v:group>
            <v:group style="position:absolute;left:7497;top:6555;width:2;height:458" coordorigin="7497,6555" coordsize="2,458">
              <v:shape style="position:absolute;left:7497;top:6555;width:2;height:458" coordorigin="7497,6555" coordsize="0,458" path="m7497,7013l7497,6555e" filled="f" stroked="t" strokeweight=".23666pt" strokecolor="#444444">
                <v:path arrowok="t"/>
              </v:shape>
            </v:group>
            <v:group style="position:absolute;left:6693;top:6743;width:2873;height:2" coordorigin="6693,6743" coordsize="2873,2">
              <v:shape style="position:absolute;left:6693;top:6743;width:2873;height:2" coordorigin="6693,6743" coordsize="2873,0" path="m6693,6743l9566,6743e" filled="f" stroked="t" strokeweight=".70998pt" strokecolor="#484848">
                <v:path arrowok="t"/>
              </v:shape>
            </v:group>
            <v:group style="position:absolute;left:9481;top:6746;width:260;height:2" coordorigin="9481,6746" coordsize="260,2">
              <v:shape style="position:absolute;left:9481;top:6746;width:260;height:2" coordorigin="9481,6746" coordsize="260,0" path="m9481,6746l9741,6746e" filled="f" stroked="t" strokeweight=".47332pt" strokecolor="#3B3B3B">
                <v:path arrowok="t"/>
              </v:shape>
            </v:group>
            <v:group style="position:absolute;left:9684;top:6743;width:1851;height:2" coordorigin="9684,6743" coordsize="1851,2">
              <v:shape style="position:absolute;left:9684;top:6743;width:1851;height:2" coordorigin="9684,6743" coordsize="1851,0" path="m9684,6743l11535,6743e" filled="f" stroked="t" strokeweight=".94664pt" strokecolor="#4F4F4F">
                <v:path arrowok="t"/>
              </v:shape>
            </v:group>
            <v:group style="position:absolute;left:2523;top:6984;width:3233;height:2" coordorigin="2523,6984" coordsize="3233,2">
              <v:shape style="position:absolute;left:2523;top:6984;width:3233;height:2" coordorigin="2523,6984" coordsize="3233,0" path="m2523,6984l5756,6984e" filled="f" stroked="t" strokeweight=".70998pt" strokecolor="#4F4F4F">
                <v:path arrowok="t"/>
              </v:shape>
            </v:group>
            <v:group style="position:absolute;left:5699;top:6984;width:204;height:2" coordorigin="5699,6984" coordsize="204,2">
              <v:shape style="position:absolute;left:5699;top:6984;width:204;height:2" coordorigin="5699,6984" coordsize="204,0" path="m5699,6984l5902,6984e" filled="f" stroked="t" strokeweight=".47332pt" strokecolor="#232323">
                <v:path arrowok="t"/>
              </v:shape>
            </v:group>
            <v:group style="position:absolute;left:5846;top:6984;width:2707;height:2" coordorigin="5846,6984" coordsize="2707,2">
              <v:shape style="position:absolute;left:5846;top:6984;width:2707;height:2" coordorigin="5846,6984" coordsize="2707,0" path="m5846,6984l8553,6984e" filled="f" stroked="t" strokeweight=".94664pt" strokecolor="#484848">
                <v:path arrowok="t"/>
              </v:shape>
            </v:group>
            <v:group style="position:absolute;left:8496;top:6984;width:407;height:2" coordorigin="8496,6984" coordsize="407,2">
              <v:shape style="position:absolute;left:8496;top:6984;width:407;height:2" coordorigin="8496,6984" coordsize="407,0" path="m8496,6984l8903,6984e" filled="f" stroked="t" strokeweight=".47332pt" strokecolor="#1C1C1C">
                <v:path arrowok="t"/>
              </v:shape>
            </v:group>
            <v:group style="position:absolute;left:8846;top:6987;width:2688;height:2" coordorigin="8846,6987" coordsize="2688,2">
              <v:shape style="position:absolute;left:8846;top:6987;width:2688;height:2" coordorigin="8846,6987" coordsize="2688,0" path="m8846,6987l11535,6987e" filled="f" stroked="t" strokeweight=".94664pt" strokecolor="#4F4F4F">
                <v:path arrowok="t"/>
              </v:shape>
            </v:group>
            <v:group style="position:absolute;left:11530;top:4610;width:2;height:5249" coordorigin="11530,4610" coordsize="2,5249">
              <v:shape style="position:absolute;left:11530;top:4610;width:2;height:5249" coordorigin="11530,4610" coordsize="0,5249" path="m11530,9859l11530,4610e" filled="f" stroked="t" strokeweight=".70998pt" strokecolor="#4F4F4F">
                <v:path arrowok="t"/>
              </v:shape>
            </v:group>
            <v:group style="position:absolute;left:435;top:7223;width:298;height:2" coordorigin="435,7223" coordsize="298,2">
              <v:shape style="position:absolute;left:435;top:7223;width:298;height:2" coordorigin="435,7223" coordsize="298,0" path="m435,7223l734,7223e" filled="f" stroked="t" strokeweight=".70998pt" strokecolor="#484848">
                <v:path arrowok="t"/>
              </v:shape>
            </v:group>
            <v:group style="position:absolute;left:630;top:7223;width:445;height:2" coordorigin="630,7223" coordsize="445,2">
              <v:shape style="position:absolute;left:630;top:7223;width:445;height:2" coordorigin="630,7223" coordsize="445,0" path="m630,7223l1074,7223e" filled="f" stroked="t" strokeweight=".47332pt" strokecolor="#2F2F2F">
                <v:path arrowok="t"/>
              </v:shape>
            </v:group>
            <v:group style="position:absolute;left:1018;top:7225;width:7535;height:2" coordorigin="1018,7225" coordsize="7535,2">
              <v:shape style="position:absolute;left:1018;top:7225;width:7535;height:2" coordorigin="1018,7225" coordsize="7535,0" path="m1018,7225l8553,7225e" filled="f" stroked="t" strokeweight=".94664pt" strokecolor="#4B4B4B">
                <v:path arrowok="t"/>
              </v:shape>
            </v:group>
            <v:group style="position:absolute;left:8496;top:7223;width:407;height:2" coordorigin="8496,7223" coordsize="407,2">
              <v:shape style="position:absolute;left:8496;top:7223;width:407;height:2" coordorigin="8496,7223" coordsize="407,0" path="m8496,7223l8903,7223e" filled="f" stroked="t" strokeweight=".47332pt" strokecolor="#1C1C1C">
                <v:path arrowok="t"/>
              </v:shape>
            </v:group>
            <v:group style="position:absolute;left:8846;top:7225;width:895;height:2" coordorigin="8846,7225" coordsize="895,2">
              <v:shape style="position:absolute;left:8846;top:7225;width:895;height:2" coordorigin="8846,7225" coordsize="895,0" path="m8846,7225l9741,7225e" filled="f" stroked="t" strokeweight=".70998pt" strokecolor="#4B4B4B">
                <v:path arrowok="t"/>
              </v:shape>
            </v:group>
            <v:group style="position:absolute;left:9684;top:7225;width:327;height:2" coordorigin="9684,7225" coordsize="327,2">
              <v:shape style="position:absolute;left:9684;top:7225;width:327;height:2" coordorigin="9684,7225" coordsize="327,0" path="m9684,7225l10011,7225e" filled="f" stroked="t" strokeweight=".70998pt" strokecolor="#343434">
                <v:path arrowok="t"/>
              </v:shape>
            </v:group>
            <v:group style="position:absolute;left:9826;top:7223;width:1709;height:2" coordorigin="9826,7223" coordsize="1709,2">
              <v:shape style="position:absolute;left:9826;top:7223;width:1709;height:2" coordorigin="9826,7223" coordsize="1709,0" path="m9826,7223l11535,7223e" filled="f" stroked="t" strokeweight=".70998pt" strokecolor="#4B4B4B">
                <v:path arrowok="t"/>
              </v:shape>
            </v:group>
            <v:group style="position:absolute;left:435;top:7463;width:11104;height:2" coordorigin="435,7463" coordsize="11104,2">
              <v:shape style="position:absolute;left:435;top:7463;width:11104;height:2" coordorigin="435,7463" coordsize="11104,0" path="m435,7463l11540,7463e" filled="f" stroked="t" strokeweight=".94664pt" strokecolor="#4B4B4B">
                <v:path arrowok="t"/>
              </v:shape>
            </v:group>
            <v:group style="position:absolute;left:4714;top:7456;width:2;height:744" coordorigin="4714,7456" coordsize="2,744">
              <v:shape style="position:absolute;left:4714;top:7456;width:2;height:744" coordorigin="4714,7456" coordsize="0,744" path="m4714,8200l4714,7456e" filled="f" stroked="t" strokeweight=".94664pt" strokecolor="#4F4F4F">
                <v:path arrowok="t"/>
              </v:shape>
            </v:group>
            <v:group style="position:absolute;left:4700;top:7704;width:6839;height:2" coordorigin="4700,7704" coordsize="6839,2">
              <v:shape style="position:absolute;left:4700;top:7704;width:6839;height:2" coordorigin="4700,7704" coordsize="6839,0" path="m4700,7704l11540,7704e" filled="f" stroked="t" strokeweight=".94664pt" strokecolor="#4B4B4B">
                <v:path arrowok="t"/>
              </v:shape>
            </v:group>
            <v:group style="position:absolute;left:4710;top:7942;width:530;height:2" coordorigin="4710,7942" coordsize="530,2">
              <v:shape style="position:absolute;left:4710;top:7942;width:530;height:2" coordorigin="4710,7942" coordsize="530,0" path="m4710,7942l5240,7942e" filled="f" stroked="t" strokeweight=".94664pt" strokecolor="#4B4B4B">
                <v:path arrowok="t"/>
              </v:shape>
            </v:group>
            <v:group style="position:absolute;left:5183;top:7942;width:573;height:2" coordorigin="5183,7942" coordsize="573,2">
              <v:shape style="position:absolute;left:5183;top:7942;width:573;height:2" coordorigin="5183,7942" coordsize="573,0" path="m5183,7942l5756,7942e" filled="f" stroked="t" strokeweight=".47332pt" strokecolor="#2F2F2F">
                <v:path arrowok="t"/>
              </v:shape>
            </v:group>
            <v:group style="position:absolute;left:5614;top:7942;width:5921;height:2" coordorigin="5614,7942" coordsize="5921,2">
              <v:shape style="position:absolute;left:5614;top:7942;width:5921;height:2" coordorigin="5614,7942" coordsize="5921,0" path="m5614,7942l11535,7942e" filled="f" stroked="t" strokeweight=".94664pt" strokecolor="#4B4B4B">
                <v:path arrowok="t"/>
              </v:shape>
            </v:group>
            <v:group style="position:absolute;left:11532;top:7361;width:2;height:625" coordorigin="11532,7361" coordsize="2,625">
              <v:shape style="position:absolute;left:11532;top:7361;width:2;height:625" coordorigin="11532,7361" coordsize="0,625" path="m11532,7985l11532,7361e" filled="f" stroked="t" strokeweight=".47332pt" strokecolor="#4B4B4B">
                <v:path arrowok="t"/>
              </v:shape>
            </v:group>
            <v:group style="position:absolute;left:440;top:8186;width:5315;height:2" coordorigin="440,8186" coordsize="5315,2">
              <v:shape style="position:absolute;left:440;top:8186;width:5315;height:2" coordorigin="440,8186" coordsize="5315,0" path="m440,8186l5756,8186e" filled="f" stroked="t" strokeweight=".94664pt" strokecolor="#4F4F4F">
                <v:path arrowok="t"/>
              </v:shape>
            </v:group>
            <v:group style="position:absolute;left:5699;top:8186;width:204;height:2" coordorigin="5699,8186" coordsize="204,2">
              <v:shape style="position:absolute;left:5699;top:8186;width:204;height:2" coordorigin="5699,8186" coordsize="204,0" path="m5699,8186l5902,8186e" filled="f" stroked="t" strokeweight=".47332pt" strokecolor="#131313">
                <v:path arrowok="t"/>
              </v:shape>
            </v:group>
            <v:group style="position:absolute;left:5846;top:8183;width:5694;height:2" coordorigin="5846,8183" coordsize="5694,2">
              <v:shape style="position:absolute;left:5846;top:8183;width:5694;height:2" coordorigin="5846,8183" coordsize="5694,0" path="m5846,8183l11540,8183e" filled="f" stroked="t" strokeweight=".94664pt" strokecolor="#4B4B4B">
                <v:path arrowok="t"/>
              </v:shape>
            </v:group>
            <v:group style="position:absolute;left:450;top:8171;width:2;height:300" coordorigin="450,8171" coordsize="2,300">
              <v:shape style="position:absolute;left:450;top:8171;width:2;height:300" coordorigin="450,8171" coordsize="0,300" path="m450,8472l450,8171e" filled="f" stroked="t" strokeweight=".47332pt" strokecolor="#383838">
                <v:path arrowok="t"/>
              </v:shape>
            </v:group>
            <v:group style="position:absolute;left:2532;top:8171;width:2;height:300" coordorigin="2532,8171" coordsize="2,300">
              <v:shape style="position:absolute;left:2532;top:8171;width:2;height:300" coordorigin="2532,8171" coordsize="0,300" path="m2532,8472l2532,8171e" filled="f" stroked="t" strokeweight=".47332pt" strokecolor="#1F1F1F">
                <v:path arrowok="t"/>
              </v:shape>
            </v:group>
            <v:group style="position:absolute;left:450;top:8414;width:2;height:286" coordorigin="450,8414" coordsize="2,286">
              <v:shape style="position:absolute;left:450;top:8414;width:2;height:286" coordorigin="450,8414" coordsize="0,286" path="m450,8700l450,8414e" filled="f" stroked="t" strokeweight=".47332pt" strokecolor="#5B5B5B">
                <v:path arrowok="t"/>
              </v:shape>
            </v:group>
            <v:group style="position:absolute;left:2535;top:8414;width:2;height:1445" coordorigin="2535,8414" coordsize="2,1445">
              <v:shape style="position:absolute;left:2535;top:8414;width:2;height:1445" coordorigin="2535,8414" coordsize="0,1445" path="m2535,9859l2535,8414e" filled="f" stroked="t" strokeweight=".70998pt" strokecolor="#484848">
                <v:path arrowok="t"/>
              </v:shape>
            </v:group>
            <v:group style="position:absolute;left:450;top:8519;width:2;height:424" coordorigin="450,8519" coordsize="2,424">
              <v:shape style="position:absolute;left:450;top:8519;width:2;height:424" coordorigin="450,8519" coordsize="0,424" path="m450,8944l450,8519e" filled="f" stroked="t" strokeweight=".94664pt" strokecolor="#606060">
                <v:path arrowok="t"/>
              </v:shape>
            </v:group>
            <v:group style="position:absolute;left:11532;top:8643;width:2;height:286" coordorigin="11532,8643" coordsize="2,286">
              <v:shape style="position:absolute;left:11532;top:8643;width:2;height:286" coordorigin="11532,8643" coordsize="0,286" path="m11532,8929l11532,8643e" filled="f" stroked="t" strokeweight=".47332pt" strokecolor="#3F3F3F">
                <v:path arrowok="t"/>
              </v:shape>
            </v:group>
            <v:group style="position:absolute;left:450;top:9110;width:2;height:291" coordorigin="450,9110" coordsize="2,291">
              <v:shape style="position:absolute;left:450;top:9110;width:2;height:291" coordorigin="450,9110" coordsize="0,291" path="m450,9401l450,9110e" filled="f" stroked="t" strokeweight=".47332pt" strokecolor="#2B2B2B">
                <v:path arrowok="t"/>
              </v:shape>
            </v:group>
            <v:group style="position:absolute;left:440;top:9578;width:303;height:2" coordorigin="440,9578" coordsize="303,2">
              <v:shape style="position:absolute;left:440;top:9578;width:303;height:2" coordorigin="440,9578" coordsize="303,0" path="m440,9578l743,9578e" filled="f" stroked="t" strokeweight=".70998pt" strokecolor="#545454">
                <v:path arrowok="t"/>
              </v:shape>
            </v:group>
            <v:group style="position:absolute;left:630;top:9578;width:445;height:2" coordorigin="630,9578" coordsize="445,2">
              <v:shape style="position:absolute;left:630;top:9578;width:445;height:2" coordorigin="630,9578" coordsize="445,0" path="m630,9578l1074,9578e" filled="f" stroked="t" strokeweight=".47332pt" strokecolor="#343434">
                <v:path arrowok="t"/>
              </v:shape>
            </v:group>
            <v:group style="position:absolute;left:1018;top:9573;width:10522;height:2" coordorigin="1018,9573" coordsize="10522,2">
              <v:shape style="position:absolute;left:1018;top:9573;width:10522;height:2" coordorigin="1018,9573" coordsize="10522,0" path="m1018,9573l11540,9573e" filled="f" stroked="t" strokeweight=".70998pt" strokecolor="#4F4F4F">
                <v:path arrowok="t"/>
              </v:shape>
            </v:group>
            <v:group style="position:absolute;left:2537;top:9802;width:2;height:305" coordorigin="2537,9802" coordsize="2,305">
              <v:shape style="position:absolute;left:2537;top:9802;width:2;height:305" coordorigin="2537,9802" coordsize="0,305" path="m2537,10107l2537,9802e" filled="f" stroked="t" strokeweight=".47332pt" strokecolor="#3F3F3F">
                <v:path arrowok="t"/>
              </v:shape>
            </v:group>
            <v:group style="position:absolute;left:11540;top:7361;width:2;height:2746" coordorigin="11540,7361" coordsize="2,2746">
              <v:shape style="position:absolute;left:11540;top:7361;width:2;height:2746" coordorigin="11540,7361" coordsize="0,2746" path="m11540,10107l11540,7361e" filled="f" stroked="t" strokeweight=".47332pt" strokecolor="#484848">
                <v:path arrowok="t"/>
              </v:shape>
            </v:group>
            <v:group style="position:absolute;left:2537;top:10050;width:2;height:1273" coordorigin="2537,10050" coordsize="2,1273">
              <v:shape style="position:absolute;left:2537;top:10050;width:2;height:1273" coordorigin="2537,10050" coordsize="0,1273" path="m2537,11322l2537,10050e" filled="f" stroked="t" strokeweight=".70998pt" strokecolor="#4F4F4F">
                <v:path arrowok="t"/>
              </v:shape>
            </v:group>
            <v:group style="position:absolute;left:450;top:10483;width:6740;height:2" coordorigin="450,10483" coordsize="6740,2">
              <v:shape style="position:absolute;left:450;top:10483;width:6740;height:2" coordorigin="450,10483" coordsize="6740,0" path="m450,10483l7190,10483e" filled="f" stroked="t" strokeweight=".94664pt" strokecolor="#4F4F4F">
                <v:path arrowok="t"/>
              </v:shape>
            </v:group>
            <v:group style="position:absolute;left:7133;top:10479;width:393;height:2" coordorigin="7133,10479" coordsize="393,2">
              <v:shape style="position:absolute;left:7133;top:10479;width:393;height:2" coordorigin="7133,10479" coordsize="393,0" path="m7133,10479l7526,10479e" filled="f" stroked="t" strokeweight=".47332pt" strokecolor="#232323">
                <v:path arrowok="t"/>
              </v:shape>
            </v:group>
            <v:group style="position:absolute;left:7469;top:10476;width:1264;height:2" coordorigin="7469,10476" coordsize="1264,2">
              <v:shape style="position:absolute;left:7469;top:10476;width:1264;height:2" coordorigin="7469,10476" coordsize="1264,0" path="m7469,10476l8733,10476e" filled="f" stroked="t" strokeweight=".94664pt" strokecolor="#4F4F4F">
                <v:path arrowok="t"/>
              </v:shape>
            </v:group>
            <v:group style="position:absolute;left:8676;top:10476;width:227;height:2" coordorigin="8676,10476" coordsize="227,2">
              <v:shape style="position:absolute;left:8676;top:10476;width:227;height:2" coordorigin="8676,10476" coordsize="227,0" path="m8676,10476l8903,10476e" filled="f" stroked="t" strokeweight=".47332pt" strokecolor="#383838">
                <v:path arrowok="t"/>
              </v:shape>
            </v:group>
            <v:group style="position:absolute;left:8846;top:10474;width:691;height:2" coordorigin="8846,10474" coordsize="691,2">
              <v:shape style="position:absolute;left:8846;top:10474;width:691;height:2" coordorigin="8846,10474" coordsize="691,0" path="m8846,10474l9537,10474e" filled="f" stroked="t" strokeweight=".94664pt" strokecolor="#4B4B4B">
                <v:path arrowok="t"/>
              </v:shape>
            </v:group>
            <v:group style="position:absolute;left:9481;top:10474;width:260;height:2" coordorigin="9481,10474" coordsize="260,2">
              <v:shape style="position:absolute;left:9481;top:10474;width:260;height:2" coordorigin="9481,10474" coordsize="260,0" path="m9481,10474l9741,10474e" filled="f" stroked="t" strokeweight=".47332pt" strokecolor="#1F1F1F">
                <v:path arrowok="t"/>
              </v:shape>
            </v:group>
            <v:group style="position:absolute;left:9684;top:10472;width:1865;height:2" coordorigin="9684,10472" coordsize="1865,2">
              <v:shape style="position:absolute;left:9684;top:10472;width:1865;height:2" coordorigin="9684,10472" coordsize="1865,0" path="m9684,10472l11549,10472e" filled="f" stroked="t" strokeweight=".94664pt" strokecolor="#545454">
                <v:path arrowok="t"/>
              </v:shape>
            </v:group>
            <v:group style="position:absolute;left:11542;top:5311;width:2;height:10746" coordorigin="11542,5311" coordsize="2,10746">
              <v:shape style="position:absolute;left:11542;top:5311;width:2;height:10746" coordorigin="11542,5311" coordsize="0,10746" path="m11542,16056l11542,5311e" filled="f" stroked="t" strokeweight=".47332pt" strokecolor="#4F4F4F">
                <v:path arrowok="t"/>
              </v:shape>
            </v:group>
            <v:group style="position:absolute;left:895;top:10731;width:1647;height:2" coordorigin="895,10731" coordsize="1647,2">
              <v:shape style="position:absolute;left:895;top:10731;width:1647;height:2" coordorigin="895,10731" coordsize="1647,0" path="m895,10731l2542,10731e" filled="f" stroked="t" strokeweight=".70998pt" strokecolor="#4F4F4F">
                <v:path arrowok="t"/>
              </v:shape>
            </v:group>
            <v:group style="position:absolute;left:459;top:9997;width:2;height:977" coordorigin="459,9997" coordsize="2,977">
              <v:shape style="position:absolute;left:459;top:9997;width:2;height:977" coordorigin="459,9997" coordsize="0,977" path="m459,10974l459,9997e" filled="f" stroked="t" strokeweight=".70998pt" strokecolor="#545454">
                <v:path arrowok="t"/>
              </v:shape>
            </v:group>
            <v:group style="position:absolute;left:3626;top:10727;width:577;height:2" coordorigin="3626,10727" coordsize="577,2">
              <v:shape style="position:absolute;left:3626;top:10727;width:577;height:2" coordorigin="3626,10727" coordsize="577,0" path="m3626,10727l4203,10727e" filled="f" stroked="t" strokeweight=".94664pt" strokecolor="#4F4F4F">
                <v:path arrowok="t"/>
              </v:shape>
            </v:group>
            <v:group style="position:absolute;left:4146;top:10727;width:237;height:2" coordorigin="4146,10727" coordsize="237,2">
              <v:shape style="position:absolute;left:4146;top:10727;width:237;height:2" coordorigin="4146,10727" coordsize="237,0" path="m4146,10727l4383,10727e" filled="f" stroked="t" strokeweight=".47332pt" strokecolor="#282828">
                <v:path arrowok="t"/>
              </v:shape>
            </v:group>
            <v:group style="position:absolute;left:4326;top:10719;width:7223;height:2" coordorigin="4326,10719" coordsize="7223,2">
              <v:shape style="position:absolute;left:4326;top:10719;width:7223;height:2" coordorigin="4326,10719" coordsize="7223,0" path="m4326,10719l11549,10719e" filled="f" stroked="t" strokeweight=".94664pt" strokecolor="#4B4B4B">
                <v:path arrowok="t"/>
              </v:shape>
            </v:group>
            <v:group style="position:absolute;left:895;top:10970;width:1647;height:2" coordorigin="895,10970" coordsize="1647,2">
              <v:shape style="position:absolute;left:895;top:10970;width:1647;height:2" coordorigin="895,10970" coordsize="1647,0" path="m895,10970l2542,10970e" filled="f" stroked="t" strokeweight=".70998pt" strokecolor="#4F4F4F">
                <v:path arrowok="t"/>
              </v:shape>
            </v:group>
            <v:group style="position:absolute;left:2480;top:10967;width:577;height:2" coordorigin="2480,10967" coordsize="577,2">
              <v:shape style="position:absolute;left:2480;top:10967;width:577;height:2" coordorigin="2480,10967" coordsize="577,0" path="m2480,10967l3058,10967e" filled="f" stroked="t" strokeweight=".47332pt" strokecolor="#3B3B3B">
                <v:path arrowok="t"/>
              </v:shape>
            </v:group>
            <v:group style="position:absolute;left:3484;top:10967;width:199;height:2" coordorigin="3484,10967" coordsize="199,2">
              <v:shape style="position:absolute;left:3484;top:10967;width:199;height:2" coordorigin="3484,10967" coordsize="199,0" path="m3484,10967l3682,10967e" filled="f" stroked="t" strokeweight=".70998pt" strokecolor="#4F4F4F">
                <v:path arrowok="t"/>
              </v:shape>
            </v:group>
            <v:group style="position:absolute;left:5846;top:10963;width:440;height:2" coordorigin="5846,10963" coordsize="440,2">
              <v:shape style="position:absolute;left:5846;top:10963;width:440;height:2" coordorigin="5846,10963" coordsize="440,0" path="m5846,10963l6286,10963e" filled="f" stroked="t" strokeweight=".70998pt" strokecolor="#444444">
                <v:path arrowok="t"/>
              </v:shape>
            </v:group>
            <v:group style="position:absolute;left:6802;top:10960;width:1226;height:2" coordorigin="6802,10960" coordsize="1226,2">
              <v:shape style="position:absolute;left:6802;top:10960;width:1226;height:2" coordorigin="6802,10960" coordsize="1226,0" path="m6802,10960l8028,10960e" filled="f" stroked="t" strokeweight=".94664pt" strokecolor="#545454">
                <v:path arrowok="t"/>
              </v:shape>
            </v:group>
            <v:group style="position:absolute;left:8846;top:10953;width:421;height:2" coordorigin="8846,10953" coordsize="421,2">
              <v:shape style="position:absolute;left:8846;top:10953;width:421;height:2" coordorigin="8846,10953" coordsize="421,0" path="m8846,10953l9268,10953e" filled="f" stroked="t" strokeweight=".47332pt" strokecolor="#343434">
                <v:path arrowok="t"/>
              </v:shape>
            </v:group>
            <v:group style="position:absolute;left:3001;top:10960;width:8548;height:2" coordorigin="3001,10960" coordsize="8548,2">
              <v:shape style="position:absolute;left:3001;top:10960;width:8548;height:2" coordorigin="3001,10960" coordsize="8548,0" path="m3001,10960l11549,10960e" filled="f" stroked="t" strokeweight=".94664pt" strokecolor="#4F4F4F">
                <v:path arrowok="t"/>
              </v:shape>
            </v:group>
            <v:group style="position:absolute;left:445;top:11303;width:4795;height:2" coordorigin="445,11303" coordsize="4795,2">
              <v:shape style="position:absolute;left:445;top:11303;width:4795;height:2" coordorigin="445,11303" coordsize="4795,0" path="m445,11303l5240,11303e" filled="f" stroked="t" strokeweight=".70998pt" strokecolor="#4F4F4F">
                <v:path arrowok="t"/>
              </v:shape>
            </v:group>
            <v:group style="position:absolute;left:5183;top:11292;width:6366;height:2" coordorigin="5183,11292" coordsize="6366,2">
              <v:shape style="position:absolute;left:5183;top:11292;width:6366;height:2" coordorigin="5183,11292" coordsize="6366,0" path="m5183,11292l11549,11292e" filled="f" stroked="t" strokeweight=".70998pt" strokecolor="#4B4B4B">
                <v:path arrowok="t"/>
              </v:shape>
            </v:group>
            <v:group style="position:absolute;left:450;top:11544;width:2092;height:2" coordorigin="450,11544" coordsize="2092,2">
              <v:shape style="position:absolute;left:450;top:11544;width:2092;height:2" coordorigin="450,11544" coordsize="2092,0" path="m450,11544l2542,11544e" filled="f" stroked="t" strokeweight=".94664pt" strokecolor="#545454">
                <v:path arrowok="t"/>
              </v:shape>
            </v:group>
            <v:group style="position:absolute;left:2537;top:11251;width:2;height:1039" coordorigin="2537,11251" coordsize="2,1039">
              <v:shape style="position:absolute;left:2537;top:11251;width:2;height:1039" coordorigin="2537,11251" coordsize="0,1039" path="m2537,12290l2537,11251e" filled="f" stroked="t" strokeweight=".47332pt" strokecolor="#383838">
                <v:path arrowok="t"/>
              </v:shape>
            </v:group>
            <v:group style="position:absolute;left:2400;top:11537;width:6868;height:2" coordorigin="2400,11537" coordsize="6868,2">
              <v:shape style="position:absolute;left:2400;top:11537;width:6868;height:2" coordorigin="2400,11537" coordsize="6868,0" path="m2400,11537l9268,11537e" filled="f" stroked="t" strokeweight=".94664pt" strokecolor="#4F4F4F">
                <v:path arrowok="t"/>
              </v:shape>
            </v:group>
            <v:group style="position:absolute;left:9211;top:11527;width:327;height:2" coordorigin="9211,11527" coordsize="327,2">
              <v:shape style="position:absolute;left:9211;top:11527;width:327;height:2" coordorigin="9211,11527" coordsize="327,0" path="m9211,11527l9537,11527e" filled="f" stroked="t" strokeweight=".47332pt" strokecolor="#3B3B3B">
                <v:path arrowok="t"/>
              </v:shape>
            </v:group>
            <v:group style="position:absolute;left:9386;top:11525;width:2163;height:2" coordorigin="9386,11525" coordsize="2163,2">
              <v:shape style="position:absolute;left:9386;top:11525;width:2163;height:2" coordorigin="9386,11525" coordsize="2163,0" path="m9386,11525l11549,11525e" filled="f" stroked="t" strokeweight=".94664pt" strokecolor="#575757">
                <v:path arrowok="t"/>
              </v:shape>
            </v:group>
            <v:group style="position:absolute;left:440;top:11866;width:1089;height:2" coordorigin="440,11866" coordsize="1089,2">
              <v:shape style="position:absolute;left:440;top:11866;width:1089;height:2" coordorigin="440,11866" coordsize="1089,0" path="m440,11866l1529,11866e" filled="f" stroked="t" strokeweight=".23666pt" strokecolor="#2B2B2B">
                <v:path arrowok="t"/>
              </v:shape>
            </v:group>
            <v:group style="position:absolute;left:454;top:11518;width:2;height:381" coordorigin="454,11518" coordsize="2,381">
              <v:shape style="position:absolute;left:454;top:11518;width:2;height:381" coordorigin="454,11518" coordsize="0,381" path="m454,11899l454,11518e" filled="f" stroked="t" strokeweight=".47332pt" strokecolor="#2B2B2B">
                <v:path arrowok="t"/>
              </v:shape>
            </v:group>
            <v:group style="position:absolute;left:1051;top:11537;width:2;height:362" coordorigin="1051,11537" coordsize="2,362">
              <v:shape style="position:absolute;left:1051;top:11537;width:2;height:362" coordorigin="1051,11537" coordsize="0,362" path="m1051,11899l1051,11537e" filled="f" stroked="t" strokeweight=".47332pt" strokecolor="#232323">
                <v:path arrowok="t"/>
              </v:shape>
            </v:group>
            <v:group style="position:absolute;left:1515;top:11866;width:5027;height:2" coordorigin="1515,11866" coordsize="5027,2">
              <v:shape style="position:absolute;left:1515;top:11866;width:5027;height:2" coordorigin="1515,11866" coordsize="5027,0" path="m1515,11866l6541,11866e" filled="f" stroked="t" strokeweight=".23666pt" strokecolor="#4B4B4B">
                <v:path arrowok="t"/>
              </v:shape>
            </v:group>
            <v:group style="position:absolute;left:6541;top:11866;width:180;height:2" coordorigin="6541,11866" coordsize="180,2">
              <v:shape style="position:absolute;left:6541;top:11866;width:180;height:2" coordorigin="6541,11866" coordsize="180,0" path="m6541,11866l6721,11866e" filled="f" stroked="t" strokeweight=".23666pt" strokecolor="#000000">
                <v:path arrowok="t"/>
              </v:shape>
            </v:group>
            <v:group style="position:absolute;left:6721;top:11866;width:776;height:2" coordorigin="6721,11866" coordsize="776,2">
              <v:shape style="position:absolute;left:6721;top:11866;width:776;height:2" coordorigin="6721,11866" coordsize="776,0" path="m6721,11866l7497,11866e" filled="f" stroked="t" strokeweight=".23666pt" strokecolor="#232323">
                <v:path arrowok="t"/>
              </v:shape>
            </v:group>
            <v:group style="position:absolute;left:7166;top:11523;width:2;height:5011" coordorigin="7166,11523" coordsize="2,5011">
              <v:shape style="position:absolute;left:7166;top:11523;width:2;height:5011" coordorigin="7166,11523" coordsize="0,5011" path="m7166,16533l7166,11523e" filled="f" stroked="t" strokeweight=".70998pt" strokecolor="#4F4F4F">
                <v:path arrowok="t"/>
              </v:shape>
            </v:group>
            <v:group style="position:absolute;left:7497;top:11866;width:4033;height:2" coordorigin="7497,11866" coordsize="4033,2">
              <v:shape style="position:absolute;left:7497;top:11866;width:4033;height:2" coordorigin="7497,11866" coordsize="4033,0" path="m7497,11866l11530,11866e" filled="f" stroked="t" strokeweight=".23666pt" strokecolor="#000000">
                <v:path arrowok="t"/>
              </v:shape>
            </v:group>
            <v:group style="position:absolute;left:1051;top:11837;width:2;height:720" coordorigin="1051,11837" coordsize="2,720">
              <v:shape style="position:absolute;left:1051;top:11837;width:2;height:720" coordorigin="1051,11837" coordsize="0,720" path="m1051,12557l1051,11837e" filled="f" stroked="t" strokeweight=".70998pt" strokecolor="#4B4B4B">
                <v:path arrowok="t"/>
              </v:shape>
            </v:group>
            <v:group style="position:absolute;left:1526;top:11532;width:2;height:1506" coordorigin="1526,11532" coordsize="2,1506">
              <v:shape style="position:absolute;left:1526;top:11532;width:2;height:1506" coordorigin="1526,11532" coordsize="0,1506" path="m1526,13039l1526,11532e" filled="f" stroked="t" strokeweight=".70998pt" strokecolor="#3F3F3F">
                <v:path arrowok="t"/>
              </v:shape>
            </v:group>
            <v:group style="position:absolute;left:459;top:12233;width:2;height:806" coordorigin="459,12233" coordsize="2,806">
              <v:shape style="position:absolute;left:459;top:12233;width:2;height:806" coordorigin="459,12233" coordsize="0,806" path="m459,13039l459,12233e" filled="f" stroked="t" strokeweight=".70998pt" strokecolor="#4F4F4F">
                <v:path arrowok="t"/>
              </v:shape>
            </v:group>
            <v:group style="position:absolute;left:2539;top:12233;width:2;height:234" coordorigin="2539,12233" coordsize="2,234">
              <v:shape style="position:absolute;left:2539;top:12233;width:2;height:234" coordorigin="2539,12233" coordsize="0,234" path="m2539,12467l2539,12233e" filled="f" stroked="t" strokeweight=".23666pt" strokecolor="#1F1F1F">
                <v:path arrowok="t"/>
              </v:shape>
            </v:group>
            <v:group style="position:absolute;left:2537;top:12409;width:2;height:353" coordorigin="2537,12409" coordsize="2,353">
              <v:shape style="position:absolute;left:2537;top:12409;width:2;height:353" coordorigin="2537,12409" coordsize="0,353" path="m2537,12762l2537,12409e" filled="f" stroked="t" strokeweight=".47332pt" strokecolor="#575757">
                <v:path arrowok="t"/>
              </v:shape>
            </v:group>
            <v:group style="position:absolute;left:1053;top:12500;width:2;height:210" coordorigin="1053,12500" coordsize="2,210">
              <v:shape style="position:absolute;left:1053;top:12500;width:2;height:210" coordorigin="1053,12500" coordsize="0,210" path="m1053,12710l1053,12500e" filled="f" stroked="t" strokeweight=".70998pt" strokecolor="#343434">
                <v:path arrowok="t"/>
              </v:shape>
            </v:group>
            <v:group style="position:absolute;left:11549;top:12653;width:2;height:286" coordorigin="11549,12653" coordsize="2,286">
              <v:shape style="position:absolute;left:11549;top:12653;width:2;height:286" coordorigin="11549,12653" coordsize="0,286" path="m11549,12939l11549,12653e" filled="f" stroked="t" strokeweight=".47332pt" strokecolor="#2B2B2B">
                <v:path arrowok="t"/>
              </v:shape>
            </v:group>
            <v:group style="position:absolute;left:2509;top:12767;width:2;height:143" coordorigin="2509,12767" coordsize="2,143">
              <v:shape style="position:absolute;left:2509;top:12767;width:2;height:143" coordorigin="2509,12767" coordsize="0,143" path="m2509,12910l2509,12767e" filled="f" stroked="t" strokeweight=".23666pt" strokecolor="#000000">
                <v:path arrowok="t"/>
              </v:shape>
            </v:group>
            <v:group style="position:absolute;left:1053;top:12653;width:2;height:386" coordorigin="1053,12653" coordsize="2,386">
              <v:shape style="position:absolute;left:1053;top:12653;width:2;height:386" coordorigin="1053,12653" coordsize="0,386" path="m1053,13039l1053,12653e" filled="f" stroked="t" strokeweight=".94664pt" strokecolor="#545454">
                <v:path arrowok="t"/>
              </v:shape>
            </v:group>
            <v:group style="position:absolute;left:2539;top:12943;width:2;height:324" coordorigin="2539,12943" coordsize="2,324">
              <v:shape style="position:absolute;left:2539;top:12943;width:2;height:324" coordorigin="2539,12943" coordsize="0,324" path="m2539,13268l2539,12943e" filled="f" stroked="t" strokeweight=".23666pt" strokecolor="#3B3B3B">
                <v:path arrowok="t"/>
              </v:shape>
            </v:group>
            <v:group style="position:absolute;left:5895;top:12881;width:2;height:219" coordorigin="5895,12881" coordsize="2,219">
              <v:shape style="position:absolute;left:5895;top:12881;width:2;height:219" coordorigin="5895,12881" coordsize="0,219" path="m5895,13101l5895,12881e" filled="f" stroked="t" strokeweight="1.1833pt" strokecolor="#2F388C">
                <v:path arrowok="t"/>
              </v:shape>
            </v:group>
            <v:group style="position:absolute;left:459;top:12982;width:2;height:410" coordorigin="459,12982" coordsize="2,410">
              <v:shape style="position:absolute;left:459;top:12982;width:2;height:410" coordorigin="459,12982" coordsize="0,410" path="m459,13392l459,12982e" filled="f" stroked="t" strokeweight=".47332pt" strokecolor="#2B2B2B">
                <v:path arrowok="t"/>
              </v:shape>
            </v:group>
            <v:group style="position:absolute;left:1056;top:12982;width:2;height:410" coordorigin="1056,12982" coordsize="2,410">
              <v:shape style="position:absolute;left:1056;top:12982;width:2;height:410" coordorigin="1056,12982" coordsize="0,410" path="m1056,13392l1056,12982e" filled="f" stroked="t" strokeweight=".47332pt" strokecolor="#232323">
                <v:path arrowok="t"/>
              </v:shape>
            </v:group>
            <v:group style="position:absolute;left:1529;top:12982;width:2;height:286" coordorigin="1529,12982" coordsize="2,286">
              <v:shape style="position:absolute;left:1529;top:12982;width:2;height:286" coordorigin="1529,12982" coordsize="0,286" path="m1529,13268l1529,12982e" filled="f" stroked="t" strokeweight=".47332pt" strokecolor="#181818">
                <v:path arrowok="t"/>
              </v:shape>
            </v:group>
            <v:group style="position:absolute;left:7171;top:12982;width:2;height:286" coordorigin="7171,12982" coordsize="2,286">
              <v:shape style="position:absolute;left:7171;top:12982;width:2;height:286" coordorigin="7171,12982" coordsize="0,286" path="m7171,13268l7171,12982e" filled="f" stroked="t" strokeweight=".47332pt" strokecolor="#343434">
                <v:path arrowok="t"/>
              </v:shape>
            </v:group>
            <v:group style="position:absolute;left:2539;top:13210;width:2;height:181" coordorigin="2539,13210" coordsize="2,181">
              <v:shape style="position:absolute;left:2539;top:13210;width:2;height:181" coordorigin="2539,13210" coordsize="0,181" path="m2539,13392l2539,13210e" filled="f" stroked="t" strokeweight=".23666pt" strokecolor="#4F4F4F">
                <v:path arrowok="t"/>
              </v:shape>
            </v:group>
            <v:group style="position:absolute;left:7178;top:12042;width:2;height:3051" coordorigin="7178,12042" coordsize="2,3051">
              <v:shape style="position:absolute;left:7178;top:12042;width:2;height:3051" coordorigin="7178,12042" coordsize="0,3051" path="m7178,15093l7178,12042e" filled="f" stroked="t" strokeweight=".70998pt" strokecolor="#4F4F4F">
                <v:path arrowok="t"/>
              </v:shape>
            </v:group>
            <v:group style="position:absolute;left:461;top:13334;width:2;height:3313" coordorigin="461,13334" coordsize="2,3313">
              <v:shape style="position:absolute;left:461;top:13334;width:2;height:3313" coordorigin="461,13334" coordsize="0,3313" path="m461,16648l461,13334e" filled="f" stroked="t" strokeweight=".70998pt" strokecolor="#545454">
                <v:path arrowok="t"/>
              </v:shape>
            </v:group>
            <v:group style="position:absolute;left:1056;top:13334;width:2;height:729" coordorigin="1056,13334" coordsize="2,729">
              <v:shape style="position:absolute;left:1056;top:13334;width:2;height:729" coordorigin="1056,13334" coordsize="0,729" path="m1056,14064l1056,13334e" filled="f" stroked="t" strokeweight=".70998pt" strokecolor="#484848">
                <v:path arrowok="t"/>
              </v:shape>
            </v:group>
            <v:group style="position:absolute;left:1531;top:13210;width:2;height:3437" coordorigin="1531,13210" coordsize="2,3437">
              <v:shape style="position:absolute;left:1531;top:13210;width:2;height:3437" coordorigin="1531,13210" coordsize="0,3437" path="m1531,16648l1531,13210e" filled="f" stroked="t" strokeweight=".70998pt" strokecolor="#484848">
                <v:path arrowok="t"/>
              </v:shape>
            </v:group>
            <v:group style="position:absolute;left:440;top:13659;width:1321;height:2" coordorigin="440,13659" coordsize="1321,2">
              <v:shape style="position:absolute;left:440;top:13659;width:1321;height:2" coordorigin="440,13659" coordsize="1321,0" path="m440,13659l1761,13659e" filled="f" stroked="t" strokeweight=".23666pt" strokecolor="#545454">
                <v:path arrowok="t"/>
              </v:shape>
            </v:group>
            <v:group style="position:absolute;left:1761;top:13659;width:753;height:2" coordorigin="1761,13659" coordsize="753,2">
              <v:shape style="position:absolute;left:1761;top:13659;width:753;height:2" coordorigin="1761,13659" coordsize="753,0" path="m1761,13659l2513,13659e" filled="f" stroked="t" strokeweight=".23666pt" strokecolor="#000000">
                <v:path arrowok="t"/>
              </v:shape>
            </v:group>
            <v:group style="position:absolute;left:2537;top:13334;width:2;height:205" coordorigin="2537,13334" coordsize="2,205">
              <v:shape style="position:absolute;left:2537;top:13334;width:2;height:205" coordorigin="2537,13334" coordsize="0,205" path="m2537,13539l2537,13334e" filled="f" stroked="t" strokeweight=".23666pt" strokecolor="#676767">
                <v:path arrowok="t"/>
              </v:shape>
            </v:group>
            <v:group style="position:absolute;left:11549;top:13449;width:2;height:925" coordorigin="11549,13449" coordsize="2,925">
              <v:shape style="position:absolute;left:11549;top:13449;width:2;height:925" coordorigin="11549,13449" coordsize="0,925" path="m11549,14374l11549,13449e" filled="f" stroked="t" strokeweight=".47332pt" strokecolor="#545454">
                <v:path arrowok="t"/>
              </v:shape>
            </v:group>
            <v:group style="position:absolute;left:2539;top:13859;width:2;height:396" coordorigin="2539,13859" coordsize="2,396">
              <v:shape style="position:absolute;left:2539;top:13859;width:2;height:396" coordorigin="2539,13859" coordsize="0,396" path="m2539,14254l2539,13859e" filled="f" stroked="t" strokeweight=".23666pt" strokecolor="#5B5B5B">
                <v:path arrowok="t"/>
              </v:shape>
            </v:group>
            <v:group style="position:absolute;left:4686;top:13659;width:2;height:377" coordorigin="4686,13659" coordsize="2,377">
              <v:shape style="position:absolute;left:4686;top:13659;width:2;height:377" coordorigin="4686,13659" coordsize="0,377" path="m4686,14035l4686,13659e" filled="f" stroked="t" strokeweight="2.12994pt" strokecolor="#000000">
                <v:path arrowok="t"/>
              </v:shape>
            </v:group>
            <v:group style="position:absolute;left:459;top:14007;width:2;height:153" coordorigin="459,14007" coordsize="2,153">
              <v:shape style="position:absolute;left:459;top:14007;width:2;height:153" coordorigin="459,14007" coordsize="0,153" path="m459,14159l459,14007e" filled="f" stroked="t" strokeweight=".47332pt" strokecolor="#282828">
                <v:path arrowok="t"/>
              </v:shape>
            </v:group>
            <v:group style="position:absolute;left:1056;top:14007;width:2;height:248" coordorigin="1056,14007" coordsize="2,248">
              <v:shape style="position:absolute;left:1056;top:14007;width:2;height:248" coordorigin="1056,14007" coordsize="0,248" path="m1056,14254l1056,14007e" filled="f" stroked="t" strokeweight=".47332pt" strokecolor="#1C1C1C">
                <v:path arrowok="t"/>
              </v:shape>
            </v:group>
            <v:group style="position:absolute;left:4738;top:14092;width:2;height:67" coordorigin="4738,14092" coordsize="2,67">
              <v:shape style="position:absolute;left:4738;top:14092;width:2;height:67" coordorigin="4738,14092" coordsize="0,67" path="m4738,14159l4738,14092e" filled="f" stroked="t" strokeweight=".47332pt" strokecolor="#5B6B83">
                <v:path arrowok="t"/>
              </v:shape>
            </v:group>
            <v:group style="position:absolute;left:4743;top:14102;width:2;height:153" coordorigin="4743,14102" coordsize="2,153">
              <v:shape style="position:absolute;left:4743;top:14102;width:2;height:153" coordorigin="4743,14102" coordsize="0,153" path="m4743,14254l4743,14102e" filled="f" stroked="t" strokeweight=".94664pt" strokecolor="#343F80">
                <v:path arrowok="t"/>
              </v:shape>
            </v:group>
            <v:group style="position:absolute;left:2539;top:14197;width:2;height:167" coordorigin="2539,14197" coordsize="2,167">
              <v:shape style="position:absolute;left:2539;top:14197;width:2;height:167" coordorigin="2539,14197" coordsize="0,167" path="m2539,14364l2539,14197e" filled="f" stroked="t" strokeweight=".23666pt" strokecolor="#707070">
                <v:path arrowok="t"/>
              </v:shape>
            </v:group>
            <v:group style="position:absolute;left:4139;top:14216;width:2;height:272" coordorigin="4139,14216" coordsize="2,272">
              <v:shape style="position:absolute;left:4139;top:14216;width:2;height:272" coordorigin="4139,14216" coordsize="0,272" path="m4139,14488l4139,14216e" filled="f" stroked="t" strokeweight=".94664pt" strokecolor="#444F90">
                <v:path arrowok="t"/>
              </v:shape>
            </v:group>
            <v:group style="position:absolute;left:4710;top:14159;width:2;height:215" coordorigin="4710,14159" coordsize="2,215">
              <v:shape style="position:absolute;left:4710;top:14159;width:2;height:215" coordorigin="4710,14159" coordsize="0,215" path="m4710,14374l4710,14159e" filled="f" stroked="t" strokeweight="3.076581pt" strokecolor="#3F488C">
                <v:path arrowok="t"/>
              </v:shape>
            </v:group>
            <v:group style="position:absolute;left:1058;top:14197;width:2;height:2455" coordorigin="1058,14197" coordsize="2,2455">
              <v:shape style="position:absolute;left:1058;top:14197;width:2;height:2455" coordorigin="1058,14197" coordsize="0,2455" path="m1058,16652l1058,14197e" filled="f" stroked="t" strokeweight=".94664pt" strokecolor="#4F4F4F">
                <v:path arrowok="t"/>
              </v:shape>
            </v:group>
            <v:group style="position:absolute;left:2509;top:14345;width:2;height:567" coordorigin="2509,14345" coordsize="2,567">
              <v:shape style="position:absolute;left:2509;top:14345;width:2;height:567" coordorigin="2509,14345" coordsize="0,567" path="m2509,14912l2509,14345e" filled="f" stroked="t" strokeweight=".23666pt" strokecolor="#000000">
                <v:path arrowok="t"/>
              </v:shape>
            </v:group>
            <v:group style="position:absolute;left:3384;top:14765;width:1271;height:2" coordorigin="3384,14765" coordsize="1271,2">
              <v:shape style="position:absolute;left:3384;top:14765;width:1271;height:2" coordorigin="3384,14765" coordsize="1271,0" path="m3384,14765l4655,14765e" filled="f" stroked="t" strokeweight="5.916501pt" strokecolor="#4B5470">
                <v:path arrowok="t"/>
              </v:shape>
            </v:group>
            <v:group style="position:absolute;left:4125;top:14316;width:2;height:539" coordorigin="4125,14316" coordsize="2,539">
              <v:shape style="position:absolute;left:4125;top:14316;width:2;height:539" coordorigin="4125,14316" coordsize="0,539" path="m4125,14855l4125,14316e" filled="f" stroked="t" strokeweight=".70998pt" strokecolor="#2F3877">
                <v:path arrowok="t"/>
              </v:shape>
            </v:group>
            <v:group style="position:absolute;left:4390;top:14488;width:2;height:367" coordorigin="4390,14488" coordsize="2,367">
              <v:shape style="position:absolute;left:4390;top:14488;width:2;height:367" coordorigin="4390,14488" coordsize="0,367" path="m4390,14855l4390,14488e" filled="f" stroked="t" strokeweight=".23666pt" strokecolor="#3F4B67">
                <v:path arrowok="t"/>
              </v:shape>
            </v:group>
            <v:group style="position:absolute;left:4695;top:14316;width:2;height:539" coordorigin="4695,14316" coordsize="2,539">
              <v:shape style="position:absolute;left:4695;top:14316;width:2;height:539" coordorigin="4695,14316" coordsize="0,539" path="m4695,14855l4695,14316e" filled="f" stroked="t" strokeweight="4.023221pt" strokecolor="#3B4874">
                <v:path arrowok="t"/>
              </v:shape>
            </v:group>
            <v:group style="position:absolute;left:11551;top:14316;width:2;height:210" coordorigin="11551,14316" coordsize="2,210">
              <v:shape style="position:absolute;left:11551;top:14316;width:2;height:210" coordorigin="11551,14316" coordsize="0,210" path="m11551,14526l11551,14316e" filled="f" stroked="t" strokeweight=".23666pt" strokecolor="#747474">
                <v:path arrowok="t"/>
              </v:shape>
            </v:group>
            <v:group style="position:absolute;left:3947;top:14679;width:2;height:358" coordorigin="3947,14679" coordsize="2,358">
              <v:shape style="position:absolute;left:3947;top:14679;width:2;height:358" coordorigin="3947,14679" coordsize="0,358" path="m3947,15036l3947,14679e" filled="f" stroked="t" strokeweight="3.313241pt" strokecolor="#484B64">
                <v:path arrowok="t"/>
              </v:shape>
            </v:group>
            <v:group style="position:absolute;left:3917;top:14850;width:118;height:124" coordorigin="3917,14850" coordsize="118,124">
              <v:shape style="position:absolute;left:3917;top:14850;width:118;height:124" coordorigin="3917,14850" coordsize="118,124" path="m3917,14850l4035,14850,4035,14974,3917,14974,3917,14850xe" filled="t" fillcolor="#444854" stroked="f">
                <v:path arrowok="t"/>
                <v:fill/>
              </v:shape>
            </v:group>
            <v:group style="position:absolute;left:4755;top:14851;width:2;height:123" coordorigin="4755,14851" coordsize="2,123">
              <v:shape style="position:absolute;left:4755;top:14851;width:2;height:123" coordorigin="4755,14851" coordsize="0,123" path="m4755,14974l4755,14851e" filled="f" stroked="t" strokeweight="6.153161pt" strokecolor="#4B5467">
                <v:path arrowok="t"/>
              </v:shape>
            </v:group>
            <v:group style="position:absolute;left:3995;top:14912;width:648;height:2" coordorigin="3995,14912" coordsize="648,2">
              <v:shape style="position:absolute;left:3995;top:14912;width:648;height:2" coordorigin="3995,14912" coordsize="648,0" path="m3995,14912l4643,14912e" filled="f" stroked="t" strokeweight="6.153161pt" strokecolor="#4B5467">
                <v:path arrowok="t"/>
              </v:shape>
            </v:group>
            <v:group style="position:absolute;left:4175;top:14574;width:2;height:420" coordorigin="4175,14574" coordsize="2,420">
              <v:shape style="position:absolute;left:4175;top:14574;width:2;height:420" coordorigin="4175,14574" coordsize="0,420" path="m4175,14993l4175,14574e" filled="f" stroked="t" strokeweight="2.839921pt" strokecolor="#484F60">
                <v:path arrowok="t"/>
              </v:shape>
            </v:group>
            <v:group style="position:absolute;left:4355;top:14707;width:2;height:262" coordorigin="4355,14707" coordsize="2,262">
              <v:shape style="position:absolute;left:4355;top:14707;width:2;height:262" coordorigin="4355,14707" coordsize="0,262" path="m4355,14970l4355,14707e" filled="f" stroked="t" strokeweight="1.65662pt" strokecolor="#545754">
                <v:path arrowok="t"/>
              </v:shape>
            </v:group>
            <v:group style="position:absolute;left:4686;top:14707;width:2;height:272" coordorigin="4686,14707" coordsize="2,272">
              <v:shape style="position:absolute;left:4686;top:14707;width:2;height:272" coordorigin="4686,14707" coordsize="0,272" path="m4686,14979l4686,14707e" filled="f" stroked="t" strokeweight="4.259881pt" strokecolor="#444F74">
                <v:path arrowok="t"/>
              </v:shape>
            </v:group>
            <v:group style="position:absolute;left:11521;top:14765;width:2;height:148" coordorigin="11521,14765" coordsize="2,148">
              <v:shape style="position:absolute;left:11521;top:14765;width:2;height:148" coordorigin="11521,14765" coordsize="0,148" path="m11521,14912l11521,14765e" filled="f" stroked="t" strokeweight=".23666pt" strokecolor="#000000">
                <v:path arrowok="t"/>
              </v:shape>
            </v:group>
            <v:group style="position:absolute;left:2539;top:14912;width:2;height:138" coordorigin="2539,14912" coordsize="2,138">
              <v:shape style="position:absolute;left:2539;top:14912;width:2;height:138" coordorigin="2539,14912" coordsize="0,138" path="m2539,15051l2539,14912e" filled="f" stroked="t" strokeweight=".23666pt" strokecolor="#909090">
                <v:path arrowok="t"/>
              </v:shape>
            </v:group>
            <v:group style="position:absolute;left:4175;top:14850;width:2;height:215" coordorigin="4175,14850" coordsize="2,215">
              <v:shape style="position:absolute;left:4175;top:14850;width:2;height:215" coordorigin="4175,14850" coordsize="0,215" path="m4175,15065l4175,14850e" filled="f" stroked="t" strokeweight="3.076581pt" strokecolor="#546064">
                <v:path arrowok="t"/>
              </v:shape>
            </v:group>
            <v:group style="position:absolute;left:4385;top:14831;width:2;height:420" coordorigin="4385,14831" coordsize="2,420">
              <v:shape style="position:absolute;left:4385;top:14831;width:2;height:420" coordorigin="4385,14831" coordsize="0,420" path="m4385,15251l4385,14831e" filled="f" stroked="t" strokeweight="1.89328pt" strokecolor="#48547C">
                <v:path arrowok="t"/>
              </v:shape>
            </v:group>
            <v:group style="position:absolute;left:4695;top:14822;width:2;height:272" coordorigin="4695,14822" coordsize="2,272">
              <v:shape style="position:absolute;left:4695;top:14822;width:2;height:272" coordorigin="4695,14822" coordsize="0,272" path="m4695,15093l4695,14822e" filled="f" stroked="t" strokeweight=".70998pt" strokecolor="#4B5480">
                <v:path arrowok="t"/>
              </v:shape>
            </v:group>
            <v:group style="position:absolute;left:11551;top:15003;width:2;height:443" coordorigin="11551,15003" coordsize="2,443">
              <v:shape style="position:absolute;left:11551;top:15003;width:2;height:443" coordorigin="11551,15003" coordsize="0,443" path="m11551,15446l11551,15003e" filled="f" stroked="t" strokeweight=".23666pt" strokecolor="#6B6B6B">
                <v:path arrowok="t"/>
              </v:shape>
            </v:group>
            <v:group style="position:absolute;left:2509;top:15065;width:2;height:1559" coordorigin="2509,15065" coordsize="2,1559">
              <v:shape style="position:absolute;left:2509;top:15065;width:2;height:1559" coordorigin="2509,15065" coordsize="0,1559" path="m2509,16624l2509,15065e" filled="f" stroked="t" strokeweight=".23666pt" strokecolor="#000000">
                <v:path arrowok="t"/>
              </v:shape>
            </v:group>
            <v:group style="position:absolute;left:4175;top:15065;width:2;height:124" coordorigin="4175,15065" coordsize="2,124">
              <v:shape style="position:absolute;left:4175;top:15065;width:2;height:124" coordorigin="4175,15065" coordsize="0,124" path="m4175,15189l4175,15065e" filled="f" stroked="t" strokeweight="1.1833pt" strokecolor="#000000">
                <v:path arrowok="t"/>
              </v:shape>
            </v:group>
            <v:group style="position:absolute;left:4686;top:15036;width:2;height:315" coordorigin="4686,15036" coordsize="2,315">
              <v:shape style="position:absolute;left:4686;top:15036;width:2;height:315" coordorigin="4686,15036" coordsize="0,315" path="m4686,15351l4686,15036e" filled="f" stroked="t" strokeweight=".70998pt" strokecolor="#677093">
                <v:path arrowok="t"/>
              </v:shape>
            </v:group>
            <v:group style="position:absolute;left:7180;top:15036;width:2;height:181" coordorigin="7180,15036" coordsize="2,181">
              <v:shape style="position:absolute;left:7180;top:15036;width:2;height:181" coordorigin="7180,15036" coordsize="0,181" path="m7180,15217l7180,15036e" filled="f" stroked="t" strokeweight=".47332pt" strokecolor="#2B2B2B">
                <v:path arrowok="t"/>
              </v:shape>
            </v:group>
            <v:group style="position:absolute;left:4175;top:15189;width:2;height:329" coordorigin="4175,15189" coordsize="2,329">
              <v:shape style="position:absolute;left:4175;top:15189;width:2;height:329" coordorigin="4175,15189" coordsize="0,329" path="m4175,15518l4175,15189e" filled="f" stroked="t" strokeweight="1.1833pt" strokecolor="#6070EB">
                <v:path arrowok="t"/>
              </v:shape>
            </v:group>
            <v:group style="position:absolute;left:7180;top:12042;width:2;height:3504" coordorigin="7180,12042" coordsize="2,3504">
              <v:shape style="position:absolute;left:7180;top:12042;width:2;height:3504" coordorigin="7180,12042" coordsize="0,3504" path="m7180,15546l7180,12042e" filled="f" stroked="t" strokeweight=".47332pt" strokecolor="#4B4B4B">
                <v:path arrowok="t"/>
              </v:shape>
            </v:group>
            <v:group style="position:absolute;left:459;top:16643;width:227;height:2" coordorigin="459,16643" coordsize="227,2">
              <v:shape style="position:absolute;left:459;top:16643;width:227;height:2" coordorigin="459,16643" coordsize="227,0" path="m459,16643l686,16643e" filled="f" stroked="t" strokeweight=".47332pt" strokecolor="#383838">
                <v:path arrowok="t"/>
              </v:shape>
            </v:group>
            <v:group style="position:absolute;left:743;top:16640;width:814;height:2" coordorigin="743,16640" coordsize="814,2">
              <v:shape style="position:absolute;left:743;top:16640;width:814;height:2" coordorigin="743,16640" coordsize="814,0" path="m743,16640l1557,16640e" filled="f" stroked="t" strokeweight=".70998pt" strokecolor="#545454">
                <v:path arrowok="t"/>
              </v:shape>
            </v:group>
            <v:group style="position:absolute;left:1486;top:16643;width:303;height:2" coordorigin="1486,16643" coordsize="303,2">
              <v:shape style="position:absolute;left:1486;top:16643;width:303;height:2" coordorigin="1486,16643" coordsize="303,0" path="m1486,16643l1789,16643e" filled="f" stroked="t" strokeweight=".47332pt" strokecolor="#3F3F3F">
                <v:path arrowok="t"/>
              </v:shape>
            </v:group>
            <v:group style="position:absolute;left:459;top:16638;width:8572;height:2" coordorigin="459,16638" coordsize="8572,2">
              <v:shape style="position:absolute;left:459;top:16638;width:8572;height:2" coordorigin="459,16638" coordsize="8572,0" path="m459,16638l9031,16638e" filled="f" stroked="t" strokeweight=".94664pt" strokecolor="#545454">
                <v:path arrowok="t"/>
              </v:shape>
            </v:group>
            <v:group style="position:absolute;left:4175;top:15518;width:2;height:1106" coordorigin="4175,15518" coordsize="2,1106">
              <v:shape style="position:absolute;left:4175;top:15518;width:2;height:1106" coordorigin="4175,15518" coordsize="0,1106" path="m4175,16624l4175,15518e" filled="f" stroked="t" strokeweight=".70998pt" strokecolor="#4B5497">
                <v:path arrowok="t"/>
              </v:shape>
            </v:group>
            <v:group style="position:absolute;left:4142;top:16633;width:241;height:2" coordorigin="4142,16633" coordsize="241,2">
              <v:shape style="position:absolute;left:4142;top:16633;width:241;height:2" coordorigin="4142,16633" coordsize="241,0" path="m4142,16633l4383,16633e" filled="f" stroked="t" strokeweight=".47332pt" strokecolor="#2F2F2F">
                <v:path arrowok="t"/>
              </v:shape>
            </v:group>
            <v:group style="position:absolute;left:6229;top:16626;width:341;height:2" coordorigin="6229,16626" coordsize="341,2">
              <v:shape style="position:absolute;left:6229;top:16626;width:341;height:2" coordorigin="6229,16626" coordsize="341,0" path="m6229,16626l6570,16626e" filled="f" stroked="t" strokeweight=".70998pt" strokecolor="#4B4B4B">
                <v:path arrowok="t"/>
              </v:shape>
            </v:group>
            <v:group style="position:absolute;left:7180;top:15451;width:2;height:1178" coordorigin="7180,15451" coordsize="2,1178">
              <v:shape style="position:absolute;left:7180;top:15451;width:2;height:1178" coordorigin="7180,15451" coordsize="0,1178" path="m7180,16629l7180,15451e" filled="f" stroked="t" strokeweight=".94664pt" strokecolor="#575757">
                <v:path arrowok="t"/>
              </v:shape>
            </v:group>
            <v:group style="position:absolute;left:5183;top:16624;width:6390;height:2" coordorigin="5183,16624" coordsize="6390,2">
              <v:shape style="position:absolute;left:5183;top:16624;width:6390;height:2" coordorigin="5183,16624" coordsize="6390,0" path="m5183,16624l11573,16624e" filled="f" stroked="t" strokeweight=".70998pt" strokecolor="#545454">
                <v:path arrowok="t"/>
              </v:shape>
            </v:group>
            <v:group style="position:absolute;left:8496;top:16612;width:3081;height:2" coordorigin="8496,16612" coordsize="3081,2">
              <v:shape style="position:absolute;left:8496;top:16612;width:3081;height:2" coordorigin="8496,16612" coordsize="3081,0" path="m8496,16612l11577,16612e" filled="f" stroked="t" strokeweight=".70998pt" strokecolor="#545454">
                <v:path arrowok="t"/>
              </v:shape>
            </v:group>
            <v:group style="position:absolute;left:11521;top:15518;width:2;height:1106" coordorigin="11521,15518" coordsize="2,1106">
              <v:shape style="position:absolute;left:11521;top:15518;width:2;height:1106" coordorigin="11521,15518" coordsize="0,1106" path="m11521,16624l11521,15518e" filled="f" stroked="t" strokeweight=".23666pt" strokecolor="#545454">
                <v:path arrowok="t"/>
              </v:shape>
            </v:group>
            <v:group style="position:absolute;left:9229;top:12651;width:2;height:95" coordorigin="9229,12651" coordsize="2,95">
              <v:shape style="position:absolute;left:9229;top:12651;width:2;height:95" coordorigin="9229,12651" coordsize="0,95" path="m9229,12747l9229,12651e" filled="f" stroked="t" strokeweight="2.068085pt" strokecolor="#EDEDED">
                <v:path arrowok="t"/>
              </v:shape>
            </v:group>
            <v:group style="position:absolute;left:9337;top:12653;width:146;height:98" coordorigin="9337,12653" coordsize="146,98">
              <v:shape style="position:absolute;left:9337;top:12653;width:146;height:98" coordorigin="9337,12653" coordsize="146,98" path="m9337,12653l9482,12653,9482,12750,9337,12750,9337,12653e" filled="t" fillcolor="#EDEDED" stroked="f">
                <v:path arrowok="t"/>
                <v:fill/>
              </v:shape>
            </v:group>
            <v:group style="position:absolute;left:9879;top:12651;width:2;height:95" coordorigin="9879,12651" coordsize="2,95">
              <v:shape style="position:absolute;left:9879;top:12651;width:2;height:95" coordorigin="9879,12651" coordsize="0,95" path="m9879,12747l9879,12651e" filled="f" stroked="t" strokeweight="2.71765pt" strokecolor="#EDEDED">
                <v:path arrowok="t"/>
              </v:shape>
            </v:group>
            <v:group style="position:absolute;left:8786;top:12626;width:2;height:423" coordorigin="8786,12626" coordsize="2,423">
              <v:shape style="position:absolute;left:8786;top:12626;width:2;height:423" coordorigin="8786,12626" coordsize="0,423" path="m8786,13049l8786,12626e" filled="f" stroked="t" strokeweight="3.558205pt" strokecolor="#EDEDED">
                <v:path arrowok="t"/>
              </v:shape>
            </v:group>
            <v:group style="position:absolute;left:9392;top:12639;width:2;height:437" coordorigin="9392,12639" coordsize="2,437">
              <v:shape style="position:absolute;left:9392;top:12639;width:2;height:437" coordorigin="9392,12639" coordsize="0,437" path="m9392,13076l9392,12639e" filled="f" stroked="t" strokeweight="4.04448pt" strokecolor="#EDEDED">
                <v:path arrowok="t"/>
              </v:shape>
            </v:group>
            <v:group style="position:absolute;left:9663;top:12847;width:2;height:345" coordorigin="9663,12847" coordsize="2,345">
              <v:shape style="position:absolute;left:9663;top:12847;width:2;height:345" coordorigin="9663,12847" coordsize="0,345" path="m9663,13193l9663,12847e" filled="f" stroked="t" strokeweight="3.34pt" strokecolor="#EDEDED">
                <v:path arrowok="t"/>
              </v:shape>
            </v:group>
            <v:group style="position:absolute;left:8645;top:13167;width:92;height:310" coordorigin="8645,13167" coordsize="92,310">
              <v:shape style="position:absolute;left:8645;top:13167;width:92;height:310" coordorigin="8645,13167" coordsize="92,310" path="m8645,13167l8737,13167,8737,13476,8645,13476,8645,13167e" filled="t" fillcolor="#EDEDED" stroked="f">
                <v:path arrowok="t"/>
                <v:fill/>
              </v:shape>
            </v:group>
            <v:group style="position:absolute;left:8853;top:13167;width:92;height:310" coordorigin="8853,13167" coordsize="92,310">
              <v:shape style="position:absolute;left:8853;top:13167;width:92;height:310" coordorigin="8853,13167" coordsize="92,310" path="m8853,13167l8945,13167,8945,13476,8853,13476,8853,13167e" filled="t" fillcolor="#EDEDED" stroked="f">
                <v:path arrowok="t"/>
                <v:fill/>
              </v:shape>
            </v:group>
            <v:group style="position:absolute;left:9600;top:13193;width:112;height:205" coordorigin="9600,13193" coordsize="112,205">
              <v:shape style="position:absolute;left:9600;top:13193;width:112;height:205" coordorigin="9600,13193" coordsize="112,205" path="m9600,13193l9712,13193,9712,13397,9600,13397,9600,13193e" filled="t" fillcolor="#EDEDED" stroked="f">
                <v:path arrowok="t"/>
                <v:fill/>
              </v:shape>
            </v:group>
            <v:group style="position:absolute;left:9818;top:13058;width:2;height:382" coordorigin="9818,13058" coordsize="2,382">
              <v:shape style="position:absolute;left:9818;top:13058;width:2;height:382" coordorigin="9818,13058" coordsize="0,382" path="m9818,13440l9818,13058e" filled="f" stroked="t" strokeweight="2.73704pt" strokecolor="#EDEDED">
                <v:path arrowok="t"/>
              </v:shape>
            </v:group>
            <v:group style="position:absolute;left:9986;top:13262;width:2;height:246" coordorigin="9986,13262" coordsize="2,246">
              <v:shape style="position:absolute;left:9986;top:13262;width:2;height:246" coordorigin="9986,13262" coordsize="0,246" path="m9986,13507l9986,13262e" filled="f" stroked="t" strokeweight="3.691pt" strokecolor="#EDEDED">
                <v:path arrowok="t"/>
              </v:shape>
            </v:group>
            <v:group style="position:absolute;left:9529;top:13262;width:2;height:246" coordorigin="9529,13262" coordsize="2,246">
              <v:shape style="position:absolute;left:9529;top:13262;width:2;height:246" coordorigin="9529,13262" coordsize="0,246" path="m9529,13507l9529,13262e" filled="f" stroked="t" strokeweight="3.25277pt" strokecolor="#EDEDED">
                <v:path arrowok="t"/>
              </v:shape>
            </v:group>
            <v:group style="position:absolute;left:9916;top:13366;width:2;height:559" coordorigin="9916,13366" coordsize="2,559">
              <v:shape style="position:absolute;left:9916;top:13366;width:2;height:559" coordorigin="9916,13366" coordsize="0,559" path="m9916,13925l9916,13366e" filled="f" stroked="t" strokeweight="1.8917pt" strokecolor="#EDEDED">
                <v:path arrowok="t"/>
              </v:shape>
            </v:group>
            <v:group style="position:absolute;left:8958;top:14035;width:2;height:300" coordorigin="8958,14035" coordsize="2,300">
              <v:shape style="position:absolute;left:8958;top:14035;width:2;height:300" coordorigin="8958,14035" coordsize="0,300" path="m8958,14335l8958,14035e" filled="f" stroked="t" strokeweight="3.6948pt" strokecolor="#EDEDED">
                <v:path arrowok="t"/>
              </v:shape>
            </v:group>
            <v:group style="position:absolute;left:9957;top:13835;width:105;height:382" coordorigin="9957,13835" coordsize="105,382">
              <v:shape style="position:absolute;left:9957;top:13835;width:105;height:382" coordorigin="9957,13835" coordsize="105,382" path="m9957,13835l10062,13835,10062,14217,9957,14217,9957,13835e" filled="t" fillcolor="#EDEDED" stroked="f">
                <v:path arrowok="t"/>
                <v:fill/>
              </v:shape>
            </v:group>
            <v:group style="position:absolute;left:9937;top:13991;width:2;height:246" coordorigin="9937,13991" coordsize="2,246">
              <v:shape style="position:absolute;left:9937;top:13991;width:2;height:246" coordorigin="9937,13991" coordsize="0,246" path="m9937,14237l9937,13991e" filled="f" stroked="t" strokeweight="3.36583pt" strokecolor="#EDEDED">
                <v:path arrowok="t"/>
              </v:shape>
            </v:group>
            <v:group style="position:absolute;left:9278;top:14064;width:2;height:300" coordorigin="9278,14064" coordsize="2,300">
              <v:shape style="position:absolute;left:9278;top:14064;width:2;height:300" coordorigin="9278,14064" coordsize="0,300" path="m9278,14364l9278,14064e" filled="f" stroked="t" strokeweight="4.556901pt" strokecolor="#EDEDED">
                <v:path arrowok="t"/>
              </v:shape>
            </v:group>
            <v:group style="position:absolute;left:9428;top:14001;width:2;height:382" coordorigin="9428,14001" coordsize="2,382">
              <v:shape style="position:absolute;left:9428;top:14001;width:2;height:382" coordorigin="9428,14001" coordsize="0,382" path="m9428,14383l9428,14001e" filled="f" stroked="t" strokeweight="4.01678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22"/>
          <w:position w:val="-3"/>
        </w:rPr>
        <w:t>öl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17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2"/>
          <w:position w:val="1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6479BF"/>
          <w:spacing w:val="0"/>
          <w:w w:val="51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62" w:lineRule="exact"/>
        <w:ind w:right="-93"/>
        <w:jc w:val="left"/>
        <w:rPr>
          <w:rFonts w:ascii="Courier New" w:hAnsi="Courier New" w:cs="Courier New" w:eastAsia="Courier New"/>
          <w:sz w:val="35"/>
          <w:szCs w:val="35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35"/>
          <w:szCs w:val="35"/>
          <w:color w:val="424B95"/>
          <w:w w:val="71"/>
          <w:i/>
          <w:position w:val="3"/>
        </w:rPr>
        <w:t>v</w:t>
      </w:r>
      <w:r>
        <w:rPr>
          <w:rFonts w:ascii="Courier New" w:hAnsi="Courier New" w:cs="Courier New" w:eastAsia="Courier New"/>
          <w:sz w:val="35"/>
          <w:szCs w:val="35"/>
          <w:color w:val="424B95"/>
          <w:spacing w:val="38"/>
          <w:w w:val="71"/>
          <w:i/>
          <w:position w:val="3"/>
        </w:rPr>
        <w:t>v</w:t>
      </w:r>
      <w:r>
        <w:rPr>
          <w:rFonts w:ascii="Courier New" w:hAnsi="Courier New" w:cs="Courier New" w:eastAsia="Courier New"/>
          <w:sz w:val="35"/>
          <w:szCs w:val="35"/>
          <w:color w:val="464F69"/>
          <w:spacing w:val="0"/>
          <w:w w:val="62"/>
          <w:i/>
          <w:position w:val="3"/>
        </w:rPr>
        <w:t>,</w:t>
      </w:r>
      <w:r>
        <w:rPr>
          <w:rFonts w:ascii="Courier New" w:hAnsi="Courier New" w:cs="Courier New" w:eastAsia="Courier New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56" w:lineRule="auto"/>
        <w:ind w:left="350" w:right="5293" w:firstLine="-35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KOÇ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300"/>
          <w:cols w:num="4" w:equalWidth="0">
            <w:col w:w="318" w:space="3152"/>
            <w:col w:w="77" w:space="363"/>
            <w:col w:w="467" w:space="536"/>
            <w:col w:w="6367"/>
          </w:cols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9" w:lineRule="auto"/>
        <w:ind w:left="802" w:right="-149" w:firstLine="-696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1C1C1C"/>
          <w:spacing w:val="-942"/>
          <w:w w:val="201"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3"/>
          <w:position w:val="0"/>
        </w:rPr>
        <w:t>!ZMIR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BÜYÜKSEHIR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6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exact"/>
        <w:ind w:left="456" w:right="3942" w:firstLine="-107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40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67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</w:rPr>
        <w:t>BAŞKANLI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C1C1C"/>
          <w:spacing w:val="0"/>
          <w:w w:val="6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8" w:lineRule="exact"/>
        <w:ind w:left="109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2"/>
          <w:position w:val="-1"/>
        </w:rPr>
        <w:t>YANGl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2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80" w:bottom="280" w:left="460" w:right="520"/>
          <w:cols w:num="2" w:equalWidth="0">
            <w:col w:w="1800" w:space="1461"/>
            <w:col w:w="7679"/>
          </w:cols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</w:sectPr>
      </w:pPr>
      <w:rPr/>
    </w:p>
    <w:p>
      <w:pPr>
        <w:spacing w:before="98" w:after="0" w:line="240" w:lineRule="auto"/>
        <w:ind w:left="332" w:right="-20"/>
        <w:jc w:val="left"/>
        <w:tabs>
          <w:tab w:pos="1660" w:val="left"/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</w:rPr>
        <w:t>btayTarihi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350" w:right="-69"/>
        <w:jc w:val="left"/>
        <w:tabs>
          <w:tab w:pos="1680" w:val="left"/>
          <w:tab w:pos="3100" w:val="left"/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-19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IKayıtNo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:3045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2" w:lineRule="exact"/>
        <w:ind w:left="346" w:right="145" w:firstLine="5"/>
        <w:jc w:val="left"/>
        <w:tabs>
          <w:tab w:pos="1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5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</w:rPr>
        <w:t>C._Şebo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Suca-lZMiR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C.$ebo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Buca-lZMiR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-14"/>
          <w:w w:val="16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5.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60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62"/>
        </w:rPr>
        <w:t>ı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rrel: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Santral-Merkez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  <w:cols w:num="2" w:equalWidth="0">
            <w:col w:w="4890" w:space="541"/>
            <w:col w:w="5509"/>
          </w:cols>
        </w:sectPr>
      </w:pPr>
      <w:rPr/>
    </w:p>
    <w:p>
      <w:pPr>
        <w:spacing w:before="20" w:after="0" w:line="203" w:lineRule="exact"/>
        <w:ind w:left="341" w:right="-20"/>
        <w:jc w:val="left"/>
        <w:tabs>
          <w:tab w:pos="1660" w:val="left"/>
          <w:tab w:pos="3640" w:val="left"/>
          <w:tab w:pos="6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</w:sectPr>
      </w:pPr>
      <w:rPr/>
    </w:p>
    <w:p>
      <w:pPr>
        <w:spacing w:before="28" w:after="0" w:line="240" w:lineRule="auto"/>
        <w:ind w:left="409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71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7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5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8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50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1"/>
        </w:rPr>
        <w:t>Betonarıııe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1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-11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64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727574"/>
          <w:spacing w:val="-19"/>
          <w:w w:val="154"/>
          <w:position w:val="-12"/>
        </w:rPr>
        <w:t>'</w:t>
      </w:r>
      <w:r>
        <w:rPr>
          <w:rFonts w:ascii="Arial" w:hAnsi="Arial" w:cs="Arial" w:eastAsia="Arial"/>
          <w:sz w:val="18"/>
          <w:szCs w:val="18"/>
          <w:color w:val="464848"/>
          <w:spacing w:val="0"/>
          <w:w w:val="98"/>
          <w:position w:val="-12"/>
        </w:rPr>
        <w:t>elik</w:t>
      </w:r>
      <w:r>
        <w:rPr>
          <w:rFonts w:ascii="Arial" w:hAnsi="Arial" w:cs="Arial" w:eastAsia="Arial"/>
          <w:sz w:val="18"/>
          <w:szCs w:val="18"/>
          <w:color w:val="464848"/>
          <w:spacing w:val="0"/>
          <w:w w:val="100"/>
          <w:position w:val="-12"/>
        </w:rPr>
        <w:t>   </w:t>
      </w:r>
      <w:r>
        <w:rPr>
          <w:rFonts w:ascii="Arial" w:hAnsi="Arial" w:cs="Arial" w:eastAsia="Arial"/>
          <w:sz w:val="18"/>
          <w:szCs w:val="18"/>
          <w:color w:val="464848"/>
          <w:spacing w:val="-14"/>
          <w:w w:val="10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464848"/>
          <w:spacing w:val="0"/>
          <w:w w:val="100"/>
          <w:position w:val="-12"/>
        </w:rPr>
        <w:t>Di</w:t>
      </w:r>
      <w:r>
        <w:rPr>
          <w:rFonts w:ascii="Arial" w:hAnsi="Arial" w:cs="Arial" w:eastAsia="Arial"/>
          <w:sz w:val="18"/>
          <w:szCs w:val="18"/>
          <w:color w:val="464848"/>
          <w:spacing w:val="9"/>
          <w:w w:val="10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464848"/>
          <w:spacing w:val="0"/>
          <w:w w:val="104"/>
          <w:position w:val="-12"/>
        </w:rPr>
        <w:t>er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9" w:after="0" w:line="18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18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  <w:cols w:num="3" w:equalWidth="0">
            <w:col w:w="5345" w:space="217"/>
            <w:col w:w="880" w:space="191"/>
            <w:col w:w="4307"/>
          </w:cols>
        </w:sectPr>
      </w:pPr>
      <w:rPr/>
    </w:p>
    <w:p>
      <w:pPr>
        <w:spacing w:before="0" w:after="0" w:line="532" w:lineRule="exact"/>
        <w:ind w:left="4379" w:right="-20"/>
        <w:jc w:val="left"/>
        <w:tabs>
          <w:tab w:pos="4900" w:val="left"/>
          <w:tab w:pos="59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52"/>
          <w:szCs w:val="52"/>
          <w:color w:val="464848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52"/>
          <w:szCs w:val="52"/>
          <w:color w:val="46484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52"/>
          <w:szCs w:val="52"/>
          <w:color w:val="464848"/>
          <w:spacing w:val="0"/>
          <w:w w:val="100"/>
          <w:position w:val="-3"/>
        </w:rPr>
      </w:r>
      <w:r>
        <w:rPr>
          <w:rFonts w:ascii="Arial" w:hAnsi="Arial" w:cs="Arial" w:eastAsia="Arial"/>
          <w:sz w:val="40"/>
          <w:szCs w:val="40"/>
          <w:color w:val="464848"/>
          <w:spacing w:val="0"/>
          <w:w w:val="100"/>
          <w:position w:val="-3"/>
        </w:rPr>
        <w:t>1</w:t>
      </w:r>
      <w:r>
        <w:rPr>
          <w:rFonts w:ascii="Arial" w:hAnsi="Arial" w:cs="Arial" w:eastAsia="Arial"/>
          <w:sz w:val="40"/>
          <w:szCs w:val="40"/>
          <w:color w:val="464848"/>
          <w:spacing w:val="-98"/>
          <w:w w:val="100"/>
          <w:position w:val="-3"/>
        </w:rPr>
        <w:t> </w:t>
      </w:r>
      <w:r>
        <w:rPr>
          <w:rFonts w:ascii="Arial" w:hAnsi="Arial" w:cs="Arial" w:eastAsia="Arial"/>
          <w:sz w:val="40"/>
          <w:szCs w:val="40"/>
          <w:color w:val="46484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0"/>
          <w:szCs w:val="40"/>
          <w:color w:val="464848"/>
          <w:spacing w:val="0"/>
          <w:w w:val="100"/>
          <w:position w:val="-3"/>
        </w:rPr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7"/>
        </w:rPr>
        <w:t>Yangmı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7"/>
        </w:rPr>
        <w:t>15.15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</w:sectPr>
      </w:pPr>
      <w:rPr/>
    </w:p>
    <w:p>
      <w:pPr>
        <w:spacing w:before="0" w:after="0" w:line="184" w:lineRule="exact"/>
        <w:ind w:left="34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240" w:lineRule="auto"/>
        <w:ind w:left="3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left="5" w:right="-20"/>
        <w:jc w:val="left"/>
        <w:tabs>
          <w:tab w:pos="3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Salıibi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jKiracı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6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574"/>
          <w:spacing w:val="0"/>
          <w:w w:val="141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574"/>
          <w:spacing w:val="-15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Er: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Sezgi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  <w:position w:val="-1"/>
        </w:rPr>
        <w:t>BAYANDIR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-20"/>
        <w:jc w:val="left"/>
        <w:tabs>
          <w:tab w:pos="2500" w:val="left"/>
          <w:tab w:pos="5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4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-8"/>
          <w:w w:val="1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5.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5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15.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6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5" w:after="0" w:line="240" w:lineRule="auto"/>
        <w:ind w:left="25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Anza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left="25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58" w:lineRule="auto"/>
        <w:ind w:left="9" w:right="3769" w:firstLine="2515"/>
        <w:jc w:val="left"/>
        <w:tabs>
          <w:tab w:pos="2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6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0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  <w:cols w:num="2" w:equalWidth="0">
            <w:col w:w="1379" w:space="722"/>
            <w:col w:w="8839"/>
          </w:cols>
        </w:sectPr>
      </w:pPr>
      <w:rPr/>
    </w:p>
    <w:p>
      <w:pPr>
        <w:spacing w:before="8" w:after="0" w:line="268" w:lineRule="auto"/>
        <w:ind w:left="406" w:right="-51" w:firstLine="-2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.drdımcı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63"/>
        </w:rPr>
        <w:t>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68" w:lineRule="auto"/>
        <w:ind w:left="9" w:right="1062" w:firstLine="-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03" w:lineRule="exact"/>
        <w:ind w:left="1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Anürini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7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  <w:cols w:num="4" w:equalWidth="0">
            <w:col w:w="1495" w:space="607"/>
            <w:col w:w="2117" w:space="398"/>
            <w:col w:w="1011" w:space="1854"/>
            <w:col w:w="3458"/>
          </w:cols>
        </w:sectPr>
      </w:pPr>
      <w:rPr/>
    </w:p>
    <w:p>
      <w:pPr>
        <w:spacing w:before="38" w:after="0" w:line="240" w:lineRule="auto"/>
        <w:ind w:left="332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blayı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240" w:lineRule="auto"/>
        <w:ind w:left="3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Dunıın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3" w:lineRule="exact"/>
        <w:ind w:left="250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743683pt;margin-top:17.115271pt;width:3.677175pt;height:22.5pt;mso-position-horizontal-relative:page;mso-position-vertical-relative:paragraph;z-index:-12854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464848"/>
                      <w:spacing w:val="0"/>
                      <w:w w:val="58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8"/>
          <w:position w:val="-1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7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  <w:cols w:num="2" w:equalWidth="0">
            <w:col w:w="1750" w:space="361"/>
            <w:col w:w="8829"/>
          </w:cols>
        </w:sectPr>
      </w:pPr>
      <w:rPr/>
    </w:p>
    <w:p>
      <w:pPr>
        <w:spacing w:before="28" w:after="0" w:line="240" w:lineRule="auto"/>
        <w:ind w:left="39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42"/>
        </w:rPr>
        <w:t>öndilrme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6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2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8"/>
        </w:rPr>
        <w:t>Söndtirme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03" w:lineRule="exact"/>
        <w:ind w:left="3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187" w:lineRule="exact"/>
        <w:ind w:left="2506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-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  <w:t>IKöpti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65" w:lineRule="exact"/>
        <w:ind w:left="2506" w:right="-20"/>
        <w:jc w:val="left"/>
        <w:tabs>
          <w:tab w:pos="43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25"/>
          <w:szCs w:val="25"/>
          <w:color w:val="464848"/>
          <w:spacing w:val="0"/>
          <w:w w:val="61"/>
          <w:position w:val="1"/>
        </w:rPr>
        <w:t>2</w:t>
      </w:r>
      <w:r>
        <w:rPr>
          <w:rFonts w:ascii="Arial" w:hAnsi="Arial" w:cs="Arial" w:eastAsia="Arial"/>
          <w:sz w:val="25"/>
          <w:szCs w:val="25"/>
          <w:color w:val="464848"/>
          <w:spacing w:val="-28"/>
          <w:w w:val="61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46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464848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w w:val="8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8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0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K.T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  <w:cols w:num="3" w:equalWidth="0">
            <w:col w:w="2035" w:space="75"/>
            <w:col w:w="5580" w:space="344"/>
            <w:col w:w="2906"/>
          </w:cols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1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kenanndaki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68" w:lineRule="auto"/>
        <w:ind w:left="2175" w:right="212" w:firstLine="-182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araştııına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62"/>
        </w:rPr>
        <w:t>igara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8"/>
          <w:w w:val="16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27574"/>
          <w:spacing w:val="0"/>
          <w:w w:val="14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</w:sectPr>
      </w:pPr>
      <w:rPr/>
    </w:p>
    <w:p>
      <w:pPr>
        <w:spacing w:before="36" w:after="0" w:line="240" w:lineRule="auto"/>
        <w:ind w:left="3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8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9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85" w:lineRule="auto"/>
        <w:ind w:left="551" w:right="-51" w:firstLine="-21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AraçGereç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6" w:lineRule="exact"/>
        <w:ind w:left="3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restim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</w:rPr>
        <w:t>!Bedeli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0"/>
          <w:w w:val="16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  <w:cols w:num="3" w:equalWidth="0">
            <w:col w:w="1750" w:space="352"/>
            <w:col w:w="1017" w:space="3547"/>
            <w:col w:w="4274"/>
          </w:cols>
        </w:sectPr>
      </w:pPr>
      <w:rPr/>
    </w:p>
    <w:p>
      <w:pPr>
        <w:spacing w:before="61" w:after="0" w:line="240" w:lineRule="auto"/>
        <w:ind w:left="34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7" w:after="0" w:line="214" w:lineRule="exact"/>
        <w:ind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1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19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\Saati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:15.29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  <w:cols w:num="2" w:equalWidth="0">
            <w:col w:w="1508" w:space="593"/>
            <w:col w:w="8839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32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82"/>
        </w:rPr>
        <w:t>Varsa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30" w:after="0" w:line="240" w:lineRule="auto"/>
        <w:ind w:right="-67"/>
        <w:jc w:val="left"/>
        <w:tabs>
          <w:tab w:pos="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3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72" w:lineRule="exact"/>
        <w:ind w:left="1481" w:right="-20"/>
        <w:jc w:val="left"/>
        <w:tabs>
          <w:tab w:pos="2280" w:val="left"/>
          <w:tab w:pos="2660" w:val="left"/>
        </w:tabs>
        <w:rPr>
          <w:rFonts w:ascii="Times New Roman" w:hAnsi="Times New Roman" w:cs="Times New Roman" w:eastAsia="Times New Roman"/>
          <w:sz w:val="105"/>
          <w:szCs w:val="105"/>
        </w:rPr>
      </w:pPr>
      <w:rPr/>
      <w:r>
        <w:rPr>
          <w:rFonts w:ascii="Arial" w:hAnsi="Arial" w:cs="Arial" w:eastAsia="Arial"/>
          <w:sz w:val="47"/>
          <w:szCs w:val="47"/>
          <w:color w:val="2F3656"/>
          <w:w w:val="37"/>
          <w:i/>
          <w:position w:val="-68"/>
        </w:rPr>
        <w:t>N}J</w:t>
      </w:r>
      <w:r>
        <w:rPr>
          <w:rFonts w:ascii="Arial" w:hAnsi="Arial" w:cs="Arial" w:eastAsia="Arial"/>
          <w:sz w:val="47"/>
          <w:szCs w:val="47"/>
          <w:color w:val="2F3656"/>
          <w:spacing w:val="-125"/>
          <w:w w:val="38"/>
          <w:i/>
          <w:position w:val="-68"/>
        </w:rPr>
        <w:t>_</w:t>
      </w:r>
      <w:r>
        <w:rPr>
          <w:rFonts w:ascii="Arial" w:hAnsi="Arial" w:cs="Arial" w:eastAsia="Arial"/>
          <w:sz w:val="47"/>
          <w:szCs w:val="47"/>
          <w:color w:val="2F3656"/>
          <w:spacing w:val="0"/>
          <w:w w:val="69"/>
          <w:i/>
          <w:position w:val="-68"/>
        </w:rPr>
        <w:t>Jı</w:t>
      </w:r>
      <w:r>
        <w:rPr>
          <w:rFonts w:ascii="Arial" w:hAnsi="Arial" w:cs="Arial" w:eastAsia="Arial"/>
          <w:sz w:val="47"/>
          <w:szCs w:val="47"/>
          <w:color w:val="2F3656"/>
          <w:spacing w:val="0"/>
          <w:w w:val="100"/>
          <w:i/>
          <w:position w:val="-68"/>
        </w:rPr>
        <w:tab/>
      </w:r>
      <w:r>
        <w:rPr>
          <w:rFonts w:ascii="Arial" w:hAnsi="Arial" w:cs="Arial" w:eastAsia="Arial"/>
          <w:sz w:val="47"/>
          <w:szCs w:val="47"/>
          <w:color w:val="2F3656"/>
          <w:spacing w:val="0"/>
          <w:w w:val="100"/>
          <w:i/>
          <w:position w:val="-68"/>
        </w:rPr>
      </w:r>
      <w:r>
        <w:rPr>
          <w:rFonts w:ascii="Arial" w:hAnsi="Arial" w:cs="Arial" w:eastAsia="Arial"/>
          <w:sz w:val="30"/>
          <w:szCs w:val="30"/>
          <w:color w:val="2F3656"/>
          <w:spacing w:val="0"/>
          <w:w w:val="100"/>
          <w:position w:val="-68"/>
        </w:rPr>
        <w:t>p</w:t>
      </w:r>
      <w:r>
        <w:rPr>
          <w:rFonts w:ascii="Arial" w:hAnsi="Arial" w:cs="Arial" w:eastAsia="Arial"/>
          <w:sz w:val="30"/>
          <w:szCs w:val="30"/>
          <w:color w:val="2F3656"/>
          <w:spacing w:val="-72"/>
          <w:w w:val="100"/>
          <w:position w:val="-68"/>
        </w:rPr>
        <w:t> </w:t>
      </w:r>
      <w:r>
        <w:rPr>
          <w:rFonts w:ascii="Arial" w:hAnsi="Arial" w:cs="Arial" w:eastAsia="Arial"/>
          <w:sz w:val="30"/>
          <w:szCs w:val="30"/>
          <w:color w:val="2F3656"/>
          <w:spacing w:val="0"/>
          <w:w w:val="100"/>
          <w:position w:val="-68"/>
        </w:rPr>
        <w:tab/>
      </w:r>
      <w:r>
        <w:rPr>
          <w:rFonts w:ascii="Arial" w:hAnsi="Arial" w:cs="Arial" w:eastAsia="Arial"/>
          <w:sz w:val="30"/>
          <w:szCs w:val="30"/>
          <w:color w:val="2F3656"/>
          <w:spacing w:val="-25"/>
          <w:w w:val="142"/>
          <w:position w:val="-68"/>
        </w:rPr>
        <w:t>}</w:t>
      </w:r>
      <w:r>
        <w:rPr>
          <w:rFonts w:ascii="Arial" w:hAnsi="Arial" w:cs="Arial" w:eastAsia="Arial"/>
          <w:sz w:val="30"/>
          <w:szCs w:val="30"/>
          <w:color w:val="1623A5"/>
          <w:spacing w:val="0"/>
          <w:w w:val="58"/>
          <w:position w:val="-68"/>
        </w:rPr>
        <w:t>,</w:t>
      </w:r>
      <w:r>
        <w:rPr>
          <w:rFonts w:ascii="Arial" w:hAnsi="Arial" w:cs="Arial" w:eastAsia="Arial"/>
          <w:sz w:val="30"/>
          <w:szCs w:val="30"/>
          <w:color w:val="1623A5"/>
          <w:spacing w:val="-40"/>
          <w:w w:val="100"/>
          <w:position w:val="-68"/>
        </w:rPr>
        <w:t> </w:t>
      </w:r>
      <w:r>
        <w:rPr>
          <w:rFonts w:ascii="Times New Roman" w:hAnsi="Times New Roman" w:cs="Times New Roman" w:eastAsia="Times New Roman"/>
          <w:sz w:val="105"/>
          <w:szCs w:val="105"/>
          <w:color w:val="2A3372"/>
          <w:spacing w:val="0"/>
          <w:w w:val="53"/>
          <w:i/>
          <w:position w:val="-68"/>
        </w:rPr>
        <w:t>w</w:t>
      </w:r>
      <w:r>
        <w:rPr>
          <w:rFonts w:ascii="Times New Roman" w:hAnsi="Times New Roman" w:cs="Times New Roman" w:eastAsia="Times New Roman"/>
          <w:sz w:val="105"/>
          <w:szCs w:val="105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w w:val="103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38" w:lineRule="atLeast"/>
        <w:ind w:left="163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3"/>
          <w:w w:val="59"/>
        </w:rPr>
        <w:t>1</w:t>
      </w:r>
      <w:r>
        <w:rPr>
          <w:rFonts w:ascii="Arial" w:hAnsi="Arial" w:cs="Arial" w:eastAsia="Arial"/>
          <w:sz w:val="39"/>
          <w:szCs w:val="39"/>
          <w:color w:val="525B75"/>
          <w:spacing w:val="0"/>
          <w:w w:val="59"/>
          <w:i/>
        </w:rPr>
        <w:t>p</w:t>
      </w:r>
      <w:r>
        <w:rPr>
          <w:rFonts w:ascii="Arial" w:hAnsi="Arial" w:cs="Arial" w:eastAsia="Arial"/>
          <w:sz w:val="39"/>
          <w:szCs w:val="39"/>
          <w:color w:val="525B75"/>
          <w:spacing w:val="-63"/>
          <w:w w:val="59"/>
          <w:i/>
        </w:rPr>
        <w:t> </w:t>
      </w:r>
      <w:r>
        <w:rPr>
          <w:rFonts w:ascii="Arial" w:hAnsi="Arial" w:cs="Arial" w:eastAsia="Arial"/>
          <w:sz w:val="39"/>
          <w:szCs w:val="39"/>
          <w:color w:val="525B75"/>
          <w:spacing w:val="0"/>
          <w:w w:val="100"/>
          <w:i/>
        </w:rPr>
        <w:tab/>
      </w:r>
      <w:r>
        <w:rPr>
          <w:rFonts w:ascii="Arial" w:hAnsi="Arial" w:cs="Arial" w:eastAsia="Arial"/>
          <w:sz w:val="39"/>
          <w:szCs w:val="39"/>
          <w:color w:val="525B75"/>
          <w:spacing w:val="0"/>
          <w:w w:val="100"/>
          <w:i/>
        </w:rPr>
      </w:r>
      <w:r>
        <w:rPr>
          <w:rFonts w:ascii="Arial" w:hAnsi="Arial" w:cs="Arial" w:eastAsia="Arial"/>
          <w:sz w:val="38"/>
          <w:szCs w:val="38"/>
          <w:color w:val="464848"/>
          <w:spacing w:val="0"/>
          <w:w w:val="100"/>
          <w:i/>
        </w:rPr>
        <w:t>g</w:t>
      </w:r>
      <w:r>
        <w:rPr>
          <w:rFonts w:ascii="Arial" w:hAnsi="Arial" w:cs="Arial" w:eastAsia="Arial"/>
          <w:sz w:val="38"/>
          <w:szCs w:val="38"/>
          <w:color w:val="464848"/>
          <w:spacing w:val="-35"/>
          <w:w w:val="100"/>
          <w:i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59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  <w:cols w:num="3" w:equalWidth="0">
            <w:col w:w="758" w:space="226"/>
            <w:col w:w="3940" w:space="3409"/>
            <w:col w:w="2607"/>
          </w:cols>
        </w:sectPr>
      </w:pPr>
      <w:rPr/>
    </w:p>
    <w:p>
      <w:pPr>
        <w:spacing w:before="0" w:after="0" w:line="394" w:lineRule="atLeast"/>
        <w:ind w:left="224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623A5"/>
          <w:spacing w:val="0"/>
          <w:w w:val="194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03" w:lineRule="atLeast"/>
        <w:ind w:left="-34" w:right="472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40" w:lineRule="auto"/>
        <w:ind w:left="209" w:right="505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460" w:right="520"/>
          <w:cols w:num="2" w:equalWidth="0">
            <w:col w:w="3961" w:space="749"/>
            <w:col w:w="6230"/>
          </w:cols>
        </w:sectPr>
      </w:pPr>
      <w:rPr/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74" w:lineRule="auto"/>
        <w:ind w:left="374" w:right="-51" w:firstLine="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itfai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1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583" w:lineRule="exact"/>
        <w:ind w:left="-59" w:right="-79"/>
        <w:jc w:val="center"/>
        <w:tabs>
          <w:tab w:pos="2620" w:val="left"/>
        </w:tabs>
        <w:rPr>
          <w:rFonts w:ascii="Times New Roman" w:hAnsi="Times New Roman" w:cs="Times New Roman" w:eastAsia="Times New Roman"/>
          <w:sz w:val="52"/>
          <w:szCs w:val="5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6"/>
          <w:szCs w:val="46"/>
          <w:color w:val="313131"/>
          <w:spacing w:val="-47"/>
          <w:w w:val="135"/>
        </w:rPr>
        <w:t>,</w:t>
      </w:r>
      <w:r>
        <w:rPr>
          <w:rFonts w:ascii="Times New Roman" w:hAnsi="Times New Roman" w:cs="Times New Roman" w:eastAsia="Times New Roman"/>
          <w:sz w:val="46"/>
          <w:szCs w:val="46"/>
          <w:color w:val="2F3656"/>
          <w:spacing w:val="-269"/>
          <w:w w:val="135"/>
        </w:rPr>
        <w:t>J</w:t>
      </w:r>
      <w:r>
        <w:rPr>
          <w:rFonts w:ascii="Times New Roman" w:hAnsi="Times New Roman" w:cs="Times New Roman" w:eastAsia="Times New Roman"/>
          <w:sz w:val="46"/>
          <w:szCs w:val="46"/>
          <w:color w:val="313131"/>
          <w:spacing w:val="0"/>
          <w:w w:val="135"/>
        </w:rPr>
        <w:t>':t:</w:t>
      </w:r>
      <w:r>
        <w:rPr>
          <w:rFonts w:ascii="Times New Roman" w:hAnsi="Times New Roman" w:cs="Times New Roman" w:eastAsia="Times New Roman"/>
          <w:sz w:val="46"/>
          <w:szCs w:val="46"/>
          <w:color w:val="313131"/>
          <w:spacing w:val="-4"/>
          <w:w w:val="135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313131"/>
          <w:spacing w:val="0"/>
          <w:w w:val="177"/>
        </w:rPr>
        <w:t>;,,</w:t>
      </w:r>
      <w:r>
        <w:rPr>
          <w:rFonts w:ascii="Times New Roman" w:hAnsi="Times New Roman" w:cs="Times New Roman" w:eastAsia="Times New Roman"/>
          <w:sz w:val="46"/>
          <w:szCs w:val="46"/>
          <w:color w:val="313131"/>
          <w:spacing w:val="-196"/>
          <w:w w:val="177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6"/>
          <w:szCs w:val="46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52"/>
          <w:szCs w:val="52"/>
          <w:color w:val="2A3372"/>
          <w:spacing w:val="0"/>
          <w:w w:val="177"/>
          <w:i/>
        </w:rPr>
        <w:t>L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8" w:lineRule="exact"/>
        <w:ind w:left="1498" w:right="1485"/>
        <w:jc w:val="center"/>
        <w:rPr>
          <w:rFonts w:ascii="Arial" w:hAnsi="Arial" w:cs="Arial" w:eastAsia="Arial"/>
          <w:sz w:val="44"/>
          <w:szCs w:val="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4.001877pt;margin-top:4.712423pt;width:18.538301pt;height:38.0pt;mso-position-horizontal-relative:page;mso-position-vertical-relative:paragraph;z-index:-12852" type="#_x0000_t202" filled="f" stroked="f">
            <v:textbox inset="0,0,0,0">
              <w:txbxContent>
                <w:p>
                  <w:pPr>
                    <w:spacing w:before="0" w:after="0" w:line="760" w:lineRule="exact"/>
                    <w:ind w:right="-154"/>
                    <w:jc w:val="left"/>
                    <w:rPr>
                      <w:rFonts w:ascii="Times New Roman" w:hAnsi="Times New Roman" w:cs="Times New Roman" w:eastAsia="Times New Roman"/>
                      <w:sz w:val="76"/>
                      <w:szCs w:val="7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2A3372"/>
                      <w:spacing w:val="0"/>
                      <w:w w:val="54"/>
                      <w:i/>
                    </w:rPr>
                    <w:t>/V</w:t>
                  </w:r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4"/>
          <w:szCs w:val="44"/>
          <w:color w:val="2A3372"/>
          <w:spacing w:val="0"/>
          <w:w w:val="87"/>
          <w:i/>
          <w:position w:val="-39"/>
        </w:rPr>
        <w:t>j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4" w:lineRule="atLeast"/>
        <w:ind w:right="-85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727574"/>
          <w:spacing w:val="-11"/>
          <w:w w:val="31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464848"/>
          <w:spacing w:val="-11"/>
          <w:w w:val="77"/>
        </w:rPr>
      </w:r>
      <w:r>
        <w:rPr>
          <w:rFonts w:ascii="Times New Roman" w:hAnsi="Times New Roman" w:cs="Times New Roman" w:eastAsia="Times New Roman"/>
          <w:sz w:val="24"/>
          <w:szCs w:val="24"/>
          <w:color w:val="464848"/>
          <w:spacing w:val="-41"/>
          <w:w w:val="77"/>
          <w:emboss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464848"/>
          <w:spacing w:val="-41"/>
          <w:w w:val="77"/>
          <w:emboss/>
        </w:rPr>
      </w:r>
      <w:r>
        <w:rPr>
          <w:rFonts w:ascii="Times New Roman" w:hAnsi="Times New Roman" w:cs="Times New Roman" w:eastAsia="Times New Roman"/>
          <w:sz w:val="24"/>
          <w:szCs w:val="24"/>
          <w:color w:val="464848"/>
          <w:spacing w:val="-41"/>
          <w:w w:val="77"/>
        </w:rPr>
      </w:r>
      <w:r>
        <w:rPr>
          <w:rFonts w:ascii="Times New Roman" w:hAnsi="Times New Roman" w:cs="Times New Roman" w:eastAsia="Times New Roman"/>
          <w:sz w:val="24"/>
          <w:szCs w:val="24"/>
          <w:color w:val="464848"/>
          <w:spacing w:val="-41"/>
          <w:w w:val="77"/>
        </w:rPr>
      </w:r>
      <w:r>
        <w:rPr>
          <w:rFonts w:ascii="Arial" w:hAnsi="Arial" w:cs="Arial" w:eastAsia="Arial"/>
          <w:sz w:val="18"/>
          <w:szCs w:val="18"/>
          <w:color w:val="8E9090"/>
          <w:spacing w:val="0"/>
          <w:w w:val="59"/>
          <w:position w:val="-5"/>
        </w:rPr>
        <w:t>'</w:t>
      </w:r>
      <w:r>
        <w:rPr>
          <w:rFonts w:ascii="Arial" w:hAnsi="Arial" w:cs="Arial" w:eastAsia="Arial"/>
          <w:sz w:val="18"/>
          <w:szCs w:val="18"/>
          <w:color w:val="8E9090"/>
          <w:spacing w:val="-36"/>
          <w:w w:val="59"/>
          <w:position w:val="-5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464848"/>
          <w:spacing w:val="-48"/>
          <w:w w:val="77"/>
          <w:position w:val="0"/>
        </w:rPr>
        <w:t>•</w:t>
      </w:r>
      <w:r>
        <w:rPr>
          <w:rFonts w:ascii="Arial" w:hAnsi="Arial" w:cs="Arial" w:eastAsia="Arial"/>
          <w:sz w:val="18"/>
          <w:szCs w:val="18"/>
          <w:color w:val="8E9090"/>
          <w:spacing w:val="0"/>
          <w:w w:val="59"/>
          <w:position w:val="-5"/>
        </w:rPr>
        <w:t>'</w:t>
      </w:r>
      <w:r>
        <w:rPr>
          <w:rFonts w:ascii="Arial" w:hAnsi="Arial" w:cs="Arial" w:eastAsia="Arial"/>
          <w:sz w:val="18"/>
          <w:szCs w:val="18"/>
          <w:color w:val="8E9090"/>
          <w:spacing w:val="-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64848"/>
          <w:spacing w:val="0"/>
          <w:w w:val="69"/>
          <w:position w:val="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464848"/>
          <w:spacing w:val="-23"/>
          <w:w w:val="69"/>
          <w:position w:val="0"/>
        </w:rPr>
        <w:t>t</w:t>
      </w:r>
      <w:r>
        <w:rPr>
          <w:rFonts w:ascii="Arial" w:hAnsi="Arial" w:cs="Arial" w:eastAsia="Arial"/>
          <w:sz w:val="28"/>
          <w:szCs w:val="28"/>
          <w:color w:val="8E9090"/>
          <w:spacing w:val="-22"/>
          <w:w w:val="69"/>
          <w:position w:val="-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64848"/>
          <w:spacing w:val="0"/>
          <w:w w:val="69"/>
          <w:position w:val="0"/>
        </w:rPr>
        <w:t>tai</w:t>
      </w:r>
      <w:r>
        <w:rPr>
          <w:rFonts w:ascii="Times New Roman" w:hAnsi="Times New Roman" w:cs="Times New Roman" w:eastAsia="Times New Roman"/>
          <w:sz w:val="24"/>
          <w:szCs w:val="24"/>
          <w:color w:val="464848"/>
          <w:spacing w:val="0"/>
          <w:w w:val="69"/>
          <w:position w:val="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color w:val="464848"/>
          <w:spacing w:val="17"/>
          <w:w w:val="69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A1A5A3"/>
          <w:spacing w:val="0"/>
          <w:w w:val="191"/>
          <w:position w:val="-5"/>
        </w:rPr>
        <w:t>\</w:t>
      </w:r>
      <w:r>
        <w:rPr>
          <w:rFonts w:ascii="Arial" w:hAnsi="Arial" w:cs="Arial" w:eastAsia="Arial"/>
          <w:sz w:val="14"/>
          <w:szCs w:val="14"/>
          <w:color w:val="A1A5A3"/>
          <w:spacing w:val="0"/>
          <w:w w:val="191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A1A5A3"/>
          <w:spacing w:val="5"/>
          <w:w w:val="191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64848"/>
          <w:spacing w:val="0"/>
          <w:w w:val="60"/>
          <w:position w:val="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8" w:lineRule="exact"/>
        <w:ind w:right="-20"/>
        <w:jc w:val="left"/>
        <w:rPr>
          <w:rFonts w:ascii="Arial" w:hAnsi="Arial" w:cs="Arial" w:eastAsia="Arial"/>
          <w:sz w:val="71"/>
          <w:szCs w:val="71"/>
        </w:rPr>
      </w:pPr>
      <w:rPr/>
      <w:r>
        <w:rPr/>
        <w:pict>
          <v:shape style="position:absolute;margin-left:449.279999pt;margin-top:-6.038367pt;width:79.680pt;height:21.120001pt;mso-position-horizontal-relative:page;mso-position-vertical-relative:paragraph;z-index:-12857" type="#_x0000_t75">
            <v:imagedata r:id="rId11" o:title=""/>
          </v:shape>
        </w:pict>
      </w:r>
      <w:r>
        <w:rPr>
          <w:rFonts w:ascii="Arial" w:hAnsi="Arial" w:cs="Arial" w:eastAsia="Arial"/>
          <w:sz w:val="18"/>
          <w:szCs w:val="18"/>
          <w:color w:val="464848"/>
          <w:spacing w:val="-115"/>
          <w:w w:val="97"/>
          <w:position w:val="-53"/>
        </w:rPr>
        <w:t>&amp;</w:t>
      </w:r>
      <w:r>
        <w:rPr>
          <w:rFonts w:ascii="Arial" w:hAnsi="Arial" w:cs="Arial" w:eastAsia="Arial"/>
          <w:sz w:val="18"/>
          <w:szCs w:val="18"/>
          <w:color w:val="A1A5A3"/>
          <w:spacing w:val="4"/>
          <w:w w:val="181"/>
          <w:position w:val="-53"/>
        </w:rPr>
        <w:t>·</w:t>
      </w:r>
      <w:r>
        <w:rPr>
          <w:rFonts w:ascii="Arial" w:hAnsi="Arial" w:cs="Arial" w:eastAsia="Arial"/>
          <w:sz w:val="18"/>
          <w:szCs w:val="18"/>
          <w:color w:val="464848"/>
          <w:spacing w:val="-73"/>
          <w:w w:val="97"/>
          <w:position w:val="-53"/>
        </w:rPr>
        <w:t>A</w:t>
      </w:r>
      <w:r>
        <w:rPr>
          <w:rFonts w:ascii="Arial" w:hAnsi="Arial" w:cs="Arial" w:eastAsia="Arial"/>
          <w:sz w:val="24"/>
          <w:szCs w:val="24"/>
          <w:color w:val="8E9090"/>
          <w:spacing w:val="-8"/>
          <w:w w:val="100"/>
          <w:position w:val="-58"/>
        </w:rPr>
        <w:t>-</w:t>
      </w:r>
      <w:r>
        <w:rPr>
          <w:rFonts w:ascii="Arial" w:hAnsi="Arial" w:cs="Arial" w:eastAsia="Arial"/>
          <w:sz w:val="18"/>
          <w:szCs w:val="18"/>
          <w:color w:val="464848"/>
          <w:spacing w:val="0"/>
          <w:w w:val="98"/>
          <w:position w:val="-53"/>
        </w:rPr>
        <w:t>ci</w:t>
      </w:r>
      <w:r>
        <w:rPr>
          <w:rFonts w:ascii="Arial" w:hAnsi="Arial" w:cs="Arial" w:eastAsia="Arial"/>
          <w:sz w:val="18"/>
          <w:szCs w:val="18"/>
          <w:color w:val="464848"/>
          <w:spacing w:val="1"/>
          <w:w w:val="98"/>
          <w:position w:val="-53"/>
        </w:rPr>
        <w:t>l</w:t>
      </w:r>
      <w:r>
        <w:rPr>
          <w:rFonts w:ascii="Arial" w:hAnsi="Arial" w:cs="Arial" w:eastAsia="Arial"/>
          <w:sz w:val="18"/>
          <w:szCs w:val="18"/>
          <w:color w:val="727574"/>
          <w:spacing w:val="0"/>
          <w:w w:val="205"/>
          <w:position w:val="-53"/>
        </w:rPr>
        <w:t>ı</w:t>
      </w:r>
      <w:r>
        <w:rPr>
          <w:rFonts w:ascii="Arial" w:hAnsi="Arial" w:cs="Arial" w:eastAsia="Arial"/>
          <w:sz w:val="18"/>
          <w:szCs w:val="18"/>
          <w:color w:val="727574"/>
          <w:spacing w:val="18"/>
          <w:w w:val="100"/>
          <w:position w:val="-53"/>
        </w:rPr>
        <w:t> </w:t>
      </w:r>
      <w:r>
        <w:rPr>
          <w:rFonts w:ascii="Arial" w:hAnsi="Arial" w:cs="Arial" w:eastAsia="Arial"/>
          <w:sz w:val="45"/>
          <w:szCs w:val="45"/>
          <w:color w:val="8E9090"/>
          <w:spacing w:val="0"/>
          <w:w w:val="51"/>
          <w:position w:val="-58"/>
        </w:rPr>
        <w:t>.</w:t>
      </w:r>
      <w:r>
        <w:rPr>
          <w:rFonts w:ascii="Arial" w:hAnsi="Arial" w:cs="Arial" w:eastAsia="Arial"/>
          <w:sz w:val="45"/>
          <w:szCs w:val="45"/>
          <w:color w:val="8E9090"/>
          <w:spacing w:val="0"/>
          <w:w w:val="51"/>
          <w:position w:val="-58"/>
        </w:rPr>
        <w:t> </w:t>
      </w:r>
      <w:r>
        <w:rPr>
          <w:rFonts w:ascii="Arial" w:hAnsi="Arial" w:cs="Arial" w:eastAsia="Arial"/>
          <w:sz w:val="45"/>
          <w:szCs w:val="45"/>
          <w:color w:val="8E9090"/>
          <w:spacing w:val="31"/>
          <w:w w:val="51"/>
          <w:position w:val="-58"/>
        </w:rPr>
        <w:t> </w:t>
      </w:r>
      <w:r>
        <w:rPr>
          <w:rFonts w:ascii="Arial" w:hAnsi="Arial" w:cs="Arial" w:eastAsia="Arial"/>
          <w:sz w:val="71"/>
          <w:szCs w:val="71"/>
          <w:color w:val="081DC6"/>
          <w:spacing w:val="0"/>
          <w:w w:val="100"/>
          <w:i/>
          <w:position w:val="-53"/>
        </w:rPr>
        <w:t>f</w:t>
      </w:r>
      <w:r>
        <w:rPr>
          <w:rFonts w:ascii="Arial" w:hAnsi="Arial" w:cs="Arial" w:eastAsia="Arial"/>
          <w:sz w:val="71"/>
          <w:szCs w:val="7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520"/>
          <w:cols w:num="4" w:equalWidth="0">
            <w:col w:w="702" w:space="1679"/>
            <w:col w:w="3195" w:space="2548"/>
            <w:col w:w="906" w:space="226"/>
            <w:col w:w="1684"/>
          </w:cols>
        </w:sectPr>
      </w:pPr>
      <w:rPr/>
    </w:p>
    <w:p>
      <w:pPr>
        <w:spacing w:before="0" w:after="0" w:line="184" w:lineRule="atLeast"/>
        <w:ind w:right="-20"/>
        <w:jc w:val="right"/>
        <w:tabs>
          <w:tab w:pos="1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YAN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9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6" w:after="0" w:line="240" w:lineRule="auto"/>
        <w:ind w:right="68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111"/>
        </w:rPr>
        <w:t>ltf</w:t>
      </w:r>
      <w:r>
        <w:rPr>
          <w:rFonts w:ascii="Arial" w:hAnsi="Arial" w:cs="Arial" w:eastAsia="Arial"/>
          <w:sz w:val="20"/>
          <w:szCs w:val="20"/>
          <w:color w:val="313131"/>
          <w:spacing w:val="56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En.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9" w:lineRule="atLeast"/>
        <w:ind w:left="-45" w:right="850"/>
        <w:jc w:val="center"/>
        <w:tabs>
          <w:tab w:pos="166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25B75"/>
          <w:spacing w:val="0"/>
          <w:w w:val="100"/>
        </w:rPr>
        <w:t>Bül</w:t>
      </w:r>
      <w:r>
        <w:rPr>
          <w:rFonts w:ascii="Times New Roman" w:hAnsi="Times New Roman" w:cs="Times New Roman" w:eastAsia="Times New Roman"/>
          <w:sz w:val="27"/>
          <w:szCs w:val="27"/>
          <w:color w:val="525B75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25B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25B75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8E9090"/>
          <w:spacing w:val="-35"/>
          <w:w w:val="68"/>
        </w:rPr>
        <w:t>·</w:t>
      </w:r>
      <w:r>
        <w:rPr>
          <w:rFonts w:ascii="Arial" w:hAnsi="Arial" w:cs="Arial" w:eastAsia="Arial"/>
          <w:sz w:val="34"/>
          <w:szCs w:val="34"/>
          <w:color w:val="727574"/>
          <w:spacing w:val="0"/>
          <w:w w:val="69"/>
        </w:rPr>
        <w:t>f't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78" w:after="0" w:line="267" w:lineRule="exact"/>
        <w:ind w:right="-20"/>
        <w:jc w:val="left"/>
        <w:tabs>
          <w:tab w:pos="580" w:val="left"/>
          <w:tab w:pos="10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606262"/>
          <w:spacing w:val="0"/>
          <w:w w:val="56"/>
          <w:position w:val="-5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606262"/>
          <w:spacing w:val="1"/>
          <w:w w:val="56"/>
          <w:position w:val="-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64848"/>
          <w:spacing w:val="0"/>
          <w:w w:val="56"/>
          <w:position w:val="-5"/>
        </w:rPr>
        <w:t>üct</w:t>
      </w:r>
      <w:r>
        <w:rPr>
          <w:rFonts w:ascii="Times New Roman" w:hAnsi="Times New Roman" w:cs="Times New Roman" w:eastAsia="Times New Roman"/>
          <w:sz w:val="23"/>
          <w:szCs w:val="23"/>
          <w:color w:val="464848"/>
          <w:spacing w:val="-31"/>
          <w:w w:val="56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6484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64848"/>
          <w:spacing w:val="0"/>
          <w:w w:val="100"/>
          <w:position w:val="-5"/>
        </w:rPr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9"/>
          <w:position w:val="-5"/>
        </w:rPr>
        <w:t>ı</w:t>
      </w:r>
      <w:r>
        <w:rPr>
          <w:rFonts w:ascii="Arial" w:hAnsi="Arial" w:cs="Arial" w:eastAsia="Arial"/>
          <w:sz w:val="24"/>
          <w:szCs w:val="24"/>
          <w:color w:val="313131"/>
          <w:spacing w:val="-45"/>
          <w:w w:val="100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606262"/>
          <w:spacing w:val="15"/>
          <w:w w:val="96"/>
          <w:position w:val="-5"/>
        </w:rPr>
        <w:t>.</w:t>
      </w:r>
      <w:r>
        <w:rPr>
          <w:rFonts w:ascii="Arial" w:hAnsi="Arial" w:cs="Arial" w:eastAsia="Arial"/>
          <w:sz w:val="24"/>
          <w:szCs w:val="24"/>
          <w:color w:val="A1A5A3"/>
          <w:spacing w:val="0"/>
          <w:w w:val="38"/>
          <w:position w:val="-5"/>
        </w:rPr>
        <w:t>.</w:t>
      </w:r>
      <w:r>
        <w:rPr>
          <w:rFonts w:ascii="Arial" w:hAnsi="Arial" w:cs="Arial" w:eastAsia="Arial"/>
          <w:sz w:val="24"/>
          <w:szCs w:val="24"/>
          <w:color w:val="A1A5A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4"/>
          <w:szCs w:val="24"/>
          <w:color w:val="A1A5A3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6"/>
          <w:szCs w:val="6"/>
          <w:color w:val="8E9090"/>
          <w:spacing w:val="-5"/>
          <w:w w:val="134"/>
          <w:i/>
          <w:position w:val="-5"/>
        </w:rPr>
        <w:t>J</w:t>
      </w:r>
      <w:r>
        <w:rPr>
          <w:rFonts w:ascii="Times New Roman" w:hAnsi="Times New Roman" w:cs="Times New Roman" w:eastAsia="Times New Roman"/>
          <w:sz w:val="6"/>
          <w:szCs w:val="6"/>
          <w:color w:val="B3B5B3"/>
          <w:spacing w:val="0"/>
          <w:w w:val="226"/>
          <w:i/>
          <w:position w:val="-5"/>
        </w:rPr>
        <w:t>"</w:t>
      </w:r>
      <w:r>
        <w:rPr>
          <w:rFonts w:ascii="Times New Roman" w:hAnsi="Times New Roman" w:cs="Times New Roman" w:eastAsia="Times New Roman"/>
          <w:sz w:val="6"/>
          <w:szCs w:val="6"/>
          <w:color w:val="B3B5B3"/>
          <w:spacing w:val="0"/>
          <w:w w:val="100"/>
          <w:i/>
          <w:position w:val="-5"/>
        </w:rPr>
        <w:t>       </w:t>
      </w:r>
      <w:r>
        <w:rPr>
          <w:rFonts w:ascii="Times New Roman" w:hAnsi="Times New Roman" w:cs="Times New Roman" w:eastAsia="Times New Roman"/>
          <w:sz w:val="6"/>
          <w:szCs w:val="6"/>
          <w:color w:val="B3B5B3"/>
          <w:spacing w:val="1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1A5A3"/>
          <w:spacing w:val="-18"/>
          <w:w w:val="92"/>
          <w:position w:val="-5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27574"/>
          <w:spacing w:val="0"/>
          <w:w w:val="50"/>
          <w:position w:val="-5"/>
        </w:rPr>
        <w:t>wıcrr.n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9" w:right="925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A1A5A3"/>
          <w:spacing w:val="0"/>
          <w:w w:val="48"/>
          <w:i/>
          <w:position w:val="1"/>
        </w:rPr>
        <w:t>·:&gt;</w:t>
      </w:r>
      <w:r>
        <w:rPr>
          <w:rFonts w:ascii="Arial" w:hAnsi="Arial" w:cs="Arial" w:eastAsia="Arial"/>
          <w:sz w:val="23"/>
          <w:szCs w:val="23"/>
          <w:color w:val="A1A5A3"/>
          <w:spacing w:val="0"/>
          <w:w w:val="48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A1A5A3"/>
          <w:spacing w:val="30"/>
          <w:w w:val="48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8E9090"/>
          <w:spacing w:val="-13"/>
          <w:w w:val="117"/>
          <w:position w:val="1"/>
        </w:rPr>
        <w:t>.</w:t>
      </w:r>
      <w:r>
        <w:rPr>
          <w:rFonts w:ascii="Arial" w:hAnsi="Arial" w:cs="Arial" w:eastAsia="Arial"/>
          <w:sz w:val="13"/>
          <w:szCs w:val="13"/>
          <w:color w:val="8E9090"/>
          <w:spacing w:val="0"/>
          <w:w w:val="117"/>
          <w:i/>
          <w:position w:val="1"/>
        </w:rPr>
        <w:t>"!</w:t>
      </w:r>
      <w:r>
        <w:rPr>
          <w:rFonts w:ascii="Arial" w:hAnsi="Arial" w:cs="Arial" w:eastAsia="Arial"/>
          <w:sz w:val="13"/>
          <w:szCs w:val="13"/>
          <w:color w:val="8E9090"/>
          <w:spacing w:val="0"/>
          <w:w w:val="117"/>
          <w:i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8E9090"/>
          <w:spacing w:val="1"/>
          <w:w w:val="117"/>
          <w:i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A1A5A3"/>
          <w:spacing w:val="0"/>
          <w:w w:val="391"/>
          <w:position w:val="1"/>
        </w:rPr>
        <w:t>'</w:t>
      </w:r>
      <w:r>
        <w:rPr>
          <w:rFonts w:ascii="Arial" w:hAnsi="Arial" w:cs="Arial" w:eastAsia="Arial"/>
          <w:sz w:val="13"/>
          <w:szCs w:val="13"/>
          <w:color w:val="A1A5A3"/>
          <w:spacing w:val="8"/>
          <w:w w:val="391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525B75"/>
          <w:spacing w:val="0"/>
          <w:w w:val="153"/>
          <w:i/>
          <w:position w:val="1"/>
        </w:rPr>
        <w:t>1</w:t>
      </w:r>
      <w:r>
        <w:rPr>
          <w:rFonts w:ascii="Arial" w:hAnsi="Arial" w:cs="Arial" w:eastAsia="Arial"/>
          <w:sz w:val="23"/>
          <w:szCs w:val="23"/>
          <w:color w:val="525B75"/>
          <w:spacing w:val="-46"/>
          <w:w w:val="153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B3B5B3"/>
          <w:spacing w:val="0"/>
          <w:w w:val="46"/>
          <w:position w:val="1"/>
        </w:rPr>
        <w:t>,.</w:t>
      </w:r>
      <w:r>
        <w:rPr>
          <w:rFonts w:ascii="Arial" w:hAnsi="Arial" w:cs="Arial" w:eastAsia="Arial"/>
          <w:sz w:val="23"/>
          <w:szCs w:val="23"/>
          <w:color w:val="B3B5B3"/>
          <w:spacing w:val="0"/>
          <w:w w:val="46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B3B5B3"/>
          <w:spacing w:val="6"/>
          <w:w w:val="46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B3B5B3"/>
          <w:spacing w:val="-58"/>
          <w:w w:val="46"/>
          <w:i/>
          <w:position w:val="1"/>
        </w:rPr>
        <w:t>·</w:t>
      </w:r>
      <w:r>
        <w:rPr>
          <w:rFonts w:ascii="Arial" w:hAnsi="Arial" w:cs="Arial" w:eastAsia="Arial"/>
          <w:sz w:val="23"/>
          <w:szCs w:val="23"/>
          <w:color w:val="8E9090"/>
          <w:spacing w:val="0"/>
          <w:w w:val="72"/>
          <w:i/>
          <w:position w:val="1"/>
        </w:rPr>
        <w:t>·</w:t>
      </w:r>
      <w:r>
        <w:rPr>
          <w:rFonts w:ascii="Arial" w:hAnsi="Arial" w:cs="Arial" w:eastAsia="Arial"/>
          <w:sz w:val="23"/>
          <w:szCs w:val="23"/>
          <w:color w:val="8E9090"/>
          <w:spacing w:val="0"/>
          <w:w w:val="71"/>
          <w:i/>
          <w:position w:val="1"/>
        </w:rPr>
        <w:t>:</w:t>
      </w:r>
      <w:r>
        <w:rPr>
          <w:rFonts w:ascii="Arial" w:hAnsi="Arial" w:cs="Arial" w:eastAsia="Arial"/>
          <w:sz w:val="23"/>
          <w:szCs w:val="23"/>
          <w:color w:val="8E9090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8E9090"/>
          <w:spacing w:val="23"/>
          <w:w w:val="100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606262"/>
          <w:spacing w:val="0"/>
          <w:w w:val="100"/>
          <w:position w:val="1"/>
        </w:rPr>
        <w:t>,,</w:t>
      </w:r>
      <w:r>
        <w:rPr>
          <w:rFonts w:ascii="Arial" w:hAnsi="Arial" w:cs="Arial" w:eastAsia="Arial"/>
          <w:sz w:val="23"/>
          <w:szCs w:val="23"/>
          <w:color w:val="606262"/>
          <w:spacing w:val="38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8E9090"/>
          <w:spacing w:val="-45"/>
          <w:w w:val="81"/>
          <w:position w:val="1"/>
        </w:rPr>
        <w:t>·</w:t>
      </w:r>
      <w:r>
        <w:rPr>
          <w:rFonts w:ascii="Arial" w:hAnsi="Arial" w:cs="Arial" w:eastAsia="Arial"/>
          <w:sz w:val="23"/>
          <w:szCs w:val="23"/>
          <w:color w:val="8E9090"/>
          <w:spacing w:val="0"/>
          <w:w w:val="5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8E9090"/>
          <w:spacing w:val="-8"/>
          <w:w w:val="5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B3B5B3"/>
          <w:spacing w:val="0"/>
          <w:w w:val="12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3" w:after="0" w:line="48" w:lineRule="exact"/>
        <w:ind w:left="170" w:right="1061"/>
        <w:jc w:val="center"/>
        <w:tabs>
          <w:tab w:pos="620" w:val="left"/>
          <w:tab w:pos="13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14"/>
          <w:szCs w:val="14"/>
          <w:color w:val="727574"/>
          <w:spacing w:val="0"/>
          <w:w w:val="202"/>
          <w:position w:val="-9"/>
        </w:rPr>
        <w:t>"</w:t>
      </w:r>
      <w:r>
        <w:rPr>
          <w:rFonts w:ascii="Arial" w:hAnsi="Arial" w:cs="Arial" w:eastAsia="Arial"/>
          <w:sz w:val="14"/>
          <w:szCs w:val="14"/>
          <w:color w:val="727574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4"/>
          <w:szCs w:val="14"/>
          <w:color w:val="727574"/>
          <w:spacing w:val="0"/>
          <w:w w:val="100"/>
          <w:position w:val="-9"/>
        </w:rPr>
      </w:r>
      <w:r>
        <w:rPr>
          <w:rFonts w:ascii="Arial" w:hAnsi="Arial" w:cs="Arial" w:eastAsia="Arial"/>
          <w:sz w:val="14"/>
          <w:szCs w:val="14"/>
          <w:color w:val="B3B5B3"/>
          <w:spacing w:val="0"/>
          <w:w w:val="73"/>
          <w:i/>
          <w:position w:val="-9"/>
        </w:rPr>
        <w:t>J</w:t>
      </w:r>
      <w:r>
        <w:rPr>
          <w:rFonts w:ascii="Arial" w:hAnsi="Arial" w:cs="Arial" w:eastAsia="Arial"/>
          <w:sz w:val="14"/>
          <w:szCs w:val="14"/>
          <w:color w:val="B3B5B3"/>
          <w:spacing w:val="21"/>
          <w:w w:val="73"/>
          <w:i/>
          <w:position w:val="-9"/>
        </w:rPr>
        <w:t> </w:t>
      </w:r>
      <w:r>
        <w:rPr>
          <w:rFonts w:ascii="Arial" w:hAnsi="Arial" w:cs="Arial" w:eastAsia="Arial"/>
          <w:sz w:val="14"/>
          <w:szCs w:val="14"/>
          <w:color w:val="A1A5A3"/>
          <w:spacing w:val="14"/>
          <w:w w:val="194"/>
          <w:position w:val="-9"/>
        </w:rPr>
        <w:t>,</w:t>
      </w:r>
      <w:r>
        <w:rPr>
          <w:rFonts w:ascii="Arial" w:hAnsi="Arial" w:cs="Arial" w:eastAsia="Arial"/>
          <w:sz w:val="14"/>
          <w:szCs w:val="14"/>
          <w:color w:val="464848"/>
          <w:spacing w:val="0"/>
          <w:w w:val="194"/>
          <w:position w:val="-9"/>
        </w:rPr>
        <w:t>,</w:t>
      </w:r>
      <w:r>
        <w:rPr>
          <w:rFonts w:ascii="Arial" w:hAnsi="Arial" w:cs="Arial" w:eastAsia="Arial"/>
          <w:sz w:val="14"/>
          <w:szCs w:val="14"/>
          <w:color w:val="464848"/>
          <w:spacing w:val="0"/>
          <w:w w:val="194"/>
          <w:position w:val="-9"/>
        </w:rPr>
        <w:t> </w:t>
      </w:r>
      <w:r>
        <w:rPr>
          <w:rFonts w:ascii="Arial" w:hAnsi="Arial" w:cs="Arial" w:eastAsia="Arial"/>
          <w:sz w:val="14"/>
          <w:szCs w:val="14"/>
          <w:color w:val="464848"/>
          <w:spacing w:val="16"/>
          <w:w w:val="194"/>
          <w:position w:val="-9"/>
        </w:rPr>
        <w:t> </w:t>
      </w:r>
      <w:r>
        <w:rPr>
          <w:rFonts w:ascii="Arial" w:hAnsi="Arial" w:cs="Arial" w:eastAsia="Arial"/>
          <w:sz w:val="14"/>
          <w:szCs w:val="14"/>
          <w:color w:val="B3B5B3"/>
          <w:spacing w:val="0"/>
          <w:w w:val="81"/>
          <w:position w:val="-9"/>
        </w:rPr>
        <w:t>·,</w:t>
      </w:r>
      <w:r>
        <w:rPr>
          <w:rFonts w:ascii="Arial" w:hAnsi="Arial" w:cs="Arial" w:eastAsia="Arial"/>
          <w:sz w:val="14"/>
          <w:szCs w:val="14"/>
          <w:color w:val="B3B5B3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4"/>
          <w:szCs w:val="14"/>
          <w:color w:val="B3B5B3"/>
          <w:spacing w:val="0"/>
          <w:w w:val="100"/>
          <w:position w:val="-9"/>
        </w:rPr>
      </w:r>
      <w:r>
        <w:rPr>
          <w:rFonts w:ascii="Arial" w:hAnsi="Arial" w:cs="Arial" w:eastAsia="Arial"/>
          <w:sz w:val="14"/>
          <w:szCs w:val="14"/>
          <w:color w:val="A1A5A3"/>
          <w:spacing w:val="0"/>
          <w:w w:val="100"/>
          <w:i/>
          <w:position w:val="-9"/>
        </w:rPr>
        <w:t>:'·'</w:t>
      </w:r>
      <w:r>
        <w:rPr>
          <w:rFonts w:ascii="Arial" w:hAnsi="Arial" w:cs="Arial" w:eastAsia="Arial"/>
          <w:sz w:val="14"/>
          <w:szCs w:val="14"/>
          <w:color w:val="A1A5A3"/>
          <w:spacing w:val="0"/>
          <w:w w:val="100"/>
          <w:i/>
          <w:position w:val="-9"/>
        </w:rPr>
        <w:t> </w:t>
      </w:r>
      <w:r>
        <w:rPr>
          <w:rFonts w:ascii="Arial" w:hAnsi="Arial" w:cs="Arial" w:eastAsia="Arial"/>
          <w:sz w:val="14"/>
          <w:szCs w:val="14"/>
          <w:color w:val="A1A5A3"/>
          <w:spacing w:val="29"/>
          <w:w w:val="100"/>
          <w:i/>
          <w:position w:val="-9"/>
        </w:rPr>
        <w:t> </w:t>
      </w:r>
      <w:r>
        <w:rPr>
          <w:rFonts w:ascii="Arial" w:hAnsi="Arial" w:cs="Arial" w:eastAsia="Arial"/>
          <w:sz w:val="6"/>
          <w:szCs w:val="6"/>
          <w:color w:val="B3B5B3"/>
          <w:spacing w:val="0"/>
          <w:w w:val="264"/>
          <w:position w:val="-9"/>
        </w:rPr>
        <w:t>ı</w:t>
      </w:r>
      <w:r>
        <w:rPr>
          <w:rFonts w:ascii="Arial" w:hAnsi="Arial" w:cs="Arial" w:eastAsia="Arial"/>
          <w:sz w:val="6"/>
          <w:szCs w:val="6"/>
          <w:color w:val="B3B5B3"/>
          <w:spacing w:val="-14"/>
          <w:w w:val="264"/>
          <w:position w:val="-9"/>
        </w:rPr>
        <w:t> </w:t>
      </w:r>
      <w:r>
        <w:rPr>
          <w:rFonts w:ascii="Arial" w:hAnsi="Arial" w:cs="Arial" w:eastAsia="Arial"/>
          <w:sz w:val="6"/>
          <w:szCs w:val="6"/>
          <w:color w:val="B3B5B3"/>
          <w:spacing w:val="0"/>
          <w:w w:val="125"/>
          <w:position w:val="-9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460" w:right="520"/>
          <w:cols w:num="2" w:equalWidth="0">
            <w:col w:w="6227" w:space="1846"/>
            <w:col w:w="286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38.306103pt;margin-top:43.613583pt;width:526.039448pt;height:783.757785pt;mso-position-horizontal-relative:page;mso-position-vertical-relative:page;z-index:-12855" coordorigin="766,872" coordsize="10521,15675">
            <v:group style="position:absolute;left:782;top:896;width:10465;height:2" coordorigin="782,896" coordsize="10465,2">
              <v:shape style="position:absolute;left:782;top:896;width:10465;height:2" coordorigin="782,896" coordsize="10465,0" path="m782,896l11247,896e" filled="f" stroked="t" strokeweight=".698592pt" strokecolor="#5B5B5B">
                <v:path arrowok="t"/>
              </v:shape>
            </v:group>
            <v:group style="position:absolute;left:787;top:889;width:2;height:5332" coordorigin="787,889" coordsize="2,5332">
              <v:shape style="position:absolute;left:787;top:889;width:2;height:5332" coordorigin="787,889" coordsize="0,5332" path="m787,6221l787,889e" filled="f" stroked="t" strokeweight=".698592pt" strokecolor="#606060">
                <v:path arrowok="t"/>
              </v:shape>
            </v:group>
            <v:group style="position:absolute;left:2552;top:889;width:2;height:1522" coordorigin="2552,889" coordsize="2,1522">
              <v:shape style="position:absolute;left:2552;top:889;width:2;height:1522" coordorigin="2552,889" coordsize="0,1522" path="m2552,2411l2552,889e" filled="f" stroked="t" strokeweight=".698592pt" strokecolor="#7C7C7C">
                <v:path arrowok="t"/>
              </v:shape>
            </v:group>
            <v:group style="position:absolute;left:9207;top:879;width:2;height:1527" coordorigin="9207,879" coordsize="2,1527">
              <v:shape style="position:absolute;left:9207;top:879;width:2;height:1527" coordorigin="9207,879" coordsize="0,1527" path="m9207,2406l9207,879e" filled="f" stroked="t" strokeweight=".698592pt" strokecolor="#545454">
                <v:path arrowok="t"/>
              </v:shape>
            </v:group>
            <v:group style="position:absolute;left:778;top:2406;width:10479;height:2" coordorigin="778,2406" coordsize="10479,2">
              <v:shape style="position:absolute;left:778;top:2406;width:10479;height:2" coordorigin="778,2406" coordsize="10479,0" path="m778,2406l11257,2406e" filled="f" stroked="t" strokeweight=".698592pt" strokecolor="#545454">
                <v:path arrowok="t"/>
              </v:shape>
            </v:group>
            <v:group style="position:absolute;left:11261;top:2515;width:2;height:14026" coordorigin="11261,2515" coordsize="2,14026">
              <v:shape style="position:absolute;left:11261;top:2515;width:2;height:14026" coordorigin="11261,2515" coordsize="0,14026" path="m11261,16540l11261,2515e" filled="f" stroked="t" strokeweight=".698592pt" strokecolor="#606060">
                <v:path arrowok="t"/>
              </v:shape>
            </v:group>
            <v:group style="position:absolute;left:782;top:2642;width:10474;height:2" coordorigin="782,2642" coordsize="10474,2">
              <v:shape style="position:absolute;left:782;top:2642;width:10474;height:2" coordorigin="782,2642" coordsize="10474,0" path="m782,2642l11257,2642e" filled="f" stroked="t" strokeweight=".698592pt" strokecolor="#545454">
                <v:path arrowok="t"/>
              </v:shape>
            </v:group>
            <v:group style="position:absolute;left:778;top:2881;width:10484;height:2" coordorigin="778,2881" coordsize="10484,2">
              <v:shape style="position:absolute;left:778;top:2881;width:10484;height:2" coordorigin="778,2881" coordsize="10484,0" path="m778,2881l11261,2881e" filled="f" stroked="t" strokeweight=".698592pt" strokecolor="#575757">
                <v:path arrowok="t"/>
              </v:shape>
            </v:group>
            <v:group style="position:absolute;left:782;top:3122;width:10474;height:2" coordorigin="782,3122" coordsize="10474,2">
              <v:shape style="position:absolute;left:782;top:3122;width:10474;height:2" coordorigin="782,3122" coordsize="10474,0" path="m782,3122l11257,3122e" filled="f" stroked="t" strokeweight=".698592pt" strokecolor="#575757">
                <v:path arrowok="t"/>
              </v:shape>
            </v:group>
            <v:group style="position:absolute;left:778;top:3361;width:10484;height:2" coordorigin="778,3361" coordsize="10484,2">
              <v:shape style="position:absolute;left:778;top:3361;width:10484;height:2" coordorigin="778,3361" coordsize="10484,0" path="m778,3361l11261,3361e" filled="f" stroked="t" strokeweight=".698592pt" strokecolor="#545454">
                <v:path arrowok="t"/>
              </v:shape>
            </v:group>
            <v:group style="position:absolute;left:782;top:3602;width:10474;height:2" coordorigin="782,3602" coordsize="10474,2">
              <v:shape style="position:absolute;left:782;top:3602;width:10474;height:2" coordorigin="782,3602" coordsize="10474,0" path="m782,3602l11257,3602e" filled="f" stroked="t" strokeweight=".698592pt" strokecolor="#545454">
                <v:path arrowok="t"/>
              </v:shape>
            </v:group>
            <v:group style="position:absolute;left:4019;top:3597;width:2;height:775" coordorigin="4019,3597" coordsize="2,775">
              <v:shape style="position:absolute;left:4019;top:3597;width:2;height:775" coordorigin="4019,3597" coordsize="0,775" path="m4019,4373l4019,3597e" filled="f" stroked="t" strokeweight=".698592pt" strokecolor="#4F4F4F">
                <v:path arrowok="t"/>
              </v:shape>
            </v:group>
            <v:group style="position:absolute;left:7074;top:3976;width:4192;height:2" coordorigin="7074,3976" coordsize="4192,2">
              <v:shape style="position:absolute;left:7074;top:3976;width:4192;height:2" coordorigin="7074,3976" coordsize="4192,0" path="m7074,3976l11266,3976e" filled="f" stroked="t" strokeweight=".698592pt" strokecolor="#545454">
                <v:path arrowok="t"/>
              </v:shape>
            </v:group>
            <v:group style="position:absolute;left:7079;top:3597;width:2;height:771" coordorigin="7079,3597" coordsize="2,771">
              <v:shape style="position:absolute;left:7079;top:3597;width:2;height:771" coordorigin="7079,3597" coordsize="0,771" path="m7079,4368l7079,3597e" filled="f" stroked="t" strokeweight=".698592pt" strokecolor="#4B4B4B">
                <v:path arrowok="t"/>
              </v:shape>
            </v:group>
            <v:group style="position:absolute;left:2552;top:4358;width:2;height:12173" coordorigin="2552,4358" coordsize="2,12173">
              <v:shape style="position:absolute;left:2552;top:4358;width:2;height:12173" coordorigin="2552,4358" coordsize="0,12173" path="m2552,16531l2552,4358e" filled="f" stroked="t" strokeweight=".698592pt" strokecolor="#545454">
                <v:path arrowok="t"/>
              </v:shape>
            </v:group>
            <v:group style="position:absolute;left:782;top:4358;width:10479;height:2" coordorigin="782,4358" coordsize="10479,2">
              <v:shape style="position:absolute;left:782;top:4358;width:10479;height:2" coordorigin="782,4358" coordsize="10479,0" path="m782,4358l11261,4358e" filled="f" stroked="t" strokeweight=".698592pt" strokecolor="#575757">
                <v:path arrowok="t"/>
              </v:shape>
            </v:group>
            <v:group style="position:absolute;left:778;top:4647;width:10484;height:2" coordorigin="778,4647" coordsize="10484,2">
              <v:shape style="position:absolute;left:778;top:4647;width:10484;height:2" coordorigin="778,4647" coordsize="10484,0" path="m778,4647l11261,4647e" filled="f" stroked="t" strokeweight=".698592pt" strokecolor="#575757">
                <v:path arrowok="t"/>
              </v:shape>
            </v:group>
            <v:group style="position:absolute;left:2543;top:4883;width:8723;height:2" coordorigin="2543,4883" coordsize="8723,2">
              <v:shape style="position:absolute;left:2543;top:4883;width:8723;height:2" coordorigin="2543,4883" coordsize="8723,0" path="m2543,4883l11266,4883e" filled="f" stroked="t" strokeweight=".698592pt" strokecolor="#575757">
                <v:path arrowok="t"/>
              </v:shape>
            </v:group>
            <v:group style="position:absolute;left:5067;top:4831;width:2;height:2245" coordorigin="5067,4831" coordsize="2,2245">
              <v:shape style="position:absolute;left:5067;top:4831;width:2;height:2245" coordorigin="5067,4831" coordsize="0,2245" path="m5067,7077l5067,4831e" filled="f" stroked="t" strokeweight=".698592pt" strokecolor="#5B5B5B">
                <v:path arrowok="t"/>
              </v:shape>
            </v:group>
            <v:group style="position:absolute;left:5058;top:5384;width:6208;height:2" coordorigin="5058,5384" coordsize="6208,2">
              <v:shape style="position:absolute;left:5058;top:5384;width:6208;height:2" coordorigin="5058,5384" coordsize="6208,0" path="m5058,5384l11266,5384e" filled="f" stroked="t" strokeweight=".698592pt" strokecolor="#575757">
                <v:path arrowok="t"/>
              </v:shape>
            </v:group>
            <v:group style="position:absolute;left:5062;top:5635;width:6208;height:2" coordorigin="5062,5635" coordsize="6208,2">
              <v:shape style="position:absolute;left:5062;top:5635;width:6208;height:2" coordorigin="5062,5635" coordsize="6208,0" path="m5062,5635l11271,5635e" filled="f" stroked="t" strokeweight=".698592pt" strokecolor="#575757">
                <v:path arrowok="t"/>
              </v:shape>
            </v:group>
            <v:group style="position:absolute;left:5058;top:5885;width:6208;height:2" coordorigin="5058,5885" coordsize="6208,2">
              <v:shape style="position:absolute;left:5058;top:5885;width:6208;height:2" coordorigin="5058,5885" coordsize="6208,0" path="m5058,5885l11266,5885e" filled="f" stroked="t" strokeweight=".698592pt" strokecolor="#5B5B5B">
                <v:path arrowok="t"/>
              </v:shape>
            </v:group>
            <v:group style="position:absolute;left:2548;top:6836;width:8723;height:2" coordorigin="2548,6836" coordsize="8723,2">
              <v:shape style="position:absolute;left:2548;top:6836;width:8723;height:2" coordorigin="2548,6836" coordsize="8723,0" path="m2548,6836l11271,6836e" filled="f" stroked="t" strokeweight=".698592pt" strokecolor="#575757">
                <v:path arrowok="t"/>
              </v:shape>
            </v:group>
            <v:group style="position:absolute;left:2543;top:6126;width:8723;height:2" coordorigin="2543,6126" coordsize="8723,2">
              <v:shape style="position:absolute;left:2543;top:6126;width:8723;height:2" coordorigin="2543,6126" coordsize="8723,0" path="m2543,6126l11266,6126e" filled="f" stroked="t" strokeweight=".698592pt" strokecolor="#575757">
                <v:path arrowok="t"/>
              </v:shape>
            </v:group>
            <v:group style="position:absolute;left:7922;top:6358;width:2;height:719" coordorigin="7922,6358" coordsize="2,719">
              <v:shape style="position:absolute;left:7922;top:6358;width:2;height:719" coordorigin="7922,6358" coordsize="0,719" path="m7922,7077l7922,6358e" filled="f" stroked="t" strokeweight=".698592pt" strokecolor="#4F4F4F">
                <v:path arrowok="t"/>
              </v:shape>
            </v:group>
            <v:group style="position:absolute;left:997;top:6368;width:10274;height:2" coordorigin="997,6368" coordsize="10274,2">
              <v:shape style="position:absolute;left:997;top:6368;width:10274;height:2" coordorigin="997,6368" coordsize="10274,0" path="m997,6368l11271,6368e" filled="f" stroked="t" strokeweight=".698592pt" strokecolor="#575757">
                <v:path arrowok="t"/>
              </v:shape>
            </v:group>
            <v:group style="position:absolute;left:2543;top:7072;width:8728;height:2" coordorigin="2543,7072" coordsize="8728,2">
              <v:shape style="position:absolute;left:2543;top:7072;width:8728;height:2" coordorigin="2543,7072" coordsize="8728,0" path="m2543,7072l11271,7072e" filled="f" stroked="t" strokeweight=".698592pt" strokecolor="#575757">
                <v:path arrowok="t"/>
              </v:shape>
            </v:group>
            <v:group style="position:absolute;left:787;top:6538;width:2;height:4179" coordorigin="787,6538" coordsize="2,4179">
              <v:shape style="position:absolute;left:787;top:6538;width:2;height:4179" coordorigin="787,6538" coordsize="0,4179" path="m787,10717l787,6538e" filled="f" stroked="t" strokeweight=".698592pt" strokecolor="#545454">
                <v:path arrowok="t"/>
              </v:shape>
            </v:group>
            <v:group style="position:absolute;left:778;top:7308;width:10493;height:2" coordorigin="778,7308" coordsize="10493,2">
              <v:shape style="position:absolute;left:778;top:7308;width:10493;height:2" coordorigin="778,7308" coordsize="10493,0" path="m778,7308l11271,7308e" filled="f" stroked="t" strokeweight=".698592pt" strokecolor="#5B5B5B">
                <v:path arrowok="t"/>
              </v:shape>
            </v:group>
            <v:group style="position:absolute;left:5069;top:7767;width:2;height:766" coordorigin="5069,7767" coordsize="2,766">
              <v:shape style="position:absolute;left:5069;top:7767;width:2;height:766" coordorigin="5069,7767" coordsize="0,766" path="m5069,8533l5069,7767e" filled="f" stroked="t" strokeweight=".698592pt" strokecolor="#646464">
                <v:path arrowok="t"/>
              </v:shape>
            </v:group>
            <v:group style="position:absolute;left:778;top:7776;width:10493;height:2" coordorigin="778,7776" coordsize="10493,2">
              <v:shape style="position:absolute;left:778;top:7776;width:10493;height:2" coordorigin="778,7776" coordsize="10493,0" path="m778,7776l11271,7776e" filled="f" stroked="t" strokeweight=".698592pt" strokecolor="#575757">
                <v:path arrowok="t"/>
              </v:shape>
            </v:group>
            <v:group style="position:absolute;left:5058;top:8015;width:6217;height:2" coordorigin="5058,8015" coordsize="6217,2">
              <v:shape style="position:absolute;left:5058;top:8015;width:6217;height:2" coordorigin="5058,8015" coordsize="6217,0" path="m5058,8015l11275,8015e" filled="f" stroked="t" strokeweight=".698592pt" strokecolor="#575757">
                <v:path arrowok="t"/>
              </v:shape>
            </v:group>
            <v:group style="position:absolute;left:5062;top:8258;width:6208;height:2" coordorigin="5062,8258" coordsize="6208,2">
              <v:shape style="position:absolute;left:5062;top:8258;width:6208;height:2" coordorigin="5062,8258" coordsize="6208,0" path="m5062,8258l11271,8258e" filled="f" stroked="t" strokeweight=".698592pt" strokecolor="#575757">
                <v:path arrowok="t"/>
              </v:shape>
            </v:group>
            <v:group style="position:absolute;left:778;top:8523;width:10498;height:2" coordorigin="778,8523" coordsize="10498,2">
              <v:shape style="position:absolute;left:778;top:8523;width:10498;height:2" coordorigin="778,8523" coordsize="10498,0" path="m778,8523l11275,8523e" filled="f" stroked="t" strokeweight=".698592pt" strokecolor="#575757">
                <v:path arrowok="t"/>
              </v:shape>
            </v:group>
            <v:group style="position:absolute;left:778;top:9355;width:10498;height:2" coordorigin="778,9355" coordsize="10498,2">
              <v:shape style="position:absolute;left:778;top:9355;width:10498;height:2" coordorigin="778,9355" coordsize="10498,0" path="m778,9355l11275,9355e" filled="f" stroked="t" strokeweight=".698592pt" strokecolor="#575757">
                <v:path arrowok="t"/>
              </v:shape>
            </v:group>
            <v:group style="position:absolute;left:778;top:10225;width:10498;height:2" coordorigin="778,10225" coordsize="10498,2">
              <v:shape style="position:absolute;left:778;top:10225;width:10498;height:2" coordorigin="778,10225" coordsize="10498,0" path="m778,10225l11275,10225e" filled="f" stroked="t" strokeweight=".698592pt" strokecolor="#5B5B5B">
                <v:path arrowok="t"/>
              </v:shape>
            </v:group>
            <v:group style="position:absolute;left:773;top:10468;width:10507;height:2" coordorigin="773,10468" coordsize="10507,2">
              <v:shape style="position:absolute;left:773;top:10468;width:10507;height:2" coordorigin="773,10468" coordsize="10507,0" path="m773,10468l11280,10468e" filled="f" stroked="t" strokeweight=".698592pt" strokecolor="#5B5B5B">
                <v:path arrowok="t"/>
              </v:shape>
            </v:group>
            <v:group style="position:absolute;left:778;top:10712;width:10498;height:2" coordorigin="778,10712" coordsize="10498,2">
              <v:shape style="position:absolute;left:778;top:10712;width:10498;height:2" coordorigin="778,10712" coordsize="10498,0" path="m778,10712l11275,10712e" filled="f" stroked="t" strokeweight=".698592pt" strokecolor="#5B5B5B">
                <v:path arrowok="t"/>
              </v:shape>
            </v:group>
            <v:group style="position:absolute;left:787;top:11024;width:2;height:5498" coordorigin="787,11024" coordsize="2,5498">
              <v:shape style="position:absolute;left:787;top:11024;width:2;height:5498" coordorigin="787,11024" coordsize="0,5498" path="m787,16522l787,11024e" filled="f" stroked="t" strokeweight=".698592pt" strokecolor="#545454">
                <v:path arrowok="t"/>
              </v:shape>
            </v:group>
            <v:group style="position:absolute;left:778;top:11208;width:10502;height:2" coordorigin="778,11208" coordsize="10502,2">
              <v:shape style="position:absolute;left:778;top:11208;width:10502;height:2" coordorigin="778,11208" coordsize="10502,0" path="m778,11208l11280,11208e" filled="f" stroked="t" strokeweight=".698592pt" strokecolor="#5B5B5B">
                <v:path arrowok="t"/>
              </v:shape>
            </v:group>
            <v:group style="position:absolute;left:1313;top:11440;width:2;height:5082" coordorigin="1313,11440" coordsize="2,5082">
              <v:shape style="position:absolute;left:1313;top:11440;width:2;height:5082" coordorigin="1313,11440" coordsize="0,5082" path="m1313,16522l1313,11440e" filled="f" stroked="t" strokeweight=".698592pt" strokecolor="#4F4F4F">
                <v:path arrowok="t"/>
              </v:shape>
            </v:group>
            <v:group style="position:absolute;left:1891;top:11440;width:2;height:5086" coordorigin="1891,11440" coordsize="2,5086">
              <v:shape style="position:absolute;left:1891;top:11440;width:2;height:5086" coordorigin="1891,11440" coordsize="0,5086" path="m1891,16526l1891,11440e" filled="f" stroked="t" strokeweight=".698592pt" strokecolor="#545454">
                <v:path arrowok="t"/>
              </v:shape>
            </v:group>
            <v:group style="position:absolute;left:7498;top:11440;width:2;height:5096" coordorigin="7498,11440" coordsize="2,5096">
              <v:shape style="position:absolute;left:7498;top:11440;width:2;height:5096" coordorigin="7498,11440" coordsize="0,5096" path="m7498,16536l7498,11440e" filled="f" stroked="t" strokeweight=".698592pt" strokecolor="#575757">
                <v:path arrowok="t"/>
              </v:shape>
            </v:group>
            <v:group style="position:absolute;left:782;top:11447;width:10493;height:2" coordorigin="782,11447" coordsize="10493,2">
              <v:shape style="position:absolute;left:782;top:11447;width:10493;height:2" coordorigin="782,11447" coordsize="10493,0" path="m782,11447l11275,11447e" filled="f" stroked="t" strokeweight=".698592pt" strokecolor="#5B5B5B">
                <v:path arrowok="t"/>
              </v:shape>
            </v:group>
            <v:group style="position:absolute;left:782;top:11913;width:10493;height:2" coordorigin="782,11913" coordsize="10493,2">
              <v:shape style="position:absolute;left:782;top:11913;width:10493;height:2" coordorigin="782,11913" coordsize="10493,0" path="m782,11913l11275,11913e" filled="f" stroked="t" strokeweight=".698592pt" strokecolor="#5B5B5B">
                <v:path arrowok="t"/>
              </v:shape>
            </v:group>
            <v:group style="position:absolute;left:782;top:14059;width:1779;height:2" coordorigin="782,14059" coordsize="1779,2">
              <v:shape style="position:absolute;left:782;top:14059;width:1779;height:2" coordorigin="782,14059" coordsize="1779,0" path="m782,14059l2562,14059e" filled="f" stroked="t" strokeweight=".698592pt" strokecolor="#676767">
                <v:path arrowok="t"/>
              </v:shape>
            </v:group>
            <v:group style="position:absolute;left:3633;top:14451;width:2;height:756" coordorigin="3633,14451" coordsize="2,756">
              <v:shape style="position:absolute;left:3633;top:14451;width:2;height:756" coordorigin="3633,14451" coordsize="0,756" path="m3633,15207l3633,14451e" filled="f" stroked="t" strokeweight="2.095775pt" strokecolor="#3F4B87">
                <v:path arrowok="t"/>
              </v:shape>
            </v:group>
            <v:group style="position:absolute;left:778;top:16522;width:10502;height:2" coordorigin="778,16522" coordsize="10502,2">
              <v:shape style="position:absolute;left:778;top:16522;width:10502;height:2" coordorigin="778,16522" coordsize="10502,0" path="m778,16522l11280,16522e" filled="f" stroked="t" strokeweight=".698592pt" strokecolor="#777777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72.320007pt;margin-top:-10.169752pt;width:30.719999pt;height:5.76pt;mso-position-horizontal-relative:page;mso-position-vertical-relative:paragraph;z-index:-12856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-2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-7"/>
          <w:w w:val="9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alk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19" w:lineRule="exact"/>
        <w:ind w:right="-20"/>
        <w:jc w:val="left"/>
        <w:tabs>
          <w:tab w:pos="94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464848"/>
          <w:spacing w:val="0"/>
          <w:w w:val="82"/>
          <w:position w:val="-1"/>
        </w:rPr>
        <w:t>Abdt</w:t>
      </w:r>
      <w:r>
        <w:rPr>
          <w:rFonts w:ascii="Times New Roman" w:hAnsi="Times New Roman" w:cs="Times New Roman" w:eastAsia="Times New Roman"/>
          <w:sz w:val="28"/>
          <w:szCs w:val="28"/>
          <w:color w:val="464848"/>
          <w:spacing w:val="-5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525B75"/>
          <w:spacing w:val="0"/>
          <w:w w:val="51"/>
          <w:position w:val="-1"/>
        </w:rPr>
        <w:t>r.f</w:t>
      </w:r>
      <w:r>
        <w:rPr>
          <w:rFonts w:ascii="Times New Roman" w:hAnsi="Times New Roman" w:cs="Times New Roman" w:eastAsia="Times New Roman"/>
          <w:sz w:val="40"/>
          <w:szCs w:val="40"/>
          <w:color w:val="525B7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525B75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727574"/>
          <w:spacing w:val="11"/>
          <w:w w:val="252"/>
          <w:position w:val="-1"/>
        </w:rPr>
        <w:t>ı</w:t>
      </w:r>
      <w:r>
        <w:rPr>
          <w:rFonts w:ascii="Arial" w:hAnsi="Arial" w:cs="Arial" w:eastAsia="Arial"/>
          <w:sz w:val="43"/>
          <w:szCs w:val="43"/>
          <w:color w:val="525B75"/>
          <w:spacing w:val="0"/>
          <w:w w:val="50"/>
          <w:position w:val="-1"/>
        </w:rPr>
        <w:t>f{</w:t>
      </w:r>
      <w:r>
        <w:rPr>
          <w:rFonts w:ascii="Arial" w:hAnsi="Arial" w:cs="Arial" w:eastAsia="Arial"/>
          <w:sz w:val="43"/>
          <w:szCs w:val="43"/>
          <w:color w:val="525B75"/>
          <w:spacing w:val="5"/>
          <w:w w:val="51"/>
          <w:position w:val="-1"/>
        </w:rPr>
        <w:t>n</w:t>
      </w:r>
      <w:r>
        <w:rPr>
          <w:rFonts w:ascii="Arial" w:hAnsi="Arial" w:cs="Arial" w:eastAsia="Arial"/>
          <w:sz w:val="43"/>
          <w:szCs w:val="43"/>
          <w:color w:val="A1A5A3"/>
          <w:spacing w:val="0"/>
          <w:w w:val="26"/>
          <w:position w:val="-1"/>
        </w:rPr>
        <w:t>•</w:t>
      </w:r>
      <w:r>
        <w:rPr>
          <w:rFonts w:ascii="Arial" w:hAnsi="Arial" w:cs="Arial" w:eastAsia="Arial"/>
          <w:sz w:val="43"/>
          <w:szCs w:val="43"/>
          <w:color w:val="A1A5A3"/>
          <w:spacing w:val="-42"/>
          <w:w w:val="100"/>
          <w:position w:val="-1"/>
        </w:rPr>
        <w:t> </w:t>
      </w:r>
      <w:r>
        <w:rPr>
          <w:rFonts w:ascii="Arial" w:hAnsi="Arial" w:cs="Arial" w:eastAsia="Arial"/>
          <w:sz w:val="35"/>
          <w:szCs w:val="35"/>
          <w:color w:val="8E9090"/>
          <w:spacing w:val="3"/>
          <w:w w:val="70"/>
          <w:i/>
          <w:position w:val="-1"/>
        </w:rPr>
        <w:t>'</w:t>
      </w:r>
      <w:r>
        <w:rPr>
          <w:rFonts w:ascii="Arial" w:hAnsi="Arial" w:cs="Arial" w:eastAsia="Arial"/>
          <w:sz w:val="35"/>
          <w:szCs w:val="35"/>
          <w:color w:val="727574"/>
          <w:spacing w:val="0"/>
          <w:w w:val="57"/>
          <w:i/>
          <w:position w:val="-1"/>
        </w:rPr>
        <w:t>Q</w:t>
      </w:r>
      <w:r>
        <w:rPr>
          <w:rFonts w:ascii="Arial" w:hAnsi="Arial" w:cs="Arial" w:eastAsia="Arial"/>
          <w:sz w:val="35"/>
          <w:szCs w:val="35"/>
          <w:color w:val="727574"/>
          <w:spacing w:val="-10"/>
          <w:w w:val="57"/>
          <w:i/>
          <w:position w:val="-1"/>
        </w:rPr>
        <w:t>f</w:t>
      </w:r>
      <w:r>
        <w:rPr>
          <w:rFonts w:ascii="Arial" w:hAnsi="Arial" w:cs="Arial" w:eastAsia="Arial"/>
          <w:sz w:val="35"/>
          <w:szCs w:val="35"/>
          <w:color w:val="8E9090"/>
          <w:spacing w:val="-13"/>
          <w:w w:val="90"/>
          <w:i/>
          <w:position w:val="-1"/>
        </w:rPr>
        <w:t>'</w:t>
      </w:r>
      <w:r>
        <w:rPr>
          <w:rFonts w:ascii="Arial" w:hAnsi="Arial" w:cs="Arial" w:eastAsia="Arial"/>
          <w:sz w:val="35"/>
          <w:szCs w:val="35"/>
          <w:color w:val="525B75"/>
          <w:spacing w:val="0"/>
          <w:w w:val="142"/>
          <w:i/>
          <w:position w:val="-1"/>
        </w:rPr>
        <w:t>\</w:t>
      </w:r>
      <w:r>
        <w:rPr>
          <w:rFonts w:ascii="Arial" w:hAnsi="Arial" w:cs="Arial" w:eastAsia="Arial"/>
          <w:sz w:val="35"/>
          <w:szCs w:val="35"/>
          <w:color w:val="525B75"/>
          <w:spacing w:val="0"/>
          <w:w w:val="143"/>
          <w:i/>
          <w:position w:val="-1"/>
        </w:rPr>
        <w:t>J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849777pt;margin-top:-13.516203pt;width:18.099626pt;height:28pt;mso-position-horizontal-relative:page;mso-position-vertical-relative:paragraph;z-index:-12853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Times New Roman" w:hAnsi="Times New Roman" w:cs="Times New Roman" w:eastAsia="Times New Roman"/>
                      <w:sz w:val="56"/>
                      <w:szCs w:val="5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8E9090"/>
                      <w:spacing w:val="-1"/>
                      <w:w w:val="36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606262"/>
                      <w:spacing w:val="-17"/>
                      <w:w w:val="26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A1A5A3"/>
                      <w:spacing w:val="-3"/>
                      <w:w w:val="66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525B75"/>
                      <w:spacing w:val="0"/>
                      <w:w w:val="85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727574"/>
          <w:w w:val="48"/>
          <w:position w:val="1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727574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64848"/>
          <w:spacing w:val="0"/>
          <w:w w:val="60"/>
          <w:position w:val="1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464848"/>
          <w:spacing w:val="15"/>
          <w:w w:val="61"/>
          <w:position w:val="1"/>
        </w:rPr>
        <w:t>f</w:t>
      </w:r>
      <w:r>
        <w:rPr>
          <w:rFonts w:ascii="Times New Roman" w:hAnsi="Times New Roman" w:cs="Times New Roman" w:eastAsia="Times New Roman"/>
          <w:sz w:val="25"/>
          <w:szCs w:val="25"/>
          <w:color w:val="606262"/>
          <w:spacing w:val="-45"/>
          <w:w w:val="81"/>
          <w:position w:val="1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2A3372"/>
          <w:spacing w:val="-14"/>
          <w:w w:val="39"/>
          <w:position w:val="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525B75"/>
          <w:spacing w:val="-1"/>
          <w:w w:val="34"/>
          <w:position w:val="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464848"/>
          <w:spacing w:val="-59"/>
          <w:w w:val="62"/>
          <w:position w:val="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525B75"/>
          <w:spacing w:val="0"/>
          <w:w w:val="34"/>
          <w:position w:val="1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525B75"/>
          <w:spacing w:val="-18"/>
          <w:w w:val="34"/>
          <w:position w:val="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464848"/>
          <w:spacing w:val="-91"/>
          <w:w w:val="63"/>
          <w:position w:val="1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525B75"/>
          <w:spacing w:val="0"/>
          <w:w w:val="33"/>
          <w:position w:val="1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525B75"/>
          <w:spacing w:val="0"/>
          <w:w w:val="34"/>
          <w:position w:val="1"/>
        </w:rPr>
        <w:t>Jf</w:t>
      </w:r>
      <w:r>
        <w:rPr>
          <w:rFonts w:ascii="Times New Roman" w:hAnsi="Times New Roman" w:cs="Times New Roman" w:eastAsia="Times New Roman"/>
          <w:sz w:val="25"/>
          <w:szCs w:val="25"/>
          <w:color w:val="525B75"/>
          <w:spacing w:val="15"/>
          <w:w w:val="34"/>
          <w:position w:val="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F3656"/>
          <w:spacing w:val="0"/>
          <w:w w:val="45"/>
          <w:position w:val="1"/>
        </w:rPr>
        <w:t>U1411</w:t>
      </w:r>
      <w:r>
        <w:rPr>
          <w:rFonts w:ascii="Times New Roman" w:hAnsi="Times New Roman" w:cs="Times New Roman" w:eastAsia="Times New Roman"/>
          <w:sz w:val="25"/>
          <w:szCs w:val="25"/>
          <w:color w:val="2F3656"/>
          <w:spacing w:val="-73"/>
          <w:w w:val="44"/>
          <w:position w:val="1"/>
        </w:rPr>
        <w:t>W</w:t>
      </w:r>
      <w:r>
        <w:rPr>
          <w:rFonts w:ascii="Times New Roman" w:hAnsi="Times New Roman" w:cs="Times New Roman" w:eastAsia="Times New Roman"/>
          <w:sz w:val="25"/>
          <w:szCs w:val="25"/>
          <w:color w:val="525B75"/>
          <w:spacing w:val="7"/>
          <w:w w:val="52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727574"/>
          <w:spacing w:val="0"/>
          <w:w w:val="76"/>
          <w:position w:val="1"/>
        </w:rPr>
        <w:t>Bö</w:t>
      </w:r>
      <w:r>
        <w:rPr>
          <w:rFonts w:ascii="Arial" w:hAnsi="Arial" w:cs="Arial" w:eastAsia="Arial"/>
          <w:sz w:val="23"/>
          <w:szCs w:val="23"/>
          <w:color w:val="727574"/>
          <w:spacing w:val="-35"/>
          <w:w w:val="76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8E9090"/>
          <w:spacing w:val="0"/>
          <w:w w:val="56"/>
          <w:position w:val="1"/>
        </w:rPr>
        <w:t>ı;ı</w:t>
      </w:r>
      <w:r>
        <w:rPr>
          <w:rFonts w:ascii="Arial" w:hAnsi="Arial" w:cs="Arial" w:eastAsia="Arial"/>
          <w:sz w:val="23"/>
          <w:szCs w:val="23"/>
          <w:color w:val="8E909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8E909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8E9090"/>
          <w:spacing w:val="0"/>
          <w:w w:val="69"/>
          <w:position w:val="2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970" w:right="-76"/>
        <w:jc w:val="left"/>
        <w:tabs>
          <w:tab w:pos="2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KiZ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1" w:lineRule="exact"/>
        <w:ind w:right="132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313131"/>
          <w:spacing w:val="0"/>
          <w:w w:val="126"/>
        </w:rPr>
        <w:t>iı</w:t>
      </w:r>
      <w:r>
        <w:rPr>
          <w:rFonts w:ascii="Arial" w:hAnsi="Arial" w:cs="Arial" w:eastAsia="Arial"/>
          <w:sz w:val="21"/>
          <w:szCs w:val="21"/>
          <w:color w:val="313131"/>
          <w:spacing w:val="-25"/>
          <w:w w:val="126"/>
        </w:rPr>
        <w:t>f</w:t>
      </w:r>
      <w:r>
        <w:rPr>
          <w:rFonts w:ascii="Arial" w:hAnsi="Arial" w:cs="Arial" w:eastAsia="Arial"/>
          <w:sz w:val="21"/>
          <w:szCs w:val="21"/>
          <w:color w:val="606262"/>
          <w:spacing w:val="0"/>
          <w:w w:val="126"/>
        </w:rPr>
        <w:t>.</w:t>
      </w:r>
      <w:r>
        <w:rPr>
          <w:rFonts w:ascii="Arial" w:hAnsi="Arial" w:cs="Arial" w:eastAsia="Arial"/>
          <w:sz w:val="21"/>
          <w:szCs w:val="21"/>
          <w:color w:val="606262"/>
          <w:spacing w:val="63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7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177" w:lineRule="exact"/>
        <w:ind w:left="-33" w:right="1213"/>
        <w:jc w:val="center"/>
        <w:tabs>
          <w:tab w:pos="4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727574"/>
          <w:spacing w:val="0"/>
          <w:w w:val="67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27574"/>
          <w:spacing w:val="2"/>
          <w:w w:val="67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"/>
          <w:w w:val="67"/>
          <w:position w:val="-3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67"/>
          <w:position w:val="-3"/>
        </w:rPr>
        <w:t>-1'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B3B5B3"/>
          <w:spacing w:val="0"/>
          <w:w w:val="67"/>
          <w:position w:val="-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B3B5B3"/>
          <w:spacing w:val="-2"/>
          <w:w w:val="67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67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67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6"/>
          <w:w w:val="67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3B5B3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3B5B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3B5B3"/>
          <w:spacing w:val="31"/>
          <w:w w:val="100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313131"/>
          <w:spacing w:val="0"/>
          <w:w w:val="143"/>
          <w:position w:val="-3"/>
        </w:rPr>
        <w:t>ı</w:t>
      </w:r>
      <w:r>
        <w:rPr>
          <w:rFonts w:ascii="Arial" w:hAnsi="Arial" w:cs="Arial" w:eastAsia="Arial"/>
          <w:sz w:val="8"/>
          <w:szCs w:val="8"/>
          <w:color w:val="313131"/>
          <w:spacing w:val="-17"/>
          <w:w w:val="143"/>
          <w:position w:val="-3"/>
        </w:rPr>
        <w:t>ı</w:t>
      </w:r>
      <w:r>
        <w:rPr>
          <w:rFonts w:ascii="Arial" w:hAnsi="Arial" w:cs="Arial" w:eastAsia="Arial"/>
          <w:sz w:val="8"/>
          <w:szCs w:val="8"/>
          <w:color w:val="B3B5B3"/>
          <w:spacing w:val="0"/>
          <w:w w:val="107"/>
          <w:position w:val="-3"/>
        </w:rPr>
        <w:t>..</w:t>
      </w:r>
      <w:r>
        <w:rPr>
          <w:rFonts w:ascii="Arial" w:hAnsi="Arial" w:cs="Arial" w:eastAsia="Arial"/>
          <w:sz w:val="8"/>
          <w:szCs w:val="8"/>
          <w:color w:val="B3B5B3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B3B5B3"/>
          <w:spacing w:val="-5"/>
          <w:w w:val="100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B3B5B3"/>
          <w:spacing w:val="0"/>
          <w:w w:val="347"/>
          <w:position w:val="-3"/>
        </w:rPr>
        <w:t>'</w:t>
      </w:r>
      <w:r>
        <w:rPr>
          <w:rFonts w:ascii="Arial" w:hAnsi="Arial" w:cs="Arial" w:eastAsia="Arial"/>
          <w:sz w:val="8"/>
          <w:szCs w:val="8"/>
          <w:color w:val="B3B5B3"/>
          <w:spacing w:val="52"/>
          <w:w w:val="347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B3B5B3"/>
          <w:spacing w:val="0"/>
          <w:w w:val="69"/>
          <w:i/>
          <w:position w:val="-3"/>
        </w:rPr>
        <w:t>..</w:t>
      </w:r>
      <w:r>
        <w:rPr>
          <w:rFonts w:ascii="Arial" w:hAnsi="Arial" w:cs="Arial" w:eastAsia="Arial"/>
          <w:sz w:val="8"/>
          <w:szCs w:val="8"/>
          <w:color w:val="B3B5B3"/>
          <w:spacing w:val="-1"/>
          <w:w w:val="69"/>
          <w:i/>
          <w:position w:val="-3"/>
        </w:rPr>
        <w:t>.</w:t>
      </w:r>
      <w:r>
        <w:rPr>
          <w:rFonts w:ascii="Arial" w:hAnsi="Arial" w:cs="Arial" w:eastAsia="Arial"/>
          <w:sz w:val="8"/>
          <w:szCs w:val="8"/>
          <w:color w:val="B3B5B3"/>
          <w:spacing w:val="0"/>
          <w:w w:val="69"/>
          <w:i/>
          <w:position w:val="-3"/>
        </w:rPr>
        <w:t>.</w:t>
      </w:r>
      <w:r>
        <w:rPr>
          <w:rFonts w:ascii="Arial" w:hAnsi="Arial" w:cs="Arial" w:eastAsia="Arial"/>
          <w:sz w:val="8"/>
          <w:szCs w:val="8"/>
          <w:color w:val="B3B5B3"/>
          <w:spacing w:val="5"/>
          <w:w w:val="69"/>
          <w:i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8E9090"/>
          <w:spacing w:val="0"/>
          <w:w w:val="160"/>
          <w:i/>
          <w:position w:val="-3"/>
        </w:rPr>
        <w:t>.</w:t>
      </w:r>
      <w:r>
        <w:rPr>
          <w:rFonts w:ascii="Arial" w:hAnsi="Arial" w:cs="Arial" w:eastAsia="Arial"/>
          <w:sz w:val="8"/>
          <w:szCs w:val="8"/>
          <w:color w:val="8E9090"/>
          <w:spacing w:val="-1"/>
          <w:w w:val="160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1A5A3"/>
          <w:spacing w:val="0"/>
          <w:w w:val="114"/>
          <w:i/>
          <w:position w:val="-3"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373" w:right="1663"/>
        <w:jc w:val="center"/>
        <w:tabs>
          <w:tab w:pos="7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3"/>
          <w:szCs w:val="13"/>
          <w:color w:val="8E9090"/>
          <w:spacing w:val="-1"/>
          <w:w w:val="61"/>
          <w:position w:val="1"/>
        </w:rPr>
        <w:t>,</w:t>
      </w:r>
      <w:r>
        <w:rPr>
          <w:rFonts w:ascii="Arial" w:hAnsi="Arial" w:cs="Arial" w:eastAsia="Arial"/>
          <w:sz w:val="13"/>
          <w:szCs w:val="13"/>
          <w:color w:val="727574"/>
          <w:spacing w:val="0"/>
          <w:w w:val="61"/>
          <w:position w:val="1"/>
        </w:rPr>
        <w:t>•</w:t>
      </w:r>
      <w:r>
        <w:rPr>
          <w:rFonts w:ascii="Arial" w:hAnsi="Arial" w:cs="Arial" w:eastAsia="Arial"/>
          <w:sz w:val="13"/>
          <w:szCs w:val="13"/>
          <w:color w:val="72757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727574"/>
          <w:spacing w:val="0"/>
          <w:w w:val="100"/>
          <w:position w:val="1"/>
        </w:rPr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99"/>
          <w:position w:val="1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460" w:right="520"/>
          <w:cols w:num="3" w:equalWidth="0">
            <w:col w:w="709" w:space="1975"/>
            <w:col w:w="2975" w:space="2688"/>
            <w:col w:w="2593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780" w:bottom="280" w:left="520" w:right="0"/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7" w:lineRule="exact"/>
        <w:ind w:left="606" w:right="-6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-1"/>
        </w:rPr>
        <w:t>BÜ</w:t>
      </w:r>
      <w:r>
        <w:rPr>
          <w:rFonts w:ascii="Arial" w:hAnsi="Arial" w:cs="Arial" w:eastAsia="Arial"/>
          <w:sz w:val="16"/>
          <w:szCs w:val="16"/>
          <w:color w:val="313131"/>
          <w:spacing w:val="-2"/>
          <w:w w:val="100"/>
          <w:position w:val="-1"/>
        </w:rPr>
        <w:t>Y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-1"/>
        </w:rPr>
        <w:t>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65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64646"/>
          <w:spacing w:val="0"/>
          <w:w w:val="105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1" w:after="0" w:line="240" w:lineRule="auto"/>
        <w:ind w:left="324" w:right="442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left="437" w:right="455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12121"/>
          <w:w w:val="6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100"/>
        </w:rPr>
        <w:t>TFAiYE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3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3"/>
        </w:rPr>
        <w:t>BAŞKANLIÖI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3" w:lineRule="exact"/>
        <w:ind w:left="1066" w:right="5228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89"/>
          <w:position w:val="-1"/>
        </w:rPr>
        <w:t>YANGl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3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89"/>
          <w:position w:val="-1"/>
        </w:rPr>
        <w:t>RAPORU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520" w:right="0"/>
          <w:cols w:num="2" w:equalWidth="0">
            <w:col w:w="1615" w:space="1653"/>
            <w:col w:w="8132"/>
          </w:cols>
        </w:sectPr>
      </w:pPr>
      <w:rPr/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036301" w:type="dxa"/>
      </w:tblPr>
      <w:tblGrid/>
      <w:tr>
        <w:trPr>
          <w:trHeight w:val="237" w:hRule="exact"/>
        </w:trPr>
        <w:tc>
          <w:tcPr>
            <w:tcW w:w="1177" w:type="dxa"/>
            <w:tcBorders>
              <w:top w:val="single" w:sz="5.515368" w:space="0" w:color="575757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5"/>
              </w:rPr>
              <w:t>OlayTarihi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2" w:type="dxa"/>
            <w:tcBorders>
              <w:top w:val="single" w:sz="5.515368" w:space="0" w:color="575757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9"/>
              </w:rPr>
              <w:t>ı3.05.20ı7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85" w:type="dxa"/>
            <w:tcBorders>
              <w:top w:val="single" w:sz="5.515368" w:space="0" w:color="575757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32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5"/>
              </w:rPr>
              <w:t>IBildlrimSıraNo: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8"/>
                <w:w w:val="10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6"/>
              </w:rPr>
              <w:t>ı9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52" w:type="dxa"/>
            <w:tcBorders>
              <w:top w:val="single" w:sz="5.515368" w:space="0" w:color="575757"/>
              <w:bottom w:val="single" w:sz="5.515368" w:space="0" w:color="575757"/>
              <w:left w:val="nil" w:sz="6" w:space="0" w:color="auto"/>
              <w:right w:val="single" w:sz="5.515368" w:space="0" w:color="606060"/>
            </w:tcBorders>
          </w:tcPr>
          <w:p>
            <w:pPr>
              <w:spacing w:before="8" w:after="0" w:line="215" w:lineRule="exact"/>
              <w:ind w:left="252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w w:val="82"/>
                <w:position w:val="-1"/>
              </w:rPr>
              <w:t>!Bi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10"/>
                <w:w w:val="100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ı4.39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0"/>
                <w:position w:val="-1"/>
              </w:rPr>
              <w:t>!Tel: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8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7" w:hRule="exact"/>
        </w:trPr>
        <w:tc>
          <w:tcPr>
            <w:tcW w:w="1177" w:type="dxa"/>
            <w:tcBorders>
              <w:top w:val="single" w:sz="5.515368" w:space="0" w:color="575757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7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2" w:type="dxa"/>
            <w:tcBorders>
              <w:top w:val="single" w:sz="5.515368" w:space="0" w:color="575757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7" w:lineRule="exact"/>
              <w:ind w:left="2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757"/>
                <w:spacing w:val="0"/>
                <w:w w:val="132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757"/>
                <w:spacing w:val="-2"/>
                <w:w w:val="13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"/>
                <w:w w:val="7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3.05.20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7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85" w:type="dxa"/>
            <w:tcBorders>
              <w:top w:val="single" w:sz="5.515368" w:space="0" w:color="575757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7" w:lineRule="exact"/>
              <w:ind w:left="329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757"/>
                <w:spacing w:val="-19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75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757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3044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52" w:type="dxa"/>
            <w:tcBorders>
              <w:top w:val="single" w:sz="5.515368" w:space="0" w:color="575757"/>
              <w:bottom w:val="single" w:sz="5.515368" w:space="0" w:color="575757"/>
              <w:left w:val="nil" w:sz="6" w:space="0" w:color="auto"/>
              <w:right w:val="single" w:sz="5.515368" w:space="0" w:color="606060"/>
            </w:tcBorders>
          </w:tcPr>
          <w:p>
            <w:pPr>
              <w:spacing w:before="5" w:after="0" w:line="217" w:lineRule="exact"/>
              <w:ind w:left="24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4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7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1"/>
              </w:rPr>
              <w:t>Santral-Merkez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8" w:lineRule="exact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679/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sok.no:2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-iZMiR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60" w:right="-20"/>
        <w:jc w:val="left"/>
        <w:tabs>
          <w:tab w:pos="15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Do/ır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Göksu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-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684/2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</w:rPr>
        <w:t>-iZ</w:t>
      </w:r>
      <w:r>
        <w:rPr>
          <w:rFonts w:ascii="Arial" w:hAnsi="Arial" w:cs="Arial" w:eastAsia="Arial"/>
          <w:sz w:val="20"/>
          <w:szCs w:val="20"/>
          <w:color w:val="464646"/>
          <w:spacing w:val="8"/>
          <w:w w:val="100"/>
        </w:rPr>
        <w:t>M</w:t>
      </w:r>
      <w:r>
        <w:rPr>
          <w:rFonts w:ascii="Arial" w:hAnsi="Arial" w:cs="Arial" w:eastAsia="Arial"/>
          <w:sz w:val="20"/>
          <w:szCs w:val="20"/>
          <w:color w:val="212121"/>
          <w:spacing w:val="0"/>
          <w:w w:val="100"/>
        </w:rPr>
        <w:t>iR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160" w:right="-20"/>
        <w:jc w:val="left"/>
        <w:tabs>
          <w:tab w:pos="1480" w:val="left"/>
          <w:tab w:pos="354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BinaYangmı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9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9"/>
          <w:spacing w:val="-21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187" w:lineRule="exact"/>
        <w:ind w:left="151" w:right="-20"/>
        <w:jc w:val="left"/>
        <w:tabs>
          <w:tab w:pos="358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3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0"/>
          <w:position w:val="-3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Konut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3603" w:right="-87"/>
        <w:jc w:val="left"/>
        <w:tabs>
          <w:tab w:pos="67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w w:val="103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u w:val="single" w:color="000000"/>
          <w:position w:val="-3"/>
        </w:rPr>
        <w:t>Betonann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u w:val="single" w:color="000000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4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u w:val="single" w:color="000000"/>
          <w:position w:val="-3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u w:val="single" w:color="0000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2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u w:val="single" w:color="000000"/>
          <w:position w:val="-3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264"/>
          <w:position w:val="-3"/>
        </w:rPr>
        <w:t>---------------------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3929" w:right="-20"/>
        <w:jc w:val="left"/>
        <w:tabs>
          <w:tab w:pos="4340" w:val="left"/>
          <w:tab w:pos="4900" w:val="left"/>
          <w:tab w:pos="572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50"/>
          <w:position w:val="1"/>
        </w:rPr>
        <w:t>J</w:t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464646"/>
          <w:spacing w:val="0"/>
          <w:w w:val="134"/>
          <w:position w:val="1"/>
        </w:rPr>
        <w:t>j</w:t>
      </w:r>
      <w:r>
        <w:rPr>
          <w:rFonts w:ascii="Arial" w:hAnsi="Arial" w:cs="Arial" w:eastAsia="Arial"/>
          <w:sz w:val="31"/>
          <w:szCs w:val="31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464646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979797"/>
          <w:spacing w:val="0"/>
          <w:w w:val="46"/>
          <w:position w:val="1"/>
        </w:rPr>
        <w:t>.</w:t>
      </w:r>
      <w:r>
        <w:rPr>
          <w:rFonts w:ascii="Arial" w:hAnsi="Arial" w:cs="Arial" w:eastAsia="Arial"/>
          <w:sz w:val="31"/>
          <w:szCs w:val="31"/>
          <w:color w:val="979797"/>
          <w:spacing w:val="0"/>
          <w:w w:val="46"/>
          <w:position w:val="1"/>
        </w:rPr>
        <w:t>  </w:t>
      </w:r>
      <w:r>
        <w:rPr>
          <w:rFonts w:ascii="Arial" w:hAnsi="Arial" w:cs="Arial" w:eastAsia="Arial"/>
          <w:sz w:val="31"/>
          <w:szCs w:val="31"/>
          <w:color w:val="979797"/>
          <w:spacing w:val="16"/>
          <w:w w:val="4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46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8"/>
          <w:w w:val="4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1"/>
        </w:rPr>
        <w:t>ı4.47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60" w:lineRule="exact"/>
        <w:jc w:val="left"/>
        <w:rPr>
          <w:sz w:val="6"/>
          <w:szCs w:val="6"/>
        </w:rPr>
      </w:pPr>
      <w:rPr/>
      <w:r>
        <w:rPr>
          <w:sz w:val="6"/>
          <w:szCs w:val="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036301" w:type="dxa"/>
      </w:tblPr>
      <w:tblGrid/>
      <w:tr>
        <w:trPr>
          <w:trHeight w:val="282" w:hRule="exact"/>
        </w:trPr>
        <w:tc>
          <w:tcPr>
            <w:tcW w:w="1986" w:type="dxa"/>
            <w:tcBorders>
              <w:top w:val="single" w:sz="5.515368" w:space="0" w:color="545454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Şeyin: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6" w:type="dxa"/>
            <w:tcBorders>
              <w:top w:val="single" w:sz="5.515368" w:space="0" w:color="545454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Sahibi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4" w:type="dxa"/>
            <w:tcBorders>
              <w:top w:val="single" w:sz="5.515368" w:space="0" w:color="545454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5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Orha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TAŞ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71" w:type="dxa"/>
            <w:tcBorders>
              <w:top w:val="single" w:sz="5.515368" w:space="0" w:color="545454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47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9"/>
              </w:rPr>
              <w:t>jKiracı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Kullana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736" w:type="dxa"/>
            <w:tcBorders>
              <w:top w:val="single" w:sz="5.515368" w:space="0" w:color="545454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Orha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TAŞ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986" w:type="dxa"/>
            <w:tcBorders>
              <w:top w:val="single" w:sz="5.515368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86" w:type="dxa"/>
            <w:tcBorders>
              <w:top w:val="single" w:sz="5.515368" w:space="0" w:color="575757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7" w:lineRule="exact"/>
              <w:ind w:left="12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8"/>
                <w:szCs w:val="18"/>
                <w:color w:val="464646"/>
                <w:w w:val="167"/>
              </w:rPr>
              <w:t>ı</w:t>
            </w:r>
            <w:r>
              <w:rPr>
                <w:rFonts w:ascii="Arial" w:hAnsi="Arial" w:cs="Arial" w:eastAsia="Arial"/>
                <w:sz w:val="18"/>
                <w:szCs w:val="18"/>
                <w:color w:val="464646"/>
                <w:spacing w:val="3"/>
                <w:w w:val="168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2"/>
              </w:rPr>
              <w:t>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4" w:type="dxa"/>
            <w:tcBorders>
              <w:top w:val="single" w:sz="5.515368" w:space="0" w:color="575757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7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Er.Sezgi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6"/>
              </w:rPr>
              <w:t>BA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7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ANDlR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71" w:type="dxa"/>
            <w:tcBorders>
              <w:top w:val="single" w:sz="5.515368" w:space="0" w:color="575757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3736" w:type="dxa"/>
            <w:tcBorders>
              <w:top w:val="single" w:sz="5.515368" w:space="0" w:color="575757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580" w:bottom="280" w:left="520" w:right="0"/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right="-69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7"/>
        </w:rPr>
        <w:t>fA,raç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4.40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61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5"/>
          <w:w w:val="26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14.44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520" w:right="0"/>
          <w:cols w:num="3" w:equalWidth="0">
            <w:col w:w="601" w:space="1535"/>
            <w:col w:w="3899" w:space="1414"/>
            <w:col w:w="3951"/>
          </w:cols>
        </w:sectPr>
      </w:pPr>
      <w:rPr/>
    </w:p>
    <w:p>
      <w:pPr>
        <w:spacing w:before="40" w:after="0" w:line="244" w:lineRule="exact"/>
        <w:ind w:left="4646" w:right="4618" w:firstLine="-4486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  <w:position w:val="0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14" w:lineRule="exact"/>
        <w:ind w:left="4598" w:right="42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520" w:right="0"/>
        </w:sectPr>
      </w:pPr>
      <w:rPr/>
    </w:p>
    <w:p>
      <w:pPr>
        <w:spacing w:before="20" w:after="0" w:line="240" w:lineRule="auto"/>
        <w:ind w:left="2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155" w:right="1090" w:firstLine="-170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1"/>
          <w:w w:val="14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8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18"/>
        </w:rPr>
        <w:t>pkı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1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215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9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3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520" w:right="0"/>
          <w:cols w:num="3" w:equalWidth="0">
            <w:col w:w="4269" w:space="359"/>
            <w:col w:w="2067" w:space="760"/>
            <w:col w:w="3945"/>
          </w:cols>
        </w:sectPr>
      </w:pPr>
      <w:rPr/>
    </w:p>
    <w:p>
      <w:pPr>
        <w:spacing w:before="20" w:after="0" w:line="240" w:lineRule="auto"/>
        <w:ind w:left="15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ayı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1"/>
          <w:position w:val="-1"/>
        </w:rPr>
        <w:t>önd!lrnıede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520" w:right="0"/>
          <w:cols w:num="2" w:equalWidth="0">
            <w:col w:w="1550" w:space="601"/>
            <w:col w:w="9249"/>
          </w:cols>
        </w:sectPr>
      </w:pPr>
      <w:rPr/>
    </w:p>
    <w:p>
      <w:pPr>
        <w:spacing w:before="15" w:after="0" w:line="187" w:lineRule="exact"/>
        <w:ind w:left="197" w:right="-20"/>
        <w:jc w:val="left"/>
        <w:tabs>
          <w:tab w:pos="4600" w:val="left"/>
          <w:tab w:pos="6480" w:val="left"/>
          <w:tab w:pos="80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9.766174pt;margin-top:6.178588pt;width:3.63424pt;height:20.5pt;mso-position-horizontal-relative:page;mso-position-vertical-relative:paragraph;z-index:-12847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313131"/>
                      <w:spacing w:val="0"/>
                      <w:w w:val="63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3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9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6"/>
          <w:position w:val="-4"/>
        </w:rPr>
        <w:t>K</w:t>
      </w:r>
      <w:r>
        <w:rPr>
          <w:rFonts w:ascii="Arial" w:hAnsi="Arial" w:cs="Arial" w:eastAsia="Arial"/>
          <w:sz w:val="19"/>
          <w:szCs w:val="19"/>
          <w:color w:val="313131"/>
          <w:spacing w:val="-21"/>
          <w:w w:val="107"/>
          <w:position w:val="-4"/>
        </w:rPr>
        <w:t>g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144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4"/>
        </w:rPr>
        <w:t>IK.</w:t>
      </w:r>
      <w:r>
        <w:rPr>
          <w:rFonts w:ascii="Arial" w:hAnsi="Arial" w:cs="Arial" w:eastAsia="Arial"/>
          <w:sz w:val="19"/>
          <w:szCs w:val="19"/>
          <w:color w:val="313131"/>
          <w:spacing w:val="-4"/>
          <w:w w:val="100"/>
          <w:position w:val="-4"/>
        </w:rPr>
        <w:t>K</w:t>
      </w:r>
      <w:r>
        <w:rPr>
          <w:rFonts w:ascii="Arial" w:hAnsi="Arial" w:cs="Arial" w:eastAsia="Arial"/>
          <w:sz w:val="19"/>
          <w:szCs w:val="19"/>
          <w:color w:val="666769"/>
          <w:spacing w:val="-14"/>
          <w:w w:val="100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4"/>
        </w:rPr>
        <w:t>T.</w:t>
      </w:r>
      <w:r>
        <w:rPr>
          <w:rFonts w:ascii="Arial" w:hAnsi="Arial" w:cs="Arial" w:eastAsia="Arial"/>
          <w:sz w:val="19"/>
          <w:szCs w:val="19"/>
          <w:color w:val="464646"/>
          <w:spacing w:val="-5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-2"/>
          <w:w w:val="105"/>
          <w:position w:val="-4"/>
        </w:rPr>
        <w:t>K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97"/>
          <w:position w:val="-4"/>
        </w:rPr>
        <w:t>g.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4618" w:right="-20"/>
        <w:jc w:val="left"/>
        <w:tabs>
          <w:tab w:pos="80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464646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2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bacası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catlama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2"/>
        </w:rPr>
        <w:t>öndtırme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520" w:right="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52" w:lineRule="auto"/>
        <w:ind w:left="96" w:right="297" w:firstLine="-91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220"/>
        </w:rPr>
        <w:t>ör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22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44"/>
          <w:w w:val="2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sağda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odasını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bacasında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aire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51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tıkana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bacasını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temizleme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bacaya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gazete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dolduru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yakmaları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kurumları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89"/>
        </w:rPr>
        <w:t>yan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10"/>
          <w:w w:val="9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9"/>
        </w:rPr>
        <w:t>ın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14" w:lineRule="exact"/>
        <w:ind w:left="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ıktığı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769"/>
          <w:spacing w:val="0"/>
          <w:w w:val="13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520" w:right="0"/>
          <w:cols w:num="2" w:equalWidth="0">
            <w:col w:w="1773" w:space="373"/>
            <w:col w:w="9254"/>
          </w:cols>
        </w:sectPr>
      </w:pPr>
      <w:rPr/>
    </w:p>
    <w:p>
      <w:pPr>
        <w:spacing w:before="29" w:after="0" w:line="240" w:lineRule="auto"/>
        <w:ind w:left="133" w:right="-20"/>
        <w:jc w:val="left"/>
        <w:tabs>
          <w:tab w:pos="212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!Bedeli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48" w:lineRule="exact"/>
        <w:ind w:left="133" w:right="-20"/>
        <w:jc w:val="left"/>
        <w:tabs>
          <w:tab w:pos="2060" w:val="left"/>
        </w:tabs>
        <w:rPr>
          <w:rFonts w:ascii="Courier New" w:hAnsi="Courier New" w:cs="Courier New" w:eastAsia="Courier New"/>
          <w:sz w:val="38"/>
          <w:szCs w:val="3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178688pt;margin-top:13.999917pt;width:202.97008pt;height:9.5pt;mso-position-horizontal-relative:page;mso-position-vertical-relative:paragraph;z-index:-12846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tabs>
                      <w:tab w:pos="168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gı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1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Yer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Kime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Daıresahiplerine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teslim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1"/>
                    </w:rPr>
                    <w:t>edildi.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w w:val="80"/>
          <w:position w:val="17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46"/>
          <w:w w:val="80"/>
          <w:position w:val="17"/>
        </w:rPr>
        <w:t>A</w:t>
      </w:r>
      <w:r>
        <w:rPr>
          <w:rFonts w:ascii="Courier New" w:hAnsi="Courier New" w:cs="Courier New" w:eastAsia="Courier New"/>
          <w:sz w:val="38"/>
          <w:szCs w:val="38"/>
          <w:color w:val="464646"/>
          <w:spacing w:val="-156"/>
          <w:w w:val="61"/>
          <w:position w:val="2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0"/>
          <w:position w:val="1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"/>
          <w:w w:val="79"/>
          <w:position w:val="17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92"/>
          <w:position w:val="17"/>
        </w:rPr>
        <w:t>ç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7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3"/>
          <w:position w:val="17"/>
        </w:rPr>
        <w:t>r</w:t>
      </w:r>
      <w:r>
        <w:rPr>
          <w:rFonts w:ascii="Courier New" w:hAnsi="Courier New" w:cs="Courier New" w:eastAsia="Courier New"/>
          <w:sz w:val="38"/>
          <w:szCs w:val="38"/>
          <w:color w:val="464646"/>
          <w:spacing w:val="-143"/>
          <w:w w:val="61"/>
          <w:position w:val="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9"/>
          <w:w w:val="102"/>
          <w:position w:val="17"/>
        </w:rPr>
        <w:t>ç</w:t>
      </w:r>
      <w:r>
        <w:rPr>
          <w:rFonts w:ascii="Courier New" w:hAnsi="Courier New" w:cs="Courier New" w:eastAsia="Courier New"/>
          <w:sz w:val="38"/>
          <w:szCs w:val="38"/>
          <w:color w:val="464646"/>
          <w:spacing w:val="0"/>
          <w:w w:val="61"/>
          <w:position w:val="2"/>
        </w:rPr>
        <w:t>-</w:t>
      </w:r>
      <w:r>
        <w:rPr>
          <w:rFonts w:ascii="Courier New" w:hAnsi="Courier New" w:cs="Courier New" w:eastAsia="Courier New"/>
          <w:sz w:val="38"/>
          <w:szCs w:val="38"/>
          <w:color w:val="464646"/>
          <w:spacing w:val="-221"/>
          <w:w w:val="61"/>
          <w:position w:val="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1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0"/>
          <w:w w:val="97"/>
          <w:position w:val="17"/>
        </w:rPr>
        <w:t>a</w:t>
      </w:r>
      <w:r>
        <w:rPr>
          <w:rFonts w:ascii="Courier New" w:hAnsi="Courier New" w:cs="Courier New" w:eastAsia="Courier New"/>
          <w:sz w:val="38"/>
          <w:szCs w:val="38"/>
          <w:color w:val="464646"/>
          <w:spacing w:val="-93"/>
          <w:w w:val="61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17"/>
        </w:rPr>
        <w:t>yb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97"/>
          <w:position w:val="17"/>
        </w:rPr>
        <w:t>ı</w:t>
      </w:r>
      <w:r>
        <w:rPr>
          <w:rFonts w:ascii="Courier New" w:hAnsi="Courier New" w:cs="Courier New" w:eastAsia="Courier New"/>
          <w:sz w:val="38"/>
          <w:szCs w:val="38"/>
          <w:color w:val="464646"/>
          <w:spacing w:val="0"/>
          <w:w w:val="61"/>
          <w:position w:val="2"/>
        </w:rPr>
        <w:t>-</w:t>
      </w:r>
      <w:r>
        <w:rPr>
          <w:rFonts w:ascii="Courier New" w:hAnsi="Courier New" w:cs="Courier New" w:eastAsia="Courier New"/>
          <w:sz w:val="38"/>
          <w:szCs w:val="38"/>
          <w:color w:val="464646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38"/>
          <w:szCs w:val="38"/>
          <w:color w:val="464646"/>
          <w:spacing w:val="0"/>
          <w:w w:val="61"/>
          <w:position w:val="2"/>
        </w:rPr>
        <w:t>--</w:t>
      </w:r>
      <w:r>
        <w:rPr>
          <w:rFonts w:ascii="Courier New" w:hAnsi="Courier New" w:cs="Courier New" w:eastAsia="Courier New"/>
          <w:sz w:val="38"/>
          <w:szCs w:val="38"/>
          <w:color w:val="464646"/>
          <w:spacing w:val="0"/>
          <w:w w:val="61"/>
          <w:position w:val="2"/>
        </w:rPr>
        <w:t> </w:t>
      </w:r>
      <w:r>
        <w:rPr>
          <w:rFonts w:ascii="Courier New" w:hAnsi="Courier New" w:cs="Courier New" w:eastAsia="Courier New"/>
          <w:sz w:val="38"/>
          <w:szCs w:val="38"/>
          <w:color w:val="464646"/>
          <w:spacing w:val="0"/>
          <w:w w:val="61"/>
          <w:position w:val="2"/>
        </w:rPr>
        <w:t>--</w:t>
      </w:r>
      <w:r>
        <w:rPr>
          <w:rFonts w:ascii="Courier New" w:hAnsi="Courier New" w:cs="Courier New" w:eastAsia="Courier New"/>
          <w:sz w:val="38"/>
          <w:szCs w:val="38"/>
          <w:color w:val="464646"/>
          <w:spacing w:val="139"/>
          <w:w w:val="61"/>
          <w:position w:val="2"/>
        </w:rPr>
        <w:t> </w:t>
      </w:r>
      <w:r>
        <w:rPr>
          <w:rFonts w:ascii="Courier New" w:hAnsi="Courier New" w:cs="Courier New" w:eastAsia="Courier New"/>
          <w:sz w:val="38"/>
          <w:szCs w:val="38"/>
          <w:color w:val="464646"/>
          <w:spacing w:val="0"/>
          <w:w w:val="61"/>
          <w:position w:val="2"/>
        </w:rPr>
        <w:t>--------------------------------------------------------</w:t>
      </w:r>
      <w:r>
        <w:rPr>
          <w:rFonts w:ascii="Courier New" w:hAnsi="Courier New" w:cs="Courier New" w:eastAsia="Courier New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left="156" w:right="-20"/>
        <w:jc w:val="left"/>
        <w:tabs>
          <w:tab w:pos="212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8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5.10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38" w:right="-20"/>
        <w:jc w:val="left"/>
        <w:tabs>
          <w:tab w:pos="1020" w:val="left"/>
          <w:tab w:pos="152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</w:rPr>
        <w:t>Öli.l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4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8" w:lineRule="exact"/>
        <w:ind w:left="2279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5" w:lineRule="exact"/>
        <w:ind w:left="4949" w:right="-20"/>
        <w:jc w:val="left"/>
        <w:tabs>
          <w:tab w:pos="86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61"/>
          <w:b/>
          <w:bCs/>
          <w:i/>
          <w:position w:val="-1"/>
        </w:rPr>
        <w:t>1</w:t>
      </w:r>
      <w:r>
        <w:rPr>
          <w:rFonts w:ascii="Arial" w:hAnsi="Arial" w:cs="Arial" w:eastAsia="Arial"/>
          <w:sz w:val="26"/>
          <w:szCs w:val="26"/>
          <w:color w:val="313131"/>
          <w:spacing w:val="6"/>
          <w:w w:val="61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61"/>
          <w:b/>
          <w:bCs/>
          <w:position w:val="-1"/>
        </w:rPr>
        <w:t>6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61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1"/>
          <w:w w:val="61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4"/>
          <w:position w:val="-1"/>
        </w:rPr>
        <w:t>MaYı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4"/>
          <w:position w:val="-1"/>
        </w:rPr>
        <w:t>s</w:t>
      </w:r>
      <w:r>
        <w:rPr>
          <w:rFonts w:ascii="Arial" w:hAnsi="Arial" w:cs="Arial" w:eastAsia="Arial"/>
          <w:sz w:val="24"/>
          <w:szCs w:val="24"/>
          <w:color w:val="313131"/>
          <w:spacing w:val="11"/>
          <w:w w:val="54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54"/>
          <w:b/>
          <w:bCs/>
          <w:position w:val="-1"/>
        </w:rPr>
        <w:t>Z017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right="1916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48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98"/>
          <w:i/>
        </w:rPr>
        <w:t>12017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520" w:right="0"/>
        </w:sectPr>
      </w:pPr>
      <w:rPr/>
    </w:p>
    <w:p>
      <w:pPr>
        <w:spacing w:before="35" w:after="0" w:line="240" w:lineRule="auto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310"/>
        <w:jc w:val="right"/>
        <w:rPr>
          <w:rFonts w:ascii="Arial" w:hAnsi="Arial" w:cs="Arial" w:eastAsia="Arial"/>
          <w:sz w:val="46"/>
          <w:szCs w:val="46"/>
        </w:rPr>
      </w:pPr>
      <w:rPr/>
      <w:r>
        <w:rPr/>
        <w:pict>
          <v:shape style="position:absolute;margin-left:138.240005pt;margin-top:-25.618599pt;width:97.919998pt;height:55.68pt;mso-position-horizontal-relative:page;mso-position-vertical-relative:paragraph;z-index:-12851" type="#_x0000_t75">
            <v:imagedata r:id="rId13" o:title=""/>
          </v:shape>
        </w:pict>
      </w:r>
      <w:r>
        <w:rPr>
          <w:rFonts w:ascii="Arial" w:hAnsi="Arial" w:cs="Arial" w:eastAsia="Arial"/>
          <w:sz w:val="46"/>
          <w:szCs w:val="46"/>
          <w:color w:val="8993AA"/>
          <w:spacing w:val="-195"/>
          <w:w w:val="381"/>
        </w:rPr>
        <w:t>{</w:t>
      </w:r>
      <w:r>
        <w:rPr>
          <w:rFonts w:ascii="Arial" w:hAnsi="Arial" w:cs="Arial" w:eastAsia="Arial"/>
          <w:sz w:val="46"/>
          <w:szCs w:val="46"/>
          <w:color w:val="313131"/>
          <w:spacing w:val="0"/>
          <w:w w:val="39"/>
        </w:rPr>
        <w:t>ıR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</w:rPr>
      </w:r>
    </w:p>
    <w:p>
      <w:pPr>
        <w:spacing w:before="37" w:after="0" w:line="240" w:lineRule="auto"/>
        <w:ind w:right="262"/>
        <w:jc w:val="right"/>
        <w:rPr>
          <w:rFonts w:ascii="Times New Roman" w:hAnsi="Times New Roman" w:cs="Times New Roman" w:eastAsia="Times New Roman"/>
          <w:sz w:val="63"/>
          <w:szCs w:val="63"/>
        </w:rPr>
      </w:pPr>
      <w:rPr/>
      <w:r>
        <w:rPr>
          <w:rFonts w:ascii="Times New Roman" w:hAnsi="Times New Roman" w:cs="Times New Roman" w:eastAsia="Times New Roman"/>
          <w:sz w:val="63"/>
          <w:szCs w:val="63"/>
          <w:color w:val="464F79"/>
          <w:spacing w:val="0"/>
          <w:w w:val="160"/>
          <w:i/>
        </w:rPr>
        <w:t>(</w:t>
      </w:r>
      <w:r>
        <w:rPr>
          <w:rFonts w:ascii="Times New Roman" w:hAnsi="Times New Roman" w:cs="Times New Roman" w:eastAsia="Times New Roman"/>
          <w:sz w:val="63"/>
          <w:szCs w:val="63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27" w:lineRule="exact"/>
        <w:ind w:right="-84"/>
        <w:jc w:val="left"/>
        <w:tabs>
          <w:tab w:pos="58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203.034439pt;margin-top:6.497733pt;width:.1pt;height:50.918149pt;mso-position-horizontal-relative:page;mso-position-vertical-relative:paragraph;z-index:-12848" coordorigin="4061,130" coordsize="2,1018">
            <v:shape style="position:absolute;left:4061;top:130;width:2;height:1018" coordorigin="4061,130" coordsize="0,1018" path="m4061,1148l4061,130e" filled="f" stroked="t" strokeweight="1.378842pt" strokecolor="#48579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565757"/>
          <w:spacing w:val="0"/>
          <w:w w:val="73"/>
          <w:b/>
          <w:bCs/>
          <w:position w:val="-1"/>
        </w:rPr>
        <w:t>Abd</w:t>
      </w:r>
      <w:r>
        <w:rPr>
          <w:rFonts w:ascii="Arial" w:hAnsi="Arial" w:cs="Arial" w:eastAsia="Arial"/>
          <w:sz w:val="27"/>
          <w:szCs w:val="27"/>
          <w:color w:val="565757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565757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9"/>
          <w:szCs w:val="29"/>
          <w:color w:val="565757"/>
          <w:spacing w:val="-1"/>
          <w:w w:val="73"/>
          <w:position w:val="-1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36427C"/>
          <w:spacing w:val="0"/>
          <w:w w:val="73"/>
          <w:position w:val="-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6427C"/>
          <w:spacing w:val="0"/>
          <w:w w:val="73"/>
          <w:position w:val="-1"/>
        </w:rPr>
        <w:t>  </w:t>
      </w:r>
      <w:r>
        <w:rPr>
          <w:rFonts w:ascii="Times New Roman" w:hAnsi="Times New Roman" w:cs="Times New Roman" w:eastAsia="Times New Roman"/>
          <w:sz w:val="29"/>
          <w:szCs w:val="29"/>
          <w:color w:val="36427C"/>
          <w:spacing w:val="7"/>
          <w:w w:val="73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64F79"/>
          <w:spacing w:val="0"/>
          <w:w w:val="25"/>
          <w:position w:val="-1"/>
        </w:rPr>
        <w:t>;</w:t>
      </w:r>
      <w:r>
        <w:rPr>
          <w:rFonts w:ascii="Arial" w:hAnsi="Arial" w:cs="Arial" w:eastAsia="Arial"/>
          <w:sz w:val="17"/>
          <w:szCs w:val="17"/>
          <w:color w:val="464F79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66769"/>
          <w:spacing w:val="0"/>
          <w:w w:val="81"/>
          <w:position w:val="-1"/>
        </w:rPr>
        <w:t>!</w:t>
      </w:r>
      <w:r>
        <w:rPr>
          <w:rFonts w:ascii="Arial" w:hAnsi="Arial" w:cs="Arial" w:eastAsia="Arial"/>
          <w:sz w:val="17"/>
          <w:szCs w:val="17"/>
          <w:color w:val="666769"/>
          <w:spacing w:val="-16"/>
          <w:w w:val="82"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464F79"/>
          <w:spacing w:val="0"/>
          <w:w w:val="65"/>
          <w:position w:val="-1"/>
        </w:rPr>
        <w:t>r</w:t>
      </w:r>
      <w:r>
        <w:rPr>
          <w:rFonts w:ascii="Arial" w:hAnsi="Arial" w:cs="Arial" w:eastAsia="Arial"/>
          <w:sz w:val="17"/>
          <w:szCs w:val="17"/>
          <w:color w:val="464F79"/>
          <w:spacing w:val="6"/>
          <w:w w:val="64"/>
          <w:position w:val="-1"/>
        </w:rPr>
        <w:t>t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295"/>
          <w:position w:val="-1"/>
        </w:rPr>
        <w:t>: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464F79"/>
          <w:spacing w:val="0"/>
          <w:w w:val="48"/>
          <w:b/>
          <w:bCs/>
          <w:i/>
          <w:position w:val="-1"/>
        </w:rPr>
        <w:t>'rtı</w:t>
      </w:r>
      <w:r>
        <w:rPr>
          <w:rFonts w:ascii="Arial" w:hAnsi="Arial" w:cs="Arial" w:eastAsia="Arial"/>
          <w:sz w:val="28"/>
          <w:szCs w:val="28"/>
          <w:color w:val="464F79"/>
          <w:spacing w:val="0"/>
          <w:w w:val="48"/>
          <w:b/>
          <w:bCs/>
          <w:i/>
          <w:position w:val="-1"/>
        </w:rPr>
        <w:t>t</w:t>
      </w:r>
      <w:r>
        <w:rPr>
          <w:rFonts w:ascii="Arial" w:hAnsi="Arial" w:cs="Arial" w:eastAsia="Arial"/>
          <w:sz w:val="28"/>
          <w:szCs w:val="28"/>
          <w:color w:val="464F79"/>
          <w:spacing w:val="0"/>
          <w:w w:val="48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464F79"/>
          <w:spacing w:val="27"/>
          <w:w w:val="48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565757"/>
          <w:spacing w:val="0"/>
          <w:w w:val="77"/>
          <w:position w:val="-1"/>
        </w:rPr>
        <w:t>P</w:t>
      </w:r>
      <w:r>
        <w:rPr>
          <w:rFonts w:ascii="Arial" w:hAnsi="Arial" w:cs="Arial" w:eastAsia="Arial"/>
          <w:sz w:val="26"/>
          <w:szCs w:val="26"/>
          <w:color w:val="565757"/>
          <w:spacing w:val="-14"/>
          <w:w w:val="78"/>
          <w:position w:val="-1"/>
        </w:rPr>
        <w:t>Ç</w:t>
      </w:r>
      <w:r>
        <w:rPr>
          <w:rFonts w:ascii="Arial" w:hAnsi="Arial" w:cs="Arial" w:eastAsia="Arial"/>
          <w:sz w:val="26"/>
          <w:szCs w:val="26"/>
          <w:color w:val="464F79"/>
          <w:spacing w:val="0"/>
          <w:w w:val="101"/>
          <w:position w:val="-1"/>
        </w:rPr>
        <w:t>SJ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2.559998pt;margin-top:-29.03112pt;width:144.960007pt;height:104.639999pt;mso-position-horizontal-relative:page;mso-position-vertical-relative:paragraph;z-index:-12850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86"/>
        </w:rPr>
        <w:t>ltf.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7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520" w:right="0"/>
          <w:cols w:num="3" w:equalWidth="0">
            <w:col w:w="787" w:space="1873"/>
            <w:col w:w="2245" w:space="187"/>
            <w:col w:w="6308"/>
          </w:cols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32.058071pt;margin-top:46.115166pt;width:546.940551pt;height:787.222296pt;mso-position-horizontal-relative:page;mso-position-vertical-relative:page;z-index:-12849" coordorigin="641,922" coordsize="10939,15744">
            <v:group style="position:absolute;left:653;top:948;width:10897;height:2" coordorigin="653,948" coordsize="10897,2">
              <v:shape style="position:absolute;left:653;top:948;width:10897;height:2" coordorigin="653,948" coordsize="10897,0" path="m653,948l11550,948e" filled="f" stroked="t" strokeweight=".689421pt" strokecolor="#5B5B5B">
                <v:path arrowok="t"/>
              </v:shape>
            </v:group>
            <v:group style="position:absolute;left:657;top:929;width:2;height:9883" coordorigin="657,929" coordsize="2,9883">
              <v:shape style="position:absolute;left:657;top:929;width:2;height:9883" coordorigin="657,929" coordsize="0,9883" path="m657,10812l657,929e" filled="f" stroked="t" strokeweight=".689421pt" strokecolor="#5B5B5B">
                <v:path arrowok="t"/>
              </v:shape>
            </v:group>
            <v:group style="position:absolute;left:9234;top:943;width:2;height:1511" coordorigin="9234,943" coordsize="2,1511">
              <v:shape style="position:absolute;left:9234;top:943;width:2;height:1511" coordorigin="9234,943" coordsize="0,1511" path="m9234,2454l9234,943e" filled="f" stroked="t" strokeweight=".689421pt" strokecolor="#606060">
                <v:path arrowok="t"/>
              </v:shape>
            </v:group>
            <v:group style="position:absolute;left:11557;top:943;width:2;height:10690" coordorigin="11557,943" coordsize="2,10690">
              <v:shape style="position:absolute;left:11557;top:943;width:2;height:10690" coordorigin="11557,943" coordsize="0,10690" path="m11557,11634l11557,943e" filled="f" stroked="t" strokeweight=".689421pt" strokecolor="#606060">
                <v:path arrowok="t"/>
              </v:shape>
            </v:group>
            <v:group style="position:absolute;left:2652;top:939;width:2;height:1511" coordorigin="2652,939" coordsize="2,1511">
              <v:shape style="position:absolute;left:2652;top:939;width:2;height:1511" coordorigin="2652,939" coordsize="0,1511" path="m2652,2450l2652,939e" filled="f" stroked="t" strokeweight=".689421pt" strokecolor="#575757">
                <v:path arrowok="t"/>
              </v:shape>
            </v:group>
            <v:group style="position:absolute;left:648;top:3158;width:10911;height:2" coordorigin="648,3158" coordsize="10911,2">
              <v:shape style="position:absolute;left:648;top:3158;width:10911;height:2" coordorigin="648,3158" coordsize="10911,0" path="m648,3158l11559,3158e" filled="f" stroked="t" strokeweight=".689421pt" strokecolor="#575757">
                <v:path arrowok="t"/>
              </v:shape>
            </v:group>
            <v:group style="position:absolute;left:648;top:3393;width:10911;height:2" coordorigin="648,3393" coordsize="10911,2">
              <v:shape style="position:absolute;left:648;top:3393;width:10911;height:2" coordorigin="648,3393" coordsize="10911,0" path="m648,3393l11559,3393e" filled="f" stroked="t" strokeweight=".689421pt" strokecolor="#575757">
                <v:path arrowok="t"/>
              </v:shape>
            </v:group>
            <v:group style="position:absolute;left:653;top:3632;width:10907;height:2" coordorigin="653,3632" coordsize="10907,2">
              <v:shape style="position:absolute;left:653;top:3632;width:10907;height:2" coordorigin="653,3632" coordsize="10907,0" path="m653,3632l11559,3632e" filled="f" stroked="t" strokeweight=".689421pt" strokecolor="#575757">
                <v:path arrowok="t"/>
              </v:shape>
            </v:group>
            <v:group style="position:absolute;left:4104;top:3632;width:2;height:760" coordorigin="4104,3632" coordsize="2,760">
              <v:shape style="position:absolute;left:4104;top:3632;width:2;height:760" coordorigin="4104,3632" coordsize="0,760" path="m4104,4393l4104,3632e" filled="f" stroked="t" strokeweight=".689421pt" strokecolor="#4B4B4B">
                <v:path arrowok="t"/>
              </v:shape>
            </v:group>
            <v:group style="position:absolute;left:7119;top:3623;width:2;height:774" coordorigin="7119,3623" coordsize="2,774">
              <v:shape style="position:absolute;left:7119;top:3623;width:2;height:774" coordorigin="7119,3623" coordsize="0,774" path="m7119,4397l7119,3623e" filled="f" stroked="t" strokeweight=".689421pt" strokecolor="#4F4F4F">
                <v:path arrowok="t"/>
              </v:shape>
            </v:group>
            <v:group style="position:absolute;left:5129;top:4904;width:2;height:2187" coordorigin="5129,4904" coordsize="2,2187">
              <v:shape style="position:absolute;left:5129;top:4904;width:2;height:2187" coordorigin="5129,4904" coordsize="0,2187" path="m5129,7091l5129,4904e" filled="f" stroked="t" strokeweight=".689421pt" strokecolor="#4B4B4B">
                <v:path arrowok="t"/>
              </v:shape>
            </v:group>
            <v:group style="position:absolute;left:5116;top:5409;width:6448;height:2" coordorigin="5116,5409" coordsize="6448,2">
              <v:shape style="position:absolute;left:5116;top:5409;width:6448;height:2" coordorigin="5116,5409" coordsize="6448,0" path="m5116,5409l11564,5409e" filled="f" stroked="t" strokeweight=".689421pt" strokecolor="#575757">
                <v:path arrowok="t"/>
              </v:shape>
            </v:group>
            <v:group style="position:absolute;left:5125;top:5660;width:6444;height:2" coordorigin="5125,5660" coordsize="6444,2">
              <v:shape style="position:absolute;left:5125;top:5660;width:6444;height:2" coordorigin="5125,5660" coordsize="6444,0" path="m5125,5660l11568,5660e" filled="f" stroked="t" strokeweight=".689421pt" strokecolor="#575757">
                <v:path arrowok="t"/>
              </v:shape>
            </v:group>
            <v:group style="position:absolute;left:5120;top:5908;width:6444;height:2" coordorigin="5120,5908" coordsize="6444,2">
              <v:shape style="position:absolute;left:5120;top:5908;width:6444;height:2" coordorigin="5120,5908" coordsize="6444,0" path="m5120,5908l11564,5908e" filled="f" stroked="t" strokeweight=".689421pt" strokecolor="#575757">
                <v:path arrowok="t"/>
              </v:shape>
            </v:group>
            <v:group style="position:absolute;left:2652;top:4383;width:2;height:12155" coordorigin="2652,4383" coordsize="2,12155">
              <v:shape style="position:absolute;left:2652;top:4383;width:2;height:12155" coordorigin="2652,4383" coordsize="0,12155" path="m2652,16538l2652,4383e" filled="f" stroked="t" strokeweight=".689421pt" strokecolor="#606060">
                <v:path arrowok="t"/>
              </v:shape>
            </v:group>
            <v:group style="position:absolute;left:2647;top:6143;width:8917;height:2" coordorigin="2647,6143" coordsize="8917,2">
              <v:shape style="position:absolute;left:2647;top:6143;width:8917;height:2" coordorigin="2647,6143" coordsize="8917,0" path="m2647,6143l11564,6143e" filled="f" stroked="t" strokeweight=".689421pt" strokecolor="#575757">
                <v:path arrowok="t"/>
              </v:shape>
            </v:group>
            <v:group style="position:absolute;left:1053;top:6382;width:10511;height:2" coordorigin="1053,6382" coordsize="10511,2">
              <v:shape style="position:absolute;left:1053;top:6382;width:10511;height:2" coordorigin="1053,6382" coordsize="10511,0" path="m1053,6382l11564,6382e" filled="f" stroked="t" strokeweight=".689421pt" strokecolor="#575757">
                <v:path arrowok="t"/>
              </v:shape>
            </v:group>
            <v:group style="position:absolute;left:7954;top:6373;width:2;height:713" coordorigin="7954,6373" coordsize="2,713">
              <v:shape style="position:absolute;left:7954;top:6373;width:2;height:713" coordorigin="7954,6373" coordsize="0,713" path="m7954,7086l7954,6373e" filled="f" stroked="t" strokeweight=".689421pt" strokecolor="#4F4F4F">
                <v:path arrowok="t"/>
              </v:shape>
            </v:group>
            <v:group style="position:absolute;left:2643;top:6847;width:8926;height:2" coordorigin="2643,6847" coordsize="8926,2">
              <v:shape style="position:absolute;left:2643;top:6847;width:8926;height:2" coordorigin="2643,6847" coordsize="8926,0" path="m2643,6847l11568,6847e" filled="f" stroked="t" strokeweight=".689421pt" strokecolor="#575757">
                <v:path arrowok="t"/>
              </v:shape>
            </v:group>
            <v:group style="position:absolute;left:2643;top:7082;width:8926;height:2" coordorigin="2643,7082" coordsize="8926,2">
              <v:shape style="position:absolute;left:2643;top:7082;width:8926;height:2" coordorigin="2643,7082" coordsize="8926,0" path="m2643,7082l11568,7082e" filled="f" stroked="t" strokeweight=".689421pt" strokecolor="#575757">
                <v:path arrowok="t"/>
              </v:shape>
            </v:group>
            <v:group style="position:absolute;left:648;top:7316;width:10920;height:2" coordorigin="648,7316" coordsize="10920,2">
              <v:shape style="position:absolute;left:648;top:7316;width:10920;height:2" coordorigin="648,7316" coordsize="10920,0" path="m648,7316l11568,7316e" filled="f" stroked="t" strokeweight=".689421pt" strokecolor="#575757">
                <v:path arrowok="t"/>
              </v:shape>
            </v:group>
            <v:group style="position:absolute;left:653;top:7781;width:10916;height:2" coordorigin="653,7781" coordsize="10916,2">
              <v:shape style="position:absolute;left:653;top:7781;width:10916;height:2" coordorigin="653,7781" coordsize="10916,0" path="m653,7781l11568,7781e" filled="f" stroked="t" strokeweight=".689421pt" strokecolor="#5B5B5B">
                <v:path arrowok="t"/>
              </v:shape>
            </v:group>
            <v:group style="position:absolute;left:5132;top:7776;width:2;height:751" coordorigin="5132,7776" coordsize="2,751">
              <v:shape style="position:absolute;left:5132;top:7776;width:2;height:751" coordorigin="5132,7776" coordsize="0,751" path="m5132,8527l5132,7776e" filled="f" stroked="t" strokeweight=".689421pt" strokecolor="#4F4F4F">
                <v:path arrowok="t"/>
              </v:shape>
            </v:group>
            <v:group style="position:absolute;left:5125;top:8020;width:6444;height:2" coordorigin="5125,8020" coordsize="6444,2">
              <v:shape style="position:absolute;left:5125;top:8020;width:6444;height:2" coordorigin="5125,8020" coordsize="6444,0" path="m5125,8020l11568,8020e" filled="f" stroked="t" strokeweight=".689421pt" strokecolor="#575757">
                <v:path arrowok="t"/>
              </v:shape>
            </v:group>
            <v:group style="position:absolute;left:5120;top:8260;width:6453;height:2" coordorigin="5120,8260" coordsize="6453,2">
              <v:shape style="position:absolute;left:5120;top:8260;width:6453;height:2" coordorigin="5120,8260" coordsize="6453,0" path="m5120,8260l11573,8260e" filled="f" stroked="t" strokeweight=".689421pt" strokecolor="#575757">
                <v:path arrowok="t"/>
              </v:shape>
            </v:group>
            <v:group style="position:absolute;left:648;top:8522;width:10920;height:2" coordorigin="648,8522" coordsize="10920,2">
              <v:shape style="position:absolute;left:648;top:8522;width:10920;height:2" coordorigin="648,8522" coordsize="10920,0" path="m648,8522l11568,8522e" filled="f" stroked="t" strokeweight=".689421pt" strokecolor="#575757">
                <v:path arrowok="t"/>
              </v:shape>
            </v:group>
            <v:group style="position:absolute;left:653;top:9351;width:10916;height:2" coordorigin="653,9351" coordsize="10916,2">
              <v:shape style="position:absolute;left:653;top:9351;width:10916;height:2" coordorigin="653,9351" coordsize="10916,0" path="m653,9351l11568,9351e" filled="f" stroked="t" strokeweight=".689421pt" strokecolor="#5B5B5B">
                <v:path arrowok="t"/>
              </v:shape>
            </v:group>
            <v:group style="position:absolute;left:653;top:10268;width:10916;height:2" coordorigin="653,10268" coordsize="10916,2">
              <v:shape style="position:absolute;left:653;top:10268;width:10916;height:2" coordorigin="653,10268" coordsize="10916,0" path="m653,10268l11568,10268e" filled="f" stroked="t" strokeweight=".689421pt" strokecolor="#575757">
                <v:path arrowok="t"/>
              </v:shape>
            </v:group>
            <v:group style="position:absolute;left:653;top:10512;width:10916;height:2" coordorigin="653,10512" coordsize="10916,2">
              <v:shape style="position:absolute;left:653;top:10512;width:10916;height:2" coordorigin="653,10512" coordsize="10916,0" path="m653,10512l11568,10512e" filled="f" stroked="t" strokeweight=".689421pt" strokecolor="#575757">
                <v:path arrowok="t"/>
              </v:shape>
            </v:group>
            <v:group style="position:absolute;left:657;top:10958;width:2;height:5514" coordorigin="657,10958" coordsize="2,5514">
              <v:shape style="position:absolute;left:657;top:10958;width:2;height:5514" coordorigin="657,10958" coordsize="0,5514" path="m657,16472l657,10958e" filled="f" stroked="t" strokeweight=".689421pt" strokecolor="#545454">
                <v:path arrowok="t"/>
              </v:shape>
            </v:group>
            <v:group style="position:absolute;left:648;top:11244;width:10925;height:2" coordorigin="648,11244" coordsize="10925,2">
              <v:shape style="position:absolute;left:648;top:11244;width:10925;height:2" coordorigin="648,11244" coordsize="10925,0" path="m648,11244l11573,11244e" filled="f" stroked="t" strokeweight=".689421pt" strokecolor="#5B5B5B">
                <v:path arrowok="t"/>
              </v:shape>
            </v:group>
            <v:group style="position:absolute;left:653;top:11479;width:10916;height:2" coordorigin="653,11479" coordsize="10916,2">
              <v:shape style="position:absolute;left:653;top:11479;width:10916;height:2" coordorigin="653,11479" coordsize="10916,0" path="m653,11479l11568,11479e" filled="f" stroked="t" strokeweight=".689421pt" strokecolor="#5B5B5B">
                <v:path arrowok="t"/>
              </v:shape>
            </v:group>
            <v:group style="position:absolute;left:1429;top:11423;width:2;height:5073" coordorigin="1429,11423" coordsize="2,5073">
              <v:shape style="position:absolute;left:1429;top:11423;width:2;height:5073" coordorigin="1429,11423" coordsize="0,5073" path="m1429,16496l1429,11423e" filled="f" stroked="t" strokeweight=".689421pt" strokecolor="#606060">
                <v:path arrowok="t"/>
              </v:shape>
            </v:group>
            <v:group style="position:absolute;left:1999;top:11469;width:2;height:5045" coordorigin="1999,11469" coordsize="2,5045">
              <v:shape style="position:absolute;left:1999;top:11469;width:2;height:5045" coordorigin="1999,11469" coordsize="0,5045" path="m1999,16514l1999,11469e" filled="f" stroked="t" strokeweight=".689421pt" strokecolor="#4F4F4F">
                <v:path arrowok="t"/>
              </v:shape>
            </v:group>
            <v:group style="position:absolute;left:7519;top:11474;width:2;height:5186" coordorigin="7519,11474" coordsize="2,5186">
              <v:shape style="position:absolute;left:7519;top:11474;width:2;height:5186" coordorigin="7519,11474" coordsize="0,5186" path="m7519,16660l7519,11474e" filled="f" stroked="t" strokeweight=".689421pt" strokecolor="#575757">
                <v:path arrowok="t"/>
              </v:shape>
            </v:group>
            <v:group style="position:absolute;left:653;top:11723;width:10907;height:2" coordorigin="653,11723" coordsize="10907,2">
              <v:shape style="position:absolute;left:653;top:11723;width:10907;height:2" coordorigin="653,11723" coordsize="10907,0" path="m653,11723l11559,11723e" filled="f" stroked="t" strokeweight=".689421pt" strokecolor="#5B5B5B">
                <v:path arrowok="t"/>
              </v:shape>
            </v:group>
            <v:group style="position:absolute;left:653;top:13853;width:2004;height:2" coordorigin="653,13853" coordsize="2004,2">
              <v:shape style="position:absolute;left:653;top:13853;width:2004;height:2" coordorigin="653,13853" coordsize="2004,0" path="m653,13853l2657,13853e" filled="f" stroked="t" strokeweight=".689421pt" strokecolor="#646764">
                <v:path arrowok="t"/>
              </v:shape>
            </v:group>
            <v:group style="position:absolute;left:6182;top:16655;width:5221;height:2" coordorigin="6182,16655" coordsize="5221,2">
              <v:shape style="position:absolute;left:6182;top:16655;width:5221;height:2" coordorigin="6182,16655" coordsize="5221,0" path="m6182,16655l11403,16655e" filled="f" stroked="t" strokeweight=".689421pt" strokecolor="#60606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40" w:lineRule="auto"/>
        <w:ind w:left="16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85" w:lineRule="exact"/>
        <w:ind w:right="-20"/>
        <w:jc w:val="left"/>
        <w:tabs>
          <w:tab w:pos="660" w:val="left"/>
          <w:tab w:pos="134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7B7C7E"/>
          <w:spacing w:val="0"/>
          <w:w w:val="70"/>
        </w:rPr>
        <w:t>ltf</w:t>
      </w:r>
      <w:r>
        <w:rPr>
          <w:rFonts w:ascii="Times New Roman" w:hAnsi="Times New Roman" w:cs="Times New Roman" w:eastAsia="Times New Roman"/>
          <w:sz w:val="27"/>
          <w:szCs w:val="27"/>
          <w:color w:val="7B7C7E"/>
          <w:spacing w:val="-1"/>
          <w:w w:val="70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565757"/>
          <w:spacing w:val="0"/>
          <w:w w:val="70"/>
        </w:rPr>
        <w:t>iy</w:t>
      </w:r>
      <w:r>
        <w:rPr>
          <w:rFonts w:ascii="Times New Roman" w:hAnsi="Times New Roman" w:cs="Times New Roman" w:eastAsia="Times New Roman"/>
          <w:sz w:val="27"/>
          <w:szCs w:val="27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666769"/>
          <w:spacing w:val="0"/>
          <w:w w:val="70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666769"/>
          <w:spacing w:val="0"/>
          <w:w w:val="70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666769"/>
          <w:spacing w:val="8"/>
          <w:w w:val="7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83464"/>
          <w:spacing w:val="0"/>
          <w:w w:val="36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283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83464"/>
          <w:spacing w:val="0"/>
          <w:w w:val="100"/>
        </w:rPr>
      </w:r>
      <w:r>
        <w:rPr>
          <w:rFonts w:ascii="Times New Roman" w:hAnsi="Times New Roman" w:cs="Times New Roman" w:eastAsia="Times New Roman"/>
          <w:sz w:val="37"/>
          <w:szCs w:val="37"/>
          <w:color w:val="464F79"/>
          <w:spacing w:val="16"/>
          <w:w w:val="418"/>
          <w:i/>
        </w:rPr>
        <w:t>'</w:t>
      </w:r>
      <w:r>
        <w:rPr>
          <w:rFonts w:ascii="Times New Roman" w:hAnsi="Times New Roman" w:cs="Times New Roman" w:eastAsia="Times New Roman"/>
          <w:sz w:val="37"/>
          <w:szCs w:val="37"/>
          <w:color w:val="666769"/>
          <w:spacing w:val="0"/>
          <w:w w:val="47"/>
          <w:i/>
        </w:rPr>
        <w:t>Ami</w:t>
      </w:r>
      <w:r>
        <w:rPr>
          <w:rFonts w:ascii="Times New Roman" w:hAnsi="Times New Roman" w:cs="Times New Roman" w:eastAsia="Times New Roman"/>
          <w:sz w:val="37"/>
          <w:szCs w:val="37"/>
          <w:color w:val="666769"/>
          <w:spacing w:val="-2"/>
          <w:w w:val="48"/>
          <w:i/>
        </w:rPr>
        <w:t>r</w:t>
      </w:r>
      <w:r>
        <w:rPr>
          <w:rFonts w:ascii="Times New Roman" w:hAnsi="Times New Roman" w:cs="Times New Roman" w:eastAsia="Times New Roman"/>
          <w:sz w:val="37"/>
          <w:szCs w:val="37"/>
          <w:color w:val="464F79"/>
          <w:spacing w:val="0"/>
          <w:w w:val="48"/>
          <w:i/>
        </w:rPr>
        <w:t>{</w:t>
      </w:r>
      <w:r>
        <w:rPr>
          <w:rFonts w:ascii="Times New Roman" w:hAnsi="Times New Roman" w:cs="Times New Roman" w:eastAsia="Times New Roman"/>
          <w:sz w:val="37"/>
          <w:szCs w:val="37"/>
          <w:color w:val="464F79"/>
          <w:spacing w:val="-6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8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3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0"/>
          <w:w w:val="84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7B7C7E"/>
          <w:spacing w:val="0"/>
          <w:w w:val="12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B7C7E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0"/>
          <w:w w:val="100"/>
        </w:rPr>
        <w:t>ız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520" w:right="0"/>
          <w:cols w:num="2" w:equalWidth="0">
            <w:col w:w="508" w:space="2162"/>
            <w:col w:w="873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6" w:lineRule="auto"/>
        <w:ind w:left="3766" w:right="4346" w:firstLine="-10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62785pt;margin-top:-16.082964pt;width:35.903702pt;height:52.5pt;mso-position-horizontal-relative:page;mso-position-vertical-relative:paragraph;z-index:-12844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313131"/>
                      <w:spacing w:val="0"/>
                      <w:w w:val="123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BAŞKANLICJI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993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IZMIR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743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503799pt;margin-top:8.364207pt;width:43.010642pt;height:9pt;mso-position-horizontal-relative:page;mso-position-vertical-relative:paragraph;z-index:-12843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13131"/>
                      <w:spacing w:val="0"/>
                      <w:w w:val="81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74"/>
          <w:b/>
          <w:bCs/>
          <w:position w:val="7"/>
        </w:rPr>
        <w:t>BÜYÜKŞEHIR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left="107" w:right="-20"/>
        <w:jc w:val="left"/>
        <w:tabs>
          <w:tab w:pos="1480" w:val="left"/>
          <w:tab w:pos="3140" w:val="left"/>
          <w:tab w:pos="54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1"/>
        </w:rPr>
        <w:t>IQia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14:25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0"/>
          <w:position w:val="0"/>
        </w:rPr>
        <w:t>tr_el: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02322510008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61" w:lineRule="auto"/>
        <w:ind w:left="136" w:right="2977"/>
        <w:jc w:val="left"/>
        <w:tabs>
          <w:tab w:pos="1480" w:val="left"/>
          <w:tab w:pos="3140" w:val="left"/>
          <w:tab w:pos="448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3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3043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9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99"/>
        </w:rPr>
        <w:t>tLE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KILIÇ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11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7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Akarcala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moloz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dökü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Seferihisa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6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Dogn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Akarcala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moloz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dökü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Seferillisar/İZMİR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36" w:right="-20"/>
        <w:jc w:val="left"/>
        <w:tabs>
          <w:tab w:pos="1480" w:val="left"/>
          <w:tab w:pos="4480" w:val="left"/>
          <w:tab w:pos="7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yangmı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68" w:lineRule="exact"/>
        <w:ind w:left="131" w:right="-20"/>
        <w:jc w:val="left"/>
        <w:tabs>
          <w:tab w:pos="362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.668365pt;margin-top:4.374032pt;width:43.74818pt;height:34pt;mso-position-horizontal-relative:page;mso-position-vertical-relative:paragraph;z-index:-12842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tabs>
                      <w:tab w:pos="800" w:val="left"/>
                    </w:tabs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68"/>
                      <w:szCs w:val="68"/>
                      <w:color w:val="BDBDBD"/>
                      <w:spacing w:val="0"/>
                      <w:w w:val="51"/>
                      <w:position w:val="-1"/>
                    </w:rPr>
                    <w:t>-,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BDBDB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BDBDB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BDBDBD"/>
                      <w:spacing w:val="0"/>
                      <w:w w:val="6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5"/>
          <w:position w:val="-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-1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5"/>
          <w:position w:val="-1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5"/>
          <w:position w:val="-1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42"/>
          <w:w w:val="105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9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9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  <w:position w:val="-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00" w:bottom="280" w:left="260" w:right="22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89" w:lineRule="exact"/>
        <w:ind w:left="3634" w:right="-52"/>
        <w:jc w:val="left"/>
        <w:tabs>
          <w:tab w:pos="578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-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7" w:lineRule="exact"/>
        <w:ind w:left="4435" w:right="-20"/>
        <w:jc w:val="left"/>
        <w:tabs>
          <w:tab w:pos="5020" w:val="left"/>
          <w:tab w:pos="55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42"/>
          <w:szCs w:val="42"/>
          <w:color w:val="313131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444444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4444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44444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BDBDBD"/>
          <w:spacing w:val="0"/>
          <w:w w:val="52"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:15:00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3" w:equalWidth="0">
            <w:col w:w="6869" w:space="57"/>
            <w:col w:w="559" w:space="0"/>
            <w:col w:w="3955"/>
          </w:cols>
        </w:sectPr>
      </w:pPr>
      <w:rPr/>
    </w:p>
    <w:p>
      <w:pPr>
        <w:spacing w:before="0" w:after="0" w:line="194" w:lineRule="exact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68"/>
        </w:rPr>
        <w:t>ahib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6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3" w:equalWidth="0">
            <w:col w:w="1180" w:space="1042"/>
            <w:col w:w="553" w:space="0"/>
            <w:col w:w="8665"/>
          </w:cols>
        </w:sectPr>
      </w:pPr>
      <w:rPr/>
    </w:p>
    <w:p>
      <w:pPr>
        <w:spacing w:before="56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İtf.Çvş.Erka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KAHYA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56" w:right="-20"/>
        <w:jc w:val="left"/>
        <w:tabs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14:26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14:32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26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Giden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36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4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302" w:lineRule="exact"/>
        <w:ind w:left="4694" w:right="-20"/>
        <w:jc w:val="left"/>
        <w:tabs>
          <w:tab w:pos="111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5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1"/>
          <w:position w:val="5"/>
        </w:rPr>
        <w:t>l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59"/>
          <w:position w:val="5"/>
        </w:rPr>
        <w:t>!ş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60"/>
          <w:position w:val="5"/>
        </w:rPr>
        <w:t>_</w:t>
      </w:r>
      <w:r>
        <w:rPr>
          <w:rFonts w:ascii="Arial" w:hAnsi="Arial" w:cs="Arial" w:eastAsia="Arial"/>
          <w:sz w:val="20"/>
          <w:szCs w:val="20"/>
          <w:color w:val="444444"/>
          <w:spacing w:val="-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0"/>
          <w:w w:val="129"/>
          <w:position w:val="-4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4645" w:right="42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959"/>
          <w:w w:val="94"/>
          <w:position w:val="1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njyct-Jandarına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2160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8" w:lineRule="exact"/>
        <w:ind w:left="2165" w:right="2572" w:firstLine="-2039"/>
        <w:jc w:val="left"/>
        <w:tabs>
          <w:tab w:pos="480" w:val="left"/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7E8080"/>
          <w:spacing w:val="0"/>
          <w:w w:val="100"/>
          <w:position w:val="4"/>
        </w:rPr>
        <w:t>y</w:t>
      </w:r>
      <w:r>
        <w:rPr>
          <w:rFonts w:ascii="Arial" w:hAnsi="Arial" w:cs="Arial" w:eastAsia="Arial"/>
          <w:sz w:val="20"/>
          <w:szCs w:val="20"/>
          <w:color w:val="7E8080"/>
          <w:spacing w:val="-37"/>
          <w:w w:val="100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7E8080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0"/>
          <w:szCs w:val="20"/>
          <w:color w:val="7E8080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;ncı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229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22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3"/>
          <w:w w:val="22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1"/>
        </w:rPr>
        <w:t>sonel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44444"/>
          <w:w w:val="52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2"/>
          <w:w w:val="5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0" w:lineRule="auto"/>
        <w:ind w:left="140" w:right="2584" w:firstLine="-14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Playm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Duıum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693" w:right="37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9"/>
        </w:rPr>
        <w:t>öndürmedc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87" w:lineRule="exact"/>
        <w:ind w:left="215" w:right="-20"/>
        <w:jc w:val="left"/>
        <w:tabs>
          <w:tab w:pos="2160" w:val="left"/>
          <w:tab w:pos="4660" w:val="left"/>
          <w:tab w:pos="656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959"/>
          <w:w w:val="186"/>
          <w:position w:val="-3"/>
        </w:rPr>
        <w:t>öıı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w w:val="187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ürnıe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0"/>
          <w:position w:val="-4"/>
        </w:rPr>
        <w:t>[Su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8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2"/>
          <w:w w:val="113"/>
          <w:position w:val="-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87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9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7"/>
          <w:w w:val="98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6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4673" w:right="3165"/>
        <w:jc w:val="center"/>
        <w:tabs>
          <w:tab w:pos="6500" w:val="left"/>
          <w:tab w:pos="80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3"/>
        </w:rPr>
        <w:t>5m3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75959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7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75959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budama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artıkları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4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76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76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5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24" w:right="4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dağlı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moloz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dökü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sahasında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0" w:lineRule="auto"/>
        <w:ind w:left="2160" w:right="188" w:firstLine="-20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4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soıuşturmada,çevre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sakinlerini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arazide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çıktıt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1" w:lineRule="auto"/>
        <w:ind w:left="126" w:right="4029"/>
        <w:jc w:val="left"/>
        <w:tabs>
          <w:tab w:pos="216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11"/>
          <w:w w:val="46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85"/>
        </w:rPr>
        <w:t>Aı"aç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7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6" w:lineRule="exact"/>
        <w:ind w:left="126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44444"/>
          <w:w w:val="214"/>
        </w:rPr>
        <w:t>[</w:t>
      </w:r>
      <w:r>
        <w:rPr>
          <w:rFonts w:ascii="Arial" w:hAnsi="Arial" w:cs="Arial" w:eastAsia="Arial"/>
          <w:sz w:val="15"/>
          <w:szCs w:val="15"/>
          <w:color w:val="313131"/>
          <w:w w:val="46"/>
        </w:rPr>
        <w:t>-</w:t>
      </w:r>
      <w:r>
        <w:rPr>
          <w:rFonts w:ascii="Arial" w:hAnsi="Arial" w:cs="Arial" w:eastAsia="Arial"/>
          <w:sz w:val="15"/>
          <w:szCs w:val="15"/>
          <w:color w:val="313131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-10"/>
          <w:w w:val="2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Edildig;i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5" w:lineRule="exact"/>
        <w:ind w:left="126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AAAAAA"/>
          <w:spacing w:val="0"/>
          <w:w w:val="52"/>
          <w:position w:val="-2"/>
        </w:rPr>
        <w:t>·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0" w:after="0" w:line="190" w:lineRule="exact"/>
        <w:ind w:left="14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Ekwuı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l$aati: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16:17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4" w:equalWidth="0">
            <w:col w:w="1305" w:space="855"/>
            <w:col w:w="411" w:space="333"/>
            <w:col w:w="881" w:space="2236"/>
            <w:col w:w="5419"/>
          </w:cols>
        </w:sectPr>
      </w:pPr>
      <w:rPr/>
    </w:p>
    <w:p>
      <w:pPr>
        <w:spacing w:before="18" w:after="0" w:line="240" w:lineRule="auto"/>
        <w:ind w:left="234" w:right="-20"/>
        <w:jc w:val="left"/>
        <w:tabs>
          <w:tab w:pos="1020" w:val="left"/>
          <w:tab w:pos="154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QiDE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Seferihisa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Guıubu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4" w:lineRule="exact"/>
        <w:ind w:left="2311" w:right="-20"/>
        <w:jc w:val="left"/>
        <w:tabs>
          <w:tab w:pos="5420" w:val="left"/>
          <w:tab w:pos="904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69"/>
          <w:b/>
          <w:bCs/>
          <w:position w:val="-2"/>
        </w:rPr>
        <w:t>1</w:t>
      </w:r>
      <w:r>
        <w:rPr>
          <w:rFonts w:ascii="Arial" w:hAnsi="Arial" w:cs="Arial" w:eastAsia="Arial"/>
          <w:sz w:val="26"/>
          <w:szCs w:val="26"/>
          <w:color w:val="313131"/>
          <w:spacing w:val="-32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8"/>
          <w:b/>
          <w:bCs/>
          <w:i/>
          <w:position w:val="-2"/>
        </w:rPr>
        <w:t>1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8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19"/>
          <w:w w:val="58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8"/>
          <w:b/>
          <w:bCs/>
          <w:position w:val="-2"/>
        </w:rPr>
        <w:t>Man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8"/>
          <w:b/>
          <w:bCs/>
          <w:position w:val="-2"/>
        </w:rPr>
        <w:t>s</w:t>
      </w:r>
      <w:r>
        <w:rPr>
          <w:rFonts w:ascii="Arial" w:hAnsi="Arial" w:cs="Arial" w:eastAsia="Arial"/>
          <w:sz w:val="26"/>
          <w:szCs w:val="26"/>
          <w:color w:val="313131"/>
          <w:spacing w:val="3"/>
          <w:w w:val="58"/>
          <w:b/>
          <w:bCs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61"/>
          <w:b/>
          <w:bCs/>
          <w:position w:val="-2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5432" w:right="50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377" w:right="-20"/>
        <w:jc w:val="left"/>
        <w:tabs>
          <w:tab w:pos="37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Courier New" w:hAnsi="Courier New" w:cs="Courier New" w:eastAsia="Courier New"/>
          <w:sz w:val="24"/>
          <w:szCs w:val="24"/>
          <w:color w:val="444444"/>
          <w:spacing w:val="0"/>
          <w:w w:val="77"/>
          <w:position w:val="2"/>
        </w:rPr>
        <w:t>İT</w:t>
      </w:r>
      <w:r>
        <w:rPr>
          <w:rFonts w:ascii="Courier New" w:hAnsi="Courier New" w:cs="Courier New" w:eastAsia="Courier New"/>
          <w:sz w:val="24"/>
          <w:szCs w:val="24"/>
          <w:color w:val="444444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4"/>
          <w:szCs w:val="24"/>
          <w:color w:val="444444"/>
          <w:spacing w:val="0"/>
          <w:w w:val="100"/>
          <w:position w:val="2"/>
        </w:rPr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  <w:position w:val="0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07" w:lineRule="auto"/>
        <w:ind w:left="2754" w:right="-59" w:firstLine="-2604"/>
        <w:jc w:val="left"/>
        <w:tabs>
          <w:tab w:pos="2100" w:val="left"/>
          <w:tab w:pos="2840" w:val="left"/>
          <w:tab w:pos="3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itfaiyeci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200"/>
          <w:position w:val="1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-47"/>
          <w:w w:val="2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0"/>
          <w:w w:val="100"/>
          <w:position w:val="1"/>
        </w:rPr>
        <w:t>PO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84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83"/>
          <w:i/>
          <w:position w:val="0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9"/>
          <w:b/>
          <w:bCs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7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97"/>
          <w:b/>
          <w:bCs/>
          <w:position w:val="0"/>
        </w:rPr>
        <w:t>ARAMİRİ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97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b/>
          <w:bCs/>
          <w:position w:val="0"/>
        </w:rPr>
        <w:t>Okta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b/>
          <w:bCs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100"/>
          <w:b/>
          <w:bCs/>
          <w:position w:val="0"/>
        </w:rPr>
        <w:t>ÇI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-23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11"/>
          <w:b/>
          <w:bCs/>
          <w:position w:val="0"/>
        </w:rPr>
        <w:t>AR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58" w:lineRule="exact"/>
        <w:ind w:left="2283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95"/>
          <w:szCs w:val="95"/>
        </w:rPr>
      </w:pPr>
      <w:rPr/>
      <w:r>
        <w:rPr>
          <w:rFonts w:ascii="Times New Roman" w:hAnsi="Times New Roman" w:cs="Times New Roman" w:eastAsia="Times New Roman"/>
          <w:sz w:val="110"/>
          <w:szCs w:val="110"/>
          <w:color w:val="2164CF"/>
          <w:w w:val="57"/>
          <w:position w:val="-50"/>
        </w:rPr>
        <w:t>_.1</w:t>
      </w:r>
      <w:r>
        <w:rPr>
          <w:rFonts w:ascii="Times New Roman" w:hAnsi="Times New Roman" w:cs="Times New Roman" w:eastAsia="Times New Roman"/>
          <w:sz w:val="110"/>
          <w:szCs w:val="110"/>
          <w:color w:val="114FBD"/>
          <w:w w:val="36"/>
          <w:position w:val="-50"/>
        </w:rPr>
        <w:t>..</w:t>
      </w:r>
      <w:r>
        <w:rPr>
          <w:rFonts w:ascii="Times New Roman" w:hAnsi="Times New Roman" w:cs="Times New Roman" w:eastAsia="Times New Roman"/>
          <w:sz w:val="110"/>
          <w:szCs w:val="110"/>
          <w:color w:val="114FBD"/>
          <w:w w:val="100"/>
          <w:position w:val="-50"/>
        </w:rPr>
        <w:tab/>
      </w:r>
      <w:r>
        <w:rPr>
          <w:rFonts w:ascii="Times New Roman" w:hAnsi="Times New Roman" w:cs="Times New Roman" w:eastAsia="Times New Roman"/>
          <w:sz w:val="110"/>
          <w:szCs w:val="110"/>
          <w:color w:val="114FBD"/>
          <w:w w:val="100"/>
          <w:position w:val="-50"/>
        </w:rPr>
      </w:r>
      <w:r>
        <w:rPr>
          <w:rFonts w:ascii="Times New Roman" w:hAnsi="Times New Roman" w:cs="Times New Roman" w:eastAsia="Times New Roman"/>
          <w:sz w:val="95"/>
          <w:szCs w:val="95"/>
          <w:color w:val="114FBD"/>
          <w:spacing w:val="0"/>
          <w:w w:val="128"/>
          <w:position w:val="-50"/>
        </w:rPr>
        <w:t>h</w:t>
      </w:r>
      <w:r>
        <w:rPr>
          <w:rFonts w:ascii="Times New Roman" w:hAnsi="Times New Roman" w:cs="Times New Roman" w:eastAsia="Times New Roman"/>
          <w:sz w:val="95"/>
          <w:szCs w:val="9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E8EB3"/>
          <w:spacing w:val="0"/>
          <w:w w:val="196"/>
        </w:rPr>
        <w:t>=&gt;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80" w:lineRule="exact"/>
        <w:ind w:left="31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4"/>
          <w:w w:val="99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3"/>
        </w:rPr>
        <w:t>rkanKAHYA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500" w:lineRule="auto"/>
        <w:ind w:left="-16" w:right="1293" w:firstLine="-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75"/>
          <w:i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75"/>
          <w:i/>
        </w:rPr>
        <w:t>   </w:t>
      </w:r>
      <w:r>
        <w:rPr>
          <w:rFonts w:ascii="Arial" w:hAnsi="Arial" w:cs="Arial" w:eastAsia="Arial"/>
          <w:sz w:val="19"/>
          <w:szCs w:val="19"/>
          <w:color w:val="444444"/>
          <w:spacing w:val="12"/>
          <w:w w:val="75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70" w:lineRule="exact"/>
        <w:ind w:left="308" w:right="1572"/>
        <w:jc w:val="center"/>
        <w:rPr>
          <w:rFonts w:ascii="Arial" w:hAnsi="Arial" w:cs="Arial" w:eastAsia="Arial"/>
          <w:sz w:val="39"/>
          <w:szCs w:val="39"/>
        </w:rPr>
      </w:pPr>
      <w:rPr/>
      <w:r>
        <w:rPr>
          <w:rFonts w:ascii="Arial" w:hAnsi="Arial" w:cs="Arial" w:eastAsia="Arial"/>
          <w:sz w:val="49"/>
          <w:szCs w:val="49"/>
          <w:color w:val="7E8080"/>
          <w:spacing w:val="-77"/>
          <w:w w:val="114"/>
          <w:position w:val="-28"/>
        </w:rPr>
        <w:t>.</w:t>
      </w:r>
      <w:r>
        <w:rPr>
          <w:rFonts w:ascii="Arial" w:hAnsi="Arial" w:cs="Arial" w:eastAsia="Arial"/>
          <w:sz w:val="49"/>
          <w:szCs w:val="49"/>
          <w:color w:val="313131"/>
          <w:spacing w:val="0"/>
          <w:w w:val="57"/>
          <w:position w:val="-28"/>
        </w:rPr>
        <w:t>.</w:t>
      </w:r>
      <w:r>
        <w:rPr>
          <w:rFonts w:ascii="Arial" w:hAnsi="Arial" w:cs="Arial" w:eastAsia="Arial"/>
          <w:sz w:val="49"/>
          <w:szCs w:val="49"/>
          <w:color w:val="313131"/>
          <w:spacing w:val="53"/>
          <w:w w:val="100"/>
          <w:position w:val="-28"/>
        </w:rPr>
        <w:t> </w:t>
      </w:r>
      <w:r>
        <w:rPr>
          <w:rFonts w:ascii="Arial" w:hAnsi="Arial" w:cs="Arial" w:eastAsia="Arial"/>
          <w:sz w:val="103"/>
          <w:szCs w:val="103"/>
          <w:color w:val="6E6E6E"/>
          <w:spacing w:val="66"/>
          <w:w w:val="84"/>
          <w:position w:val="-28"/>
        </w:rPr>
        <w:t>-</w:t>
      </w:r>
      <w:r>
        <w:rPr>
          <w:rFonts w:ascii="Arial" w:hAnsi="Arial" w:cs="Arial" w:eastAsia="Arial"/>
          <w:sz w:val="39"/>
          <w:szCs w:val="39"/>
          <w:color w:val="7E8080"/>
          <w:spacing w:val="0"/>
          <w:w w:val="53"/>
          <w:position w:val="-28"/>
        </w:rPr>
        <w:t>-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60" w:right="220"/>
          <w:cols w:num="3" w:equalWidth="0">
            <w:col w:w="4642" w:space="579"/>
            <w:col w:w="1526" w:space="1826"/>
            <w:col w:w="2867"/>
          </w:cols>
        </w:sectPr>
      </w:pPr>
      <w:rPr/>
    </w:p>
    <w:p>
      <w:pPr>
        <w:spacing w:before="0" w:after="0" w:line="77" w:lineRule="exact"/>
        <w:ind w:left="5532" w:right="-20"/>
        <w:jc w:val="left"/>
        <w:tabs>
          <w:tab w:pos="8740" w:val="left"/>
          <w:tab w:pos="9500" w:val="left"/>
          <w:tab w:pos="101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1"/>
          <w:position w:val="-16"/>
        </w:rPr>
        <w:t>İtf.Çv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2"/>
          <w:position w:val="-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8"/>
          <w:position w:val="-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45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0"/>
          <w:w w:val="101"/>
          <w:position w:val="-8"/>
        </w:rPr>
        <w:t>y"'"</w:t>
      </w:r>
      <w:r>
        <w:rPr>
          <w:rFonts w:ascii="Times New Roman" w:hAnsi="Times New Roman" w:cs="Times New Roman" w:eastAsia="Times New Roman"/>
          <w:sz w:val="18"/>
          <w:szCs w:val="18"/>
          <w:color w:val="575959"/>
          <w:spacing w:val="-23"/>
          <w:w w:val="92"/>
          <w:position w:val="-8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43"/>
          <w:position w:val="-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00"/>
          <w:position w:val="-8"/>
        </w:rPr>
      </w:r>
      <w:r>
        <w:rPr>
          <w:rFonts w:ascii="Arial" w:hAnsi="Arial" w:cs="Arial" w:eastAsia="Arial"/>
          <w:sz w:val="14"/>
          <w:szCs w:val="14"/>
          <w:color w:val="575959"/>
          <w:spacing w:val="0"/>
          <w:w w:val="68"/>
          <w:i/>
          <w:position w:val="-8"/>
        </w:rPr>
        <w:t>&lt;!}</w:t>
      </w:r>
      <w:r>
        <w:rPr>
          <w:rFonts w:ascii="Arial" w:hAnsi="Arial" w:cs="Arial" w:eastAsia="Arial"/>
          <w:sz w:val="14"/>
          <w:szCs w:val="14"/>
          <w:color w:val="575959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14"/>
          <w:szCs w:val="14"/>
          <w:color w:val="575959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14"/>
          <w:szCs w:val="14"/>
          <w:color w:val="AAAAAA"/>
          <w:spacing w:val="0"/>
          <w:w w:val="100"/>
          <w:position w:val="-8"/>
        </w:rPr>
        <w:t>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0" w:after="0" w:line="21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4.096191pt;margin-top:1.026684pt;width:32.871701pt;height:52.5pt;mso-position-horizontal-relative:page;mso-position-vertical-relative:paragraph;z-index:-12841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AAAAAA"/>
                      <w:spacing w:val="-1"/>
                      <w:w w:val="23"/>
                      <w:i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575959"/>
                      <w:spacing w:val="-93"/>
                      <w:w w:val="47"/>
                      <w:i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282F95"/>
                      <w:spacing w:val="0"/>
                      <w:w w:val="73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"/>
          <w:szCs w:val="6"/>
          <w:color w:val="AAAAAA"/>
          <w:spacing w:val="0"/>
          <w:w w:val="100"/>
          <w:position w:val="-33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AAAAAA"/>
          <w:spacing w:val="0"/>
          <w:w w:val="100"/>
          <w:position w:val="-33"/>
        </w:rPr>
        <w:t>   </w:t>
      </w:r>
      <w:r>
        <w:rPr>
          <w:rFonts w:ascii="Times New Roman" w:hAnsi="Times New Roman" w:cs="Times New Roman" w:eastAsia="Times New Roman"/>
          <w:sz w:val="6"/>
          <w:szCs w:val="6"/>
          <w:color w:val="AAAAAA"/>
          <w:spacing w:val="13"/>
          <w:w w:val="100"/>
          <w:position w:val="-33"/>
        </w:rPr>
        <w:t> </w:t>
      </w:r>
      <w:r>
        <w:rPr>
          <w:rFonts w:ascii="Arial" w:hAnsi="Arial" w:cs="Arial" w:eastAsia="Arial"/>
          <w:sz w:val="43"/>
          <w:szCs w:val="43"/>
          <w:color w:val="575959"/>
          <w:spacing w:val="0"/>
          <w:w w:val="100"/>
          <w:i/>
          <w:position w:val="-33"/>
        </w:rPr>
        <w:t>ifil</w:t>
      </w:r>
      <w:r>
        <w:rPr>
          <w:rFonts w:ascii="Arial" w:hAnsi="Arial" w:cs="Arial" w:eastAsia="Arial"/>
          <w:sz w:val="43"/>
          <w:szCs w:val="43"/>
          <w:color w:val="575959"/>
          <w:spacing w:val="88"/>
          <w:w w:val="100"/>
          <w:i/>
          <w:position w:val="-33"/>
        </w:rPr>
        <w:t> </w:t>
      </w:r>
      <w:r>
        <w:rPr>
          <w:rFonts w:ascii="Arial" w:hAnsi="Arial" w:cs="Arial" w:eastAsia="Arial"/>
          <w:sz w:val="22"/>
          <w:szCs w:val="22"/>
          <w:color w:val="575959"/>
          <w:spacing w:val="0"/>
          <w:w w:val="211"/>
          <w:position w:val="-33"/>
        </w:rPr>
        <w:t>t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150" w:lineRule="atLeas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466B"/>
          <w:w w:val="87"/>
          <w:i/>
        </w:rPr>
        <w:t>'</w:t>
      </w:r>
      <w:r>
        <w:rPr>
          <w:rFonts w:ascii="Arial" w:hAnsi="Arial" w:cs="Arial" w:eastAsia="Arial"/>
          <w:sz w:val="19"/>
          <w:szCs w:val="19"/>
          <w:color w:val="3D466B"/>
          <w:spacing w:val="-31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137"/>
          <w:i/>
        </w:rPr>
        <w:t>l)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2" w:equalWidth="0">
            <w:col w:w="9429" w:space="204"/>
            <w:col w:w="1807"/>
          </w:cols>
        </w:sectPr>
      </w:pPr>
      <w:rPr/>
    </w:p>
    <w:p>
      <w:pPr>
        <w:spacing w:before="0" w:after="0" w:line="152" w:lineRule="exact"/>
        <w:ind w:left="2561" w:right="-20"/>
        <w:jc w:val="left"/>
        <w:tabs>
          <w:tab w:pos="8540" w:val="left"/>
          <w:tab w:pos="9120" w:val="left"/>
          <w:tab w:pos="954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AAAAAA"/>
          <w:spacing w:val="0"/>
          <w:w w:val="100"/>
          <w:b/>
          <w:bCs/>
          <w:position w:val="-5"/>
        </w:rPr>
        <w:t>Is</w:t>
      </w:r>
      <w:r>
        <w:rPr>
          <w:rFonts w:ascii="Times New Roman" w:hAnsi="Times New Roman" w:cs="Times New Roman" w:eastAsia="Times New Roman"/>
          <w:sz w:val="29"/>
          <w:szCs w:val="29"/>
          <w:color w:val="AAAAAA"/>
          <w:spacing w:val="0"/>
          <w:w w:val="100"/>
          <w:b/>
          <w:bCs/>
          <w:position w:val="-5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AAAAAA"/>
          <w:spacing w:val="0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AAAAA"/>
          <w:spacing w:val="53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AAAAA"/>
          <w:spacing w:val="0"/>
          <w:w w:val="110"/>
          <w:position w:val="-5"/>
        </w:rPr>
        <w:t>adYAPIC</w:t>
      </w:r>
      <w:r>
        <w:rPr>
          <w:rFonts w:ascii="Times New Roman" w:hAnsi="Times New Roman" w:cs="Times New Roman" w:eastAsia="Times New Roman"/>
          <w:sz w:val="29"/>
          <w:szCs w:val="29"/>
          <w:color w:val="AAAAA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AAAAAA"/>
          <w:spacing w:val="0"/>
          <w:w w:val="100"/>
          <w:position w:val="-5"/>
        </w:rPr>
      </w:r>
      <w:r>
        <w:rPr>
          <w:rFonts w:ascii="Arial" w:hAnsi="Arial" w:cs="Arial" w:eastAsia="Arial"/>
          <w:sz w:val="37"/>
          <w:szCs w:val="37"/>
          <w:color w:val="AAAAAA"/>
          <w:spacing w:val="0"/>
          <w:w w:val="33"/>
          <w:position w:val="3"/>
        </w:rPr>
        <w:t>.</w:t>
      </w:r>
      <w:r>
        <w:rPr>
          <w:rFonts w:ascii="Arial" w:hAnsi="Arial" w:cs="Arial" w:eastAsia="Arial"/>
          <w:sz w:val="37"/>
          <w:szCs w:val="37"/>
          <w:color w:val="AAAAAA"/>
          <w:spacing w:val="-45"/>
          <w:w w:val="33"/>
          <w:position w:val="3"/>
        </w:rPr>
        <w:t>.</w:t>
      </w:r>
      <w:r>
        <w:rPr>
          <w:rFonts w:ascii="Arial" w:hAnsi="Arial" w:cs="Arial" w:eastAsia="Arial"/>
          <w:sz w:val="37"/>
          <w:szCs w:val="37"/>
          <w:color w:val="979797"/>
          <w:spacing w:val="0"/>
          <w:w w:val="49"/>
          <w:position w:val="3"/>
        </w:rPr>
        <w:t>·,</w:t>
      </w:r>
      <w:r>
        <w:rPr>
          <w:rFonts w:ascii="Arial" w:hAnsi="Arial" w:cs="Arial" w:eastAsia="Arial"/>
          <w:sz w:val="37"/>
          <w:szCs w:val="37"/>
          <w:color w:val="979797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37"/>
          <w:szCs w:val="37"/>
          <w:color w:val="979797"/>
          <w:spacing w:val="0"/>
          <w:w w:val="100"/>
          <w:position w:val="3"/>
        </w:rPr>
      </w:r>
      <w:r>
        <w:rPr>
          <w:rFonts w:ascii="Arial" w:hAnsi="Arial" w:cs="Arial" w:eastAsia="Arial"/>
          <w:sz w:val="37"/>
          <w:szCs w:val="37"/>
          <w:color w:val="444444"/>
          <w:spacing w:val="0"/>
          <w:w w:val="139"/>
          <w:position w:val="3"/>
        </w:rPr>
        <w:t>.</w:t>
      </w:r>
      <w:r>
        <w:rPr>
          <w:rFonts w:ascii="Arial" w:hAnsi="Arial" w:cs="Arial" w:eastAsia="Arial"/>
          <w:sz w:val="37"/>
          <w:szCs w:val="37"/>
          <w:color w:val="444444"/>
          <w:spacing w:val="-72"/>
          <w:w w:val="100"/>
          <w:position w:val="3"/>
        </w:rPr>
        <w:t> </w:t>
      </w:r>
      <w:r>
        <w:rPr>
          <w:rFonts w:ascii="Arial" w:hAnsi="Arial" w:cs="Arial" w:eastAsia="Arial"/>
          <w:sz w:val="37"/>
          <w:szCs w:val="37"/>
          <w:color w:val="AAAAAA"/>
          <w:spacing w:val="0"/>
          <w:w w:val="50"/>
          <w:position w:val="3"/>
        </w:rPr>
        <w:t>.</w:t>
      </w:r>
      <w:r>
        <w:rPr>
          <w:rFonts w:ascii="Arial" w:hAnsi="Arial" w:cs="Arial" w:eastAsia="Arial"/>
          <w:sz w:val="37"/>
          <w:szCs w:val="37"/>
          <w:color w:val="AAAAAA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37"/>
          <w:szCs w:val="37"/>
          <w:color w:val="AAAAAA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3D466B"/>
          <w:spacing w:val="0"/>
          <w:w w:val="100"/>
          <w:i/>
          <w:position w:val="16"/>
        </w:rPr>
        <w:t>j</w:t>
      </w:r>
      <w:r>
        <w:rPr>
          <w:rFonts w:ascii="Arial" w:hAnsi="Arial" w:cs="Arial" w:eastAsia="Arial"/>
          <w:sz w:val="19"/>
          <w:szCs w:val="19"/>
          <w:color w:val="3D466B"/>
          <w:spacing w:val="-16"/>
          <w:w w:val="100"/>
          <w:i/>
          <w:position w:val="16"/>
        </w:rPr>
        <w:t>,</w:t>
      </w:r>
      <w:r>
        <w:rPr>
          <w:rFonts w:ascii="Arial" w:hAnsi="Arial" w:cs="Arial" w:eastAsia="Arial"/>
          <w:sz w:val="37"/>
          <w:szCs w:val="37"/>
          <w:color w:val="575959"/>
          <w:spacing w:val="0"/>
          <w:w w:val="100"/>
          <w:b/>
          <w:bCs/>
          <w:position w:val="3"/>
        </w:rPr>
        <w:t>:</w:t>
      </w:r>
      <w:r>
        <w:rPr>
          <w:rFonts w:ascii="Arial" w:hAnsi="Arial" w:cs="Arial" w:eastAsia="Arial"/>
          <w:sz w:val="37"/>
          <w:szCs w:val="37"/>
          <w:color w:val="575959"/>
          <w:spacing w:val="0"/>
          <w:w w:val="100"/>
          <w:b/>
          <w:bCs/>
          <w:position w:val="3"/>
        </w:rPr>
        <w:t>o</w:t>
      </w:r>
      <w:r>
        <w:rPr>
          <w:rFonts w:ascii="Arial" w:hAnsi="Arial" w:cs="Arial" w:eastAsia="Arial"/>
          <w:sz w:val="37"/>
          <w:szCs w:val="37"/>
          <w:color w:val="575959"/>
          <w:spacing w:val="68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37"/>
          <w:szCs w:val="37"/>
          <w:color w:val="AAAAAA"/>
          <w:spacing w:val="0"/>
          <w:w w:val="50"/>
          <w:position w:val="3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left="2570" w:right="-20"/>
        <w:jc w:val="left"/>
        <w:tabs>
          <w:tab w:pos="3160" w:val="left"/>
          <w:tab w:pos="84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979797"/>
          <w:spacing w:val="0"/>
          <w:w w:val="86"/>
          <w:b/>
          <w:bCs/>
          <w:position w:val="-26"/>
        </w:rPr>
        <w:t>11.111,..{,</w:t>
      </w:r>
      <w:r>
        <w:rPr>
          <w:rFonts w:ascii="Times New Roman" w:hAnsi="Times New Roman" w:cs="Times New Roman" w:eastAsia="Times New Roman"/>
          <w:sz w:val="7"/>
          <w:szCs w:val="7"/>
          <w:color w:val="979797"/>
          <w:spacing w:val="13"/>
          <w:w w:val="86"/>
          <w:b/>
          <w:bCs/>
          <w:position w:val="-26"/>
        </w:rPr>
        <w:t> </w:t>
      </w:r>
      <w:r>
        <w:rPr>
          <w:rFonts w:ascii="Arial" w:hAnsi="Arial" w:cs="Arial" w:eastAsia="Arial"/>
          <w:sz w:val="7"/>
          <w:szCs w:val="7"/>
          <w:color w:val="BDBDBD"/>
          <w:spacing w:val="0"/>
          <w:w w:val="100"/>
          <w:position w:val="-26"/>
        </w:rPr>
        <w:t>,ı</w:t>
      </w:r>
      <w:r>
        <w:rPr>
          <w:rFonts w:ascii="Arial" w:hAnsi="Arial" w:cs="Arial" w:eastAsia="Arial"/>
          <w:sz w:val="7"/>
          <w:szCs w:val="7"/>
          <w:color w:val="BDBDBD"/>
          <w:spacing w:val="0"/>
          <w:w w:val="100"/>
          <w:position w:val="-26"/>
        </w:rPr>
        <w:t> </w:t>
      </w:r>
      <w:r>
        <w:rPr>
          <w:rFonts w:ascii="Arial" w:hAnsi="Arial" w:cs="Arial" w:eastAsia="Arial"/>
          <w:sz w:val="7"/>
          <w:szCs w:val="7"/>
          <w:color w:val="BDBDBD"/>
          <w:spacing w:val="17"/>
          <w:w w:val="100"/>
          <w:position w:val="-26"/>
        </w:rPr>
        <w:t> </w:t>
      </w:r>
      <w:r>
        <w:rPr>
          <w:rFonts w:ascii="Arial" w:hAnsi="Arial" w:cs="Arial" w:eastAsia="Arial"/>
          <w:sz w:val="7"/>
          <w:szCs w:val="7"/>
          <w:color w:val="AAAAAA"/>
          <w:spacing w:val="0"/>
          <w:w w:val="81"/>
          <w:position w:val="-26"/>
        </w:rPr>
        <w:t>•</w:t>
      </w:r>
      <w:r>
        <w:rPr>
          <w:rFonts w:ascii="Arial" w:hAnsi="Arial" w:cs="Arial" w:eastAsia="Arial"/>
          <w:sz w:val="7"/>
          <w:szCs w:val="7"/>
          <w:color w:val="AAAAAA"/>
          <w:spacing w:val="0"/>
          <w:w w:val="100"/>
          <w:position w:val="-26"/>
        </w:rPr>
        <w:tab/>
      </w:r>
      <w:r>
        <w:rPr>
          <w:rFonts w:ascii="Arial" w:hAnsi="Arial" w:cs="Arial" w:eastAsia="Arial"/>
          <w:sz w:val="7"/>
          <w:szCs w:val="7"/>
          <w:color w:val="AAAAAA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0"/>
          <w:w w:val="155"/>
          <w:position w:val="-26"/>
        </w:rPr>
        <w:t>&gt;4:.1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0"/>
          <w:w w:val="155"/>
          <w:position w:val="-2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28"/>
          <w:w w:val="155"/>
          <w:position w:val="-2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0"/>
          <w:w w:val="155"/>
          <w:position w:val="-26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0"/>
          <w:w w:val="155"/>
          <w:position w:val="-2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27"/>
          <w:w w:val="155"/>
          <w:position w:val="-2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0"/>
          <w:w w:val="326"/>
          <w:position w:val="-26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0"/>
          <w:w w:val="100"/>
          <w:position w:val="-26"/>
        </w:rPr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51"/>
          <w:position w:val="-30"/>
        </w:rPr>
        <w:t>i</w:t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50"/>
          <w:position w:val="-30"/>
        </w:rPr>
        <w:t>\</w:t>
      </w:r>
      <w:r>
        <w:rPr>
          <w:rFonts w:ascii="Arial" w:hAnsi="Arial" w:cs="Arial" w:eastAsia="Arial"/>
          <w:sz w:val="23"/>
          <w:szCs w:val="23"/>
          <w:color w:val="575959"/>
          <w:spacing w:val="-44"/>
          <w:w w:val="51"/>
          <w:position w:val="-30"/>
        </w:rPr>
        <w:t>1</w:t>
      </w:r>
      <w:r>
        <w:rPr>
          <w:rFonts w:ascii="Times New Roman" w:hAnsi="Times New Roman" w:cs="Times New Roman" w:eastAsia="Times New Roman"/>
          <w:sz w:val="81"/>
          <w:szCs w:val="81"/>
          <w:color w:val="6E6E6E"/>
          <w:spacing w:val="0"/>
          <w:w w:val="11"/>
          <w:position w:val="-54"/>
        </w:rPr>
        <w:t>-</w:t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51"/>
          <w:position w:val="-30"/>
        </w:rPr>
        <w:t>1</w:t>
      </w:r>
      <w:r>
        <w:rPr>
          <w:rFonts w:ascii="Arial" w:hAnsi="Arial" w:cs="Arial" w:eastAsia="Arial"/>
          <w:sz w:val="23"/>
          <w:szCs w:val="23"/>
          <w:color w:val="575959"/>
          <w:spacing w:val="-112"/>
          <w:w w:val="51"/>
          <w:position w:val="-30"/>
        </w:rPr>
        <w:t>u</w:t>
      </w:r>
      <w:r>
        <w:rPr>
          <w:rFonts w:ascii="Times New Roman" w:hAnsi="Times New Roman" w:cs="Times New Roman" w:eastAsia="Times New Roman"/>
          <w:sz w:val="81"/>
          <w:szCs w:val="81"/>
          <w:color w:val="5D629C"/>
          <w:spacing w:val="-77"/>
          <w:w w:val="47"/>
          <w:position w:val="-54"/>
        </w:rPr>
        <w:t>:</w:t>
      </w:r>
      <w:r>
        <w:rPr>
          <w:rFonts w:ascii="Arial" w:hAnsi="Arial" w:cs="Arial" w:eastAsia="Arial"/>
          <w:sz w:val="23"/>
          <w:szCs w:val="23"/>
          <w:color w:val="575959"/>
          <w:spacing w:val="-34"/>
          <w:w w:val="51"/>
          <w:position w:val="-30"/>
        </w:rPr>
        <w:t>d</w:t>
      </w:r>
      <w:r>
        <w:rPr>
          <w:rFonts w:ascii="Times New Roman" w:hAnsi="Times New Roman" w:cs="Times New Roman" w:eastAsia="Times New Roman"/>
          <w:sz w:val="81"/>
          <w:szCs w:val="81"/>
          <w:color w:val="5257AC"/>
          <w:spacing w:val="-540"/>
          <w:w w:val="59"/>
          <w:position w:val="-54"/>
        </w:rPr>
        <w:t>w</w:t>
      </w:r>
      <w:r>
        <w:rPr>
          <w:rFonts w:ascii="Arial" w:hAnsi="Arial" w:cs="Arial" w:eastAsia="Arial"/>
          <w:sz w:val="23"/>
          <w:szCs w:val="23"/>
          <w:color w:val="575959"/>
          <w:spacing w:val="3"/>
          <w:w w:val="50"/>
          <w:position w:val="-30"/>
        </w:rPr>
        <w:t>ı</w:t>
      </w:r>
      <w:r>
        <w:rPr>
          <w:rFonts w:ascii="Times New Roman" w:hAnsi="Times New Roman" w:cs="Times New Roman" w:eastAsia="Times New Roman"/>
          <w:sz w:val="81"/>
          <w:szCs w:val="81"/>
          <w:color w:val="979797"/>
          <w:spacing w:val="0"/>
          <w:w w:val="18"/>
          <w:position w:val="-54"/>
        </w:rPr>
        <w:t>:·</w:t>
      </w:r>
      <w:r>
        <w:rPr>
          <w:rFonts w:ascii="Times New Roman" w:hAnsi="Times New Roman" w:cs="Times New Roman" w:eastAsia="Times New Roman"/>
          <w:sz w:val="81"/>
          <w:szCs w:val="81"/>
          <w:color w:val="979797"/>
          <w:spacing w:val="-1"/>
          <w:w w:val="19"/>
          <w:position w:val="-54"/>
        </w:rPr>
        <w:t>·</w:t>
      </w:r>
      <w:r>
        <w:rPr>
          <w:rFonts w:ascii="Arial" w:hAnsi="Arial" w:cs="Arial" w:eastAsia="Arial"/>
          <w:sz w:val="20"/>
          <w:szCs w:val="20"/>
          <w:color w:val="575959"/>
          <w:spacing w:val="-107"/>
          <w:w w:val="68"/>
          <w:position w:val="-30"/>
        </w:rPr>
        <w:t>a</w:t>
      </w:r>
      <w:r>
        <w:rPr>
          <w:rFonts w:ascii="Times New Roman" w:hAnsi="Times New Roman" w:cs="Times New Roman" w:eastAsia="Times New Roman"/>
          <w:sz w:val="81"/>
          <w:szCs w:val="81"/>
          <w:color w:val="979797"/>
          <w:spacing w:val="0"/>
          <w:w w:val="18"/>
          <w:position w:val="-54"/>
        </w:rPr>
        <w:t>:</w:t>
      </w:r>
      <w:r>
        <w:rPr>
          <w:rFonts w:ascii="Times New Roman" w:hAnsi="Times New Roman" w:cs="Times New Roman" w:eastAsia="Times New Roman"/>
          <w:sz w:val="81"/>
          <w:szCs w:val="81"/>
          <w:color w:val="979797"/>
          <w:spacing w:val="-10"/>
          <w:w w:val="18"/>
          <w:position w:val="-54"/>
        </w:rPr>
        <w:t>;</w:t>
      </w:r>
      <w:r>
        <w:rPr>
          <w:rFonts w:ascii="Arial" w:hAnsi="Arial" w:cs="Arial" w:eastAsia="Arial"/>
          <w:sz w:val="20"/>
          <w:szCs w:val="20"/>
          <w:color w:val="575959"/>
          <w:spacing w:val="0"/>
          <w:w w:val="68"/>
          <w:position w:val="-30"/>
        </w:rPr>
        <w:t>r</w:t>
      </w:r>
      <w:r>
        <w:rPr>
          <w:rFonts w:ascii="Arial" w:hAnsi="Arial" w:cs="Arial" w:eastAsia="Arial"/>
          <w:sz w:val="20"/>
          <w:szCs w:val="20"/>
          <w:color w:val="575959"/>
          <w:spacing w:val="-2"/>
          <w:w w:val="67"/>
          <w:position w:val="-30"/>
        </w:rPr>
        <w:t>ı</w:t>
      </w:r>
      <w:r>
        <w:rPr>
          <w:rFonts w:ascii="Times New Roman" w:hAnsi="Times New Roman" w:cs="Times New Roman" w:eastAsia="Times New Roman"/>
          <w:sz w:val="81"/>
          <w:szCs w:val="81"/>
          <w:color w:val="979797"/>
          <w:spacing w:val="-4"/>
          <w:w w:val="29"/>
          <w:position w:val="-54"/>
        </w:rPr>
        <w:t>'</w:t>
      </w:r>
      <w:r>
        <w:rPr>
          <w:rFonts w:ascii="Times New Roman" w:hAnsi="Times New Roman" w:cs="Times New Roman" w:eastAsia="Times New Roman"/>
          <w:sz w:val="81"/>
          <w:szCs w:val="81"/>
          <w:color w:val="AAAAAA"/>
          <w:spacing w:val="0"/>
          <w:w w:val="12"/>
          <w:position w:val="-54"/>
        </w:rPr>
        <w:t>·.-</w:t>
      </w:r>
      <w:r>
        <w:rPr>
          <w:rFonts w:ascii="Times New Roman" w:hAnsi="Times New Roman" w:cs="Times New Roman" w:eastAsia="Times New Roman"/>
          <w:sz w:val="81"/>
          <w:szCs w:val="81"/>
          <w:color w:val="AAAAAA"/>
          <w:spacing w:val="0"/>
          <w:w w:val="11"/>
          <w:position w:val="-54"/>
        </w:rPr>
        <w:t>:</w:t>
      </w:r>
      <w:r>
        <w:rPr>
          <w:rFonts w:ascii="Times New Roman" w:hAnsi="Times New Roman" w:cs="Times New Roman" w:eastAsia="Times New Roman"/>
          <w:sz w:val="81"/>
          <w:szCs w:val="81"/>
          <w:color w:val="AAAAAA"/>
          <w:spacing w:val="-83"/>
          <w:w w:val="100"/>
          <w:position w:val="-54"/>
        </w:rPr>
        <w:t> </w:t>
      </w:r>
      <w:r>
        <w:rPr>
          <w:rFonts w:ascii="Times New Roman" w:hAnsi="Times New Roman" w:cs="Times New Roman" w:eastAsia="Times New Roman"/>
          <w:sz w:val="81"/>
          <w:szCs w:val="81"/>
          <w:color w:val="BDBDBD"/>
          <w:spacing w:val="0"/>
          <w:w w:val="13"/>
          <w:i/>
          <w:position w:val="-54"/>
        </w:rPr>
        <w:t>-</w:t>
      </w:r>
      <w:r>
        <w:rPr>
          <w:rFonts w:ascii="Times New Roman" w:hAnsi="Times New Roman" w:cs="Times New Roman" w:eastAsia="Times New Roman"/>
          <w:sz w:val="81"/>
          <w:szCs w:val="81"/>
          <w:color w:val="BDBDBD"/>
          <w:spacing w:val="24"/>
          <w:w w:val="13"/>
          <w:i/>
          <w:position w:val="-54"/>
        </w:rPr>
        <w:t>-</w:t>
      </w:r>
      <w:r>
        <w:rPr>
          <w:rFonts w:ascii="Times New Roman" w:hAnsi="Times New Roman" w:cs="Times New Roman" w:eastAsia="Times New Roman"/>
          <w:sz w:val="81"/>
          <w:szCs w:val="81"/>
          <w:color w:val="979797"/>
          <w:spacing w:val="0"/>
          <w:w w:val="54"/>
          <w:i/>
          <w:position w:val="-54"/>
        </w:rPr>
        <w:t>/</w:t>
      </w:r>
      <w:r>
        <w:rPr>
          <w:rFonts w:ascii="Times New Roman" w:hAnsi="Times New Roman" w:cs="Times New Roman" w:eastAsia="Times New Roman"/>
          <w:sz w:val="81"/>
          <w:szCs w:val="81"/>
          <w:color w:val="979797"/>
          <w:spacing w:val="23"/>
          <w:w w:val="55"/>
          <w:i/>
          <w:position w:val="-54"/>
        </w:rPr>
        <w:t>)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68"/>
          <w:position w:val="-30"/>
        </w:rPr>
        <w:t>ti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position w:val="-30"/>
        </w:rPr>
        <w:t>  </w:t>
      </w:r>
      <w:r>
        <w:rPr>
          <w:rFonts w:ascii="Arial" w:hAnsi="Arial" w:cs="Arial" w:eastAsia="Arial"/>
          <w:sz w:val="23"/>
          <w:szCs w:val="23"/>
          <w:color w:val="444444"/>
          <w:spacing w:val="2"/>
          <w:w w:val="100"/>
          <w:position w:val="-3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  <w:position w:val="-30"/>
        </w:rPr>
        <w:t>rü</w:t>
      </w:r>
      <w:r>
        <w:rPr>
          <w:rFonts w:ascii="Arial" w:hAnsi="Arial" w:cs="Arial" w:eastAsia="Arial"/>
          <w:sz w:val="20"/>
          <w:szCs w:val="20"/>
          <w:color w:val="313131"/>
          <w:spacing w:val="-33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79797"/>
          <w:spacing w:val="-6"/>
          <w:w w:val="58"/>
          <w:position w:val="-3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75959"/>
          <w:spacing w:val="0"/>
          <w:w w:val="69"/>
          <w:position w:val="-30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575959"/>
          <w:spacing w:val="-53"/>
          <w:w w:val="68"/>
          <w:position w:val="-30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13" w:after="0" w:line="240" w:lineRule="auto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531647pt;margin-top:4.849986pt;width:43.050002pt;height:41pt;mso-position-horizontal-relative:page;mso-position-vertical-relative:paragraph;z-index:-12840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Courier New" w:hAnsi="Courier New" w:cs="Courier New" w:eastAsia="Courier New"/>
                      <w:sz w:val="82"/>
                      <w:szCs w:val="82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82"/>
                      <w:szCs w:val="82"/>
                      <w:color w:val="545480"/>
                      <w:spacing w:val="0"/>
                      <w:w w:val="175"/>
                      <w:i/>
                      <w:position w:val="5"/>
                    </w:rPr>
                    <w:t>j</w:t>
                  </w:r>
                  <w:r>
                    <w:rPr>
                      <w:rFonts w:ascii="Courier New" w:hAnsi="Courier New" w:cs="Courier New" w:eastAsia="Courier New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979797"/>
          <w:spacing w:val="0"/>
          <w:w w:val="88"/>
        </w:rPr>
        <w:t>l'r</w:t>
      </w:r>
      <w:r>
        <w:rPr>
          <w:rFonts w:ascii="Arial" w:hAnsi="Arial" w:cs="Arial" w:eastAsia="Arial"/>
          <w:sz w:val="21"/>
          <w:szCs w:val="21"/>
          <w:color w:val="979797"/>
          <w:spacing w:val="0"/>
          <w:w w:val="88"/>
        </w:rPr>
        <w:t> </w:t>
      </w:r>
      <w:r>
        <w:rPr>
          <w:rFonts w:ascii="Arial" w:hAnsi="Arial" w:cs="Arial" w:eastAsia="Arial"/>
          <w:sz w:val="21"/>
          <w:szCs w:val="21"/>
          <w:color w:val="979797"/>
          <w:spacing w:val="0"/>
          <w:w w:val="88"/>
        </w:rPr>
        <w:t>·iv:::</w:t>
      </w:r>
      <w:r>
        <w:rPr>
          <w:rFonts w:ascii="Arial" w:hAnsi="Arial" w:cs="Arial" w:eastAsia="Arial"/>
          <w:sz w:val="21"/>
          <w:szCs w:val="21"/>
          <w:color w:val="979797"/>
          <w:spacing w:val="13"/>
          <w:w w:val="88"/>
        </w:rPr>
        <w:t> </w:t>
      </w:r>
      <w:r>
        <w:rPr>
          <w:rFonts w:ascii="Arial" w:hAnsi="Arial" w:cs="Arial" w:eastAsia="Arial"/>
          <w:sz w:val="21"/>
          <w:szCs w:val="21"/>
          <w:color w:val="979797"/>
          <w:spacing w:val="0"/>
          <w:w w:val="100"/>
        </w:rPr>
        <w:t>n.,tı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66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979797"/>
          <w:spacing w:val="0"/>
          <w:w w:val="61"/>
        </w:rPr>
        <w:t>r.ı:;ıcı</w:t>
      </w:r>
      <w:r>
        <w:rPr>
          <w:rFonts w:ascii="Arial" w:hAnsi="Arial" w:cs="Arial" w:eastAsia="Arial"/>
          <w:sz w:val="26"/>
          <w:szCs w:val="26"/>
          <w:color w:val="979797"/>
          <w:spacing w:val="0"/>
          <w:w w:val="61"/>
        </w:rPr>
        <w:t>e</w:t>
      </w:r>
      <w:r>
        <w:rPr>
          <w:rFonts w:ascii="Arial" w:hAnsi="Arial" w:cs="Arial" w:eastAsia="Arial"/>
          <w:sz w:val="26"/>
          <w:szCs w:val="26"/>
          <w:color w:val="979797"/>
          <w:spacing w:val="14"/>
          <w:w w:val="61"/>
        </w:rPr>
        <w:t> </w:t>
      </w:r>
      <w:r>
        <w:rPr>
          <w:rFonts w:ascii="Arial" w:hAnsi="Arial" w:cs="Arial" w:eastAsia="Arial"/>
          <w:sz w:val="23"/>
          <w:szCs w:val="23"/>
          <w:color w:val="979797"/>
          <w:spacing w:val="0"/>
          <w:w w:val="78"/>
        </w:rPr>
        <w:t>Arn;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367" w:lineRule="exact"/>
        <w:ind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5"/>
          <w:szCs w:val="35"/>
          <w:color w:val="575959"/>
          <w:spacing w:val="0"/>
          <w:w w:val="61"/>
        </w:rPr>
        <w:t>b</w:t>
      </w:r>
      <w:r>
        <w:rPr>
          <w:rFonts w:ascii="Times New Roman" w:hAnsi="Times New Roman" w:cs="Times New Roman" w:eastAsia="Times New Roman"/>
          <w:sz w:val="35"/>
          <w:szCs w:val="35"/>
          <w:color w:val="575959"/>
          <w:spacing w:val="-29"/>
          <w:w w:val="61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575959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444444"/>
          <w:spacing w:val="0"/>
          <w:w w:val="61"/>
        </w:rPr>
        <w:t>1</w:t>
      </w:r>
      <w:r>
        <w:rPr>
          <w:rFonts w:ascii="Arial" w:hAnsi="Arial" w:cs="Arial" w:eastAsia="Arial"/>
          <w:sz w:val="14"/>
          <w:szCs w:val="14"/>
          <w:color w:val="444444"/>
          <w:spacing w:val="0"/>
          <w:w w:val="61"/>
        </w:rPr>
        <w:t>      </w:t>
      </w:r>
      <w:r>
        <w:rPr>
          <w:rFonts w:ascii="Arial" w:hAnsi="Arial" w:cs="Arial" w:eastAsia="Arial"/>
          <w:sz w:val="14"/>
          <w:szCs w:val="14"/>
          <w:color w:val="444444"/>
          <w:spacing w:val="3"/>
          <w:w w:val="6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E6E6E"/>
          <w:spacing w:val="0"/>
          <w:w w:val="61"/>
        </w:rPr>
        <w:t>i!ı'A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85" w:lineRule="atLeast"/>
        <w:ind w:left="254" w:right="-20"/>
        <w:jc w:val="left"/>
        <w:tabs>
          <w:tab w:pos="13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5"/>
          <w:szCs w:val="5"/>
          <w:color w:val="BDBDBD"/>
          <w:spacing w:val="0"/>
          <w:w w:val="160"/>
        </w:rPr>
        <w:t>-</w:t>
      </w:r>
      <w:r>
        <w:rPr>
          <w:rFonts w:ascii="Arial" w:hAnsi="Arial" w:cs="Arial" w:eastAsia="Arial"/>
          <w:sz w:val="5"/>
          <w:szCs w:val="5"/>
          <w:color w:val="BDBDBD"/>
          <w:spacing w:val="0"/>
          <w:w w:val="160"/>
        </w:rPr>
        <w:t>    </w:t>
      </w:r>
      <w:r>
        <w:rPr>
          <w:rFonts w:ascii="Arial" w:hAnsi="Arial" w:cs="Arial" w:eastAsia="Arial"/>
          <w:sz w:val="5"/>
          <w:szCs w:val="5"/>
          <w:color w:val="BDBDBD"/>
          <w:spacing w:val="8"/>
          <w:w w:val="160"/>
        </w:rPr>
        <w:t> </w:t>
      </w:r>
      <w:r>
        <w:rPr>
          <w:rFonts w:ascii="Arial" w:hAnsi="Arial" w:cs="Arial" w:eastAsia="Arial"/>
          <w:sz w:val="5"/>
          <w:szCs w:val="5"/>
          <w:color w:val="979797"/>
          <w:spacing w:val="0"/>
          <w:w w:val="160"/>
        </w:rPr>
        <w:t>•</w:t>
      </w:r>
      <w:r>
        <w:rPr>
          <w:rFonts w:ascii="Arial" w:hAnsi="Arial" w:cs="Arial" w:eastAsia="Arial"/>
          <w:sz w:val="5"/>
          <w:szCs w:val="5"/>
          <w:color w:val="979797"/>
          <w:spacing w:val="16"/>
          <w:w w:val="160"/>
        </w:rPr>
        <w:t> </w:t>
      </w:r>
      <w:r>
        <w:rPr>
          <w:rFonts w:ascii="Arial" w:hAnsi="Arial" w:cs="Arial" w:eastAsia="Arial"/>
          <w:sz w:val="5"/>
          <w:szCs w:val="5"/>
          <w:color w:val="575959"/>
          <w:spacing w:val="0"/>
          <w:w w:val="160"/>
        </w:rPr>
        <w:t>•</w:t>
      </w:r>
      <w:r>
        <w:rPr>
          <w:rFonts w:ascii="Arial" w:hAnsi="Arial" w:cs="Arial" w:eastAsia="Arial"/>
          <w:sz w:val="5"/>
          <w:szCs w:val="5"/>
          <w:color w:val="575959"/>
          <w:spacing w:val="0"/>
          <w:w w:val="160"/>
        </w:rPr>
        <w:t>   </w:t>
      </w:r>
      <w:r>
        <w:rPr>
          <w:rFonts w:ascii="Arial" w:hAnsi="Arial" w:cs="Arial" w:eastAsia="Arial"/>
          <w:sz w:val="5"/>
          <w:szCs w:val="5"/>
          <w:color w:val="575959"/>
          <w:spacing w:val="1"/>
          <w:w w:val="160"/>
        </w:rPr>
        <w:t> </w:t>
      </w:r>
      <w:r>
        <w:rPr>
          <w:rFonts w:ascii="Arial" w:hAnsi="Arial" w:cs="Arial" w:eastAsia="Arial"/>
          <w:sz w:val="5"/>
          <w:szCs w:val="5"/>
          <w:color w:val="575959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5"/>
          <w:szCs w:val="5"/>
          <w:color w:val="575959"/>
          <w:spacing w:val="0"/>
          <w:w w:val="100"/>
          <w:b/>
          <w:bCs/>
        </w:rPr>
        <w:t>    </w:t>
      </w:r>
      <w:r>
        <w:rPr>
          <w:rFonts w:ascii="Arial" w:hAnsi="Arial" w:cs="Arial" w:eastAsia="Arial"/>
          <w:sz w:val="5"/>
          <w:szCs w:val="5"/>
          <w:color w:val="575959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5"/>
          <w:szCs w:val="5"/>
          <w:color w:val="6E6E6E"/>
          <w:spacing w:val="0"/>
          <w:w w:val="271"/>
          <w:i/>
        </w:rPr>
        <w:t>:</w:t>
      </w:r>
      <w:r>
        <w:rPr>
          <w:rFonts w:ascii="Arial" w:hAnsi="Arial" w:cs="Arial" w:eastAsia="Arial"/>
          <w:sz w:val="5"/>
          <w:szCs w:val="5"/>
          <w:color w:val="6E6E6E"/>
          <w:spacing w:val="-13"/>
          <w:w w:val="271"/>
          <w:i/>
        </w:rPr>
        <w:t> </w:t>
      </w:r>
      <w:r>
        <w:rPr>
          <w:rFonts w:ascii="Arial" w:hAnsi="Arial" w:cs="Arial" w:eastAsia="Arial"/>
          <w:sz w:val="5"/>
          <w:szCs w:val="5"/>
          <w:color w:val="AAAAAA"/>
          <w:spacing w:val="0"/>
          <w:w w:val="432"/>
          <w:i/>
        </w:rPr>
        <w:t>;</w:t>
      </w:r>
      <w:r>
        <w:rPr>
          <w:rFonts w:ascii="Arial" w:hAnsi="Arial" w:cs="Arial" w:eastAsia="Arial"/>
          <w:sz w:val="5"/>
          <w:szCs w:val="5"/>
          <w:color w:val="AAAAAA"/>
          <w:spacing w:val="1"/>
          <w:w w:val="432"/>
          <w:i/>
        </w:rPr>
        <w:t> </w:t>
      </w:r>
      <w:r>
        <w:rPr>
          <w:rFonts w:ascii="Arial" w:hAnsi="Arial" w:cs="Arial" w:eastAsia="Arial"/>
          <w:sz w:val="5"/>
          <w:szCs w:val="5"/>
          <w:color w:val="7E8080"/>
          <w:spacing w:val="0"/>
          <w:w w:val="190"/>
        </w:rPr>
        <w:t>•</w:t>
      </w:r>
      <w:r>
        <w:rPr>
          <w:rFonts w:ascii="Arial" w:hAnsi="Arial" w:cs="Arial" w:eastAsia="Arial"/>
          <w:sz w:val="5"/>
          <w:szCs w:val="5"/>
          <w:color w:val="7E8080"/>
          <w:spacing w:val="20"/>
          <w:w w:val="190"/>
        </w:rPr>
        <w:t> </w:t>
      </w:r>
      <w:r>
        <w:rPr>
          <w:rFonts w:ascii="Arial" w:hAnsi="Arial" w:cs="Arial" w:eastAsia="Arial"/>
          <w:sz w:val="5"/>
          <w:szCs w:val="5"/>
          <w:color w:val="7E8080"/>
          <w:spacing w:val="0"/>
          <w:w w:val="340"/>
        </w:rPr>
        <w:t>,.</w:t>
      </w:r>
      <w:r>
        <w:rPr>
          <w:rFonts w:ascii="Arial" w:hAnsi="Arial" w:cs="Arial" w:eastAsia="Arial"/>
          <w:sz w:val="5"/>
          <w:szCs w:val="5"/>
          <w:color w:val="7E8080"/>
          <w:spacing w:val="0"/>
          <w:w w:val="100"/>
        </w:rPr>
        <w:tab/>
      </w:r>
      <w:r>
        <w:rPr>
          <w:rFonts w:ascii="Arial" w:hAnsi="Arial" w:cs="Arial" w:eastAsia="Arial"/>
          <w:sz w:val="5"/>
          <w:szCs w:val="5"/>
          <w:color w:val="7E8080"/>
          <w:spacing w:val="0"/>
          <w:w w:val="100"/>
        </w:rPr>
      </w:r>
      <w:r>
        <w:rPr>
          <w:rFonts w:ascii="Arial" w:hAnsi="Arial" w:cs="Arial" w:eastAsia="Arial"/>
          <w:sz w:val="5"/>
          <w:szCs w:val="5"/>
          <w:color w:val="BDBDBD"/>
          <w:spacing w:val="0"/>
          <w:w w:val="264"/>
        </w:rPr>
        <w:t>..</w:t>
      </w:r>
      <w:r>
        <w:rPr>
          <w:rFonts w:ascii="Arial" w:hAnsi="Arial" w:cs="Arial" w:eastAsia="Arial"/>
          <w:sz w:val="5"/>
          <w:szCs w:val="5"/>
          <w:color w:val="BDBDBD"/>
          <w:spacing w:val="0"/>
          <w:w w:val="190"/>
        </w:rPr>
        <w:t>•</w:t>
      </w:r>
      <w:r>
        <w:rPr>
          <w:rFonts w:ascii="Arial" w:hAnsi="Arial" w:cs="Arial" w:eastAsia="Arial"/>
          <w:sz w:val="5"/>
          <w:szCs w:val="5"/>
          <w:color w:val="BDBDBD"/>
          <w:spacing w:val="0"/>
          <w:w w:val="100"/>
        </w:rPr>
        <w:t>  </w:t>
      </w:r>
      <w:r>
        <w:rPr>
          <w:rFonts w:ascii="Arial" w:hAnsi="Arial" w:cs="Arial" w:eastAsia="Arial"/>
          <w:sz w:val="5"/>
          <w:szCs w:val="5"/>
          <w:color w:val="BDBDBD"/>
          <w:spacing w:val="2"/>
          <w:w w:val="100"/>
        </w:rPr>
        <w:t> </w:t>
      </w:r>
      <w:r>
        <w:rPr>
          <w:rFonts w:ascii="Arial" w:hAnsi="Arial" w:cs="Arial" w:eastAsia="Arial"/>
          <w:sz w:val="5"/>
          <w:szCs w:val="5"/>
          <w:color w:val="979797"/>
          <w:spacing w:val="-5"/>
          <w:w w:val="190"/>
          <w:i/>
        </w:rPr>
        <w:t>•</w:t>
      </w:r>
      <w:r>
        <w:rPr>
          <w:rFonts w:ascii="Arial" w:hAnsi="Arial" w:cs="Arial" w:eastAsia="Arial"/>
          <w:sz w:val="18"/>
          <w:szCs w:val="18"/>
          <w:color w:val="7E8080"/>
          <w:spacing w:val="0"/>
          <w:w w:val="116"/>
          <w:i/>
        </w:rPr>
        <w:t>!·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3" w:equalWidth="0">
            <w:col w:w="3475" w:space="42"/>
            <w:col w:w="2736" w:space="2369"/>
            <w:col w:w="2818"/>
          </w:cols>
        </w:sectPr>
      </w:pPr>
      <w:rPr/>
    </w:p>
    <w:p>
      <w:pPr>
        <w:spacing w:before="0" w:after="0" w:line="164" w:lineRule="exact"/>
        <w:ind w:left="15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-7"/>
          <w:w w:val="88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-1"/>
        </w:rPr>
        <w:t>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2" w:lineRule="exact"/>
        <w:ind w:right="-20"/>
        <w:jc w:val="left"/>
        <w:tabs>
          <w:tab w:pos="600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0042DB"/>
          <w:spacing w:val="0"/>
          <w:w w:val="100"/>
          <w:b/>
          <w:bCs/>
          <w:position w:val="5"/>
        </w:rPr>
        <w:t>(</w:t>
      </w:r>
      <w:r>
        <w:rPr>
          <w:rFonts w:ascii="Arial" w:hAnsi="Arial" w:cs="Arial" w:eastAsia="Arial"/>
          <w:sz w:val="38"/>
          <w:szCs w:val="38"/>
          <w:color w:val="0042DB"/>
          <w:spacing w:val="0"/>
          <w:w w:val="100"/>
          <w:b/>
          <w:bCs/>
          <w:position w:val="5"/>
        </w:rPr>
        <w:t>b</w:t>
      </w:r>
      <w:r>
        <w:rPr>
          <w:rFonts w:ascii="Arial" w:hAnsi="Arial" w:cs="Arial" w:eastAsia="Arial"/>
          <w:sz w:val="38"/>
          <w:szCs w:val="38"/>
          <w:color w:val="0042DB"/>
          <w:spacing w:val="-30"/>
          <w:w w:val="100"/>
          <w:b/>
          <w:bCs/>
          <w:position w:val="5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0042DB"/>
          <w:spacing w:val="0"/>
          <w:w w:val="100"/>
          <w:b/>
          <w:bCs/>
          <w:position w:val="5"/>
        </w:rPr>
        <w:t>os-</w:t>
      </w:r>
      <w:r>
        <w:rPr>
          <w:rFonts w:ascii="Times New Roman" w:hAnsi="Times New Roman" w:cs="Times New Roman" w:eastAsia="Times New Roman"/>
          <w:sz w:val="45"/>
          <w:szCs w:val="45"/>
          <w:color w:val="0042DB"/>
          <w:spacing w:val="0"/>
          <w:w w:val="100"/>
          <w:b/>
          <w:bCs/>
          <w:position w:val="5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0042DB"/>
          <w:spacing w:val="0"/>
          <w:w w:val="100"/>
          <w:b/>
          <w:bCs/>
          <w:position w:val="5"/>
        </w:rPr>
      </w:r>
      <w:r>
        <w:rPr>
          <w:rFonts w:ascii="Arial" w:hAnsi="Arial" w:cs="Arial" w:eastAsia="Arial"/>
          <w:sz w:val="22"/>
          <w:szCs w:val="22"/>
          <w:color w:val="BDBDBD"/>
          <w:spacing w:val="0"/>
          <w:w w:val="64"/>
          <w:position w:val="27"/>
        </w:rPr>
        <w:t>'ı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left="2891" w:right="-20"/>
        <w:jc w:val="left"/>
        <w:tabs>
          <w:tab w:pos="6220" w:val="left"/>
          <w:tab w:pos="6660" w:val="left"/>
          <w:tab w:pos="738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KILIÇ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</w:r>
      <w:r>
        <w:rPr>
          <w:rFonts w:ascii="Arial" w:hAnsi="Arial" w:cs="Arial" w:eastAsia="Arial"/>
          <w:sz w:val="6"/>
          <w:szCs w:val="6"/>
          <w:color w:val="BDBDBD"/>
          <w:spacing w:val="0"/>
          <w:w w:val="100"/>
          <w:position w:val="-1"/>
        </w:rPr>
        <w:t>....</w:t>
      </w:r>
      <w:r>
        <w:rPr>
          <w:rFonts w:ascii="Arial" w:hAnsi="Arial" w:cs="Arial" w:eastAsia="Arial"/>
          <w:sz w:val="6"/>
          <w:szCs w:val="6"/>
          <w:color w:val="BDBDBD"/>
          <w:spacing w:val="-11"/>
          <w:w w:val="100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BDBDB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6"/>
          <w:szCs w:val="6"/>
          <w:color w:val="BDBDBD"/>
          <w:spacing w:val="0"/>
          <w:w w:val="100"/>
          <w:position w:val="-1"/>
        </w:rPr>
      </w:r>
      <w:r>
        <w:rPr>
          <w:rFonts w:ascii="Arial" w:hAnsi="Arial" w:cs="Arial" w:eastAsia="Arial"/>
          <w:sz w:val="6"/>
          <w:szCs w:val="6"/>
          <w:color w:val="AAAAAA"/>
          <w:spacing w:val="0"/>
          <w:w w:val="161"/>
          <w:b/>
          <w:bCs/>
          <w:i/>
          <w:position w:val="-1"/>
        </w:rPr>
        <w:t>(1</w:t>
      </w:r>
      <w:r>
        <w:rPr>
          <w:rFonts w:ascii="Arial" w:hAnsi="Arial" w:cs="Arial" w:eastAsia="Arial"/>
          <w:sz w:val="6"/>
          <w:szCs w:val="6"/>
          <w:color w:val="AAAAAA"/>
          <w:spacing w:val="0"/>
          <w:w w:val="161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AAAAAA"/>
          <w:spacing w:val="6"/>
          <w:w w:val="161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BDBDBD"/>
          <w:spacing w:val="0"/>
          <w:w w:val="100"/>
          <w:b/>
          <w:bCs/>
          <w:position w:val="-1"/>
        </w:rPr>
        <w:t>•</w:t>
      </w:r>
      <w:r>
        <w:rPr>
          <w:rFonts w:ascii="Arial" w:hAnsi="Arial" w:cs="Arial" w:eastAsia="Arial"/>
          <w:sz w:val="6"/>
          <w:szCs w:val="6"/>
          <w:color w:val="BDBDBD"/>
          <w:spacing w:val="1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342"/>
          <w:b/>
          <w:bCs/>
          <w:position w:val="-1"/>
        </w:rPr>
        <w:t>i</w:t>
      </w:r>
      <w:r>
        <w:rPr>
          <w:rFonts w:ascii="Arial" w:hAnsi="Arial" w:cs="Arial" w:eastAsia="Arial"/>
          <w:sz w:val="10"/>
          <w:szCs w:val="10"/>
          <w:color w:val="AAAAAA"/>
          <w:spacing w:val="-58"/>
          <w:w w:val="342"/>
          <w:b/>
          <w:bCs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187"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AAAAAA"/>
          <w:spacing w:val="-9"/>
          <w:w w:val="187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979797"/>
          <w:spacing w:val="0"/>
          <w:w w:val="281"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97979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0"/>
          <w:szCs w:val="10"/>
          <w:color w:val="979797"/>
          <w:spacing w:val="0"/>
          <w:w w:val="100"/>
          <w:position w:val="-1"/>
        </w:rPr>
      </w:r>
      <w:r>
        <w:rPr>
          <w:rFonts w:ascii="Arial" w:hAnsi="Arial" w:cs="Arial" w:eastAsia="Arial"/>
          <w:sz w:val="10"/>
          <w:szCs w:val="10"/>
          <w:color w:val="BDBDBD"/>
          <w:spacing w:val="-5"/>
          <w:w w:val="283"/>
          <w:position w:val="-1"/>
        </w:rPr>
        <w:t>·</w:t>
      </w:r>
      <w:r>
        <w:rPr>
          <w:rFonts w:ascii="Arial" w:hAnsi="Arial" w:cs="Arial" w:eastAsia="Arial"/>
          <w:sz w:val="10"/>
          <w:szCs w:val="10"/>
          <w:color w:val="7E8080"/>
          <w:spacing w:val="0"/>
          <w:w w:val="305"/>
          <w:position w:val="-1"/>
        </w:rPr>
        <w:t>"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2" w:equalWidth="0">
            <w:col w:w="522" w:space="2062"/>
            <w:col w:w="8856"/>
          </w:cols>
        </w:sectPr>
      </w:pPr>
      <w:rPr/>
    </w:p>
    <w:p>
      <w:pPr>
        <w:spacing w:before="76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.540506pt;margin-top:41.718838pt;width:563.179759pt;height:771.075552pt;mso-position-horizontal-relative:page;mso-position-vertical-relative:page;z-index:-12845" coordorigin="351,834" coordsize="11264,15422">
            <v:group style="position:absolute;left:370;top:851;width:2;height:1787" coordorigin="370,851" coordsize="2,1787">
              <v:shape style="position:absolute;left:370;top:851;width:2;height:1787" coordorigin="370,851" coordsize="0,1787" path="m370,2638l370,851e" filled="f" stroked="t" strokeweight=".706329pt" strokecolor="#575757">
                <v:path arrowok="t"/>
              </v:shape>
            </v:group>
            <v:group style="position:absolute;left:358;top:853;width:11207;height:2" coordorigin="358,853" coordsize="11207,2">
              <v:shape style="position:absolute;left:358;top:853;width:11207;height:2" coordorigin="358,853" coordsize="11207,0" path="m358,853l11565,853e" filled="f" stroked="t" strokeweight=".706329pt" strokecolor="#606060">
                <v:path arrowok="t"/>
              </v:shape>
            </v:group>
            <v:group style="position:absolute;left:2399;top:841;width:2;height:1521" coordorigin="2399,841" coordsize="2,1521">
              <v:shape style="position:absolute;left:2399;top:841;width:2;height:1521" coordorigin="2399,841" coordsize="0,1521" path="m2399,2363l2399,841e" filled="f" stroked="t" strokeweight=".706329pt" strokecolor="#707070">
                <v:path arrowok="t"/>
              </v:shape>
            </v:group>
            <v:group style="position:absolute;left:3301;top:853;width:589;height:2" coordorigin="3301,853" coordsize="589,2">
              <v:shape style="position:absolute;left:3301;top:853;width:589;height:2" coordorigin="3301,853" coordsize="589,0" path="m3301,853l3890,853e" filled="f" stroked="t" strokeweight=".470886pt" strokecolor="#4B4B4B">
                <v:path arrowok="t"/>
              </v:shape>
            </v:group>
            <v:group style="position:absolute;left:9086;top:846;width:2;height:1512" coordorigin="9086,846" coordsize="2,1512">
              <v:shape style="position:absolute;left:9086;top:846;width:2;height:1512" coordorigin="9086,846" coordsize="0,1512" path="m9086,2358l9086,846e" filled="f" stroked="t" strokeweight=".706329pt" strokecolor="#545454">
                <v:path arrowok="t"/>
              </v:shape>
            </v:group>
            <v:group style="position:absolute;left:11567;top:846;width:2;height:2515" coordorigin="11567,846" coordsize="2,2515">
              <v:shape style="position:absolute;left:11567;top:846;width:2;height:2515" coordorigin="11567,846" coordsize="0,2515" path="m11567,3361l11567,846e" filled="f" stroked="t" strokeweight=".706329pt" strokecolor="#676767">
                <v:path arrowok="t"/>
              </v:shape>
            </v:group>
            <v:group style="position:absolute;left:11567;top:1835;width:2;height:204" coordorigin="11567,1835" coordsize="2,204">
              <v:shape style="position:absolute;left:11567;top:1835;width:2;height:204" coordorigin="11567,1835" coordsize="0,204" path="m11567,2039l11567,1835e" filled="f" stroked="t" strokeweight=".470886pt" strokecolor="#575757">
                <v:path arrowok="t"/>
              </v:shape>
            </v:group>
            <v:group style="position:absolute;left:3687;top:2358;width:202;height:2" coordorigin="3687,2358" coordsize="202,2">
              <v:shape style="position:absolute;left:3687;top:2358;width:202;height:2" coordorigin="3687,2358" coordsize="202,0" path="m3687,2358l3890,2358e" filled="f" stroked="t" strokeweight=".470886pt" strokecolor="#2F2F2F">
                <v:path arrowok="t"/>
              </v:shape>
            </v:group>
            <v:group style="position:absolute;left:363;top:2356;width:11212;height:2" coordorigin="363,2356" coordsize="11212,2">
              <v:shape style="position:absolute;left:363;top:2356;width:11212;height:2" coordorigin="363,2356" coordsize="11212,0" path="m363,2356l11574,2356e" filled="f" stroked="t" strokeweight=".706329pt" strokecolor="#5B5B5B">
                <v:path arrowok="t"/>
              </v:shape>
            </v:group>
            <v:group style="position:absolute;left:367;top:2596;width:2736;height:2" coordorigin="367,2596" coordsize="2736,2">
              <v:shape style="position:absolute;left:367;top:2596;width:2736;height:2" coordorigin="367,2596" coordsize="2736,0" path="m367,2596l3103,2596e" filled="f" stroked="t" strokeweight=".706329pt" strokecolor="#575757">
                <v:path arrowok="t"/>
              </v:shape>
            </v:group>
            <v:group style="position:absolute;left:3047;top:2596;width:311;height:2" coordorigin="3047,2596" coordsize="311,2">
              <v:shape style="position:absolute;left:3047;top:2596;width:311;height:2" coordorigin="3047,2596" coordsize="311,0" path="m3047,2596l3357,2596e" filled="f" stroked="t" strokeweight=".470886pt" strokecolor="#484848">
                <v:path arrowok="t"/>
              </v:shape>
            </v:group>
            <v:group style="position:absolute;left:3273;top:2593;width:8306;height:2" coordorigin="3273,2593" coordsize="8306,2">
              <v:shape style="position:absolute;left:3273;top:2593;width:8306;height:2" coordorigin="3273,2593" coordsize="8306,0" path="m3273,2593l11579,2593e" filled="f" stroked="t" strokeweight=".706329pt" strokecolor="#575757">
                <v:path arrowok="t"/>
              </v:shape>
            </v:group>
            <v:group style="position:absolute;left:367;top:2833;width:2736;height:2" coordorigin="367,2833" coordsize="2736,2">
              <v:shape style="position:absolute;left:367;top:2833;width:2736;height:2" coordorigin="367,2833" coordsize="2736,0" path="m367,2833l3103,2833e" filled="f" stroked="t" strokeweight=".706329pt" strokecolor="#5B5B5B">
                <v:path arrowok="t"/>
              </v:shape>
            </v:group>
            <v:group style="position:absolute;left:372;top:2567;width:2;height:290" coordorigin="372,2567" coordsize="2,290">
              <v:shape style="position:absolute;left:372;top:2567;width:2;height:290" coordorigin="372,2567" coordsize="0,290" path="m372,2857l372,2567e" filled="f" stroked="t" strokeweight=".470886pt" strokecolor="#3B3B3B">
                <v:path arrowok="t"/>
              </v:shape>
            </v:group>
            <v:group style="position:absolute;left:3047;top:2833;width:311;height:2" coordorigin="3047,2833" coordsize="311,2">
              <v:shape style="position:absolute;left:3047;top:2833;width:311;height:2" coordorigin="3047,2833" coordsize="311,0" path="m3047,2833l3357,2833e" filled="f" stroked="t" strokeweight=".470886pt" strokecolor="#444444">
                <v:path arrowok="t"/>
              </v:shape>
            </v:group>
            <v:group style="position:absolute;left:3273;top:2833;width:5853;height:2" coordorigin="3273,2833" coordsize="5853,2">
              <v:shape style="position:absolute;left:3273;top:2833;width:5853;height:2" coordorigin="3273,2833" coordsize="5853,0" path="m3273,2833l9126,2833e" filled="f" stroked="t" strokeweight=".706329pt" strokecolor="#575757">
                <v:path arrowok="t"/>
              </v:shape>
            </v:group>
            <v:group style="position:absolute;left:9041;top:2833;width:254;height:2" coordorigin="9041,2833" coordsize="254,2">
              <v:shape style="position:absolute;left:9041;top:2833;width:254;height:2" coordorigin="9041,2833" coordsize="254,0" path="m9041,2833l9295,2833e" filled="f" stroked="t" strokeweight=".470886pt" strokecolor="#444444">
                <v:path arrowok="t"/>
              </v:shape>
            </v:group>
            <v:group style="position:absolute;left:9239;top:2829;width:2340;height:2" coordorigin="9239,2829" coordsize="2340,2">
              <v:shape style="position:absolute;left:9239;top:2829;width:2340;height:2" coordorigin="9239,2829" coordsize="2340,0" path="m9239,2829l11579,2829e" filled="f" stroked="t" strokeweight=".706329pt" strokecolor="#5B5B5B">
                <v:path arrowok="t"/>
              </v:shape>
            </v:group>
            <v:group style="position:absolute;left:374;top:2786;width:2;height:575" coordorigin="374,2786" coordsize="2,575">
              <v:shape style="position:absolute;left:374;top:2786;width:2;height:575" coordorigin="374,2786" coordsize="0,575" path="m374,3361l374,2786e" filled="f" stroked="t" strokeweight=".706329pt" strokecolor="#575757">
                <v:path arrowok="t"/>
              </v:shape>
            </v:group>
            <v:group style="position:absolute;left:363;top:3071;width:6762;height:2" coordorigin="363,3071" coordsize="6762,2">
              <v:shape style="position:absolute;left:363;top:3071;width:6762;height:2" coordorigin="363,3071" coordsize="6762,0" path="m363,3071l7125,3071e" filled="f" stroked="t" strokeweight=".706329pt" strokecolor="#5B5B5B">
                <v:path arrowok="t"/>
              </v:shape>
            </v:group>
            <v:group style="position:absolute;left:7021;top:3071;width:363;height:2" coordorigin="7021,3071" coordsize="363,2">
              <v:shape style="position:absolute;left:7021;top:3071;width:363;height:2" coordorigin="7021,3071" coordsize="363,0" path="m7021,3071l7383,3071e" filled="f" stroked="t" strokeweight=".470886pt" strokecolor="#4B4B4B">
                <v:path arrowok="t"/>
              </v:shape>
            </v:group>
            <v:group style="position:absolute;left:7327;top:3071;width:1771;height:2" coordorigin="7327,3071" coordsize="1771,2">
              <v:shape style="position:absolute;left:7327;top:3071;width:1771;height:2" coordorigin="7327,3071" coordsize="1771,0" path="m7327,3071l9098,3071e" filled="f" stroked="t" strokeweight=".706329pt" strokecolor="#575757">
                <v:path arrowok="t"/>
              </v:shape>
            </v:group>
            <v:group style="position:absolute;left:9041;top:3069;width:254;height:2" coordorigin="9041,3069" coordsize="254,2">
              <v:shape style="position:absolute;left:9041;top:3069;width:254;height:2" coordorigin="9041,3069" coordsize="254,0" path="m9041,3069l9295,3069e" filled="f" stroked="t" strokeweight=".470886pt" strokecolor="#444444">
                <v:path arrowok="t"/>
              </v:shape>
            </v:group>
            <v:group style="position:absolute;left:9239;top:3066;width:2345;height:2" coordorigin="9239,3066" coordsize="2345,2">
              <v:shape style="position:absolute;left:9239;top:3066;width:2345;height:2" coordorigin="9239,3066" coordsize="2345,0" path="m9239,3066l11584,3066e" filled="f" stroked="t" strokeweight=".706329pt" strokecolor="#5B5B5B">
                <v:path arrowok="t"/>
              </v:shape>
            </v:group>
            <v:group style="position:absolute;left:367;top:3311;width:9667;height:2" coordorigin="367,3311" coordsize="9667,2">
              <v:shape style="position:absolute;left:367;top:3311;width:9667;height:2" coordorigin="367,3311" coordsize="9667,0" path="m367,3311l10035,3311e" filled="f" stroked="t" strokeweight=".706329pt" strokecolor="#575757">
                <v:path arrowok="t"/>
              </v:shape>
            </v:group>
            <v:group style="position:absolute;left:9978;top:3309;width:184;height:2" coordorigin="9978,3309" coordsize="184,2">
              <v:shape style="position:absolute;left:9978;top:3309;width:184;height:2" coordorigin="9978,3309" coordsize="184,0" path="m9978,3309l10162,3309e" filled="f" stroked="t" strokeweight=".470886pt" strokecolor="#343434">
                <v:path arrowok="t"/>
              </v:shape>
            </v:group>
            <v:group style="position:absolute;left:10105;top:3309;width:1474;height:2" coordorigin="10105,3309" coordsize="1474,2">
              <v:shape style="position:absolute;left:10105;top:3309;width:1474;height:2" coordorigin="10105,3309" coordsize="1474,0" path="m10105,3309l11579,3309e" filled="f" stroked="t" strokeweight=".706329pt" strokecolor="#575757">
                <v:path arrowok="t"/>
              </v:shape>
            </v:group>
            <v:group style="position:absolute;left:372;top:3290;width:2;height:290" coordorigin="372,3290" coordsize="2,290">
              <v:shape style="position:absolute;left:372;top:3290;width:2;height:290" coordorigin="372,3290" coordsize="0,290" path="m372,3580l372,3290e" filled="f" stroked="t" strokeweight=".470886pt" strokecolor="#343434">
                <v:path arrowok="t"/>
              </v:shape>
            </v:group>
            <v:group style="position:absolute;left:367;top:3551;width:6602;height:2" coordorigin="367,3551" coordsize="6602,2">
              <v:shape style="position:absolute;left:367;top:3551;width:6602;height:2" coordorigin="367,3551" coordsize="6602,0" path="m367,3551l6969,3551e" filled="f" stroked="t" strokeweight=".706329pt" strokecolor="#575757">
                <v:path arrowok="t"/>
              </v:shape>
            </v:group>
            <v:group style="position:absolute;left:6913;top:3551;width:165;height:2" coordorigin="6913,3551" coordsize="165,2">
              <v:shape style="position:absolute;left:6913;top:3551;width:165;height:2" coordorigin="6913,3551" coordsize="165,0" path="m6913,3551l7077,3551e" filled="f" stroked="t" strokeweight=".470886pt" strokecolor="#3F3F3F">
                <v:path arrowok="t"/>
              </v:shape>
            </v:group>
            <v:group style="position:absolute;left:7021;top:3554;width:4558;height:2" coordorigin="7021,3554" coordsize="4558,2">
              <v:shape style="position:absolute;left:7021;top:3554;width:4558;height:2" coordorigin="7021,3554" coordsize="4558,0" path="m7021,3554l11579,3554e" filled="f" stroked="t" strokeweight=".706329pt" strokecolor="#5B5B5B">
                <v:path arrowok="t"/>
              </v:shape>
            </v:group>
            <v:group style="position:absolute;left:381;top:3508;width:2;height:12740" coordorigin="381,3508" coordsize="2,12740">
              <v:shape style="position:absolute;left:381;top:3508;width:2;height:12740" coordorigin="381,3508" coordsize="0,12740" path="m381,16249l381,3508e" filled="f" stroked="t" strokeweight=".706329pt" strokecolor="#575757">
                <v:path arrowok="t"/>
              </v:shape>
            </v:group>
            <v:group style="position:absolute;left:3871;top:3542;width:2;height:285" coordorigin="3871,3542" coordsize="2,285">
              <v:shape style="position:absolute;left:3871;top:3542;width:2;height:285" coordorigin="3871,3542" coordsize="0,285" path="m3871,3827l3871,3542e" filled="f" stroked="t" strokeweight=".941772pt" strokecolor="#545454">
                <v:path arrowok="t"/>
              </v:shape>
            </v:group>
            <v:group style="position:absolute;left:7049;top:3537;width:2;height:261" coordorigin="7049,3537" coordsize="2,261">
              <v:shape style="position:absolute;left:7049;top:3537;width:2;height:261" coordorigin="7049,3537" coordsize="0,261" path="m7049,3798l7049,3537e" filled="f" stroked="t" strokeweight=".235443pt" strokecolor="#4B4B4B">
                <v:path arrowok="t"/>
              </v:shape>
            </v:group>
            <v:group style="position:absolute;left:7049;top:3798;width:2020;height:2" coordorigin="7049,3798" coordsize="2020,2">
              <v:shape style="position:absolute;left:7049;top:3798;width:2020;height:2" coordorigin="7049,3798" coordsize="2020,0" path="m7049,3798l9069,3798e" filled="f" stroked="t" strokeweight=".706329pt" strokecolor="#646464">
                <v:path arrowok="t"/>
              </v:shape>
            </v:group>
            <v:group style="position:absolute;left:9069;top:3798;width:1064;height:2" coordorigin="9069,3798" coordsize="1064,2">
              <v:shape style="position:absolute;left:9069;top:3798;width:1064;height:2" coordorigin="9069,3798" coordsize="1064,0" path="m9069,3798l10133,3798e" filled="f" stroked="t" strokeweight=".235443pt" strokecolor="#000000">
                <v:path arrowok="t"/>
              </v:shape>
            </v:group>
            <v:group style="position:absolute;left:10133;top:3798;width:1446;height:2" coordorigin="10133,3798" coordsize="1446,2">
              <v:shape style="position:absolute;left:10133;top:3798;width:1446;height:2" coordorigin="10133,3798" coordsize="1446,0" path="m10133,3798l11579,3798e" filled="f" stroked="t" strokeweight=".235443pt" strokecolor="#6B6B6B">
                <v:path arrowok="t"/>
              </v:shape>
            </v:group>
            <v:group style="position:absolute;left:3871;top:3770;width:2;height:266" coordorigin="3871,3770" coordsize="2,266">
              <v:shape style="position:absolute;left:3871;top:3770;width:2;height:266" coordorigin="3871,3770" coordsize="0,266" path="m3871,4036l3871,3770e" filled="f" stroked="t" strokeweight=".470886pt" strokecolor="#282828">
                <v:path arrowok="t"/>
              </v:shape>
            </v:group>
            <v:group style="position:absolute;left:3866;top:3998;width:1964;height:2" coordorigin="3866,3998" coordsize="1964,2">
              <v:shape style="position:absolute;left:3866;top:3998;width:1964;height:2" coordorigin="3866,3998" coordsize="1964,0" path="m3866,3998l5830,3998e" filled="f" stroked="t" strokeweight=".706329pt" strokecolor="#545454">
                <v:path arrowok="t"/>
              </v:shape>
            </v:group>
            <v:group style="position:absolute;left:7068;top:3855;width:2;height:428" coordorigin="7068,3855" coordsize="2,428">
              <v:shape style="position:absolute;left:7068;top:3855;width:2;height:428" coordorigin="7068,3855" coordsize="0,428" path="m7068,4283l7068,3855e" filled="f" stroked="t" strokeweight=".706329pt" strokecolor="#A8A8A8">
                <v:path arrowok="t"/>
              </v:shape>
            </v:group>
            <v:group style="position:absolute;left:3871;top:3979;width:2;height:333" coordorigin="3871,3979" coordsize="2,333">
              <v:shape style="position:absolute;left:3871;top:3979;width:2;height:333" coordorigin="3871,3979" coordsize="0,333" path="m3871,4312l3871,3979e" filled="f" stroked="t" strokeweight=".941772pt" strokecolor="#4F4F4F">
                <v:path arrowok="t"/>
              </v:shape>
            </v:group>
            <v:group style="position:absolute;left:1135;top:4309;width:838;height:2" coordorigin="1135,4309" coordsize="838,2">
              <v:shape style="position:absolute;left:1135;top:4309;width:838;height:2" coordorigin="1135,4309" coordsize="838,0" path="m1135,4309l1973,4309e" filled="f" stroked="t" strokeweight=".706329pt" strokecolor="#575757">
                <v:path arrowok="t"/>
              </v:shape>
            </v:group>
            <v:group style="position:absolute;left:3047;top:4309;width:311;height:2" coordorigin="3047,4309" coordsize="311,2">
              <v:shape style="position:absolute;left:3047;top:4309;width:311;height:2" coordorigin="3047,4309" coordsize="311,0" path="m3047,4309l3357,4309e" filled="f" stroked="t" strokeweight=".470886pt" strokecolor="#484848">
                <v:path arrowok="t"/>
              </v:shape>
            </v:group>
            <v:group style="position:absolute;left:367;top:4307;width:11217;height:2" coordorigin="367,4307" coordsize="11217,2">
              <v:shape style="position:absolute;left:367;top:4307;width:11217;height:2" coordorigin="367,4307" coordsize="11217,0" path="m367,4307l11584,4307e" filled="f" stroked="t" strokeweight=".706329pt" strokecolor="#545454">
                <v:path arrowok="t"/>
              </v:shape>
            </v:group>
            <v:group style="position:absolute;left:7063;top:3998;width:2;height:319" coordorigin="7063,3998" coordsize="2,319">
              <v:shape style="position:absolute;left:7063;top:3998;width:2;height:319" coordorigin="7063,3998" coordsize="0,319" path="m7063,4317l7063,3998e" filled="f" stroked="t" strokeweight=".941772pt" strokecolor="#BFBFBF">
                <v:path arrowok="t"/>
              </v:shape>
            </v:group>
            <v:group style="position:absolute;left:372;top:4583;width:2731;height:2" coordorigin="372,4583" coordsize="2731,2">
              <v:shape style="position:absolute;left:372;top:4583;width:2731;height:2" coordorigin="372,4583" coordsize="2731,0" path="m372,4583l3103,4583e" filled="f" stroked="t" strokeweight=".706329pt" strokecolor="#5B5B5B">
                <v:path arrowok="t"/>
              </v:shape>
            </v:group>
            <v:group style="position:absolute;left:1714;top:4583;width:259;height:2" coordorigin="1714,4583" coordsize="259,2">
              <v:shape style="position:absolute;left:1714;top:4583;width:259;height:2" coordorigin="1714,4583" coordsize="259,0" path="m1714,4583l1973,4583e" filled="f" stroked="t" strokeweight=".470886pt" strokecolor="#484848">
                <v:path arrowok="t"/>
              </v:shape>
            </v:group>
            <v:group style="position:absolute;left:2402;top:4302;width:2;height:304" coordorigin="2402,4302" coordsize="2,304">
              <v:shape style="position:absolute;left:2402;top:4302;width:2;height:304" coordorigin="2402,4302" coordsize="0,304" path="m2402,4607l2402,4302e" filled="f" stroked="t" strokeweight=".470886pt" strokecolor="#484848">
                <v:path arrowok="t"/>
              </v:shape>
            </v:group>
            <v:group style="position:absolute;left:3047;top:4583;width:311;height:2" coordorigin="3047,4583" coordsize="311,2">
              <v:shape style="position:absolute;left:3047;top:4583;width:311;height:2" coordorigin="3047,4583" coordsize="311,0" path="m3047,4583l3357,4583e" filled="f" stroked="t" strokeweight=".470886pt" strokecolor="#3F3F3F">
                <v:path arrowok="t"/>
              </v:shape>
            </v:group>
            <v:group style="position:absolute;left:3301;top:4583;width:443;height:2" coordorigin="3301,4583" coordsize="443,2">
              <v:shape style="position:absolute;left:3301;top:4583;width:443;height:2" coordorigin="3301,4583" coordsize="443,0" path="m3301,4583l3744,4583e" filled="f" stroked="t" strokeweight=".941772pt" strokecolor="#606060">
                <v:path arrowok="t"/>
              </v:shape>
            </v:group>
            <v:group style="position:absolute;left:3687;top:4583;width:202;height:2" coordorigin="3687,4583" coordsize="202,2">
              <v:shape style="position:absolute;left:3687;top:4583;width:202;height:2" coordorigin="3687,4583" coordsize="202,0" path="m3687,4583l3890,4583e" filled="f" stroked="t" strokeweight=".470886pt" strokecolor="#343434">
                <v:path arrowok="t"/>
              </v:shape>
            </v:group>
            <v:group style="position:absolute;left:3833;top:4580;width:7751;height:2" coordorigin="3833,4580" coordsize="7751,2">
              <v:shape style="position:absolute;left:3833;top:4580;width:7751;height:2" coordorigin="3833,4580" coordsize="7751,0" path="m3833,4580l11584,4580e" filled="f" stroked="t" strokeweight=".706329pt" strokecolor="#5B5B5B">
                <v:path arrowok="t"/>
              </v:shape>
            </v:group>
            <v:group style="position:absolute;left:2404;top:4535;width:2;height:556" coordorigin="2404,4535" coordsize="2,556">
              <v:shape style="position:absolute;left:2404;top:4535;width:2;height:556" coordorigin="2404,4535" coordsize="0,556" path="m2404,5091l2404,4535e" filled="f" stroked="t" strokeweight=".941772pt" strokecolor="#646464">
                <v:path arrowok="t"/>
              </v:shape>
            </v:group>
            <v:group style="position:absolute;left:2392;top:4825;width:2543;height:2" coordorigin="2392,4825" coordsize="2543,2">
              <v:shape style="position:absolute;left:2392;top:4825;width:2543;height:2" coordorigin="2392,4825" coordsize="2543,0" path="m2392,4825l4935,4825e" filled="f" stroked="t" strokeweight=".470886pt" strokecolor="#676767">
                <v:path arrowok="t"/>
              </v:shape>
            </v:group>
            <v:group style="position:absolute;left:4878;top:4823;width:5156;height:2" coordorigin="4878,4823" coordsize="5156,2">
              <v:shape style="position:absolute;left:4878;top:4823;width:5156;height:2" coordorigin="4878,4823" coordsize="5156,0" path="m4878,4823l10035,4823e" filled="f" stroked="t" strokeweight=".706329pt" strokecolor="#6B6B6B">
                <v:path arrowok="t"/>
              </v:shape>
            </v:group>
            <v:group style="position:absolute;left:9978;top:4820;width:184;height:2" coordorigin="9978,4820" coordsize="184,2">
              <v:shape style="position:absolute;left:9978;top:4820;width:184;height:2" coordorigin="9978,4820" coordsize="184,0" path="m9978,4820l10162,4820e" filled="f" stroked="t" strokeweight=".470886pt" strokecolor="#4B4B4B">
                <v:path arrowok="t"/>
              </v:shape>
            </v:group>
            <v:group style="position:absolute;left:10105;top:4820;width:1483;height:2" coordorigin="10105,4820" coordsize="1483,2">
              <v:shape style="position:absolute;left:10105;top:4820;width:1483;height:2" coordorigin="10105,4820" coordsize="1483,0" path="m10105,4820l11589,4820e" filled="f" stroked="t" strokeweight=".706329pt" strokecolor="#747474">
                <v:path arrowok="t"/>
              </v:shape>
            </v:group>
            <v:group style="position:absolute;left:4918;top:4811;width:2;height:2177" coordorigin="4918,4811" coordsize="2,2177">
              <v:shape style="position:absolute;left:4918;top:4811;width:2;height:2177" coordorigin="4918,4811" coordsize="0,2177" path="m4918,6988l4918,4811e" filled="f" stroked="t" strokeweight=".706329pt" strokecolor="#4F4F4F">
                <v:path arrowok="t"/>
              </v:shape>
            </v:group>
            <v:group style="position:absolute;left:7708;top:4806;width:2;height:494" coordorigin="7708,4806" coordsize="2,494">
              <v:shape style="position:absolute;left:7708;top:4806;width:2;height:494" coordorigin="7708,4806" coordsize="0,494" path="m7708,5301l7708,4806e" filled="f" stroked="t" strokeweight=".235443pt" strokecolor="#777777">
                <v:path arrowok="t"/>
              </v:shape>
            </v:group>
            <v:group style="position:absolute;left:11584;top:1835;width:2;height:8476" coordorigin="11584,1835" coordsize="2,8476">
              <v:shape style="position:absolute;left:11584;top:1835;width:2;height:8476" coordorigin="11584,1835" coordsize="0,8476" path="m11584,10311l11584,1835e" filled="f" stroked="t" strokeweight=".706329pt" strokecolor="#646464">
                <v:path arrowok="t"/>
              </v:shape>
            </v:group>
            <v:group style="position:absolute;left:377;top:5034;width:2;height:528" coordorigin="377,5034" coordsize="2,528">
              <v:shape style="position:absolute;left:377;top:5034;width:2;height:528" coordorigin="377,5034" coordsize="0,528" path="m377,5562l377,5034e" filled="f" stroked="t" strokeweight=".470886pt" strokecolor="#4F4F4F">
                <v:path arrowok="t"/>
              </v:shape>
            </v:group>
            <v:group style="position:absolute;left:2402;top:5034;width:2;height:285" coordorigin="2402,5034" coordsize="2,285">
              <v:shape style="position:absolute;left:2402;top:5034;width:2;height:285" coordorigin="2402,5034" coordsize="0,285" path="m2402,5320l2402,5034e" filled="f" stroked="t" strokeweight=".470886pt" strokecolor="#3F3F3F">
                <v:path arrowok="t"/>
              </v:shape>
            </v:group>
            <v:group style="position:absolute;left:4911;top:5310;width:1756;height:2" coordorigin="4911,5310" coordsize="1756,2">
              <v:shape style="position:absolute;left:4911;top:5310;width:1756;height:2" coordorigin="4911,5310" coordsize="1756,0" path="m4911,5310l6668,5310e" filled="f" stroked="t" strokeweight=".706329pt" strokecolor="#5B5B5B">
                <v:path arrowok="t"/>
              </v:shape>
            </v:group>
            <v:group style="position:absolute;left:6611;top:5308;width:358;height:2" coordorigin="6611,5308" coordsize="358,2">
              <v:shape style="position:absolute;left:6611;top:5308;width:358;height:2" coordorigin="6611,5308" coordsize="358,0" path="m6611,5308l6969,5308e" filled="f" stroked="t" strokeweight=".470886pt" strokecolor="#484848">
                <v:path arrowok="t"/>
              </v:shape>
            </v:group>
            <v:group style="position:absolute;left:6913;top:5305;width:3122;height:2" coordorigin="6913,5305" coordsize="3122,2">
              <v:shape style="position:absolute;left:6913;top:5305;width:3122;height:2" coordorigin="6913,5305" coordsize="3122,0" path="m6913,5305l10035,5305e" filled="f" stroked="t" strokeweight=".706329pt" strokecolor="#5B5B5B">
                <v:path arrowok="t"/>
              </v:shape>
            </v:group>
            <v:group style="position:absolute;left:9978;top:5305;width:184;height:2" coordorigin="9978,5305" coordsize="184,2">
              <v:shape style="position:absolute;left:9978;top:5305;width:184;height:2" coordorigin="9978,5305" coordsize="184,0" path="m9978,5305l10162,5305e" filled="f" stroked="t" strokeweight=".470886pt" strokecolor="#3B3B3B">
                <v:path arrowok="t"/>
              </v:shape>
            </v:group>
            <v:group style="position:absolute;left:10105;top:5305;width:1479;height:2" coordorigin="10105,5305" coordsize="1479,2">
              <v:shape style="position:absolute;left:10105;top:5305;width:1479;height:2" coordorigin="10105,5305" coordsize="1479,0" path="m10105,5305l11584,5305e" filled="f" stroked="t" strokeweight=".706329pt" strokecolor="#5B5B5B">
                <v:path arrowok="t"/>
              </v:shape>
            </v:group>
            <v:group style="position:absolute;left:2404;top:5263;width:2;height:1174" coordorigin="2404,5263" coordsize="2,1174">
              <v:shape style="position:absolute;left:2404;top:5263;width:2;height:1174" coordorigin="2404,5263" coordsize="0,1174" path="m2404,6437l2404,5263e" filled="f" stroked="t" strokeweight=".706329pt" strokecolor="#5B5B5B">
                <v:path arrowok="t"/>
              </v:shape>
            </v:group>
            <v:group style="position:absolute;left:4907;top:5545;width:5128;height:2" coordorigin="4907,5545" coordsize="5128,2">
              <v:shape style="position:absolute;left:4907;top:5545;width:5128;height:2" coordorigin="4907,5545" coordsize="5128,0" path="m4907,5545l10035,5545e" filled="f" stroked="t" strokeweight=".706329pt" strokecolor="#575757">
                <v:path arrowok="t"/>
              </v:shape>
            </v:group>
            <v:group style="position:absolute;left:9978;top:5543;width:184;height:2" coordorigin="9978,5543" coordsize="184,2">
              <v:shape style="position:absolute;left:9978;top:5543;width:184;height:2" coordorigin="9978,5543" coordsize="184,0" path="m9978,5543l10162,5543e" filled="f" stroked="t" strokeweight=".470886pt" strokecolor="#383838">
                <v:path arrowok="t"/>
              </v:shape>
            </v:group>
            <v:group style="position:absolute;left:10105;top:5543;width:1483;height:2" coordorigin="10105,5543" coordsize="1483,2">
              <v:shape style="position:absolute;left:10105;top:5543;width:1483;height:2" coordorigin="10105,5543" coordsize="1483,0" path="m10105,5543l11589,5543e" filled="f" stroked="t" strokeweight=".706329pt" strokecolor="#646464">
                <v:path arrowok="t"/>
              </v:shape>
            </v:group>
            <v:group style="position:absolute;left:4911;top:5783;width:6319;height:2" coordorigin="4911,5783" coordsize="6319,2">
              <v:shape style="position:absolute;left:4911;top:5783;width:6319;height:2" coordorigin="4911,5783" coordsize="6319,0" path="m4911,5783l11231,5783e" filled="f" stroked="t" strokeweight=".706329pt" strokecolor="#5B5B5B">
                <v:path arrowok="t"/>
              </v:shape>
            </v:group>
            <v:group style="position:absolute;left:9978;top:5781;width:184;height:2" coordorigin="9978,5781" coordsize="184,2">
              <v:shape style="position:absolute;left:9978;top:5781;width:184;height:2" coordorigin="9978,5781" coordsize="184,0" path="m9978,5781l10162,5781e" filled="f" stroked="t" strokeweight=".470886pt" strokecolor="#383838">
                <v:path arrowok="t"/>
              </v:shape>
            </v:group>
            <v:group style="position:absolute;left:377;top:5776;width:2;height:266" coordorigin="377,5776" coordsize="2,266">
              <v:shape style="position:absolute;left:377;top:5776;width:2;height:266" coordorigin="377,5776" coordsize="0,266" path="m377,6042l377,5776e" filled="f" stroked="t" strokeweight=".470886pt" strokecolor="#444444">
                <v:path arrowok="t"/>
              </v:shape>
            </v:group>
            <v:group style="position:absolute;left:2397;top:6026;width:1347;height:2" coordorigin="2397,6026" coordsize="1347,2">
              <v:shape style="position:absolute;left:2397;top:6026;width:1347;height:2" coordorigin="2397,6026" coordsize="1347,0" path="m2397,6026l3744,6026e" filled="f" stroked="t" strokeweight=".706329pt" strokecolor="#575757">
                <v:path arrowok="t"/>
              </v:shape>
            </v:group>
            <v:group style="position:absolute;left:3687;top:6028;width:202;height:2" coordorigin="3687,6028" coordsize="202,2">
              <v:shape style="position:absolute;left:3687;top:6028;width:202;height:2" coordorigin="3687,6028" coordsize="202,0" path="m3687,6028l3890,6028e" filled="f" stroked="t" strokeweight=".470886pt" strokecolor="#2B2B2B">
                <v:path arrowok="t"/>
              </v:shape>
            </v:group>
            <v:group style="position:absolute;left:3833;top:6026;width:7755;height:2" coordorigin="3833,6026" coordsize="7755,2">
              <v:shape style="position:absolute;left:3833;top:6026;width:7755;height:2" coordorigin="3833,6026" coordsize="7755,0" path="m3833,6026l11589,6026e" filled="f" stroked="t" strokeweight=".706329pt" strokecolor="#5B5B5B">
                <v:path arrowok="t"/>
              </v:shape>
            </v:group>
            <v:group style="position:absolute;left:367;top:6266;width:6710;height:2" coordorigin="367,6266" coordsize="6710,2">
              <v:shape style="position:absolute;left:367;top:6266;width:6710;height:2" coordorigin="367,6266" coordsize="6710,0" path="m367,6266l7077,6266e" filled="f" stroked="t" strokeweight=".706329pt" strokecolor="#5B5B5B">
                <v:path arrowok="t"/>
              </v:shape>
            </v:group>
            <v:group style="position:absolute;left:7021;top:6266;width:363;height:2" coordorigin="7021,6266" coordsize="363,2">
              <v:shape style="position:absolute;left:7021;top:6266;width:363;height:2" coordorigin="7021,6266" coordsize="363,0" path="m7021,6266l7383,6266e" filled="f" stroked="t" strokeweight=".470886pt" strokecolor="#484848">
                <v:path arrowok="t"/>
              </v:shape>
            </v:group>
            <v:group style="position:absolute;left:7327;top:6263;width:4262;height:2" coordorigin="7327,6263" coordsize="4262,2">
              <v:shape style="position:absolute;left:7327;top:6263;width:4262;height:2" coordorigin="7327,6263" coordsize="4262,0" path="m7327,6263l11589,6263e" filled="f" stroked="t" strokeweight=".706329pt" strokecolor="#5B5B5B">
                <v:path arrowok="t"/>
              </v:shape>
            </v:group>
            <v:group style="position:absolute;left:2404;top:6237;width:2;height:338" coordorigin="2404,6237" coordsize="2,338">
              <v:shape style="position:absolute;left:2404;top:6237;width:2;height:338" coordorigin="2404,6237" coordsize="0,338" path="m2404,6575l2404,6237e" filled="f" stroked="t" strokeweight=".470886pt" strokecolor="#444444">
                <v:path arrowok="t"/>
              </v:shape>
            </v:group>
            <v:group style="position:absolute;left:7708;top:6266;width:2;height:280" coordorigin="7708,6266" coordsize="2,280">
              <v:shape style="position:absolute;left:7708;top:6266;width:2;height:280" coordorigin="7708,6266" coordsize="0,280" path="m7708,6546l7708,6266e" filled="f" stroked="t" strokeweight=".235443pt" strokecolor="#646464">
                <v:path arrowok="t"/>
              </v:shape>
            </v:group>
            <v:group style="position:absolute;left:11581;top:5857;width:2;height:846" coordorigin="11581,5857" coordsize="2,846">
              <v:shape style="position:absolute;left:11581;top:5857;width:2;height:846" coordorigin="11581,5857" coordsize="0,846" path="m11581,6703l11581,5857e" filled="f" stroked="t" strokeweight=".706329pt" strokecolor="#676767">
                <v:path arrowok="t"/>
              </v:shape>
            </v:group>
            <v:group style="position:absolute;left:2397;top:6739;width:4572;height:2" coordorigin="2397,6739" coordsize="4572,2">
              <v:shape style="position:absolute;left:2397;top:6739;width:4572;height:2" coordorigin="2397,6739" coordsize="4572,0" path="m2397,6739l6969,6739e" filled="f" stroked="t" strokeweight=".706329pt" strokecolor="#5B5B5B">
                <v:path arrowok="t"/>
              </v:shape>
            </v:group>
            <v:group style="position:absolute;left:6913;top:6736;width:165;height:2" coordorigin="6913,6736" coordsize="165,2">
              <v:shape style="position:absolute;left:6913;top:6736;width:165;height:2" coordorigin="6913,6736" coordsize="165,0" path="m6913,6736l7077,6736e" filled="f" stroked="t" strokeweight=".470886pt" strokecolor="#3B3B3B">
                <v:path arrowok="t"/>
              </v:shape>
            </v:group>
            <v:group style="position:absolute;left:7021;top:6739;width:4568;height:2" coordorigin="7021,6739" coordsize="4568,2">
              <v:shape style="position:absolute;left:7021;top:6739;width:4568;height:2" coordorigin="7021,6739" coordsize="4568,0" path="m7021,6739l11589,6739e" filled="f" stroked="t" strokeweight=".706329pt" strokecolor="#575757">
                <v:path arrowok="t"/>
              </v:shape>
            </v:group>
            <v:group style="position:absolute;left:7708;top:6546;width:2;height:428" coordorigin="7708,6546" coordsize="2,428">
              <v:shape style="position:absolute;left:7708;top:6546;width:2;height:428" coordorigin="7708,6546" coordsize="0,428" path="m7708,6974l7708,6546e" filled="f" stroked="t" strokeweight=".235443pt" strokecolor="#3B3B3B">
                <v:path arrowok="t"/>
              </v:shape>
            </v:group>
            <v:group style="position:absolute;left:8669;top:6736;width:429;height:2" coordorigin="8669,6736" coordsize="429,2">
              <v:shape style="position:absolute;left:8669;top:6736;width:429;height:2" coordorigin="8669,6736" coordsize="429,0" path="m8669,6736l9098,6736e" filled="f" stroked="t" strokeweight=".470886pt" strokecolor="#4F4F4F">
                <v:path arrowok="t"/>
              </v:shape>
            </v:group>
            <v:group style="position:absolute;left:2406;top:6522;width:2;height:471" coordorigin="2406,6522" coordsize="2,471">
              <v:shape style="position:absolute;left:2406;top:6522;width:2;height:471" coordorigin="2406,6522" coordsize="0,471" path="m2406,6993l2406,6522e" filled="f" stroked="t" strokeweight=".706329pt" strokecolor="#606060">
                <v:path arrowok="t"/>
              </v:shape>
            </v:group>
            <v:group style="position:absolute;left:2402;top:6976;width:9187;height:2" coordorigin="2402,6976" coordsize="9187,2">
              <v:shape style="position:absolute;left:2402;top:6976;width:9187;height:2" coordorigin="2402,6976" coordsize="9187,0" path="m2402,6976l11589,6976e" filled="f" stroked="t" strokeweight=".706329pt" strokecolor="#606060">
                <v:path arrowok="t"/>
              </v:shape>
            </v:group>
            <v:group style="position:absolute;left:6913;top:6974;width:165;height:2" coordorigin="6913,6974" coordsize="165,2">
              <v:shape style="position:absolute;left:6913;top:6974;width:165;height:2" coordorigin="6913,6974" coordsize="165,0" path="m6913,6974l7077,6974e" filled="f" stroked="t" strokeweight=".470886pt" strokecolor="#4B4B4B">
                <v:path arrowok="t"/>
              </v:shape>
            </v:group>
            <v:group style="position:absolute;left:11584;top:6713;width:2;height:290" coordorigin="11584,6713" coordsize="2,290">
              <v:shape style="position:absolute;left:11584;top:6713;width:2;height:290" coordorigin="11584,6713" coordsize="0,290" path="m11584,7002l11584,6713e" filled="f" stroked="t" strokeweight=".470886pt" strokecolor="#575757">
                <v:path arrowok="t"/>
              </v:shape>
            </v:group>
            <v:group style="position:absolute;left:372;top:7219;width:11221;height:2" coordorigin="372,7219" coordsize="11221,2">
              <v:shape style="position:absolute;left:372;top:7219;width:11221;height:2" coordorigin="372,7219" coordsize="11221,0" path="m372,7219l11593,7219e" filled="f" stroked="t" strokeweight=".706329pt" strokecolor="#5B5B5B">
                <v:path arrowok="t"/>
              </v:shape>
            </v:group>
            <v:group style="position:absolute;left:2406;top:6936;width:2;height:309" coordorigin="2406,6936" coordsize="2,309">
              <v:shape style="position:absolute;left:2406;top:6936;width:2;height:309" coordorigin="2406,6936" coordsize="0,309" path="m2406,7245l2406,6936e" filled="f" stroked="t" strokeweight=".470886pt" strokecolor="#4B4B4B">
                <v:path arrowok="t"/>
              </v:shape>
            </v:group>
            <v:group style="position:absolute;left:9978;top:7216;width:184;height:2" coordorigin="9978,7216" coordsize="184,2">
              <v:shape style="position:absolute;left:9978;top:7216;width:184;height:2" coordorigin="9978,7216" coordsize="184,0" path="m9978,7216l10162,7216e" filled="f" stroked="t" strokeweight=".470886pt" strokecolor="#3F3F3F">
                <v:path arrowok="t"/>
              </v:shape>
            </v:group>
            <v:group style="position:absolute;left:2406;top:7155;width:2;height:347" coordorigin="2406,7155" coordsize="2,347">
              <v:shape style="position:absolute;left:2406;top:7155;width:2;height:347" coordorigin="2406,7155" coordsize="0,347" path="m2406,7502l2406,7155e" filled="f" stroked="t" strokeweight=".941772pt" strokecolor="#606060">
                <v:path arrowok="t"/>
              </v:shape>
            </v:group>
            <v:group style="position:absolute;left:2406;top:7445;width:2;height:266" coordorigin="2406,7445" coordsize="2,266">
              <v:shape style="position:absolute;left:2406;top:7445;width:2;height:266" coordorigin="2406,7445" coordsize="0,266" path="m2406,7711l2406,7445e" filled="f" stroked="t" strokeweight=".470886pt" strokecolor="#484848">
                <v:path arrowok="t"/>
              </v:shape>
            </v:group>
            <v:group style="position:absolute;left:377;top:7685;width:11217;height:2" coordorigin="377,7685" coordsize="11217,2">
              <v:shape style="position:absolute;left:377;top:7685;width:11217;height:2" coordorigin="377,7685" coordsize="11217,0" path="m377,7685l11593,7685e" filled="f" stroked="t" strokeweight=".706329pt" strokecolor="#5B5B5B">
                <v:path arrowok="t"/>
              </v:shape>
            </v:group>
            <v:group style="position:absolute;left:9978;top:7682;width:184;height:2" coordorigin="9978,7682" coordsize="184,2">
              <v:shape style="position:absolute;left:9978;top:7682;width:184;height:2" coordorigin="9978,7682" coordsize="184,0" path="m9978,7682l10162,7682e" filled="f" stroked="t" strokeweight=".470886pt" strokecolor="#444444">
                <v:path arrowok="t"/>
              </v:shape>
            </v:group>
            <v:group style="position:absolute;left:379;top:7445;width:2;height:504" coordorigin="379,7445" coordsize="2,504">
              <v:shape style="position:absolute;left:379;top:7445;width:2;height:504" coordorigin="379,7445" coordsize="0,504" path="m379,7949l379,7445e" filled="f" stroked="t" strokeweight=".470886pt" strokecolor="#545454">
                <v:path arrowok="t"/>
              </v:shape>
            </v:group>
            <v:group style="position:absolute;left:2406;top:7640;width:2;height:561" coordorigin="2406,7640" coordsize="2,561">
              <v:shape style="position:absolute;left:2406;top:7640;width:2;height:561" coordorigin="2406,7640" coordsize="0,561" path="m2406,8200l2406,7640e" filled="f" stroked="t" strokeweight=".706329pt" strokecolor="#646464">
                <v:path arrowok="t"/>
              </v:shape>
            </v:group>
            <v:group style="position:absolute;left:4925;top:7682;width:2;height:371" coordorigin="4925,7682" coordsize="2,371">
              <v:shape style="position:absolute;left:4925;top:7682;width:2;height:371" coordorigin="4925,7682" coordsize="0,371" path="m4925,8053l4925,7682e" filled="f" stroked="t" strokeweight=".941772pt" strokecolor="#575757">
                <v:path arrowok="t"/>
              </v:shape>
            </v:group>
            <v:group style="position:absolute;left:4911;top:7927;width:6682;height:2" coordorigin="4911,7927" coordsize="6682,2">
              <v:shape style="position:absolute;left:4911;top:7927;width:6682;height:2" coordorigin="4911,7927" coordsize="6682,0" path="m4911,7927l11593,7927e" filled="f" stroked="t" strokeweight=".706329pt" strokecolor="#5B5B5B">
                <v:path arrowok="t"/>
              </v:shape>
            </v:group>
            <v:group style="position:absolute;left:4925;top:7891;width:2;height:309" coordorigin="4925,7891" coordsize="2,309">
              <v:shape style="position:absolute;left:4925;top:7891;width:2;height:309" coordorigin="4925,7891" coordsize="0,309" path="m4925,8200l4925,7891e" filled="f" stroked="t" strokeweight=".470886pt" strokecolor="#3F3F3F">
                <v:path arrowok="t"/>
              </v:shape>
            </v:group>
            <v:group style="position:absolute;left:4921;top:8165;width:6677;height:2" coordorigin="4921,8165" coordsize="6677,2">
              <v:shape style="position:absolute;left:4921;top:8165;width:6677;height:2" coordorigin="4921,8165" coordsize="6677,0" path="m4921,8165l11598,8165e" filled="f" stroked="t" strokeweight=".706329pt" strokecolor="#606060">
                <v:path arrowok="t"/>
              </v:shape>
            </v:group>
            <v:group style="position:absolute;left:377;top:8407;width:301;height:2" coordorigin="377,8407" coordsize="301,2">
              <v:shape style="position:absolute;left:377;top:8407;width:301;height:2" coordorigin="377,8407" coordsize="301,0" path="m377,8407l678,8407e" filled="f" stroked="t" strokeweight=".470886pt" strokecolor="#484848">
                <v:path arrowok="t"/>
              </v:shape>
            </v:group>
            <v:group style="position:absolute;left:381;top:8143;width:2;height:285" coordorigin="381,8143" coordsize="2,285">
              <v:shape style="position:absolute;left:381;top:8143;width:2;height:285" coordorigin="381,8143" coordsize="0,285" path="m381,8429l381,8143e" filled="f" stroked="t" strokeweight=".470886pt" strokecolor="#4F4F4F">
                <v:path arrowok="t"/>
              </v:shape>
            </v:group>
            <v:group style="position:absolute;left:2406;top:8143;width:2;height:285" coordorigin="2406,8143" coordsize="2,285">
              <v:shape style="position:absolute;left:2406;top:8143;width:2;height:285" coordorigin="2406,8143" coordsize="0,285" path="m2406,8429l2406,8143e" filled="f" stroked="t" strokeweight=".470886pt" strokecolor="#484848">
                <v:path arrowok="t"/>
              </v:shape>
            </v:group>
            <v:group style="position:absolute;left:4925;top:8143;width:2;height:271" coordorigin="4925,8143" coordsize="2,271">
              <v:shape style="position:absolute;left:4925;top:8143;width:2;height:271" coordorigin="4925,8143" coordsize="0,271" path="m4925,8414l4925,8143e" filled="f" stroked="t" strokeweight=".941772pt" strokecolor="#545454">
                <v:path arrowok="t"/>
              </v:shape>
            </v:group>
            <v:group style="position:absolute;left:622;top:8407;width:9413;height:2" coordorigin="622,8407" coordsize="9413,2">
              <v:shape style="position:absolute;left:622;top:8407;width:9413;height:2" coordorigin="622,8407" coordsize="9413,0" path="m622,8407l10035,8407e" filled="f" stroked="t" strokeweight=".706329pt" strokecolor="#5B5B5B">
                <v:path arrowok="t"/>
              </v:shape>
            </v:group>
            <v:group style="position:absolute;left:9978;top:8405;width:184;height:2" coordorigin="9978,8405" coordsize="184,2">
              <v:shape style="position:absolute;left:9978;top:8405;width:184;height:2" coordorigin="9978,8405" coordsize="184,0" path="m9978,8405l10162,8405e" filled="f" stroked="t" strokeweight=".470886pt" strokecolor="#383838">
                <v:path arrowok="t"/>
              </v:shape>
            </v:group>
            <v:group style="position:absolute;left:10105;top:8405;width:1488;height:2" coordorigin="10105,8405" coordsize="1488,2">
              <v:shape style="position:absolute;left:10105;top:8405;width:1488;height:2" coordorigin="10105,8405" coordsize="1488,0" path="m10105,8405l11593,8405e" filled="f" stroked="t" strokeweight=".706329pt" strokecolor="#5B5B5B">
                <v:path arrowok="t"/>
              </v:shape>
            </v:group>
            <v:group style="position:absolute;left:2411;top:8357;width:2;height:4046" coordorigin="2411,8357" coordsize="2,4046">
              <v:shape style="position:absolute;left:2411;top:8357;width:2;height:4046" coordorigin="2411,8357" coordsize="0,4046" path="m2411,12403l2411,8357e" filled="f" stroked="t" strokeweight=".706329pt" strokecolor="#5B5B5B">
                <v:path arrowok="t"/>
              </v:shape>
            </v:group>
            <v:group style="position:absolute;left:11591;top:8357;width:2;height:1716" coordorigin="11591,8357" coordsize="2,1716">
              <v:shape style="position:absolute;left:11591;top:8357;width:2;height:1716" coordorigin="11591,8357" coordsize="0,1716" path="m11591,10074l11591,8357e" filled="f" stroked="t" strokeweight=".706329pt" strokecolor="#646464">
                <v:path arrowok="t"/>
              </v:shape>
            </v:group>
            <v:group style="position:absolute;left:372;top:9211;width:11221;height:2" coordorigin="372,9211" coordsize="11221,2">
              <v:shape style="position:absolute;left:372;top:9211;width:11221;height:2" coordorigin="372,9211" coordsize="11221,0" path="m372,9211l11593,9211e" filled="f" stroked="t" strokeweight=".706329pt" strokecolor="#606060">
                <v:path arrowok="t"/>
              </v:shape>
            </v:group>
            <v:group style="position:absolute;left:6611;top:9208;width:466;height:2" coordorigin="6611,9208" coordsize="466,2">
              <v:shape style="position:absolute;left:6611;top:9208;width:466;height:2" coordorigin="6611,9208" coordsize="466,0" path="m6611,9208l7077,9208e" filled="f" stroked="t" strokeweight=".470886pt" strokecolor="#676767">
                <v:path arrowok="t"/>
              </v:shape>
            </v:group>
            <v:group style="position:absolute;left:8669;top:9208;width:429;height:2" coordorigin="8669,9208" coordsize="429,2">
              <v:shape style="position:absolute;left:8669;top:9208;width:429;height:2" coordorigin="8669,9208" coordsize="429,0" path="m8669,9208l9098,9208e" filled="f" stroked="t" strokeweight=".470886pt" strokecolor="#4B4B4B">
                <v:path arrowok="t"/>
              </v:shape>
            </v:group>
            <v:group style="position:absolute;left:372;top:10047;width:476;height:2" coordorigin="372,10047" coordsize="476,2">
              <v:shape style="position:absolute;left:372;top:10047;width:476;height:2" coordorigin="372,10047" coordsize="476,0" path="m372,10047l848,10047e" filled="f" stroked="t" strokeweight=".941772pt" strokecolor="#747474">
                <v:path arrowok="t"/>
              </v:shape>
            </v:group>
            <v:group style="position:absolute;left:622;top:10047;width:10981;height:2" coordorigin="622,10047" coordsize="10981,2">
              <v:shape style="position:absolute;left:622;top:10047;width:10981;height:2" coordorigin="622,10047" coordsize="10981,0" path="m622,10047l11603,10047e" filled="f" stroked="t" strokeweight=".706329pt" strokecolor="#606060">
                <v:path arrowok="t"/>
              </v:shape>
            </v:group>
            <v:group style="position:absolute;left:377;top:10290;width:4285;height:2" coordorigin="377,10290" coordsize="4285,2">
              <v:shape style="position:absolute;left:377;top:10290;width:4285;height:2" coordorigin="377,10290" coordsize="4285,0" path="m377,10290l4662,10290e" filled="f" stroked="t" strokeweight=".706329pt" strokecolor="#5B5B5B">
                <v:path arrowok="t"/>
              </v:shape>
            </v:group>
            <v:group style="position:absolute;left:4605;top:10292;width:330;height:2" coordorigin="4605,10292" coordsize="330,2">
              <v:shape style="position:absolute;left:4605;top:10292;width:330;height:2" coordorigin="4605,10292" coordsize="330,0" path="m4605,10292l4935,10292e" filled="f" stroked="t" strokeweight=".470886pt" strokecolor="#3F3F3F">
                <v:path arrowok="t"/>
              </v:shape>
            </v:group>
            <v:group style="position:absolute;left:4878;top:10290;width:5156;height:2" coordorigin="4878,10290" coordsize="5156,2">
              <v:shape style="position:absolute;left:4878;top:10290;width:5156;height:2" coordorigin="4878,10290" coordsize="5156,0" path="m4878,10290l10035,10290e" filled="f" stroked="t" strokeweight=".706329pt" strokecolor="#575757">
                <v:path arrowok="t"/>
              </v:shape>
            </v:group>
            <v:group style="position:absolute;left:9978;top:10287;width:184;height:2" coordorigin="9978,10287" coordsize="184,2">
              <v:shape style="position:absolute;left:9978;top:10287;width:184;height:2" coordorigin="9978,10287" coordsize="184,0" path="m9978,10287l10162,10287e" filled="f" stroked="t" strokeweight=".470886pt" strokecolor="#383838">
                <v:path arrowok="t"/>
              </v:shape>
            </v:group>
            <v:group style="position:absolute;left:10105;top:10287;width:1493;height:2" coordorigin="10105,10287" coordsize="1493,2">
              <v:shape style="position:absolute;left:10105;top:10287;width:1493;height:2" coordorigin="10105,10287" coordsize="1493,0" path="m10105,10287l11598,10287e" filled="f" stroked="t" strokeweight=".706329pt" strokecolor="#5B5B5B">
                <v:path arrowok="t"/>
              </v:shape>
            </v:group>
            <v:group style="position:absolute;left:377;top:10530;width:4285;height:2" coordorigin="377,10530" coordsize="4285,2">
              <v:shape style="position:absolute;left:377;top:10530;width:4285;height:2" coordorigin="377,10530" coordsize="4285,0" path="m377,10530l4662,10530e" filled="f" stroked="t" strokeweight=".706329pt" strokecolor="#5B5B5B">
                <v:path arrowok="t"/>
              </v:shape>
            </v:group>
            <v:group style="position:absolute;left:381;top:10240;width:2;height:314" coordorigin="381,10240" coordsize="2,314">
              <v:shape style="position:absolute;left:381;top:10240;width:2;height:314" coordorigin="381,10240" coordsize="0,314" path="m381,10554l381,10240e" filled="f" stroked="t" strokeweight=".470886pt" strokecolor="#484848">
                <v:path arrowok="t"/>
              </v:shape>
            </v:group>
            <v:group style="position:absolute;left:4605;top:10530;width:330;height:2" coordorigin="4605,10530" coordsize="330,2">
              <v:shape style="position:absolute;left:4605;top:10530;width:330;height:2" coordorigin="4605,10530" coordsize="330,0" path="m4605,10530l4935,10530e" filled="f" stroked="t" strokeweight=".470886pt" strokecolor="#3B3B3B">
                <v:path arrowok="t"/>
              </v:shape>
            </v:group>
            <v:group style="position:absolute;left:4878;top:10528;width:5156;height:2" coordorigin="4878,10528" coordsize="5156,2">
              <v:shape style="position:absolute;left:4878;top:10528;width:5156;height:2" coordorigin="4878,10528" coordsize="5156,0" path="m4878,10528l10035,10528e" filled="f" stroked="t" strokeweight=".706329pt" strokecolor="#5B5B5B">
                <v:path arrowok="t"/>
              </v:shape>
            </v:group>
            <v:group style="position:absolute;left:9978;top:10525;width:184;height:2" coordorigin="9978,10525" coordsize="184,2">
              <v:shape style="position:absolute;left:9978;top:10525;width:184;height:2" coordorigin="9978,10525" coordsize="184,0" path="m9978,10525l10162,10525e" filled="f" stroked="t" strokeweight=".470886pt" strokecolor="#3B3B3B">
                <v:path arrowok="t"/>
              </v:shape>
            </v:group>
            <v:group style="position:absolute;left:10105;top:10525;width:1493;height:2" coordorigin="10105,10525" coordsize="1493,2">
              <v:shape style="position:absolute;left:10105;top:10525;width:1493;height:2" coordorigin="10105,10525" coordsize="1493,0" path="m10105,10525l11598,10525e" filled="f" stroked="t" strokeweight=".706329pt" strokecolor="#606060">
                <v:path arrowok="t"/>
              </v:shape>
            </v:group>
            <v:group style="position:absolute;left:11593;top:10240;width:2;height:2405" coordorigin="11593,10240" coordsize="2,2405">
              <v:shape style="position:absolute;left:11593;top:10240;width:2;height:2405" coordorigin="11593,10240" coordsize="0,2405" path="m11593,12645l11593,10240e" filled="f" stroked="t" strokeweight=".706329pt" strokecolor="#6B6B6B">
                <v:path arrowok="t"/>
              </v:shape>
            </v:group>
            <v:group style="position:absolute;left:909;top:11008;width:10699;height:2" coordorigin="909,11008" coordsize="10699,2">
              <v:shape style="position:absolute;left:909;top:11008;width:10699;height:2" coordorigin="909,11008" coordsize="10699,0" path="m909,11008l11607,11008e" filled="f" stroked="t" strokeweight=".706329pt" strokecolor="#606060">
                <v:path arrowok="t"/>
              </v:shape>
            </v:group>
            <v:group style="position:absolute;left:3687;top:11010;width:202;height:2" coordorigin="3687,11010" coordsize="202,2">
              <v:shape style="position:absolute;left:3687;top:11010;width:202;height:2" coordorigin="3687,11010" coordsize="202,0" path="m3687,11010l3890,11010e" filled="f" stroked="t" strokeweight=".470886pt" strokecolor="#484848">
                <v:path arrowok="t"/>
              </v:shape>
            </v:group>
            <v:group style="position:absolute;left:6913;top:11005;width:165;height:2" coordorigin="6913,11005" coordsize="165,2">
              <v:shape style="position:absolute;left:6913;top:11005;width:165;height:2" coordorigin="6913,11005" coordsize="165,0" path="m6913,11005l7077,11005e" filled="f" stroked="t" strokeweight=".470886pt" strokecolor="#444444">
                <v:path arrowok="t"/>
              </v:shape>
            </v:group>
            <v:group style="position:absolute;left:381;top:10967;width:2;height:323" coordorigin="381,10967" coordsize="2,323">
              <v:shape style="position:absolute;left:381;top:10967;width:2;height:323" coordorigin="381,10967" coordsize="0,323" path="m381,11291l381,10967e" filled="f" stroked="t" strokeweight=".470886pt" strokecolor="#484848">
                <v:path arrowok="t"/>
              </v:shape>
            </v:group>
            <v:group style="position:absolute;left:1898;top:11245;width:9705;height:2" coordorigin="1898,11245" coordsize="9705,2">
              <v:shape style="position:absolute;left:1898;top:11245;width:9705;height:2" coordorigin="1898,11245" coordsize="9705,0" path="m1898,11245l11603,11245e" filled="f" stroked="t" strokeweight=".706329pt" strokecolor="#606060">
                <v:path arrowok="t"/>
              </v:shape>
            </v:group>
            <v:group style="position:absolute;left:377;top:11248;width:1394;height:2" coordorigin="377,11248" coordsize="1394,2">
              <v:shape style="position:absolute;left:377;top:11248;width:1394;height:2" coordorigin="377,11248" coordsize="1394,0" path="m377,11248l1771,11248e" filled="f" stroked="t" strokeweight=".706329pt" strokecolor="#646464">
                <v:path arrowok="t"/>
              </v:shape>
            </v:group>
            <v:group style="position:absolute;left:1714;top:11250;width:259;height:2" coordorigin="1714,11250" coordsize="259,2">
              <v:shape style="position:absolute;left:1714;top:11250;width:259;height:2" coordorigin="1714,11250" coordsize="259,0" path="m1714,11250l1973,11250e" filled="f" stroked="t" strokeweight=".470886pt" strokecolor="#484848">
                <v:path arrowok="t"/>
              </v:shape>
            </v:group>
            <v:group style="position:absolute;left:367;top:11619;width:6272;height:2" coordorigin="367,11619" coordsize="6272,2">
              <v:shape style="position:absolute;left:367;top:11619;width:6272;height:2" coordorigin="367,11619" coordsize="6272,0" path="m367,11619l6639,11619e" filled="f" stroked="t" strokeweight=".235443pt" strokecolor="#646464">
                <v:path arrowok="t"/>
              </v:shape>
            </v:group>
            <v:group style="position:absolute;left:1177;top:11243;width:2;height:5006" coordorigin="1177,11243" coordsize="2,5006">
              <v:shape style="position:absolute;left:1177;top:11243;width:2;height:5006" coordorigin="1177,11243" coordsize="0,5006" path="m1177,16249l1177,11243e" filled="f" stroked="t" strokeweight=".706329pt" strokecolor="#606060">
                <v:path arrowok="t"/>
              </v:shape>
            </v:group>
            <v:group style="position:absolute;left:1747;top:11243;width:2;height:257" coordorigin="1747,11243" coordsize="2,257">
              <v:shape style="position:absolute;left:1747;top:11243;width:2;height:257" coordorigin="1747,11243" coordsize="0,257" path="m1747,11500l1747,11243e" filled="f" stroked="t" strokeweight=".941772pt" strokecolor="#646464">
                <v:path arrowok="t"/>
              </v:shape>
            </v:group>
            <v:group style="position:absolute;left:6639;top:11619;width:410;height:2" coordorigin="6639,11619" coordsize="410,2">
              <v:shape style="position:absolute;left:6639;top:11619;width:410;height:2" coordorigin="6639,11619" coordsize="410,0" path="m6639,11619l7049,11619e" filled="f" stroked="t" strokeweight=".235443pt" strokecolor="#000000">
                <v:path arrowok="t"/>
              </v:shape>
            </v:group>
            <v:group style="position:absolute;left:7049;top:11619;width:659;height:2" coordorigin="7049,11619" coordsize="659,2">
              <v:shape style="position:absolute;left:7049;top:11619;width:659;height:2" coordorigin="7049,11619" coordsize="659,0" path="m7049,11619l7708,11619e" filled="f" stroked="t" strokeweight=".235443pt" strokecolor="#545454">
                <v:path arrowok="t"/>
              </v:shape>
            </v:group>
            <v:group style="position:absolute;left:7362;top:11233;width:2;height:994" coordorigin="7362,11233" coordsize="2,994">
              <v:shape style="position:absolute;left:7362;top:11233;width:2;height:994" coordorigin="7362,11233" coordsize="0,994" path="m7362,12227l7362,11233e" filled="f" stroked="t" strokeweight=".941772pt" strokecolor="#575757">
                <v:path arrowok="t"/>
              </v:shape>
            </v:group>
            <v:group style="position:absolute;left:7708;top:11619;width:3871;height:2" coordorigin="7708,11619" coordsize="3871,2">
              <v:shape style="position:absolute;left:7708;top:11619;width:3871;height:2" coordorigin="7708,11619" coordsize="3871,0" path="m7708,11619l11579,11619e" filled="f" stroked="t" strokeweight=".235443pt" strokecolor="#000000">
                <v:path arrowok="t"/>
              </v:shape>
            </v:group>
            <v:group style="position:absolute;left:1752;top:11590;width:2;height:423" coordorigin="1752,11590" coordsize="2,423">
              <v:shape style="position:absolute;left:1752;top:11590;width:2;height:423" coordorigin="1752,11590" coordsize="0,423" path="m1752,12013l1752,11590e" filled="f" stroked="t" strokeweight=".706329pt" strokecolor="#606060">
                <v:path arrowok="t"/>
              </v:shape>
            </v:group>
            <v:group style="position:absolute;left:1752;top:11956;width:2;height:447" coordorigin="1752,11956" coordsize="2,447">
              <v:shape style="position:absolute;left:1752;top:11956;width:2;height:447" coordorigin="1752,11956" coordsize="0,447" path="m1752,12403l1752,11956e" filled="f" stroked="t" strokeweight=".470886pt" strokecolor="#4F4F4F">
                <v:path arrowok="t"/>
              </v:shape>
            </v:group>
            <v:group style="position:absolute;left:11598;top:11956;width:2;height:271" coordorigin="11598,11956" coordsize="2,271">
              <v:shape style="position:absolute;left:11598;top:11956;width:2;height:271" coordorigin="11598,11956" coordsize="0,271" path="m11598,12227l11598,11956e" filled="f" stroked="t" strokeweight=".470886pt" strokecolor="#676767">
                <v:path arrowok="t"/>
              </v:shape>
            </v:group>
            <v:group style="position:absolute;left:7365;top:12170;width:2;height:233" coordorigin="7365,12170" coordsize="2,233">
              <v:shape style="position:absolute;left:7365;top:12170;width:2;height:233" coordorigin="7365,12170" coordsize="0,233" path="m7365,12403l7365,12170e" filled="f" stroked="t" strokeweight=".470886pt" strokecolor="#2F2F2F">
                <v:path arrowok="t"/>
              </v:shape>
            </v:group>
            <v:group style="position:absolute;left:1754;top:12346;width:2;height:2215" coordorigin="1754,12346" coordsize="2,2215">
              <v:shape style="position:absolute;left:1754;top:12346;width:2;height:2215" coordorigin="1754,12346" coordsize="0,2215" path="m1754,14561l1754,12346e" filled="f" stroked="t" strokeweight=".706329pt" strokecolor="#646464">
                <v:path arrowok="t"/>
              </v:shape>
            </v:group>
            <v:group style="position:absolute;left:2413;top:12346;width:2;height:299" coordorigin="2413,12346" coordsize="2,299">
              <v:shape style="position:absolute;left:2413;top:12346;width:2;height:299" coordorigin="2413,12346" coordsize="0,299" path="m2413,12645l2413,12346e" filled="f" stroked="t" strokeweight=".235443pt" strokecolor="#444444">
                <v:path arrowok="t"/>
              </v:shape>
            </v:group>
            <v:group style="position:absolute;left:3875;top:12441;width:2;height:461" coordorigin="3875,12441" coordsize="2,461">
              <v:shape style="position:absolute;left:3875;top:12441;width:2;height:461" coordorigin="3875,12441" coordsize="0,461" path="m3875,12902l3875,12441e" filled="f" stroked="t" strokeweight="1.648101pt" strokecolor="#444F6B">
                <v:path arrowok="t"/>
              </v:shape>
            </v:group>
            <v:group style="position:absolute;left:7369;top:12346;width:2;height:2724" coordorigin="7369,12346" coordsize="2,2724">
              <v:shape style="position:absolute;left:7369;top:12346;width:2;height:2724" coordorigin="7369,12346" coordsize="0,2724" path="m7369,15070l7369,12346e" filled="f" stroked="t" strokeweight=".706329pt" strokecolor="#545454">
                <v:path arrowok="t"/>
              </v:shape>
            </v:group>
            <v:group style="position:absolute;left:388;top:12322;width:2;height:1165" coordorigin="388,12322" coordsize="2,1165">
              <v:shape style="position:absolute;left:388;top:12322;width:2;height:1165" coordorigin="388,12322" coordsize="0,1165" path="m388,13487l388,12322e" filled="f" stroked="t" strokeweight=".706329pt" strokecolor="#545454">
                <v:path arrowok="t"/>
              </v:shape>
            </v:group>
            <v:group style="position:absolute;left:11598;top:12550;width:2;height:1493" coordorigin="11598,12550" coordsize="2,1493">
              <v:shape style="position:absolute;left:11598;top:12550;width:2;height:1493" coordorigin="11598,12550" coordsize="0,1493" path="m11598,14043l11598,12550e" filled="f" stroked="t" strokeweight=".470886pt" strokecolor="#5B5B5B">
                <v:path arrowok="t"/>
              </v:shape>
            </v:group>
            <v:group style="position:absolute;left:2413;top:13073;width:2;height:371" coordorigin="2413,13073" coordsize="2,371">
              <v:shape style="position:absolute;left:2413;top:13073;width:2;height:371" coordorigin="2413,13073" coordsize="0,371" path="m2413,13444l2413,13073e" filled="f" stroked="t" strokeweight=".235443pt" strokecolor="#545454">
                <v:path arrowok="t"/>
              </v:shape>
            </v:group>
            <v:group style="position:absolute;left:2383;top:14014;width:3065;height:2" coordorigin="2383,14014" coordsize="3065,2">
              <v:shape style="position:absolute;left:2383;top:14014;width:3065;height:2" coordorigin="2383,14014" coordsize="3065,0" path="m2383,14014l5448,14014e" filled="f" stroked="t" strokeweight=".235443pt" strokecolor="#97A0A8">
                <v:path arrowok="t"/>
              </v:shape>
            </v:group>
            <v:group style="position:absolute;left:381;top:13563;width:1592;height:2" coordorigin="381,13563" coordsize="1592,2">
              <v:shape style="position:absolute;left:381;top:13563;width:1592;height:2" coordorigin="381,13563" coordsize="1592,0" path="m381,13563l1973,13563e" filled="f" stroked="t" strokeweight=".706329pt" strokecolor="#676767">
                <v:path arrowok="t"/>
              </v:shape>
            </v:group>
            <v:group style="position:absolute;left:1177;top:11243;width:2;height:2838" coordorigin="1177,11243" coordsize="2,2838">
              <v:shape style="position:absolute;left:1177;top:11243;width:2;height:2838" coordorigin="1177,11243" coordsize="0,2838" path="m1177,14081l1177,11243e" filled="f" stroked="t" strokeweight=".470886pt" strokecolor="#5B5B5B">
                <v:path arrowok="t"/>
              </v:shape>
            </v:group>
            <v:group style="position:absolute;left:1917;top:13563;width:499;height:2" coordorigin="1917,13563" coordsize="499,2">
              <v:shape style="position:absolute;left:1917;top:13563;width:499;height:2" coordorigin="1917,13563" coordsize="499,0" path="m1917,13563l2416,13563e" filled="f" stroked="t" strokeweight=".470886pt" strokecolor="#5B5B5B">
                <v:path arrowok="t"/>
              </v:shape>
            </v:group>
            <v:group style="position:absolute;left:2411;top:13387;width:2;height:128" coordorigin="2411,13387" coordsize="2,128">
              <v:shape style="position:absolute;left:2411;top:13387;width:2;height:128" coordorigin="2411,13387" coordsize="0,128" path="m2411,13515l2411,13387e" filled="f" stroked="t" strokeweight=".470886pt" strokecolor="#747474">
                <v:path arrowok="t"/>
              </v:shape>
            </v:group>
            <v:group style="position:absolute;left:2383;top:13591;width:2;height:147" coordorigin="2383,13591" coordsize="2,147">
              <v:shape style="position:absolute;left:2383;top:13591;width:2;height:147" coordorigin="2383,13591" coordsize="0,147" path="m2383,13739l2383,13591e" filled="f" stroked="t" strokeweight=".235443pt" strokecolor="#000000">
                <v:path arrowok="t"/>
              </v:shape>
            </v:group>
            <v:group style="position:absolute;left:2413;top:13767;width:2;height:338" coordorigin="2413,13767" coordsize="2,338">
              <v:shape style="position:absolute;left:2413;top:13767;width:2;height:338" coordorigin="2413,13767" coordsize="0,338" path="m2413,14105l2413,13767e" filled="f" stroked="t" strokeweight=".235443pt" strokecolor="#646464">
                <v:path arrowok="t"/>
              </v:shape>
            </v:group>
            <v:group style="position:absolute;left:11598;top:13986;width:2;height:276" coordorigin="11598,13986" coordsize="2,276">
              <v:shape style="position:absolute;left:11598;top:13986;width:2;height:276" coordorigin="11598,13986" coordsize="0,276" path="m11598,14262l11598,13986e" filled="f" stroked="t" strokeweight=".470886pt" strokecolor="#707070">
                <v:path arrowok="t"/>
              </v:shape>
            </v:group>
            <v:group style="position:absolute;left:2383;top:14233;width:2;height:185" coordorigin="2383,14233" coordsize="2,185">
              <v:shape style="position:absolute;left:2383;top:14233;width:2;height:185" coordorigin="2383,14233" coordsize="0,185" path="m2383,14419l2383,14233e" filled="f" stroked="t" strokeweight=".235443pt" strokecolor="#000000">
                <v:path arrowok="t"/>
              </v:shape>
            </v:group>
            <v:group style="position:absolute;left:11600;top:14205;width:2;height:357" coordorigin="11600,14205" coordsize="2,357">
              <v:shape style="position:absolute;left:11600;top:14205;width:2;height:357" coordorigin="11600,14205" coordsize="0,357" path="m11600,14561l11600,14205e" filled="f" stroked="t" strokeweight=".235443pt" strokecolor="#4B4B4B">
                <v:path arrowok="t"/>
              </v:shape>
            </v:group>
            <v:group style="position:absolute;left:388;top:13710;width:2;height:2539" coordorigin="388,13710" coordsize="2,2539">
              <v:shape style="position:absolute;left:388;top:13710;width:2;height:2539" coordorigin="388,13710" coordsize="0,2539" path="m388,16249l388,13710e" filled="f" stroked="t" strokeweight=".706329pt" strokecolor="#5B5B5B">
                <v:path arrowok="t"/>
              </v:shape>
            </v:group>
            <v:group style="position:absolute;left:2413;top:14433;width:2;height:357" coordorigin="2413,14433" coordsize="2,357">
              <v:shape style="position:absolute;left:2413;top:14433;width:2;height:357" coordorigin="2413,14433" coordsize="0,357" path="m2413,14789l2413,14433e" filled="f" stroked="t" strokeweight=".235443pt" strokecolor="#747474">
                <v:path arrowok="t"/>
              </v:shape>
            </v:group>
            <v:group style="position:absolute;left:391;top:14504;width:2;height:361" coordorigin="391,14504" coordsize="2,361">
              <v:shape style="position:absolute;left:391;top:14504;width:2;height:361" coordorigin="391,14504" coordsize="0,361" path="m391,14865l391,14504e" filled="f" stroked="t" strokeweight=".470886pt" strokecolor="#3B3B3B">
                <v:path arrowok="t"/>
              </v:shape>
            </v:group>
            <v:group style="position:absolute;left:1756;top:14504;width:2;height:361" coordorigin="1756,14504" coordsize="2,361">
              <v:shape style="position:absolute;left:1756;top:14504;width:2;height:361" coordorigin="1756,14504" coordsize="0,361" path="m1756,14865l1756,14504e" filled="f" stroked="t" strokeweight=".470886pt" strokecolor="#4F4F4F">
                <v:path arrowok="t"/>
              </v:shape>
            </v:group>
            <v:group style="position:absolute;left:11598;top:14504;width:2;height:361" coordorigin="11598,14504" coordsize="2,361">
              <v:shape style="position:absolute;left:11598;top:14504;width:2;height:361" coordorigin="11598,14504" coordsize="0,361" path="m11598,14865l11598,14504e" filled="f" stroked="t" strokeweight=".470886pt" strokecolor="#747474">
                <v:path arrowok="t"/>
              </v:shape>
            </v:group>
            <v:group style="position:absolute;left:1756;top:14808;width:2;height:371" coordorigin="1756,14808" coordsize="2,371">
              <v:shape style="position:absolute;left:1756;top:14808;width:2;height:371" coordorigin="1756,14808" coordsize="0,371" path="m1756,15179l1756,14808e" filled="f" stroked="t" strokeweight=".941772pt" strokecolor="#707070">
                <v:path arrowok="t"/>
              </v:shape>
            </v:group>
            <v:group style="position:absolute;left:2383;top:14837;width:2;height:314" coordorigin="2383,14837" coordsize="2,314">
              <v:shape style="position:absolute;left:2383;top:14837;width:2;height:314" coordorigin="2383,14837" coordsize="0,314" path="m2383,15151l2383,14837e" filled="f" stroked="t" strokeweight=".235443pt" strokecolor="#000000">
                <v:path arrowok="t"/>
              </v:shape>
            </v:group>
            <v:group style="position:absolute;left:9069;top:14808;width:2;height:214" coordorigin="9069,14808" coordsize="2,214">
              <v:shape style="position:absolute;left:9069;top:14808;width:2;height:214" coordorigin="9069,14808" coordsize="0,214" path="m9069,15022l9069,14808e" filled="f" stroked="t" strokeweight=".706329pt" strokecolor="#5757C3">
                <v:path arrowok="t"/>
              </v:shape>
            </v:group>
            <v:group style="position:absolute;left:11600;top:14908;width:2;height:376" coordorigin="11600,14908" coordsize="2,376">
              <v:shape style="position:absolute;left:11600;top:14908;width:2;height:376" coordorigin="11600,14908" coordsize="0,376" path="m11600,15284l11600,14908e" filled="f" stroked="t" strokeweight=".235443pt" strokecolor="#575757">
                <v:path arrowok="t"/>
              </v:shape>
            </v:group>
            <v:group style="position:absolute;left:7374;top:15013;width:2;height:166" coordorigin="7374,15013" coordsize="2,166">
              <v:shape style="position:absolute;left:7374;top:15013;width:2;height:166" coordorigin="7374,15013" coordsize="0,166" path="m7374,15179l7374,15013e" filled="f" stroked="t" strokeweight=".470886pt" strokecolor="#2F2F2F">
                <v:path arrowok="t"/>
              </v:shape>
            </v:group>
            <v:group style="position:absolute;left:391;top:15122;width:2;height:162" coordorigin="391,15122" coordsize="2,162">
              <v:shape style="position:absolute;left:391;top:15122;width:2;height:162" coordorigin="391,15122" coordsize="0,162" path="m391,15284l391,15122e" filled="f" stroked="t" strokeweight=".470886pt" strokecolor="#3F3F3F">
                <v:path arrowok="t"/>
              </v:shape>
            </v:group>
            <v:group style="position:absolute;left:1756;top:15122;width:2;height:162" coordorigin="1756,15122" coordsize="2,162">
              <v:shape style="position:absolute;left:1756;top:15122;width:2;height:162" coordorigin="1756,15122" coordsize="0,162" path="m1756,15284l1756,15122e" filled="f" stroked="t" strokeweight=".470886pt" strokecolor="#646464">
                <v:path arrowok="t"/>
              </v:shape>
            </v:group>
            <v:group style="position:absolute;left:2413;top:15136;width:2;height:147" coordorigin="2413,15136" coordsize="2,147">
              <v:shape style="position:absolute;left:2413;top:15136;width:2;height:147" coordorigin="2413,15136" coordsize="0,147" path="m2413,15284l2413,15136e" filled="f" stroked="t" strokeweight=".235443pt" strokecolor="#777777">
                <v:path arrowok="t"/>
              </v:shape>
            </v:group>
            <v:group style="position:absolute;left:5255;top:16232;width:1714;height:2" coordorigin="5255,16232" coordsize="1714,2">
              <v:shape style="position:absolute;left:5255;top:16232;width:1714;height:2" coordorigin="5255,16232" coordsize="1714,0" path="m5255,16232l6969,16232e" filled="f" stroked="t" strokeweight=".706329pt" strokecolor="#777777">
                <v:path arrowok="t"/>
              </v:shape>
            </v:group>
            <v:group style="position:absolute;left:7374;top:15122;width:2;height:1117" coordorigin="7374,15122" coordsize="2,1117">
              <v:shape style="position:absolute;left:7374;top:15122;width:2;height:1117" coordorigin="7374,15122" coordsize="0,1117" path="m7374,16239l7374,15122e" filled="f" stroked="t" strokeweight=".706329pt" strokecolor="#5B5B5B">
                <v:path arrowok="t"/>
              </v:shape>
            </v:group>
            <v:group style="position:absolute;left:381;top:16239;width:2034;height:2" coordorigin="381,16239" coordsize="2034,2">
              <v:shape style="position:absolute;left:381;top:16239;width:2034;height:2" coordorigin="381,16239" coordsize="2034,0" path="m381,16239l2416,16239e" filled="f" stroked="t" strokeweight=".706329pt" strokecolor="#7C7C7C">
                <v:path arrowok="t"/>
              </v:shape>
            </v:group>
            <v:group style="position:absolute;left:1756;top:15227;width:2;height:1022" coordorigin="1756,15227" coordsize="2,1022">
              <v:shape style="position:absolute;left:1756;top:15227;width:2;height:1022" coordorigin="1756,15227" coordsize="0,1022" path="m1756,16249l1756,15227e" filled="f" stroked="t" strokeweight=".706329pt" strokecolor="#606060">
                <v:path arrowok="t"/>
              </v:shape>
            </v:group>
            <v:group style="position:absolute;left:2383;top:15255;width:2;height:975" coordorigin="2383,15255" coordsize="2,975">
              <v:shape style="position:absolute;left:2383;top:15255;width:2;height:975" coordorigin="2383,15255" coordsize="0,975" path="m2383,16230l2383,15255e" filled="f" stroked="t" strokeweight=".235443pt" strokecolor="#606060">
                <v:path arrowok="t"/>
              </v:shape>
            </v:group>
            <v:group style="position:absolute;left:3047;top:16235;width:311;height:2" coordorigin="3047,16235" coordsize="311,2">
              <v:shape style="position:absolute;left:3047;top:16235;width:311;height:2" coordorigin="3047,16235" coordsize="311,0" path="m3047,16235l3357,16235e" filled="f" stroked="t" strokeweight=".470886pt" strokecolor="#676767">
                <v:path arrowok="t"/>
              </v:shape>
            </v:group>
            <v:group style="position:absolute;left:3687;top:16235;width:202;height:2" coordorigin="3687,16235" coordsize="202,2">
              <v:shape style="position:absolute;left:3687;top:16235;width:202;height:2" coordorigin="3687,16235" coordsize="202,0" path="m3687,16235l3890,16235e" filled="f" stroked="t" strokeweight=".470886pt" strokecolor="#4B4B4B">
                <v:path arrowok="t"/>
              </v:shape>
            </v:group>
            <v:group style="position:absolute;left:6913;top:16230;width:165;height:2" coordorigin="6913,16230" coordsize="165,2">
              <v:shape style="position:absolute;left:6913;top:16230;width:165;height:2" coordorigin="6913,16230" coordsize="165,0" path="m6913,16230l7077,16230e" filled="f" stroked="t" strokeweight=".470886pt" strokecolor="#606060">
                <v:path arrowok="t"/>
              </v:shape>
            </v:group>
            <v:group style="position:absolute;left:7322;top:16230;width:414;height:2" coordorigin="7322,16230" coordsize="414,2">
              <v:shape style="position:absolute;left:7322;top:16230;width:414;height:2" coordorigin="7322,16230" coordsize="414,0" path="m7322,16230l7737,16230e" filled="f" stroked="t" strokeweight=".470886pt" strokecolor="#676767">
                <v:path arrowok="t"/>
              </v:shape>
            </v:group>
            <v:group style="position:absolute;left:2354;top:16230;width:9248;height:2" coordorigin="2354,16230" coordsize="9248,2">
              <v:shape style="position:absolute;left:2354;top:16230;width:9248;height:2" coordorigin="2354,16230" coordsize="9248,0" path="m2354,16230l11603,16230e" filled="f" stroked="t" strokeweight=".706329pt" strokecolor="#777777">
                <v:path arrowok="t"/>
              </v:shape>
            </v:group>
            <v:group style="position:absolute;left:11600;top:15626;width:2;height:442" coordorigin="11600,15626" coordsize="2,442">
              <v:shape style="position:absolute;left:11600;top:15626;width:2;height:442" coordorigin="11600,15626" coordsize="0,442" path="m11600,16068l11600,15626e" filled="f" stroked="t" strokeweight=".235443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979797"/>
          <w:spacing w:val="0"/>
          <w:w w:val="156"/>
          <w:position w:val="7"/>
        </w:rPr>
        <w:t>.</w:t>
      </w:r>
      <w:r>
        <w:rPr>
          <w:rFonts w:ascii="Arial" w:hAnsi="Arial" w:cs="Arial" w:eastAsia="Arial"/>
          <w:sz w:val="12"/>
          <w:szCs w:val="12"/>
          <w:color w:val="979797"/>
          <w:spacing w:val="-20"/>
          <w:w w:val="156"/>
          <w:position w:val="7"/>
        </w:rPr>
        <w:t> </w:t>
      </w:r>
      <w:r>
        <w:rPr>
          <w:rFonts w:ascii="Arial" w:hAnsi="Arial" w:cs="Arial" w:eastAsia="Arial"/>
          <w:sz w:val="12"/>
          <w:szCs w:val="12"/>
          <w:color w:val="979797"/>
          <w:spacing w:val="0"/>
          <w:w w:val="63"/>
          <w:position w:val="7"/>
        </w:rPr>
        <w:t>•</w:t>
      </w:r>
      <w:r>
        <w:rPr>
          <w:rFonts w:ascii="Arial" w:hAnsi="Arial" w:cs="Arial" w:eastAsia="Arial"/>
          <w:sz w:val="12"/>
          <w:szCs w:val="12"/>
          <w:color w:val="979797"/>
          <w:spacing w:val="0"/>
          <w:w w:val="63"/>
          <w:position w:val="7"/>
        </w:rPr>
        <w:t>       </w:t>
      </w:r>
      <w:r>
        <w:rPr>
          <w:rFonts w:ascii="Arial" w:hAnsi="Arial" w:cs="Arial" w:eastAsia="Arial"/>
          <w:sz w:val="12"/>
          <w:szCs w:val="12"/>
          <w:color w:val="979797"/>
          <w:spacing w:val="4"/>
          <w:w w:val="63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959"/>
          <w:spacing w:val="0"/>
          <w:w w:val="100"/>
          <w:position w:val="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75959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-9"/>
          <w:w w:val="42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BDBDBD"/>
          <w:spacing w:val="-38"/>
          <w:w w:val="115"/>
          <w:position w:val="7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42"/>
          <w:position w:val="0"/>
        </w:rPr>
        <w:t>..,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0"/>
          <w:w w:val="68"/>
          <w:position w:val="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-14"/>
          <w:w w:val="68"/>
          <w:position w:val="0"/>
        </w:rPr>
        <w:t>_</w:t>
      </w:r>
      <w:r>
        <w:rPr>
          <w:rFonts w:ascii="Arial" w:hAnsi="Arial" w:cs="Arial" w:eastAsia="Arial"/>
          <w:sz w:val="12"/>
          <w:szCs w:val="12"/>
          <w:color w:val="BDBDBD"/>
          <w:spacing w:val="-50"/>
          <w:w w:val="127"/>
          <w:position w:val="7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-5"/>
          <w:w w:val="69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75959"/>
          <w:spacing w:val="0"/>
          <w:w w:val="105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75959"/>
          <w:spacing w:val="-10"/>
          <w:w w:val="105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47"/>
          <w:position w:val="0"/>
        </w:rPr>
        <w:t>,..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5"/>
          <w:w w:val="47"/>
          <w:position w:val="0"/>
        </w:rPr>
        <w:t>,</w:t>
      </w:r>
      <w:r>
        <w:rPr>
          <w:rFonts w:ascii="Arial" w:hAnsi="Arial" w:cs="Arial" w:eastAsia="Arial"/>
          <w:sz w:val="12"/>
          <w:szCs w:val="12"/>
          <w:color w:val="7E8080"/>
          <w:spacing w:val="0"/>
          <w:w w:val="154"/>
          <w:i/>
          <w:position w:val="7"/>
        </w:rPr>
        <w:t>rt"'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2" w:equalWidth="0">
            <w:col w:w="5953" w:space="3059"/>
            <w:col w:w="242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4" w:lineRule="exact"/>
        <w:ind w:left="33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8.279221pt;margin-top:-16.235613pt;width:22.743001pt;height:52.5pt;mso-position-horizontal-relative:page;mso-position-vertical-relative:paragraph;z-index:-12829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2F2F2F"/>
                      <w:spacing w:val="0"/>
                      <w:w w:val="60"/>
                      <w:b/>
                      <w:bCs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1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3475" w:right="-20"/>
        <w:jc w:val="left"/>
        <w:tabs>
          <w:tab w:pos="972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Arial" w:hAnsi="Arial" w:cs="Arial" w:eastAsia="Arial"/>
          <w:sz w:val="29"/>
          <w:szCs w:val="29"/>
          <w:color w:val="424242"/>
          <w:spacing w:val="0"/>
          <w:w w:val="50"/>
          <w:position w:val="0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566" w:right="-20"/>
        <w:jc w:val="left"/>
        <w:tabs>
          <w:tab w:pos="3020" w:val="left"/>
          <w:tab w:pos="964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3"/>
        </w:rPr>
        <w:t>BÜYÜKSEHIR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55"/>
          <w:position w:val="5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613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525252"/>
          <w:w w:val="98"/>
          <w:position w:val="9"/>
        </w:rPr>
        <w:t>BELEDIYE</w:t>
      </w:r>
      <w:r>
        <w:rPr>
          <w:rFonts w:ascii="Arial" w:hAnsi="Arial" w:cs="Arial" w:eastAsia="Arial"/>
          <w:sz w:val="16"/>
          <w:szCs w:val="16"/>
          <w:color w:val="525252"/>
          <w:spacing w:val="6"/>
          <w:w w:val="98"/>
          <w:position w:val="9"/>
        </w:rPr>
        <w:t>S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51"/>
          <w:position w:val="9"/>
        </w:rPr>
        <w:t>I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3" w:right="-20"/>
        <w:jc w:val="left"/>
        <w:tabs>
          <w:tab w:pos="1440" w:val="left"/>
          <w:tab w:pos="2800" w:val="left"/>
          <w:tab w:pos="516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4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4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1"/>
          <w:w w:val="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  <w:position w:val="0"/>
        </w:rPr>
        <w:t>IBildi.riı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15.42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trcl: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22" w:right="-20"/>
        <w:jc w:val="left"/>
        <w:tabs>
          <w:tab w:pos="1440" w:val="left"/>
          <w:tab w:pos="2860" w:val="left"/>
          <w:tab w:pos="4180" w:val="left"/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042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5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0"/>
        </w:rPr>
        <w:t>Santral-Merkez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64" w:lineRule="auto"/>
        <w:ind w:left="122" w:right="5473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3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No:24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Buca-İZMiR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Caddesı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no:24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Buca-lZMiR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17" w:right="-20"/>
        <w:jc w:val="left"/>
        <w:tabs>
          <w:tab w:pos="1440" w:val="left"/>
          <w:tab w:pos="348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9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158" w:lineRule="auto"/>
        <w:ind w:left="3336" w:right="2910" w:firstLine="-3233"/>
        <w:jc w:val="left"/>
        <w:tabs>
          <w:tab w:pos="3320" w:val="left"/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406693pt;margin-top:14.067905pt;width:80.099487pt;height:27.178162pt;mso-position-horizontal-relative:page;mso-position-vertical-relative:paragraph;z-index:-12828" type="#_x0000_t202" filled="f" stroked="f">
            <v:textbox inset="0,0,0,0">
              <w:txbxContent>
                <w:p>
                  <w:pPr>
                    <w:spacing w:before="0" w:after="0" w:line="544" w:lineRule="exact"/>
                    <w:ind w:right="-122"/>
                    <w:jc w:val="left"/>
                    <w:tabs>
                      <w:tab w:pos="152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50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45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97"/>
          <w:position w:val="2"/>
        </w:rPr>
        <w:t>Yapını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97"/>
          <w:position w:val="2"/>
        </w:rPr>
        <w:t>n</w:t>
      </w:r>
      <w:r>
        <w:rPr>
          <w:rFonts w:ascii="Arial" w:hAnsi="Arial" w:cs="Arial" w:eastAsia="Arial"/>
          <w:sz w:val="16"/>
          <w:szCs w:val="16"/>
          <w:color w:val="424242"/>
          <w:spacing w:val="-12"/>
          <w:w w:val="9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8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  <w:position w:val="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  <w:position w:val="0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  <w:position w:val="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3" w:lineRule="exact"/>
        <w:ind w:left="4712" w:right="-20"/>
        <w:jc w:val="left"/>
        <w:tabs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525252"/>
          <w:spacing w:val="0"/>
          <w:w w:val="49"/>
        </w:rPr>
        <w:t>ı</w:t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8"/>
        </w:rPr>
        <w:t>Kontro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8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93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15.45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12" w:right="-20"/>
        <w:jc w:val="left"/>
        <w:tabs>
          <w:tab w:pos="186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0"/>
        </w:rPr>
        <w:t>Sahib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CACACA"/>
          <w:spacing w:val="0"/>
          <w:w w:val="4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CACAC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ACAC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beledıyesİ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9" w:after="0" w:line="240" w:lineRule="auto"/>
        <w:ind w:left="18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Sezgi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BAYANDIR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4" w:lineRule="exact"/>
        <w:ind w:left="1868" w:right="-20"/>
        <w:jc w:val="left"/>
        <w:tabs>
          <w:tab w:pos="436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6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15.43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15.44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20" w:bottom="280" w:left="740" w:right="540"/>
        </w:sectPr>
      </w:pPr>
      <w:rPr/>
    </w:p>
    <w:p>
      <w:pPr>
        <w:spacing w:before="2" w:after="0" w:line="240" w:lineRule="auto"/>
        <w:ind w:left="10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740" w:right="540"/>
          <w:cols w:num="2" w:equalWidth="0">
            <w:col w:w="572" w:space="1291"/>
            <w:col w:w="8777"/>
          </w:cols>
        </w:sectPr>
      </w:pPr>
      <w:rPr/>
    </w:p>
    <w:p>
      <w:pPr>
        <w:spacing w:before="0" w:after="0" w:line="277" w:lineRule="exact"/>
        <w:ind w:left="117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5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358" w:right="41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64" w:lineRule="auto"/>
        <w:ind w:left="1868" w:right="3741" w:firstLine="2506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92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8" w:lineRule="auto"/>
        <w:ind w:left="103" w:right="2124" w:firstLine="60"/>
        <w:jc w:val="left"/>
        <w:tabs>
          <w:tab w:pos="1860" w:val="left"/>
          <w:tab w:pos="436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9999A"/>
          <w:w w:val="9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9999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drdııncı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6"/>
        </w:rPr>
        <w:t>son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8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8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8" w:lineRule="auto"/>
        <w:ind w:left="117" w:right="2309" w:firstLine="-14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btayı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330" w:right="35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3"/>
        </w:rPr>
        <w:t>Ş._öndf.lrmede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7" w:lineRule="exact"/>
        <w:ind w:left="103" w:right="-20"/>
        <w:jc w:val="left"/>
        <w:tabs>
          <w:tab w:pos="4360" w:val="left"/>
          <w:tab w:pos="624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Söndilrme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79"/>
          <w:position w:val="-4"/>
        </w:rPr>
        <w:t>S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79"/>
          <w:position w:val="-4"/>
        </w:rPr>
        <w:t>u</w:t>
      </w:r>
      <w:r>
        <w:rPr>
          <w:rFonts w:ascii="Arial" w:hAnsi="Arial" w:cs="Arial" w:eastAsia="Arial"/>
          <w:sz w:val="21"/>
          <w:szCs w:val="21"/>
          <w:color w:val="424242"/>
          <w:spacing w:val="1"/>
          <w:w w:val="7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5"/>
          <w:position w:val="-3"/>
        </w:rPr>
        <w:t>IKöpUk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7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3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94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11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left="4364" w:right="-20"/>
        <w:jc w:val="left"/>
        <w:tabs>
          <w:tab w:pos="6240" w:val="left"/>
          <w:tab w:pos="77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5"/>
        </w:rPr>
        <w:t>2</w:t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5"/>
        </w:rPr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8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konteynırındaki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yanını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ştır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8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konteynı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1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göıillmüş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8" w:lineRule="auto"/>
        <w:ind w:left="1863" w:right="64" w:firstLine="-176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4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sönmemiş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izınaritini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8" w:lineRule="auto"/>
        <w:ind w:left="103" w:right="3575"/>
        <w:jc w:val="left"/>
        <w:tabs>
          <w:tab w:pos="1840" w:val="left"/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29" w:right="90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mgı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J"eslim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0" w:lineRule="exact"/>
        <w:ind w:left="112" w:right="-20"/>
        <w:jc w:val="left"/>
        <w:tabs>
          <w:tab w:pos="184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  <w:position w:val="-1"/>
        </w:rPr>
        <w:t>lf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97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15"/>
          <w:position w:val="-1"/>
        </w:rPr>
        <w:t>r</w:t>
      </w:r>
      <w:r>
        <w:rPr>
          <w:rFonts w:ascii="Arial" w:hAnsi="Arial" w:cs="Arial" w:eastAsia="Arial"/>
          <w:sz w:val="20"/>
          <w:szCs w:val="20"/>
          <w:color w:val="424242"/>
          <w:spacing w:val="4"/>
          <w:w w:val="11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1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100"/>
          <w:position w:val="0"/>
        </w:rPr>
        <w:t>:</w:t>
      </w:r>
      <w:r>
        <w:rPr>
          <w:rFonts w:ascii="Arial" w:hAnsi="Arial" w:cs="Arial" w:eastAsia="Arial"/>
          <w:sz w:val="25"/>
          <w:szCs w:val="25"/>
          <w:color w:val="525252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-11"/>
          <w:w w:val="14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0"/>
        </w:rPr>
        <w:t>3.05.2017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5.54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14" w:lineRule="exact"/>
        <w:ind w:left="742" w:right="-20"/>
        <w:jc w:val="left"/>
        <w:tabs>
          <w:tab w:pos="124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740" w:right="540"/>
        </w:sectPr>
      </w:pPr>
      <w:rPr/>
    </w:p>
    <w:p>
      <w:pPr>
        <w:spacing w:before="7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2440" w:val="left"/>
          <w:tab w:pos="61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1.892914pt;margin-top:12.414377pt;width:43.029112pt;height:9.5pt;mso-position-horizontal-relative:page;mso-position-vertical-relative:paragraph;z-index:-1282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5"/>
                    </w:rPr>
                    <w:t>EkipAmiri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2F2F2F"/>
          <w:w w:val="96"/>
        </w:rPr>
        <w:t>Gitmiş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6"/>
          <w:w w:val="97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71"/>
        </w:rPr>
        <w:t>Ü&lt;t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89"/>
        </w:rPr>
        <w:t>Ami'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10"/>
          <w:w w:val="89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232A72"/>
          <w:spacing w:val="0"/>
          <w:w w:val="537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232A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32A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76"/>
          <w:position w:val="-14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76"/>
          <w:position w:val="-1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76"/>
          <w:position w:val="-14"/>
        </w:rPr>
        <w:t>6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28"/>
          <w:w w:val="76"/>
          <w:position w:val="-14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49"/>
          <w:position w:val="-14"/>
        </w:rPr>
        <w:t>MaYıs</w:t>
      </w:r>
      <w:r>
        <w:rPr>
          <w:rFonts w:ascii="Arial" w:hAnsi="Arial" w:cs="Arial" w:eastAsia="Arial"/>
          <w:sz w:val="25"/>
          <w:szCs w:val="25"/>
          <w:color w:val="2F2F2F"/>
          <w:spacing w:val="20"/>
          <w:w w:val="49"/>
          <w:position w:val="-1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7"/>
          <w:b/>
          <w:bCs/>
          <w:position w:val="-14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740" w:right="540"/>
          <w:cols w:num="2" w:equalWidth="0">
            <w:col w:w="529" w:space="1482"/>
            <w:col w:w="8629"/>
          </w:cols>
        </w:sectPr>
      </w:pPr>
      <w:rPr/>
    </w:p>
    <w:p>
      <w:pPr>
        <w:spacing w:before="39" w:after="0" w:line="240" w:lineRule="auto"/>
        <w:ind w:left="2018" w:right="2220"/>
        <w:jc w:val="center"/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pict>
          <v:group style="position:absolute;margin-left:209.246384pt;margin-top:8.389647pt;width:7.642646pt;height:13.634337pt;mso-position-horizontal-relative:page;mso-position-vertical-relative:paragraph;z-index:-12838" coordorigin="4185,168" coordsize="153,273">
            <v:group style="position:absolute;left:4257;top:186;width:2;height:236" coordorigin="4257,186" coordsize="2,236">
              <v:shape style="position:absolute;left:4257;top:186;width:2;height:236" coordorigin="4257,186" coordsize="0,236" path="m4257,422l4257,186e" filled="f" stroked="t" strokeweight="1.852763pt" strokecolor="#2F3B90">
                <v:path arrowok="t"/>
              </v:shape>
            </v:group>
            <v:group style="position:absolute;left:4210;top:361;width:102;height:2" coordorigin="4210,361" coordsize="102,2">
              <v:shape style="position:absolute;left:4210;top:361;width:102;height:2" coordorigin="4210,361" coordsize="102,0" path="m4210,361l4312,361e" filled="f" stroked="t" strokeweight="2.547549pt" strokecolor="#23389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0.222565pt;margin-top:16.856236pt;width:.1pt;height:7.775839pt;mso-position-horizontal-relative:page;mso-position-vertical-relative:paragraph;z-index:-12837" coordorigin="3404,337" coordsize="2,156">
            <v:shape style="position:absolute;left:3404;top:337;width:2;height:156" coordorigin="3404,337" coordsize="0,156" path="m3404,493l3404,337e" filled="f" stroked="t" strokeweight="2.547549pt" strokecolor="#3B448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936035pt;margin-top:9.81612pt;width:100.725125pt;height:72pt;mso-position-horizontal-relative:page;mso-position-vertical-relative:paragraph;z-index:-1282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1320" w:val="left"/>
                    </w:tabs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14867"/>
                      <w:spacing w:val="0"/>
                      <w:w w:val="173"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14867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14867"/>
                      <w:spacing w:val="0"/>
                      <w:w w:val="173"/>
                      <w:position w:val="-1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9"/>
          <w:szCs w:val="39"/>
          <w:color w:val="31364F"/>
          <w:spacing w:val="-90"/>
          <w:w w:val="92"/>
        </w:rPr>
        <w:t>n</w:t>
      </w:r>
      <w:r>
        <w:rPr>
          <w:rFonts w:ascii="Times New Roman" w:hAnsi="Times New Roman" w:cs="Times New Roman" w:eastAsia="Times New Roman"/>
          <w:sz w:val="39"/>
          <w:szCs w:val="39"/>
          <w:color w:val="232A72"/>
          <w:spacing w:val="0"/>
          <w:w w:val="63"/>
        </w:rPr>
        <w:t>n</w:t>
      </w:r>
      <w:r>
        <w:rPr>
          <w:rFonts w:ascii="Times New Roman" w:hAnsi="Times New Roman" w:cs="Times New Roman" w:eastAsia="Times New Roman"/>
          <w:sz w:val="39"/>
          <w:szCs w:val="39"/>
          <w:color w:val="181F93"/>
          <w:spacing w:val="0"/>
          <w:w w:val="44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5" w:lineRule="exact"/>
        <w:ind w:left="145" w:right="-20"/>
        <w:jc w:val="left"/>
        <w:tabs>
          <w:tab w:pos="2760" w:val="left"/>
          <w:tab w:pos="34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70.454163pt;margin-top:2.079841pt;width:.1pt;height:12.959731pt;mso-position-horizontal-relative:page;mso-position-vertical-relative:paragraph;z-index:-12836" coordorigin="3409,42" coordsize="2,259">
            <v:shape style="position:absolute;left:3409;top:42;width:2;height:259" coordorigin="3409,42" coordsize="0,259" path="m3409,301l3409,42e" filled="f" stroked="t" strokeweight="1.389572pt" strokecolor="#2B349C">
              <v:path arrowok="t"/>
            </v:shape>
          </v:group>
          <w10:wrap type="none"/>
        </w:pict>
      </w:r>
      <w:r>
        <w:rPr/>
        <w:pict>
          <v:group style="position:absolute;margin-left:183.770905pt;margin-top:8.441891pt;width:.1pt;height:8.247102pt;mso-position-horizontal-relative:page;mso-position-vertical-relative:paragraph;z-index:-12835" coordorigin="3675,169" coordsize="2,165">
            <v:shape style="position:absolute;left:3675;top:169;width:2;height:165" coordorigin="3675,169" coordsize="0,165" path="m3675,334l3675,169e" filled="f" stroked="t" strokeweight="1.389572pt" strokecolor="#282FB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yeci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18"/>
          <w:szCs w:val="18"/>
          <w:color w:val="2F2F2F"/>
          <w:spacing w:val="-39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4"/>
          <w:position w:val="1"/>
        </w:rPr>
        <w:t>mı</w:t>
      </w:r>
      <w:r>
        <w:rPr>
          <w:rFonts w:ascii="Arial" w:hAnsi="Arial" w:cs="Arial" w:eastAsia="Arial"/>
          <w:sz w:val="18"/>
          <w:szCs w:val="18"/>
          <w:color w:val="424242"/>
          <w:spacing w:val="-7"/>
          <w:w w:val="105"/>
          <w:position w:val="1"/>
        </w:rPr>
        <w:t>r</w:t>
      </w:r>
      <w:r>
        <w:rPr>
          <w:rFonts w:ascii="Arial" w:hAnsi="Arial" w:cs="Arial" w:eastAsia="Arial"/>
          <w:sz w:val="18"/>
          <w:szCs w:val="18"/>
          <w:color w:val="B1AFB1"/>
          <w:spacing w:val="0"/>
          <w:w w:val="145"/>
          <w:position w:val="1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26" w:lineRule="atLeast"/>
        <w:ind w:right="-20"/>
        <w:jc w:val="righ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v:group style="position:absolute;margin-left:214.573074pt;margin-top:22.55735pt;width:103.291519pt;height:90.346508pt;mso-position-horizontal-relative:page;mso-position-vertical-relative:paragraph;z-index:-12834" coordorigin="4291,451" coordsize="2066,1807">
            <v:group style="position:absolute;left:4345;top:453;width:2010;height:2" coordorigin="4345,453" coordsize="2010,2">
              <v:shape style="position:absolute;left:4345;top:453;width:2010;height:2" coordorigin="4345,453" coordsize="2010,0" path="m4345,453l6355,453e" filled="f" stroked="t" strokeweight=".231595pt" strokecolor="#747CA8">
                <v:path arrowok="t"/>
              </v:shape>
            </v:group>
            <v:group style="position:absolute;left:5090;top:501;width:306;height:2" coordorigin="5090,501" coordsize="306,2">
              <v:shape style="position:absolute;left:5090;top:501;width:306;height:2" coordorigin="5090,501" coordsize="306,0" path="m5090,501l5396,501e" filled="f" stroked="t" strokeweight=".694786pt" strokecolor="#747C8C">
                <v:path arrowok="t"/>
              </v:shape>
            </v:group>
            <v:group style="position:absolute;left:4345;top:501;width:2;height:448" coordorigin="4345,501" coordsize="2,448">
              <v:shape style="position:absolute;left:4345;top:501;width:2;height:448" coordorigin="4345,501" coordsize="0,448" path="m4345,948l4345,501e" filled="f" stroked="t" strokeweight=".231595pt" strokecolor="#000000">
                <v:path arrowok="t"/>
              </v:shape>
            </v:group>
            <v:group style="position:absolute;left:4345;top:948;width:2;height:151" coordorigin="4345,948" coordsize="2,151">
              <v:shape style="position:absolute;left:4345;top:948;width:2;height:151" coordorigin="4345,948" coordsize="0,151" path="m4345,1099l4345,948e" filled="f" stroked="t" strokeweight="2.315953pt" strokecolor="#000000">
                <v:path arrowok="t"/>
              </v:shape>
            </v:group>
            <v:group style="position:absolute;left:4389;top:1057;width:2;height:174" coordorigin="4389,1057" coordsize="2,174">
              <v:shape style="position:absolute;left:4389;top:1057;width:2;height:174" coordorigin="4389,1057" coordsize="0,174" path="m4389,1231l4389,1057e" filled="f" stroked="t" strokeweight=".926381pt" strokecolor="#606783">
                <v:path arrowok="t"/>
              </v:shape>
            </v:group>
            <v:group style="position:absolute;left:4411;top:1450;width:2;height:32" coordorigin="4411,1450" coordsize="2,32">
              <v:shape style="position:absolute;left:4411;top:1450;width:2;height:32" coordorigin="4411,1450" coordsize="0,32" path="m4411,1483l4411,1450e" filled="f" stroked="t" strokeweight="1.621167pt" strokecolor="#4F5793">
                <v:path arrowok="t"/>
              </v:shape>
            </v:group>
            <v:group style="position:absolute;left:4345;top:1203;width:2;height:613" coordorigin="4345,1203" coordsize="2,613">
              <v:shape style="position:absolute;left:4345;top:1203;width:2;height:613" coordorigin="4345,1203" coordsize="0,613" path="m4345,1815l4345,1203e" filled="f" stroked="t" strokeweight="5.326693pt" strokecolor="#4F577C">
                <v:path arrowok="t"/>
              </v:shape>
            </v:group>
            <v:group style="position:absolute;left:4345;top:1815;width:2;height:179" coordorigin="4345,1815" coordsize="2,179">
              <v:shape style="position:absolute;left:4345;top:1815;width:2;height:179" coordorigin="4345,1815" coordsize="0,179" path="m4345,1994l4345,1815e" filled="f" stroked="t" strokeweight="3.937121pt" strokecolor="#7C80CC">
                <v:path arrowok="t"/>
              </v:shape>
            </v:group>
            <v:group style="position:absolute;left:4345;top:1994;width:2;height:245" coordorigin="4345,1994" coordsize="2,245">
              <v:shape style="position:absolute;left:4345;top:1994;width:2;height:245" coordorigin="4345,1994" coordsize="0,245" path="m4345,2240l4345,1994e" filled="f" stroked="t" strokeweight="1.852763pt" strokecolor="#8087B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41"/>
          <w:szCs w:val="41"/>
          <w:color w:val="4D5489"/>
          <w:w w:val="43"/>
        </w:rPr>
        <w:t>_,</w:t>
      </w:r>
      <w:r>
        <w:rPr>
          <w:rFonts w:ascii="Times New Roman" w:hAnsi="Times New Roman" w:cs="Times New Roman" w:eastAsia="Times New Roman"/>
          <w:sz w:val="41"/>
          <w:szCs w:val="41"/>
          <w:color w:val="4D5489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232A72"/>
          <w:spacing w:val="0"/>
          <w:w w:val="207"/>
        </w:rPr>
        <w:t>L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</w:rPr>
      </w:r>
    </w:p>
    <w:p>
      <w:pPr>
        <w:spacing w:before="32" w:after="0" w:line="196" w:lineRule="exact"/>
        <w:ind w:left="35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-39"/>
          <w:w w:val="44"/>
          <w:position w:val="-15"/>
        </w:rPr>
        <w:t>,</w:t>
      </w:r>
      <w:r>
        <w:rPr>
          <w:rFonts w:ascii="Arial" w:hAnsi="Arial" w:cs="Arial" w:eastAsia="Arial"/>
          <w:sz w:val="18"/>
          <w:szCs w:val="18"/>
          <w:color w:val="67696B"/>
          <w:spacing w:val="-75"/>
          <w:w w:val="101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0"/>
          <w:w w:val="44"/>
          <w:position w:val="-15"/>
        </w:rPr>
        <w:t>.,</w:t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-34"/>
          <w:w w:val="44"/>
          <w:position w:val="-15"/>
        </w:rPr>
        <w:t>.</w:t>
      </w:r>
      <w:r>
        <w:rPr>
          <w:rFonts w:ascii="Arial" w:hAnsi="Arial" w:cs="Arial" w:eastAsia="Arial"/>
          <w:sz w:val="18"/>
          <w:szCs w:val="18"/>
          <w:color w:val="99999A"/>
          <w:spacing w:val="-54"/>
          <w:w w:val="98"/>
          <w:i/>
          <w:position w:val="-3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67696B"/>
          <w:spacing w:val="-87"/>
          <w:w w:val="117"/>
          <w:position w:val="-15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0"/>
          <w:w w:val="44"/>
          <w:position w:val="-1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-4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9999A"/>
          <w:spacing w:val="15"/>
          <w:w w:val="79"/>
          <w:position w:val="-1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1AFB1"/>
          <w:spacing w:val="-11"/>
          <w:w w:val="73"/>
          <w:position w:val="-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0"/>
          <w:w w:val="90"/>
          <w:position w:val="-3"/>
        </w:rPr>
        <w:t>f-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-39"/>
          <w:w w:val="90"/>
          <w:position w:val="-3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-3"/>
        </w:rPr>
        <w:t>:0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5"/>
          <w:w w:val="81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52"/>
          <w:w w:val="44"/>
          <w:position w:val="-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99999A"/>
          <w:spacing w:val="0"/>
          <w:w w:val="18"/>
          <w:position w:val="-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99999A"/>
          <w:spacing w:val="-14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12"/>
          <w:w w:val="100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B1AFB1"/>
          <w:spacing w:val="0"/>
          <w:w w:val="170"/>
          <w:position w:val="-3"/>
        </w:rPr>
        <w:t>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740" w:right="540"/>
          <w:cols w:num="2" w:equalWidth="0">
            <w:col w:w="4619" w:space="3340"/>
            <w:col w:w="2681"/>
          </w:cols>
        </w:sectPr>
      </w:pPr>
      <w:rPr/>
    </w:p>
    <w:p>
      <w:pPr>
        <w:spacing w:before="0" w:after="0" w:line="722" w:lineRule="atLeast"/>
        <w:ind w:left="2831" w:right="-80"/>
        <w:jc w:val="left"/>
        <w:tabs>
          <w:tab w:pos="832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25"/>
          <w:szCs w:val="25"/>
          <w:color w:val="424242"/>
          <w:spacing w:val="0"/>
          <w:w w:val="79"/>
          <w:i/>
        </w:rPr>
        <w:t>r</w:t>
      </w:r>
      <w:r>
        <w:rPr>
          <w:rFonts w:ascii="Arial" w:hAnsi="Arial" w:cs="Arial" w:eastAsia="Arial"/>
          <w:sz w:val="25"/>
          <w:szCs w:val="25"/>
          <w:color w:val="424242"/>
          <w:spacing w:val="0"/>
          <w:w w:val="79"/>
          <w:i/>
        </w:rPr>
        <w:t>ı</w:t>
      </w:r>
      <w:r>
        <w:rPr>
          <w:rFonts w:ascii="Arial" w:hAnsi="Arial" w:cs="Arial" w:eastAsia="Arial"/>
          <w:sz w:val="25"/>
          <w:szCs w:val="25"/>
          <w:color w:val="424242"/>
          <w:spacing w:val="20"/>
          <w:w w:val="79"/>
          <w:i/>
        </w:rPr>
        <w:t> </w:t>
      </w:r>
      <w:r>
        <w:rPr>
          <w:rFonts w:ascii="Arial" w:hAnsi="Arial" w:cs="Arial" w:eastAsia="Arial"/>
          <w:sz w:val="25"/>
          <w:szCs w:val="25"/>
          <w:color w:val="232A72"/>
          <w:spacing w:val="0"/>
          <w:w w:val="118"/>
          <w:i/>
        </w:rPr>
        <w:t>..l</w:t>
      </w:r>
      <w:r>
        <w:rPr>
          <w:rFonts w:ascii="Arial" w:hAnsi="Arial" w:cs="Arial" w:eastAsia="Arial"/>
          <w:sz w:val="25"/>
          <w:szCs w:val="25"/>
          <w:color w:val="232A72"/>
          <w:spacing w:val="-15"/>
          <w:w w:val="119"/>
          <w:i/>
        </w:rPr>
        <w:t>l</w:t>
      </w:r>
      <w:r>
        <w:rPr>
          <w:rFonts w:ascii="Arial" w:hAnsi="Arial" w:cs="Arial" w:eastAsia="Arial"/>
          <w:sz w:val="25"/>
          <w:szCs w:val="25"/>
          <w:color w:val="181F93"/>
          <w:spacing w:val="-41"/>
          <w:w w:val="102"/>
          <w:i/>
        </w:rPr>
        <w:t>l</w:t>
      </w:r>
      <w:r>
        <w:rPr>
          <w:rFonts w:ascii="Arial" w:hAnsi="Arial" w:cs="Arial" w:eastAsia="Arial"/>
          <w:sz w:val="25"/>
          <w:szCs w:val="25"/>
          <w:color w:val="6B7956"/>
          <w:spacing w:val="0"/>
          <w:w w:val="18"/>
        </w:rPr>
        <w:t>.</w:t>
      </w:r>
      <w:r>
        <w:rPr>
          <w:rFonts w:ascii="Arial" w:hAnsi="Arial" w:cs="Arial" w:eastAsia="Arial"/>
          <w:sz w:val="25"/>
          <w:szCs w:val="25"/>
          <w:color w:val="6B7956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6B7956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B1AFB1"/>
          <w:spacing w:val="-26"/>
          <w:w w:val="100"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898989"/>
          <w:spacing w:val="0"/>
          <w:w w:val="100"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898989"/>
          <w:spacing w:val="-3"/>
          <w:w w:val="100"/>
          <w:position w:val="4"/>
        </w:rPr>
        <w:t> </w:t>
      </w:r>
      <w:r>
        <w:rPr>
          <w:rFonts w:ascii="Arial" w:hAnsi="Arial" w:cs="Arial" w:eastAsia="Arial"/>
          <w:sz w:val="9"/>
          <w:szCs w:val="9"/>
          <w:color w:val="B1AFB1"/>
          <w:spacing w:val="0"/>
          <w:w w:val="282"/>
          <w:position w:val="4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736" w:lineRule="atLeast"/>
        <w:ind w:right="-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99999A"/>
          <w:spacing w:val="-25"/>
          <w:w w:val="141"/>
          <w:i/>
          <w:position w:val="9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99999A"/>
          <w:spacing w:val="0"/>
          <w:w w:val="58"/>
          <w:position w:val="0"/>
        </w:rPr>
        <w:t>..,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30" w:lineRule="atLeas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797B7B"/>
          <w:spacing w:val="-14"/>
          <w:w w:val="76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9999A"/>
          <w:spacing w:val="0"/>
          <w:w w:val="17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9999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9999A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67696B"/>
          <w:spacing w:val="-28"/>
          <w:w w:val="104"/>
          <w:position w:val="-9"/>
        </w:rPr>
        <w:t>.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118"/>
          <w:position w:val="-9"/>
        </w:rPr>
        <w:t>,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740" w:right="540"/>
          <w:cols w:num="3" w:equalWidth="0">
            <w:col w:w="8559" w:space="173"/>
            <w:col w:w="106" w:space="588"/>
            <w:col w:w="1214"/>
          </w:cols>
        </w:sectPr>
      </w:pPr>
      <w:rPr/>
    </w:p>
    <w:p>
      <w:pPr>
        <w:spacing w:before="0" w:after="0" w:line="436" w:lineRule="atLeast"/>
        <w:ind w:left="149" w:right="-20"/>
        <w:jc w:val="left"/>
        <w:tabs>
          <w:tab w:pos="1940" w:val="left"/>
          <w:tab w:pos="2300" w:val="left"/>
          <w:tab w:pos="3340" w:val="left"/>
          <w:tab w:pos="80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İtfai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</w:r>
      <w:r>
        <w:rPr>
          <w:rFonts w:ascii="Arial" w:hAnsi="Arial" w:cs="Arial" w:eastAsia="Arial"/>
          <w:sz w:val="16"/>
          <w:szCs w:val="16"/>
          <w:color w:val="99999A"/>
          <w:spacing w:val="0"/>
          <w:w w:val="143"/>
          <w:position w:val="9"/>
        </w:rPr>
        <w:t>1</w:t>
      </w:r>
      <w:r>
        <w:rPr>
          <w:rFonts w:ascii="Arial" w:hAnsi="Arial" w:cs="Arial" w:eastAsia="Arial"/>
          <w:sz w:val="16"/>
          <w:szCs w:val="16"/>
          <w:color w:val="99999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6"/>
          <w:szCs w:val="16"/>
          <w:color w:val="99999A"/>
          <w:spacing w:val="0"/>
          <w:w w:val="100"/>
          <w:position w:val="9"/>
        </w:rPr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424242"/>
          <w:spacing w:val="-1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797B7B"/>
          <w:spacing w:val="0"/>
          <w:w w:val="180"/>
          <w:position w:val="0"/>
        </w:rPr>
        <w:t>..</w:t>
      </w:r>
      <w:r>
        <w:rPr>
          <w:rFonts w:ascii="Arial" w:hAnsi="Arial" w:cs="Arial" w:eastAsia="Arial"/>
          <w:sz w:val="19"/>
          <w:szCs w:val="19"/>
          <w:color w:val="797B7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797B7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82"/>
          <w:position w:val="0"/>
        </w:rPr>
        <w:t>itfa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-17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-19"/>
          <w:w w:val="127"/>
          <w:position w:val="0"/>
        </w:rPr>
        <w:t>§</w:t>
      </w:r>
      <w:r>
        <w:rPr>
          <w:rFonts w:ascii="Times New Roman" w:hAnsi="Times New Roman" w:cs="Times New Roman" w:eastAsia="Times New Roman"/>
          <w:sz w:val="23"/>
          <w:szCs w:val="23"/>
          <w:color w:val="67696B"/>
          <w:spacing w:val="0"/>
          <w:w w:val="125"/>
          <w:position w:val="0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67696B"/>
          <w:spacing w:val="0"/>
          <w:w w:val="126"/>
          <w:position w:val="0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67696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7696B"/>
          <w:spacing w:val="27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424242"/>
          <w:spacing w:val="0"/>
          <w:w w:val="102"/>
          <w:position w:val="0"/>
        </w:rPr>
        <w:t>;nı</w:t>
      </w:r>
      <w:r>
        <w:rPr>
          <w:rFonts w:ascii="Arial" w:hAnsi="Arial" w:cs="Arial" w:eastAsia="Arial"/>
          <w:sz w:val="25"/>
          <w:szCs w:val="25"/>
          <w:color w:val="424242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84"/>
          <w:position w:val="0"/>
        </w:rPr>
        <w:t>mi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-24"/>
          <w:w w:val="84"/>
          <w:position w:val="0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414867"/>
          <w:spacing w:val="0"/>
          <w:w w:val="600"/>
          <w:position w:val="0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17" w:lineRule="exact"/>
        <w:ind w:right="976"/>
        <w:jc w:val="right"/>
        <w:tabs>
          <w:tab w:pos="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67.011993pt;margin-top:.435225pt;width:2.779144pt;height:32.141498pt;mso-position-horizontal-relative:page;mso-position-vertical-relative:paragraph;z-index:-12833" coordorigin="9340,9" coordsize="56,643">
            <v:group style="position:absolute;left:9370;top:27;width:2;height:236" coordorigin="9370,27" coordsize="2,236">
              <v:shape style="position:absolute;left:9370;top:27;width:2;height:236" coordorigin="9370,27" coordsize="0,236" path="m9370,263l9370,27e" filled="f" stroked="t" strokeweight="1.852763pt" strokecolor="#484B90">
                <v:path arrowok="t"/>
              </v:shape>
            </v:group>
            <v:group style="position:absolute;left:9366;top:206;width:2;height:123" coordorigin="9366,206" coordsize="2,123">
              <v:shape style="position:absolute;left:9366;top:206;width:2;height:123" coordorigin="9366,206" coordsize="0,123" path="m9366,329l9366,206e" filled="f" stroked="t" strokeweight="1.157977pt" strokecolor="#343890">
                <v:path arrowok="t"/>
              </v:shape>
            </v:group>
            <v:group style="position:absolute;left:9347;top:239;width:2;height:198" coordorigin="9347,239" coordsize="2,198">
              <v:shape style="position:absolute;left:9347;top:239;width:2;height:198" coordorigin="9347,239" coordsize="0,198" path="m9347,437l9347,239e" filled="f" stroked="t" strokeweight=".694786pt" strokecolor="#383B77">
                <v:path arrowok="t"/>
              </v:shape>
            </v:group>
            <v:group style="position:absolute;left:9389;top:414;width:2;height:231" coordorigin="9389,414" coordsize="2,231">
              <v:shape style="position:absolute;left:9389;top:414;width:2;height:231" coordorigin="9389,414" coordsize="0,231" path="m9389,645l9389,414e" filled="f" stroked="t" strokeweight=".694786pt" strokecolor="#3B449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525252"/>
          <w:w w:val="65"/>
          <w:i/>
          <w:position w:val="-12"/>
        </w:rPr>
        <w:t>":i</w:t>
      </w:r>
      <w:r>
        <w:rPr>
          <w:rFonts w:ascii="Arial" w:hAnsi="Arial" w:cs="Arial" w:eastAsia="Arial"/>
          <w:sz w:val="23"/>
          <w:szCs w:val="23"/>
          <w:color w:val="525252"/>
          <w:w w:val="100"/>
          <w:i/>
          <w:position w:val="-12"/>
        </w:rPr>
        <w:tab/>
      </w:r>
      <w:r>
        <w:rPr>
          <w:rFonts w:ascii="Arial" w:hAnsi="Arial" w:cs="Arial" w:eastAsia="Arial"/>
          <w:sz w:val="23"/>
          <w:szCs w:val="23"/>
          <w:color w:val="525252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53"/>
          <w:position w:val="-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53"/>
          <w:position w:val="-1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53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9999A"/>
          <w:spacing w:val="0"/>
          <w:w w:val="100"/>
          <w:position w:val="-1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9999A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99999A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-42"/>
          <w:w w:val="156"/>
          <w:position w:val="-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-1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B1AFB1"/>
          <w:spacing w:val="0"/>
          <w:w w:val="95"/>
          <w:position w:val="-1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740" w:right="540"/>
        </w:sectPr>
      </w:pPr>
      <w:rPr/>
    </w:p>
    <w:p>
      <w:pPr>
        <w:spacing w:before="0" w:after="0" w:line="17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34.837677pt;margin-top:2.752436pt;width:6.94786pt;height:.1pt;mso-position-horizontal-relative:page;mso-position-vertical-relative:paragraph;z-index:-12832" coordorigin="4697,55" coordsize="139,2">
            <v:shape style="position:absolute;left:4697;top:55;width:139;height:2" coordorigin="4697,55" coordsize="139,0" path="m4697,55l4836,55e" filled="f" stroked="t" strokeweight=".463191pt" strokecolor="#6070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" w:lineRule="exact"/>
        <w:ind w:right="1022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w w:val="95"/>
          <w:position w:val="-16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"/>
          <w:w w:val="95"/>
          <w:position w:val="-16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88"/>
          <w:position w:val="-16"/>
        </w:rPr>
        <w:t>f.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right="-20"/>
        <w:jc w:val="left"/>
        <w:tabs>
          <w:tab w:pos="110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525252"/>
          <w:w w:val="59"/>
          <w:position w:val="-9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-37"/>
          <w:w w:val="59"/>
          <w:position w:val="-9"/>
        </w:rPr>
        <w:t>{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37"/>
          <w:w w:val="73"/>
          <w:position w:val="-9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A8B1DA"/>
          <w:spacing w:val="-19"/>
          <w:w w:val="61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-35"/>
          <w:w w:val="60"/>
          <w:position w:val="-9"/>
        </w:rPr>
        <w:t>(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50"/>
          <w:w w:val="73"/>
          <w:position w:val="-9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727799"/>
          <w:spacing w:val="-47"/>
          <w:w w:val="86"/>
          <w:position w:val="-9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1AFB1"/>
          <w:spacing w:val="0"/>
          <w:w w:val="184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1AFB1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1AFB1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48"/>
          <w:szCs w:val="48"/>
          <w:color w:val="232A72"/>
          <w:spacing w:val="0"/>
          <w:w w:val="57"/>
          <w:i/>
          <w:position w:val="-9"/>
        </w:rPr>
        <w:t>V!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740" w:right="540"/>
          <w:cols w:num="2" w:equalWidth="0">
            <w:col w:w="5962" w:space="2693"/>
            <w:col w:w="1985"/>
          </w:cols>
        </w:sectPr>
      </w:pPr>
      <w:rPr/>
    </w:p>
    <w:p>
      <w:pPr>
        <w:spacing w:before="0" w:after="0" w:line="246" w:lineRule="exact"/>
        <w:ind w:left="4982" w:right="-20"/>
        <w:jc w:val="left"/>
        <w:tabs>
          <w:tab w:pos="926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834869pt;margin-top:20.017454pt;width:1.56pt;height:6pt;mso-position-horizontal-relative:page;mso-position-vertical-relative:paragraph;z-index:-12825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B1AFB1"/>
                      <w:spacing w:val="0"/>
                      <w:w w:val="52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En.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99999A"/>
          <w:spacing w:val="0"/>
          <w:w w:val="50"/>
          <w:position w:val="-7"/>
        </w:rPr>
        <w:t>.·</w:t>
      </w:r>
      <w:r>
        <w:rPr>
          <w:rFonts w:ascii="Arial" w:hAnsi="Arial" w:cs="Arial" w:eastAsia="Arial"/>
          <w:sz w:val="27"/>
          <w:szCs w:val="27"/>
          <w:color w:val="99999A"/>
          <w:spacing w:val="0"/>
          <w:w w:val="50"/>
          <w:position w:val="-7"/>
        </w:rPr>
        <w:t>    </w:t>
      </w:r>
      <w:r>
        <w:rPr>
          <w:rFonts w:ascii="Arial" w:hAnsi="Arial" w:cs="Arial" w:eastAsia="Arial"/>
          <w:sz w:val="27"/>
          <w:szCs w:val="27"/>
          <w:color w:val="99999A"/>
          <w:spacing w:val="38"/>
          <w:w w:val="50"/>
          <w:position w:val="-7"/>
        </w:rPr>
        <w:t> </w:t>
      </w:r>
      <w:r>
        <w:rPr>
          <w:rFonts w:ascii="Arial" w:hAnsi="Arial" w:cs="Arial" w:eastAsia="Arial"/>
          <w:sz w:val="32"/>
          <w:szCs w:val="32"/>
          <w:color w:val="CACACA"/>
          <w:spacing w:val="38"/>
          <w:w w:val="50"/>
          <w:position w:val="-7"/>
        </w:rPr>
      </w:r>
      <w:r>
        <w:rPr>
          <w:rFonts w:ascii="Arial" w:hAnsi="Arial" w:cs="Arial" w:eastAsia="Arial"/>
          <w:sz w:val="32"/>
          <w:szCs w:val="32"/>
          <w:color w:val="CACACA"/>
          <w:spacing w:val="0"/>
          <w:w w:val="100"/>
          <w:emboss/>
          <w:position w:val="-7"/>
        </w:rPr>
        <w:t>.</w:t>
      </w:r>
      <w:r>
        <w:rPr>
          <w:rFonts w:ascii="Arial" w:hAnsi="Arial" w:cs="Arial" w:eastAsia="Arial"/>
          <w:sz w:val="32"/>
          <w:szCs w:val="32"/>
          <w:color w:val="CACACA"/>
          <w:spacing w:val="0"/>
          <w:w w:val="100"/>
          <w:position w:val="-7"/>
        </w:rPr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740" w:right="540"/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95" w:lineRule="exact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25252"/>
          <w:w w:val="68"/>
          <w:b/>
          <w:bCs/>
          <w:position w:val="-4"/>
        </w:rPr>
        <w:t>Ab</w:t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-9"/>
          <w:w w:val="68"/>
          <w:b/>
          <w:bCs/>
          <w:position w:val="-4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67696B"/>
          <w:spacing w:val="6"/>
          <w:w w:val="78"/>
          <w:b/>
          <w:bCs/>
          <w:position w:val="-4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12"/>
          <w:w w:val="17"/>
          <w:b/>
          <w:bCs/>
          <w:position w:val="-4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414867"/>
          <w:spacing w:val="0"/>
          <w:w w:val="73"/>
          <w:b/>
          <w:bCs/>
          <w:position w:val="-4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414867"/>
          <w:spacing w:val="0"/>
          <w:w w:val="72"/>
          <w:b/>
          <w:bCs/>
          <w:position w:val="-4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414867"/>
          <w:spacing w:val="0"/>
          <w:w w:val="73"/>
          <w:b/>
          <w:bCs/>
          <w:position w:val="-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right="-14"/>
        <w:jc w:val="right"/>
        <w:rPr>
          <w:rFonts w:ascii="Arial" w:hAnsi="Arial" w:cs="Arial" w:eastAsia="Arial"/>
          <w:sz w:val="41"/>
          <w:szCs w:val="41"/>
        </w:rPr>
      </w:pPr>
      <w:rPr/>
      <w:r>
        <w:rPr/>
        <w:pict>
          <v:group style="position:absolute;margin-left:202.066925pt;margin-top:2.116851pt;width:12.91144pt;height:3.242334pt;mso-position-horizontal-relative:page;mso-position-vertical-relative:paragraph;z-index:-12831" coordorigin="4041,42" coordsize="258,65">
            <v:group style="position:absolute;left:4048;top:75;width:208;height:2" coordorigin="4048,75" coordsize="208,2">
              <v:shape style="position:absolute;left:4048;top:75;width:208;height:2" coordorigin="4048,75" coordsize="208,0" path="m4048,75l4257,75e" filled="f" stroked="t" strokeweight=".694786pt" strokecolor="#343880">
                <v:path arrowok="t"/>
              </v:shape>
            </v:group>
            <v:group style="position:absolute;left:4283;top:59;width:2;height:32" coordorigin="4283,59" coordsize="2,32">
              <v:shape style="position:absolute;left:4283;top:59;width:2;height:32" coordorigin="4283,59" coordsize="0,32" path="m4283,91l4283,59e" filled="f" stroked="t" strokeweight="1.621167pt" strokecolor="#4F579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67696B"/>
          <w:spacing w:val="0"/>
          <w:w w:val="79"/>
        </w:rPr>
        <w:t>Itfaiye</w:t>
      </w:r>
      <w:r>
        <w:rPr>
          <w:rFonts w:ascii="Arial" w:hAnsi="Arial" w:cs="Arial" w:eastAsia="Arial"/>
          <w:sz w:val="23"/>
          <w:szCs w:val="23"/>
          <w:color w:val="67696B"/>
          <w:spacing w:val="28"/>
          <w:w w:val="79"/>
        </w:rPr>
        <w:t> </w:t>
      </w:r>
      <w:r>
        <w:rPr>
          <w:rFonts w:ascii="Arial" w:hAnsi="Arial" w:cs="Arial" w:eastAsia="Arial"/>
          <w:sz w:val="41"/>
          <w:szCs w:val="41"/>
          <w:color w:val="414867"/>
          <w:spacing w:val="-40"/>
          <w:w w:val="82"/>
        </w:rPr>
        <w:t>V</w:t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50"/>
        </w:rPr>
        <w:t>k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96" w:lineRule="exact"/>
        <w:ind w:right="146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184.81308pt;margin-top:1.880103pt;width:.1pt;height:8.011471pt;mso-position-horizontal-relative:page;mso-position-vertical-relative:paragraph;z-index:-12830" coordorigin="3696,38" coordsize="2,160">
            <v:shape style="position:absolute;left:3696;top:38;width:2;height:160" coordorigin="3696,38" coordsize="0,160" path="m3696,198l3696,38e" filled="f" stroked="t" strokeweight=".926381pt" strokecolor="#747CA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6"/>
          <w:szCs w:val="26"/>
          <w:color w:val="727799"/>
          <w:spacing w:val="0"/>
          <w:w w:val="52"/>
          <w:position w:val="-4"/>
        </w:rPr>
        <w:t>....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7" w:right="-9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25252"/>
          <w:w w:val="88"/>
        </w:rPr>
        <w:t>e</w:t>
      </w:r>
      <w:r>
        <w:rPr>
          <w:rFonts w:ascii="Arial" w:hAnsi="Arial" w:cs="Arial" w:eastAsia="Arial"/>
          <w:sz w:val="22"/>
          <w:szCs w:val="22"/>
          <w:color w:val="525252"/>
          <w:spacing w:val="-3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-144"/>
          <w:w w:val="79"/>
        </w:rPr>
        <w:t>A</w:t>
      </w:r>
      <w:r>
        <w:rPr>
          <w:rFonts w:ascii="Arial" w:hAnsi="Arial" w:cs="Arial" w:eastAsia="Arial"/>
          <w:sz w:val="26"/>
          <w:szCs w:val="26"/>
          <w:color w:val="525252"/>
          <w:spacing w:val="-21"/>
          <w:w w:val="76"/>
          <w:position w:val="8"/>
        </w:rPr>
        <w:t>P</w:t>
      </w:r>
      <w:r>
        <w:rPr>
          <w:rFonts w:ascii="Arial" w:hAnsi="Arial" w:cs="Arial" w:eastAsia="Arial"/>
          <w:sz w:val="22"/>
          <w:szCs w:val="22"/>
          <w:color w:val="2F2F2F"/>
          <w:spacing w:val="-161"/>
          <w:w w:val="80"/>
          <w:position w:val="0"/>
        </w:rPr>
        <w:t>m</w:t>
      </w:r>
      <w:r>
        <w:rPr>
          <w:rFonts w:ascii="Arial" w:hAnsi="Arial" w:cs="Arial" w:eastAsia="Arial"/>
          <w:sz w:val="26"/>
          <w:szCs w:val="26"/>
          <w:color w:val="525252"/>
          <w:spacing w:val="-18"/>
          <w:w w:val="77"/>
          <w:position w:val="8"/>
        </w:rPr>
        <w:t>Ç</w:t>
      </w:r>
      <w:r>
        <w:rPr>
          <w:rFonts w:ascii="Arial" w:hAnsi="Arial" w:cs="Arial" w:eastAsia="Arial"/>
          <w:sz w:val="22"/>
          <w:szCs w:val="22"/>
          <w:color w:val="2F2F2F"/>
          <w:spacing w:val="-29"/>
          <w:w w:val="80"/>
          <w:position w:val="0"/>
        </w:rPr>
        <w:t>i</w:t>
      </w:r>
      <w:r>
        <w:rPr>
          <w:rFonts w:ascii="Arial" w:hAnsi="Arial" w:cs="Arial" w:eastAsia="Arial"/>
          <w:sz w:val="26"/>
          <w:szCs w:val="26"/>
          <w:color w:val="525252"/>
          <w:spacing w:val="-154"/>
          <w:w w:val="77"/>
          <w:position w:val="8"/>
        </w:rPr>
        <w:t>U</w:t>
      </w:r>
      <w:r>
        <w:rPr>
          <w:rFonts w:ascii="Arial" w:hAnsi="Arial" w:cs="Arial" w:eastAsia="Arial"/>
          <w:sz w:val="22"/>
          <w:szCs w:val="22"/>
          <w:color w:val="2F2F2F"/>
          <w:spacing w:val="5"/>
          <w:w w:val="80"/>
          <w:position w:val="0"/>
        </w:rPr>
        <w:t>r</w:t>
      </w:r>
      <w:r>
        <w:rPr>
          <w:rFonts w:ascii="Arial" w:hAnsi="Arial" w:cs="Arial" w:eastAsia="Arial"/>
          <w:sz w:val="22"/>
          <w:szCs w:val="22"/>
          <w:color w:val="898989"/>
          <w:spacing w:val="0"/>
          <w:w w:val="120"/>
          <w:position w:val="0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4" w:after="0" w:line="199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27799"/>
          <w:spacing w:val="-4"/>
          <w:w w:val="2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32A72"/>
          <w:spacing w:val="0"/>
          <w:w w:val="118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right="-20"/>
        <w:jc w:val="left"/>
        <w:tabs>
          <w:tab w:pos="340" w:val="left"/>
          <w:tab w:pos="84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99999A"/>
          <w:spacing w:val="-97"/>
          <w:w w:val="100"/>
        </w:rPr>
        <w:t>-</w:t>
      </w:r>
      <w:r>
        <w:rPr>
          <w:rFonts w:ascii="Arial" w:hAnsi="Arial" w:cs="Arial" w:eastAsia="Arial"/>
          <w:sz w:val="12"/>
          <w:szCs w:val="12"/>
          <w:color w:val="67696B"/>
          <w:spacing w:val="0"/>
          <w:w w:val="100"/>
          <w:b/>
          <w:bCs/>
          <w:i/>
          <w:position w:val="12"/>
        </w:rPr>
        <w:t>N</w:t>
      </w:r>
      <w:r>
        <w:rPr>
          <w:rFonts w:ascii="Arial" w:hAnsi="Arial" w:cs="Arial" w:eastAsia="Arial"/>
          <w:sz w:val="12"/>
          <w:szCs w:val="12"/>
          <w:color w:val="67696B"/>
          <w:spacing w:val="0"/>
          <w:w w:val="100"/>
          <w:b/>
          <w:bCs/>
          <w:i/>
          <w:position w:val="12"/>
        </w:rPr>
        <w:tab/>
      </w:r>
      <w:r>
        <w:rPr>
          <w:rFonts w:ascii="Arial" w:hAnsi="Arial" w:cs="Arial" w:eastAsia="Arial"/>
          <w:sz w:val="12"/>
          <w:szCs w:val="12"/>
          <w:color w:val="67696B"/>
          <w:spacing w:val="0"/>
          <w:w w:val="100"/>
          <w:b/>
          <w:bCs/>
          <w:i/>
          <w:position w:val="12"/>
        </w:rPr>
      </w:r>
      <w:r>
        <w:rPr>
          <w:rFonts w:ascii="Arial" w:hAnsi="Arial" w:cs="Arial" w:eastAsia="Arial"/>
          <w:sz w:val="12"/>
          <w:szCs w:val="12"/>
          <w:color w:val="525252"/>
          <w:spacing w:val="0"/>
          <w:w w:val="78"/>
          <w:position w:val="12"/>
        </w:rPr>
        <w:t>•</w:t>
      </w:r>
      <w:r>
        <w:rPr>
          <w:rFonts w:ascii="Arial" w:hAnsi="Arial" w:cs="Arial" w:eastAsia="Arial"/>
          <w:sz w:val="12"/>
          <w:szCs w:val="12"/>
          <w:color w:val="525252"/>
          <w:spacing w:val="0"/>
          <w:w w:val="78"/>
          <w:position w:val="12"/>
        </w:rPr>
        <w:t> </w:t>
      </w:r>
      <w:r>
        <w:rPr>
          <w:rFonts w:ascii="Arial" w:hAnsi="Arial" w:cs="Arial" w:eastAsia="Arial"/>
          <w:sz w:val="12"/>
          <w:szCs w:val="12"/>
          <w:color w:val="525252"/>
          <w:spacing w:val="11"/>
          <w:w w:val="78"/>
          <w:position w:val="12"/>
        </w:rPr>
        <w:t> </w:t>
      </w:r>
      <w:r>
        <w:rPr>
          <w:rFonts w:ascii="Arial" w:hAnsi="Arial" w:cs="Arial" w:eastAsia="Arial"/>
          <w:sz w:val="15"/>
          <w:szCs w:val="15"/>
          <w:color w:val="898989"/>
          <w:spacing w:val="0"/>
          <w:w w:val="75"/>
          <w:i/>
          <w:position w:val="12"/>
        </w:rPr>
        <w:t>!'!.</w:t>
      </w:r>
      <w:r>
        <w:rPr>
          <w:rFonts w:ascii="Arial" w:hAnsi="Arial" w:cs="Arial" w:eastAsia="Arial"/>
          <w:sz w:val="15"/>
          <w:szCs w:val="15"/>
          <w:color w:val="898989"/>
          <w:spacing w:val="8"/>
          <w:w w:val="75"/>
          <w:i/>
          <w:position w:val="12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99999A"/>
          <w:spacing w:val="0"/>
          <w:w w:val="50"/>
          <w:position w:val="0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99999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9999A"/>
          <w:spacing w:val="0"/>
          <w:w w:val="100"/>
          <w:position w:val="0"/>
        </w:rPr>
      </w:r>
      <w:r>
        <w:rPr>
          <w:rFonts w:ascii="Arial" w:hAnsi="Arial" w:cs="Arial" w:eastAsia="Arial"/>
          <w:sz w:val="15"/>
          <w:szCs w:val="15"/>
          <w:color w:val="B1AFB1"/>
          <w:spacing w:val="0"/>
          <w:w w:val="232"/>
          <w:position w:val="12"/>
        </w:rPr>
        <w:t>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740" w:right="540"/>
          <w:cols w:num="3" w:equalWidth="0">
            <w:col w:w="3258" w:space="458"/>
            <w:col w:w="731" w:space="4128"/>
            <w:col w:w="2065"/>
          </w:cols>
        </w:sectPr>
      </w:pPr>
      <w:rPr/>
    </w:p>
    <w:p>
      <w:pPr>
        <w:spacing w:before="0" w:after="0" w:line="286" w:lineRule="exact"/>
        <w:ind w:left="117" w:right="-20"/>
        <w:jc w:val="left"/>
        <w:tabs>
          <w:tab w:pos="4540" w:val="left"/>
          <w:tab w:pos="490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40.876575pt;margin-top:43.008801pt;width:522.942268pt;height:780.870604pt;mso-position-horizontal-relative:page;mso-position-vertical-relative:page;z-index:-12839" coordorigin="818,860" coordsize="10459,15617">
            <v:group style="position:absolute;left:829;top:884;width:10422;height:2" coordorigin="829,884" coordsize="10422,2">
              <v:shape style="position:absolute;left:829;top:884;width:10422;height:2" coordorigin="829,884" coordsize="10422,0" path="m829,884l11251,884e" filled="f" stroked="t" strokeweight=".694786pt" strokecolor="#5B5B5B">
                <v:path arrowok="t"/>
              </v:shape>
            </v:group>
            <v:group style="position:absolute;left:838;top:867;width:2;height:1117" coordorigin="838,867" coordsize="2,1117">
              <v:shape style="position:absolute;left:838;top:867;width:2;height:1117" coordorigin="838,867" coordsize="0,1117" path="m838,1984l838,867e" filled="f" stroked="t" strokeweight=".694786pt" strokecolor="#A0A0A0">
                <v:path arrowok="t"/>
              </v:shape>
            </v:group>
            <v:group style="position:absolute;left:2598;top:877;width:2;height:1136" coordorigin="2598,877" coordsize="2,1136">
              <v:shape style="position:absolute;left:2598;top:877;width:2;height:1136" coordorigin="2598,877" coordsize="0,1136" path="m2598,2012l2598,877e" filled="f" stroked="t" strokeweight=".694786pt" strokecolor="#8C8C8C">
                <v:path arrowok="t"/>
              </v:shape>
            </v:group>
            <v:group style="position:absolute;left:9220;top:877;width:2;height:1513" coordorigin="9220,877" coordsize="2,1513">
              <v:shape style="position:absolute;left:9220;top:877;width:2;height:1513" coordorigin="9220,877" coordsize="0,1513" path="m9220,2389l9220,877e" filled="f" stroked="t" strokeweight=".694786pt" strokecolor="#575757">
                <v:path arrowok="t"/>
              </v:shape>
            </v:group>
            <v:group style="position:absolute;left:11253;top:867;width:2;height:15604" coordorigin="11253,867" coordsize="2,15604">
              <v:shape style="position:absolute;left:11253;top:867;width:2;height:15604" coordorigin="11253,867" coordsize="0,15604" path="m11253,16471l11253,867e" filled="f" stroked="t" strokeweight=".694786pt" strokecolor="#606060">
                <v:path arrowok="t"/>
              </v:shape>
            </v:group>
            <v:group style="position:absolute;left:838;top:2385;width:10422;height:2" coordorigin="838,2385" coordsize="10422,2">
              <v:shape style="position:absolute;left:838;top:2385;width:10422;height:2" coordorigin="838,2385" coordsize="10422,0" path="m838,2385l11260,2385e" filled="f" stroked="t" strokeweight=".694786pt" strokecolor="#5B5B5B">
                <v:path arrowok="t"/>
              </v:shape>
            </v:group>
            <v:group style="position:absolute;left:841;top:1041;width:2;height:1371" coordorigin="841,1041" coordsize="2,1371">
              <v:shape style="position:absolute;left:841;top:1041;width:2;height:1371" coordorigin="841,1041" coordsize="0,1371" path="m841,2413l841,1041e" filled="f" stroked="t" strokeweight=".694786pt" strokecolor="#8C8C8C">
                <v:path arrowok="t"/>
              </v:shape>
            </v:group>
            <v:group style="position:absolute;left:2594;top:1725;width:2;height:669" coordorigin="2594,1725" coordsize="2,669">
              <v:shape style="position:absolute;left:2594;top:1725;width:2;height:669" coordorigin="2594,1725" coordsize="0,669" path="m2594,2394l2594,1725e" filled="f" stroked="t" strokeweight=".694786pt" strokecolor="#676767">
                <v:path arrowok="t"/>
              </v:shape>
            </v:group>
            <v:group style="position:absolute;left:834;top:2623;width:10422;height:2" coordorigin="834,2623" coordsize="10422,2">
              <v:shape style="position:absolute;left:834;top:2623;width:10422;height:2" coordorigin="834,2623" coordsize="10422,0" path="m834,2623l11256,2623e" filled="f" stroked="t" strokeweight=".694786pt" strokecolor="#545454">
                <v:path arrowok="t"/>
              </v:shape>
            </v:group>
            <v:group style="position:absolute;left:834;top:2863;width:10422;height:2" coordorigin="834,2863" coordsize="10422,2">
              <v:shape style="position:absolute;left:834;top:2863;width:10422;height:2" coordorigin="834,2863" coordsize="10422,0" path="m834,2863l11256,2863e" filled="f" stroked="t" strokeweight=".694786pt" strokecolor="#575757">
                <v:path arrowok="t"/>
              </v:shape>
            </v:group>
            <v:group style="position:absolute;left:829;top:3099;width:10431;height:2" coordorigin="829,3099" coordsize="10431,2">
              <v:shape style="position:absolute;left:829;top:3099;width:10431;height:2" coordorigin="829,3099" coordsize="10431,0" path="m829,3099l11260,3099e" filled="f" stroked="t" strokeweight=".694786pt" strokecolor="#575757">
                <v:path arrowok="t"/>
              </v:shape>
            </v:group>
            <v:group style="position:absolute;left:834;top:3337;width:1149;height:2" coordorigin="834,3337" coordsize="1149,2">
              <v:shape style="position:absolute;left:834;top:3337;width:1149;height:2" coordorigin="834,3337" coordsize="1149,0" path="m834,3337l1982,3337e" filled="f" stroked="t" strokeweight=".694786pt" strokecolor="#575757">
                <v:path arrowok="t"/>
              </v:shape>
            </v:group>
            <v:group style="position:absolute;left:1890;top:3341;width:3974;height:2" coordorigin="1890,3341" coordsize="3974,2">
              <v:shape style="position:absolute;left:1890;top:3341;width:3974;height:2" coordorigin="1890,3341" coordsize="3974,0" path="m1890,3341l5864,3341e" filled="f" stroked="t" strokeweight=".463191pt" strokecolor="#4F4F4F">
                <v:path arrowok="t"/>
              </v:shape>
            </v:group>
            <v:group style="position:absolute;left:5808;top:3339;width:5452;height:2" coordorigin="5808,3339" coordsize="5452,2">
              <v:shape style="position:absolute;left:5808;top:3339;width:5452;height:2" coordorigin="5808,3339" coordsize="5452,0" path="m5808,3339l11260,3339e" filled="f" stroked="t" strokeweight=".694786pt" strokecolor="#575757">
                <v:path arrowok="t"/>
              </v:shape>
            </v:group>
            <v:group style="position:absolute;left:834;top:3579;width:10426;height:2" coordorigin="834,3579" coordsize="10426,2">
              <v:shape style="position:absolute;left:834;top:3579;width:10426;height:2" coordorigin="834,3579" coordsize="10426,0" path="m834,3579l11260,3579e" filled="f" stroked="t" strokeweight=".694786pt" strokecolor="#575757">
                <v:path arrowok="t"/>
              </v:shape>
            </v:group>
            <v:group style="position:absolute;left:841;top:3374;width:2;height:641" coordorigin="841,3374" coordsize="2,641">
              <v:shape style="position:absolute;left:841;top:3374;width:2;height:641" coordorigin="841,3374" coordsize="0,641" path="m841,4015l841,3374e" filled="f" stroked="t" strokeweight=".694786pt" strokecolor="#545454">
                <v:path arrowok="t"/>
              </v:shape>
            </v:group>
            <v:group style="position:absolute;left:4058;top:3572;width:2;height:773" coordorigin="4058,3572" coordsize="2,773">
              <v:shape style="position:absolute;left:4058;top:3572;width:2;height:773" coordorigin="4058,3572" coordsize="0,773" path="m4058,4345l4058,3572e" filled="f" stroked="t" strokeweight=".694786pt" strokecolor="#4F4F4F">
                <v:path arrowok="t"/>
              </v:shape>
            </v:group>
            <v:group style="position:absolute;left:7098;top:3567;width:2;height:283" coordorigin="7098,3567" coordsize="2,283">
              <v:shape style="position:absolute;left:7098;top:3567;width:2;height:283" coordorigin="7098,3567" coordsize="0,283" path="m7098,3850l7098,3567e" filled="f" stroked="t" strokeweight=".926381pt" strokecolor="#575757">
                <v:path arrowok="t"/>
              </v:shape>
            </v:group>
            <v:group style="position:absolute;left:7096;top:3959;width:4164;height:2" coordorigin="7096,3959" coordsize="4164,2">
              <v:shape style="position:absolute;left:7096;top:3959;width:4164;height:2" coordorigin="7096,3959" coordsize="4164,0" path="m7096,3959l11260,3959e" filled="f" stroked="t" strokeweight=".694786pt" strokecolor="#575757">
                <v:path arrowok="t"/>
              </v:shape>
            </v:group>
            <v:group style="position:absolute;left:4053;top:3996;width:1899;height:2" coordorigin="4053,3996" coordsize="1899,2">
              <v:shape style="position:absolute;left:4053;top:3996;width:1899;height:2" coordorigin="4053,3996" coordsize="1899,0" path="m4053,3996l5952,3996e" filled="f" stroked="t" strokeweight=".463191pt" strokecolor="#676767">
                <v:path arrowok="t"/>
              </v:shape>
            </v:group>
            <v:group style="position:absolute;left:7101;top:3794;width:2;height:221" coordorigin="7101,3794" coordsize="2,221">
              <v:shape style="position:absolute;left:7101;top:3794;width:2;height:221" coordorigin="7101,3794" coordsize="0,221" path="m7101,4015l7101,3794e" filled="f" stroked="t" strokeweight=".463191pt" strokecolor="#3F3F3F">
                <v:path arrowok="t"/>
              </v:shape>
            </v:group>
            <v:group style="position:absolute;left:829;top:4333;width:3256;height:2" coordorigin="829,4333" coordsize="3256,2">
              <v:shape style="position:absolute;left:829;top:4333;width:3256;height:2" coordorigin="829,4333" coordsize="3256,0" path="m829,4333l4085,4333e" filled="f" stroked="t" strokeweight=".694786pt" strokecolor="#575757">
                <v:path arrowok="t"/>
              </v:shape>
            </v:group>
            <v:group style="position:absolute;left:4044;top:4321;width:1793;height:2" coordorigin="4044,4321" coordsize="1793,2">
              <v:shape style="position:absolute;left:4044;top:4321;width:1793;height:2" coordorigin="4044,4321" coordsize="1793,0" path="m4044,4321l5836,4321e" filled="f" stroked="t" strokeweight=".694786pt" strokecolor="#545454">
                <v:path arrowok="t"/>
              </v:shape>
            </v:group>
            <v:group style="position:absolute;left:5808;top:4336;width:5452;height:2" coordorigin="5808,4336" coordsize="5452,2">
              <v:shape style="position:absolute;left:5808;top:4336;width:5452;height:2" coordorigin="5808,4336" coordsize="5452,0" path="m5808,4336l11260,4336e" filled="f" stroked="t" strokeweight=".694786pt" strokecolor="#5B5B5B">
                <v:path arrowok="t"/>
              </v:shape>
            </v:group>
            <v:group style="position:absolute;left:7101;top:3959;width:2;height:382" coordorigin="7101,3959" coordsize="2,382">
              <v:shape style="position:absolute;left:7101;top:3959;width:2;height:382" coordorigin="7101,3959" coordsize="0,382" path="m7101,4340l7101,3959e" filled="f" stroked="t" strokeweight=".694786pt" strokecolor="#484848">
                <v:path arrowok="t"/>
              </v:shape>
            </v:group>
            <v:group style="position:absolute;left:829;top:4618;width:10431;height:2" coordorigin="829,4618" coordsize="10431,2">
              <v:shape style="position:absolute;left:829;top:4618;width:10431;height:2" coordorigin="829,4618" coordsize="10431,0" path="m829,4618l11260,4618e" filled="f" stroked="t" strokeweight=".694786pt" strokecolor="#575757">
                <v:path arrowok="t"/>
              </v:shape>
            </v:group>
            <v:group style="position:absolute;left:2594;top:4326;width:2;height:1805" coordorigin="2594,4326" coordsize="2,1805">
              <v:shape style="position:absolute;left:2594;top:4326;width:2;height:1805" coordorigin="2594,4326" coordsize="0,1805" path="m2594,6131l2594,4326e" filled="f" stroked="t" strokeweight=".694786pt" strokecolor="#4F4F4F">
                <v:path arrowok="t"/>
              </v:shape>
            </v:group>
            <v:group style="position:absolute;left:2585;top:4856;width:8680;height:2" coordorigin="2585,4856" coordsize="8680,2">
              <v:shape style="position:absolute;left:2585;top:4856;width:8680;height:2" coordorigin="2585,4856" coordsize="8680,0" path="m2585,4856l11265,4856e" filled="f" stroked="t" strokeweight=".694786pt" strokecolor="#575757">
                <v:path arrowok="t"/>
              </v:shape>
            </v:group>
            <v:group style="position:absolute;left:5095;top:4854;width:2;height:160" coordorigin="5095,4854" coordsize="2,160">
              <v:shape style="position:absolute;left:5095;top:4854;width:2;height:160" coordorigin="5095,4854" coordsize="0,160" path="m5095,5014l5095,4854e" filled="f" stroked="t" strokeweight=".926381pt" strokecolor="#575757">
                <v:path arrowok="t"/>
              </v:shape>
            </v:group>
            <v:group style="position:absolute;left:5086;top:5358;width:6174;height:2" coordorigin="5086,5358" coordsize="6174,2">
              <v:shape style="position:absolute;left:5086;top:5358;width:6174;height:2" coordorigin="5086,5358" coordsize="6174,0" path="m5086,5358l11260,5358e" filled="f" stroked="t" strokeweight=".694786pt" strokecolor="#575757">
                <v:path arrowok="t"/>
              </v:shape>
            </v:group>
            <v:group style="position:absolute;left:7851;top:4845;width:2;height:509" coordorigin="7851,4845" coordsize="2,509">
              <v:shape style="position:absolute;left:7851;top:4845;width:2;height:509" coordorigin="7851,4845" coordsize="0,509" path="m7851,5354l7851,4845e" filled="f" stroked="t" strokeweight=".231595pt" strokecolor="#575757">
                <v:path arrowok="t"/>
              </v:shape>
            </v:group>
            <v:group style="position:absolute;left:5095;top:5076;width:2;height:297" coordorigin="5095,5076" coordsize="2,297">
              <v:shape style="position:absolute;left:5095;top:5076;width:2;height:297" coordorigin="5095,5076" coordsize="0,297" path="m5095,5372l5095,5076e" filled="f" stroked="t" strokeweight=".694786pt" strokecolor="#545454">
                <v:path arrowok="t"/>
              </v:shape>
            </v:group>
            <v:group style="position:absolute;left:5095;top:5222;width:2;height:575" coordorigin="5095,5222" coordsize="2,575">
              <v:shape style="position:absolute;left:5095;top:5222;width:2;height:575" coordorigin="5095,5222" coordsize="0,575" path="m5095,5797l5095,5222e" filled="f" stroked="t" strokeweight=".694786pt" strokecolor="#5B5B5B">
                <v:path arrowok="t"/>
              </v:shape>
            </v:group>
            <v:group style="position:absolute;left:5086;top:5608;width:6179;height:2" coordorigin="5086,5608" coordsize="6179,2">
              <v:shape style="position:absolute;left:5086;top:5608;width:6179;height:2" coordorigin="5086,5608" coordsize="6179,0" path="m5086,5608l11265,5608e" filled="f" stroked="t" strokeweight=".694786pt" strokecolor="#575757">
                <v:path arrowok="t"/>
              </v:shape>
            </v:group>
            <v:group style="position:absolute;left:5095;top:5566;width:2;height:575" coordorigin="5095,5566" coordsize="2,575">
              <v:shape style="position:absolute;left:5095;top:5566;width:2;height:575" coordorigin="5095,5566" coordsize="0,575" path="m5095,6141l5095,5566e" filled="f" stroked="t" strokeweight=".926381pt" strokecolor="#606060">
                <v:path arrowok="t"/>
              </v:shape>
            </v:group>
            <v:group style="position:absolute;left:5090;top:5858;width:6174;height:2" coordorigin="5090,5858" coordsize="6174,2">
              <v:shape style="position:absolute;left:5090;top:5858;width:6174;height:2" coordorigin="5090,5858" coordsize="6174,0" path="m5090,5858l11265,5858e" filled="f" stroked="t" strokeweight=".694786pt" strokecolor="#575757">
                <v:path arrowok="t"/>
              </v:shape>
            </v:group>
            <v:group style="position:absolute;left:838;top:1993;width:2;height:4204" coordorigin="838,1993" coordsize="2,4204">
              <v:shape style="position:absolute;left:838;top:1993;width:2;height:4204" coordorigin="838,1993" coordsize="0,4204" path="m838,6197l838,1993e" filled="f" stroked="t" strokeweight=".694786pt" strokecolor="#545454">
                <v:path arrowok="t"/>
              </v:shape>
            </v:group>
            <v:group style="position:absolute;left:2580;top:6096;width:8689;height:2" coordorigin="2580,6096" coordsize="8689,2">
              <v:shape style="position:absolute;left:2580;top:6096;width:8689;height:2" coordorigin="2580,6096" coordsize="8689,0" path="m2580,6096l11269,6096e" filled="f" stroked="t" strokeweight=".694786pt" strokecolor="#575757">
                <v:path arrowok="t"/>
              </v:shape>
            </v:group>
            <v:group style="position:absolute;left:1047;top:6336;width:10218;height:2" coordorigin="1047,6336" coordsize="10218,2">
              <v:shape style="position:absolute;left:1047;top:6336;width:10218;height:2" coordorigin="1047,6336" coordsize="10218,0" path="m1047,6336l11265,6336e" filled="f" stroked="t" strokeweight=".694786pt" strokecolor="#575757">
                <v:path arrowok="t"/>
              </v:shape>
            </v:group>
            <v:group style="position:absolute;left:2594;top:6075;width:2;height:283" coordorigin="2594,6075" coordsize="2,283">
              <v:shape style="position:absolute;left:2594;top:6075;width:2;height:283" coordorigin="2594,6075" coordsize="0,283" path="m2594,6357l2594,6075e" filled="f" stroked="t" strokeweight=".463191pt" strokecolor="#444444">
                <v:path arrowok="t"/>
              </v:shape>
            </v:group>
            <v:group style="position:absolute;left:5095;top:5938;width:2;height:533" coordorigin="5095,5938" coordsize="2,533">
              <v:shape style="position:absolute;left:5095;top:5938;width:2;height:533" coordorigin="5095,5938" coordsize="0,533" path="m5095,6470l5095,5938e" filled="f" stroked="t" strokeweight=".694786pt" strokecolor="#5B5B5B">
                <v:path arrowok="t"/>
              </v:shape>
            </v:group>
            <v:group style="position:absolute;left:5097;top:6287;width:2;height:580" coordorigin="5097,6287" coordsize="2,580">
              <v:shape style="position:absolute;left:5097;top:6287;width:2;height:580" coordorigin="5097,6287" coordsize="0,580" path="m5097,6866l5097,6287e" filled="f" stroked="t" strokeweight=".926381pt" strokecolor="#646464">
                <v:path arrowok="t"/>
              </v:shape>
            </v:group>
            <v:group style="position:absolute;left:7851;top:6315;width:2;height:297" coordorigin="7851,6315" coordsize="2,297">
              <v:shape style="position:absolute;left:7851;top:6315;width:2;height:297" coordorigin="7851,6315" coordsize="0,297" path="m7851,6612l7851,6315e" filled="f" stroked="t" strokeweight=".231595pt" strokecolor="#131313">
                <v:path arrowok="t"/>
              </v:shape>
            </v:group>
            <v:group style="position:absolute;left:2585;top:6803;width:8680;height:2" coordorigin="2585,6803" coordsize="8680,2">
              <v:shape style="position:absolute;left:2585;top:6803;width:8680;height:2" coordorigin="2585,6803" coordsize="8680,0" path="m2585,6803l11265,6803e" filled="f" stroked="t" strokeweight=".694786pt" strokecolor="#575757">
                <v:path arrowok="t"/>
              </v:shape>
            </v:group>
            <v:group style="position:absolute;left:7851;top:6612;width:2;height:226" coordorigin="7851,6612" coordsize="2,226">
              <v:shape style="position:absolute;left:7851;top:6612;width:2;height:226" coordorigin="7851,6612" coordsize="0,226" path="m7851,6838l7851,6612e" filled="f" stroked="t" strokeweight=".231595pt" strokecolor="#3B3B3B">
                <v:path arrowok="t"/>
              </v:shape>
            </v:group>
            <v:group style="position:absolute;left:5097;top:6796;width:2;height:245" coordorigin="5097,6796" coordsize="2,245">
              <v:shape style="position:absolute;left:5097;top:6796;width:2;height:245" coordorigin="5097,6796" coordsize="0,245" path="m5097,7041l5097,6796e" filled="f" stroked="t" strokeweight=".694786pt" strokecolor="#4F4F4F">
                <v:path arrowok="t"/>
              </v:shape>
            </v:group>
            <v:group style="position:absolute;left:2585;top:7038;width:8680;height:2" coordorigin="2585,7038" coordsize="8680,2">
              <v:shape style="position:absolute;left:2585;top:7038;width:8680;height:2" coordorigin="2585,7038" coordsize="8680,0" path="m2585,7038l11265,7038e" filled="f" stroked="t" strokeweight=".694786pt" strokecolor="#5B5B5B">
                <v:path arrowok="t"/>
              </v:shape>
            </v:group>
            <v:group style="position:absolute;left:7851;top:6824;width:2;height:207" coordorigin="7851,6824" coordsize="2,207">
              <v:shape style="position:absolute;left:7851;top:6824;width:2;height:207" coordorigin="7851,6824" coordsize="0,207" path="m7851,7031l7851,6824e" filled="f" stroked="t" strokeweight=".231595pt" strokecolor="#808080">
                <v:path arrowok="t"/>
              </v:shape>
            </v:group>
            <v:group style="position:absolute;left:829;top:7274;width:10436;height:2" coordorigin="829,7274" coordsize="10436,2">
              <v:shape style="position:absolute;left:829;top:7274;width:10436;height:2" coordorigin="829,7274" coordsize="10436,0" path="m829,7274l11265,7274e" filled="f" stroked="t" strokeweight=".694786pt" strokecolor="#575757">
                <v:path arrowok="t"/>
              </v:shape>
            </v:group>
            <v:group style="position:absolute;left:824;top:7738;width:10440;height:2" coordorigin="824,7738" coordsize="10440,2">
              <v:shape style="position:absolute;left:824;top:7738;width:10440;height:2" coordorigin="824,7738" coordsize="10440,0" path="m824,7738l11265,7738e" filled="f" stroked="t" strokeweight=".694786pt" strokecolor="#5B5B5B">
                <v:path arrowok="t"/>
              </v:shape>
            </v:group>
            <v:group style="position:absolute;left:834;top:6508;width:2;height:4157" coordorigin="834,6508" coordsize="2,4157">
              <v:shape style="position:absolute;left:834;top:6508;width:2;height:4157" coordorigin="834,6508" coordsize="0,4157" path="m834,10665l834,6508e" filled="f" stroked="t" strokeweight=".694786pt" strokecolor="#4B4B4B">
                <v:path arrowok="t"/>
              </v:shape>
            </v:group>
            <v:group style="position:absolute;left:2592;top:6287;width:2;height:5264" coordorigin="2592,6287" coordsize="2,5264">
              <v:shape style="position:absolute;left:2592;top:6287;width:2;height:5264" coordorigin="2592,6287" coordsize="0,5264" path="m2592,11551l2592,6287e" filled="f" stroked="t" strokeweight=".694786pt" strokecolor="#4F4F4F">
                <v:path arrowok="t"/>
              </v:shape>
            </v:group>
            <v:group style="position:absolute;left:3377;top:7740;width:333;height:2" coordorigin="3377,7740" coordsize="333,2">
              <v:shape style="position:absolute;left:3377;top:7740;width:333;height:2" coordorigin="3377,7740" coordsize="333,0" path="m3377,7740l3710,7740e" filled="f" stroked="t" strokeweight=".694786pt" strokecolor="#545454">
                <v:path arrowok="t"/>
              </v:shape>
            </v:group>
            <v:group style="position:absolute;left:4229;top:7740;width:144;height:2" coordorigin="4229,7740" coordsize="144,2">
              <v:shape style="position:absolute;left:4229;top:7740;width:144;height:2" coordorigin="4229,7740" coordsize="144,0" path="m4229,7740l4373,7740e" filled="f" stroked="t" strokeweight=".694786pt" strokecolor="#4F4F4F">
                <v:path arrowok="t"/>
              </v:shape>
            </v:group>
            <v:group style="position:absolute;left:6327;top:7740;width:899;height:2" coordorigin="6327,7740" coordsize="899,2">
              <v:shape style="position:absolute;left:6327;top:7740;width:899;height:2" coordorigin="6327,7740" coordsize="899,0" path="m6327,7740l7226,7740e" filled="f" stroked="t" strokeweight=".694786pt" strokecolor="#575757">
                <v:path arrowok="t"/>
              </v:shape>
            </v:group>
            <v:group style="position:absolute;left:9361;top:7740;width:505;height:2" coordorigin="9361,7740" coordsize="505,2">
              <v:shape style="position:absolute;left:9361;top:7740;width:505;height:2" coordorigin="9361,7740" coordsize="505,0" path="m9361,7740l9866,7740e" filled="f" stroked="t" strokeweight=".463191pt" strokecolor="#4F4F4F">
                <v:path arrowok="t"/>
              </v:shape>
            </v:group>
            <v:group style="position:absolute;left:836;top:6508;width:2;height:4161" coordorigin="836,6508" coordsize="2,4161">
              <v:shape style="position:absolute;left:836;top:6508;width:2;height:4161" coordorigin="836,6508" coordsize="0,4161" path="m836,10669l836,6508e" filled="f" stroked="t" strokeweight=".694786pt" strokecolor="#4F4F4F">
                <v:path arrowok="t"/>
              </v:shape>
            </v:group>
            <v:group style="position:absolute;left:5100;top:7733;width:2;height:500" coordorigin="5100,7733" coordsize="2,500">
              <v:shape style="position:absolute;left:5100;top:7733;width:2;height:500" coordorigin="5100,7733" coordsize="0,500" path="m5100,8233l5100,7733e" filled="f" stroked="t" strokeweight=".694786pt" strokecolor="#5B5B5B">
                <v:path arrowok="t"/>
              </v:shape>
            </v:group>
            <v:group style="position:absolute;left:5095;top:7978;width:6174;height:2" coordorigin="5095,7978" coordsize="6174,2">
              <v:shape style="position:absolute;left:5095;top:7978;width:6174;height:2" coordorigin="5095,7978" coordsize="6174,0" path="m5095,7978l11269,7978e" filled="f" stroked="t" strokeweight=".694786pt" strokecolor="#575757">
                <v:path arrowok="t"/>
              </v:shape>
            </v:group>
            <v:group style="position:absolute;left:5095;top:8219;width:1848;height:2" coordorigin="5095,8219" coordsize="1848,2">
              <v:shape style="position:absolute;left:5095;top:8219;width:1848;height:2" coordorigin="5095,8219" coordsize="1848,0" path="m5095,8219l6943,8219e" filled="f" stroked="t" strokeweight=".694786pt" strokecolor="#575757">
                <v:path arrowok="t"/>
              </v:shape>
            </v:group>
            <v:group style="position:absolute;left:6888;top:8219;width:991;height:2" coordorigin="6888,8219" coordsize="991,2">
              <v:shape style="position:absolute;left:6888;top:8219;width:991;height:2" coordorigin="6888,8219" coordsize="991,0" path="m6888,8219l7879,8219e" filled="f" stroked="t" strokeweight=".463191pt" strokecolor="#4B4B4B">
                <v:path arrowok="t"/>
              </v:shape>
            </v:group>
            <v:group style="position:absolute;left:7823;top:8219;width:3442;height:2" coordorigin="7823,8219" coordsize="3442,2">
              <v:shape style="position:absolute;left:7823;top:8219;width:3442;height:2" coordorigin="7823,8219" coordsize="3442,0" path="m7823,8219l11265,8219e" filled="f" stroked="t" strokeweight=".694786pt" strokecolor="#575757">
                <v:path arrowok="t"/>
              </v:shape>
            </v:group>
            <v:group style="position:absolute;left:824;top:8478;width:10440;height:2" coordorigin="824,8478" coordsize="10440,2">
              <v:shape style="position:absolute;left:824;top:8478;width:10440;height:2" coordorigin="824,8478" coordsize="10440,0" path="m824,8478l11265,8478e" filled="f" stroked="t" strokeweight=".694786pt" strokecolor="#575757">
                <v:path arrowok="t"/>
              </v:shape>
            </v:group>
            <v:group style="position:absolute;left:5100;top:8049;width:2;height:434" coordorigin="5100,8049" coordsize="2,434">
              <v:shape style="position:absolute;left:5100;top:8049;width:2;height:434" coordorigin="5100,8049" coordsize="0,434" path="m5100,8483l5100,8049e" filled="f" stroked="t" strokeweight=".694786pt" strokecolor="#575757">
                <v:path arrowok="t"/>
              </v:shape>
            </v:group>
            <v:group style="position:absolute;left:824;top:9310;width:10440;height:2" coordorigin="824,9310" coordsize="10440,2">
              <v:shape style="position:absolute;left:824;top:9310;width:10440;height:2" coordorigin="824,9310" coordsize="10440,0" path="m824,9310l11265,9310e" filled="f" stroked="t" strokeweight=".694786pt" strokecolor="#5B5B5B">
                <v:path arrowok="t"/>
              </v:shape>
            </v:group>
            <v:group style="position:absolute;left:6327;top:9312;width:213;height:2" coordorigin="6327,9312" coordsize="213,2">
              <v:shape style="position:absolute;left:6327;top:9312;width:213;height:2" coordorigin="6327,9312" coordsize="213,0" path="m6327,9312l6540,9312e" filled="f" stroked="t" strokeweight=".463191pt" strokecolor="#444444">
                <v:path arrowok="t"/>
              </v:shape>
            </v:group>
            <v:group style="position:absolute;left:9180;top:9312;width:236;height:2" coordorigin="9180,9312" coordsize="236,2">
              <v:shape style="position:absolute;left:9180;top:9312;width:236;height:2" coordorigin="9180,9312" coordsize="236,0" path="m9180,9312l9417,9312e" filled="f" stroked="t" strokeweight=".463191pt" strokecolor="#4B4B4B">
                <v:path arrowok="t"/>
              </v:shape>
            </v:group>
            <v:group style="position:absolute;left:829;top:10179;width:10440;height:2" coordorigin="829,10179" coordsize="10440,2">
              <v:shape style="position:absolute;left:829;top:10179;width:10440;height:2" coordorigin="829,10179" coordsize="10440,0" path="m829,10179l11269,10179e" filled="f" stroked="t" strokeweight=".694786pt" strokecolor="#5B5B5B">
                <v:path arrowok="t"/>
              </v:shape>
            </v:group>
            <v:group style="position:absolute;left:824;top:10422;width:8412;height:2" coordorigin="824,10422" coordsize="8412,2">
              <v:shape style="position:absolute;left:824;top:10422;width:8412;height:2" coordorigin="824,10422" coordsize="8412,0" path="m824,10422l9236,10422e" filled="f" stroked="t" strokeweight=".694786pt" strokecolor="#575757">
                <v:path arrowok="t"/>
              </v:shape>
            </v:group>
            <v:group style="position:absolute;left:9180;top:10424;width:236;height:2" coordorigin="9180,10424" coordsize="236,2">
              <v:shape style="position:absolute;left:9180;top:10424;width:236;height:2" coordorigin="9180,10424" coordsize="236,0" path="m9180,10424l9417,10424e" filled="f" stroked="t" strokeweight=".463191pt" strokecolor="#4B4B4B">
                <v:path arrowok="t"/>
              </v:shape>
            </v:group>
            <v:group style="position:absolute;left:9361;top:10424;width:1904;height:2" coordorigin="9361,10424" coordsize="1904,2">
              <v:shape style="position:absolute;left:9361;top:10424;width:1904;height:2" coordorigin="9361,10424" coordsize="1904,0" path="m9361,10424l11265,10424e" filled="f" stroked="t" strokeweight=".694786pt" strokecolor="#5B5B5B">
                <v:path arrowok="t"/>
              </v:shape>
            </v:group>
            <v:group style="position:absolute;left:829;top:10665;width:10436;height:2" coordorigin="829,10665" coordsize="10436,2">
              <v:shape style="position:absolute;left:829;top:10665;width:10436;height:2" coordorigin="829,10665" coordsize="10436,0" path="m829,10665l11265,10665e" filled="f" stroked="t" strokeweight=".694786pt" strokecolor="#5B5B5B">
                <v:path arrowok="t"/>
              </v:shape>
            </v:group>
            <v:group style="position:absolute;left:824;top:11157;width:3279;height:2" coordorigin="824,11157" coordsize="3279,2">
              <v:shape style="position:absolute;left:824;top:11157;width:3279;height:2" coordorigin="824,11157" coordsize="3279,0" path="m824,11157l4104,11157e" filled="f" stroked="t" strokeweight=".694786pt" strokecolor="#575757">
                <v:path arrowok="t"/>
              </v:shape>
            </v:group>
            <v:group style="position:absolute;left:836;top:10976;width:2;height:5481" coordorigin="836,10976" coordsize="2,5481">
              <v:shape style="position:absolute;left:836;top:10976;width:2;height:5481" coordorigin="836,10976" coordsize="0,5481" path="m836,16457l836,10976e" filled="f" stroked="t" strokeweight=".694786pt" strokecolor="#545454">
                <v:path arrowok="t"/>
              </v:shape>
            </v:group>
            <v:group style="position:absolute;left:4020;top:11160;width:264;height:2" coordorigin="4020,11160" coordsize="264,2">
              <v:shape style="position:absolute;left:4020;top:11160;width:264;height:2" coordorigin="4020,11160" coordsize="264,0" path="m4020,11160l4285,11160e" filled="f" stroked="t" strokeweight=".463191pt" strokecolor="#444444">
                <v:path arrowok="t"/>
              </v:shape>
            </v:group>
            <v:group style="position:absolute;left:4229;top:11160;width:7036;height:2" coordorigin="4229,11160" coordsize="7036,2">
              <v:shape style="position:absolute;left:4229;top:11160;width:7036;height:2" coordorigin="4229,11160" coordsize="7036,0" path="m4229,11160l11265,11160e" filled="f" stroked="t" strokeweight=".694786pt" strokecolor="#575757">
                <v:path arrowok="t"/>
              </v:shape>
            </v:group>
            <v:group style="position:absolute;left:829;top:11397;width:10436;height:2" coordorigin="829,11397" coordsize="10436,2">
              <v:shape style="position:absolute;left:829;top:11397;width:10436;height:2" coordorigin="829,11397" coordsize="10436,0" path="m829,11397l11265,11397e" filled="f" stroked="t" strokeweight=".694786pt" strokecolor="#5B5B5B">
                <v:path arrowok="t"/>
              </v:shape>
            </v:group>
            <v:group style="position:absolute;left:834;top:10976;width:2;height:5481" coordorigin="834,10976" coordsize="2,5481">
              <v:shape style="position:absolute;left:834;top:10976;width:2;height:5481" coordorigin="834,10976" coordsize="0,5481" path="m834,16457l834,10976e" filled="f" stroked="t" strokeweight=".694786pt" strokecolor="#4F4F4F">
                <v:path arrowok="t"/>
              </v:shape>
            </v:group>
            <v:group style="position:absolute;left:1357;top:11381;width:2;height:1216" coordorigin="1357,11381" coordsize="2,1216">
              <v:shape style="position:absolute;left:1357;top:11381;width:2;height:1216" coordorigin="1357,11381" coordsize="0,1216" path="m1357,12597l1357,11381e" filled="f" stroked="t" strokeweight=".694786pt" strokecolor="#4F4F4F">
                <v:path arrowok="t"/>
              </v:shape>
            </v:group>
            <v:group style="position:absolute;left:1934;top:11386;width:2;height:5071" coordorigin="1934,11386" coordsize="2,5071">
              <v:shape style="position:absolute;left:1934;top:11386;width:2;height:5071" coordorigin="1934,11386" coordsize="0,5071" path="m1934,16457l1934,11386e" filled="f" stroked="t" strokeweight=".694786pt" strokecolor="#4F4F4F">
                <v:path arrowok="t"/>
              </v:shape>
            </v:group>
            <v:group style="position:absolute;left:2589;top:11353;width:2;height:325" coordorigin="2589,11353" coordsize="2,325">
              <v:shape style="position:absolute;left:2589;top:11353;width:2;height:325" coordorigin="2589,11353" coordsize="0,325" path="m2589,11678l2589,11353e" filled="f" stroked="t" strokeweight=".463191pt" strokecolor="#484848">
                <v:path arrowok="t"/>
              </v:shape>
            </v:group>
            <v:group style="position:absolute;left:7506;top:11390;width:2;height:5076" coordorigin="7506,11390" coordsize="2,5076">
              <v:shape style="position:absolute;left:7506;top:11390;width:2;height:5076" coordorigin="7506,11390" coordsize="0,5076" path="m7506,16466l7506,11390e" filled="f" stroked="t" strokeweight=".694786pt" strokecolor="#575757">
                <v:path arrowok="t"/>
              </v:shape>
            </v:group>
            <v:group style="position:absolute;left:824;top:11862;width:10440;height:2" coordorigin="824,11862" coordsize="10440,2">
              <v:shape style="position:absolute;left:824;top:11862;width:10440;height:2" coordorigin="824,11862" coordsize="10440,0" path="m824,11862l11265,11862e" filled="f" stroked="t" strokeweight=".694786pt" strokecolor="#5B5B5B">
                <v:path arrowok="t"/>
              </v:shape>
            </v:group>
            <v:group style="position:absolute;left:2589;top:11621;width:2;height:976" coordorigin="2589,11621" coordsize="2,976">
              <v:shape style="position:absolute;left:2589;top:11621;width:2;height:976" coordorigin="2589,11621" coordsize="0,976" path="m2589,12597l2589,11621e" filled="f" stroked="t" strokeweight=".694786pt" strokecolor="#4F4F4F">
                <v:path arrowok="t"/>
              </v:shape>
            </v:group>
            <v:group style="position:absolute;left:1357;top:12375;width:2;height:419" coordorigin="1357,12375" coordsize="2,419">
              <v:shape style="position:absolute;left:1357;top:12375;width:2;height:419" coordorigin="1357,12375" coordsize="0,419" path="m1357,12795l1357,12375e" filled="f" stroked="t" strokeweight=".463191pt" strokecolor="#484848">
                <v:path arrowok="t"/>
              </v:shape>
            </v:group>
            <v:group style="position:absolute;left:2589;top:12540;width:2;height:254" coordorigin="2589,12540" coordsize="2,254">
              <v:shape style="position:absolute;left:2589;top:12540;width:2;height:254" coordorigin="2589,12540" coordsize="0,254" path="m2589,12795l2589,12540e" filled="f" stroked="t" strokeweight=".463191pt" strokecolor="#3F3F3F">
                <v:path arrowok="t"/>
              </v:shape>
            </v:group>
            <v:group style="position:absolute;left:1357;top:12738;width:2;height:3714" coordorigin="1357,12738" coordsize="2,3714">
              <v:shape style="position:absolute;left:1357;top:12738;width:2;height:3714" coordorigin="1357,12738" coordsize="0,3714" path="m1357,16452l1357,12738e" filled="f" stroked="t" strokeweight=".694786pt" strokecolor="#4F4F4F">
                <v:path arrowok="t"/>
              </v:shape>
            </v:group>
            <v:group style="position:absolute;left:2589;top:12738;width:2;height:1004" coordorigin="2589,12738" coordsize="2,1004">
              <v:shape style="position:absolute;left:2589;top:12738;width:2;height:1004" coordorigin="2589,12738" coordsize="0,1004" path="m2589,13742l2589,12738e" filled="f" stroked="t" strokeweight=".694786pt" strokecolor="#545454">
                <v:path arrowok="t"/>
              </v:shape>
            </v:group>
            <v:group style="position:absolute;left:11260;top:12861;width:2;height:156" coordorigin="11260,12861" coordsize="2,156">
              <v:shape style="position:absolute;left:11260;top:12861;width:2;height:156" coordorigin="11260,12861" coordsize="0,156" path="m11260,13016l11260,12861e" filled="f" stroked="t" strokeweight=".463191pt" strokecolor="#3F3F3F">
                <v:path arrowok="t"/>
              </v:shape>
            </v:group>
            <v:group style="position:absolute;left:1357;top:13685;width:2;height:104" coordorigin="1357,13685" coordsize="2,104">
              <v:shape style="position:absolute;left:1357;top:13685;width:2;height:104" coordorigin="1357,13685" coordsize="0,104" path="m1357,13789l1357,13685e" filled="f" stroked="t" strokeweight=".463191pt" strokecolor="#2F2F2F">
                <v:path arrowok="t"/>
              </v:shape>
            </v:group>
            <v:group style="position:absolute;left:1932;top:13685;width:2;height:104" coordorigin="1932,13685" coordsize="2,104">
              <v:shape style="position:absolute;left:1932;top:13685;width:2;height:104" coordorigin="1932,13685" coordsize="0,104" path="m1932,13789l1932,13685e" filled="f" stroked="t" strokeweight=".463191pt" strokecolor="#383838">
                <v:path arrowok="t"/>
              </v:shape>
            </v:group>
            <v:group style="position:absolute;left:2589;top:13685;width:2;height:240" coordorigin="2589,13685" coordsize="2,240">
              <v:shape style="position:absolute;left:2589;top:13685;width:2;height:240" coordorigin="2589,13685" coordsize="0,240" path="m2589,13926l2589,13685e" filled="f" stroked="t" strokeweight=".463191pt" strokecolor="#444444">
                <v:path arrowok="t"/>
              </v:shape>
            </v:group>
            <v:group style="position:absolute;left:820;top:13893;width:533;height:2" coordorigin="820,13893" coordsize="533,2">
              <v:shape style="position:absolute;left:820;top:13893;width:533;height:2" coordorigin="820,13893" coordsize="533,0" path="m820,13893l1353,13893e" filled="f" stroked="t" strokeweight=".231595pt" strokecolor="#3B3B3B">
                <v:path arrowok="t"/>
              </v:shape>
            </v:group>
            <v:group style="position:absolute;left:1339;top:13893;width:1255;height:2" coordorigin="1339,13893" coordsize="1255,2">
              <v:shape style="position:absolute;left:1339;top:13893;width:1255;height:2" coordorigin="1339,13893" coordsize="1255,0" path="m1339,13893l2594,13893e" filled="f" stroked="t" strokeweight=".231595pt" strokecolor="#606060">
                <v:path arrowok="t"/>
              </v:shape>
            </v:group>
            <v:group style="position:absolute;left:2589;top:13865;width:2;height:2592" coordorigin="2589,13865" coordsize="2,2592">
              <v:shape style="position:absolute;left:2589;top:13865;width:2;height:2592" coordorigin="2589,13865" coordsize="0,2592" path="m2589,16457l2589,13865e" filled="f" stroked="t" strokeweight=".694786pt" strokecolor="#545454">
                <v:path arrowok="t"/>
              </v:shape>
            </v:group>
            <v:group style="position:absolute;left:1357;top:14095;width:2;height:141" coordorigin="1357,14095" coordsize="2,141">
              <v:shape style="position:absolute;left:1357;top:14095;width:2;height:141" coordorigin="1357,14095" coordsize="0,141" path="m1357,14237l1357,14095e" filled="f" stroked="t" strokeweight=".463191pt" strokecolor="#2F2F2F">
                <v:path arrowok="t"/>
              </v:shape>
            </v:group>
            <v:group style="position:absolute;left:2589;top:14095;width:2;height:141" coordorigin="2589,14095" coordsize="2,141">
              <v:shape style="position:absolute;left:2589;top:14095;width:2;height:141" coordorigin="2589,14095" coordsize="0,141" path="m2589,14237l2589,14095e" filled="f" stroked="t" strokeweight=".463191pt" strokecolor="#343434">
                <v:path arrowok="t"/>
              </v:shape>
            </v:group>
            <v:group style="position:absolute;left:7508;top:14180;width:2;height:396" coordorigin="7508,14180" coordsize="2,396">
              <v:shape style="position:absolute;left:7508;top:14180;width:2;height:396" coordorigin="7508,14180" coordsize="0,396" path="m7508,14576l7508,14180e" filled="f" stroked="t" strokeweight=".463191pt" strokecolor="#545454">
                <v:path arrowok="t"/>
              </v:shape>
            </v:group>
            <v:group style="position:absolute;left:11260;top:14331;width:2;height:160" coordorigin="11260,14331" coordsize="2,160">
              <v:shape style="position:absolute;left:11260;top:14331;width:2;height:160" coordorigin="11260,14331" coordsize="0,160" path="m11260,14491l11260,14331e" filled="f" stroked="t" strokeweight=".463191pt" strokecolor="#4F4F4F">
                <v:path arrowok="t"/>
              </v:shape>
            </v:group>
            <v:group style="position:absolute;left:11256;top:15047;width:2;height:1423" coordorigin="11256,15047" coordsize="2,1423">
              <v:shape style="position:absolute;left:11256;top:15047;width:2;height:1423" coordorigin="11256,15047" coordsize="0,1423" path="m11256,16471l11256,15047e" filled="f" stroked="t" strokeweight=".694786pt" strokecolor="#676767">
                <v:path arrowok="t"/>
              </v:shape>
            </v:group>
            <v:group style="position:absolute;left:829;top:16447;width:4442;height:2" coordorigin="829,16447" coordsize="4442,2">
              <v:shape style="position:absolute;left:829;top:16447;width:4442;height:2" coordorigin="829,16447" coordsize="4442,0" path="m829,16447l5271,16447e" filled="f" stroked="t" strokeweight=".694786pt" strokecolor="#747474">
                <v:path arrowok="t"/>
              </v:shape>
            </v:group>
            <v:group style="position:absolute;left:2552;top:16449;width:630;height:2" coordorigin="2552,16449" coordsize="630,2">
              <v:shape style="position:absolute;left:2552;top:16449;width:630;height:2" coordorigin="2552,16449" coordsize="630,0" path="m2552,16449l3182,16449e" filled="f" stroked="t" strokeweight=".694786pt" strokecolor="#747474">
                <v:path arrowok="t"/>
              </v:shape>
            </v:group>
            <v:group style="position:absolute;left:3655;top:16449;width:227;height:2" coordorigin="3655,16449" coordsize="227,2">
              <v:shape style="position:absolute;left:3655;top:16449;width:227;height:2" coordorigin="3655,16449" coordsize="227,0" path="m3655,16449l3882,16449e" filled="f" stroked="t" strokeweight=".463191pt" strokecolor="#6B6B6B">
                <v:path arrowok="t"/>
              </v:shape>
            </v:group>
            <v:group style="position:absolute;left:1376;top:16459;width:9884;height:2" coordorigin="1376,16459" coordsize="9884,2">
              <v:shape style="position:absolute;left:1376;top:16459;width:9884;height:2" coordorigin="1376,16459" coordsize="9884,0" path="m1376,16459l11260,16459e" filled="f" stroked="t" strokeweight=".694786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8"/>
        </w:rPr>
        <w:t> </w:t>
      </w:r>
      <w:r>
        <w:rPr>
          <w:rFonts w:ascii="Arial" w:hAnsi="Arial" w:cs="Arial" w:eastAsia="Arial"/>
          <w:sz w:val="24"/>
          <w:szCs w:val="24"/>
          <w:color w:val="67696B"/>
          <w:spacing w:val="12"/>
          <w:w w:val="64"/>
          <w:position w:val="-1"/>
        </w:rPr>
        <w:t>-</w:t>
      </w:r>
      <w:r>
        <w:rPr>
          <w:rFonts w:ascii="Arial" w:hAnsi="Arial" w:cs="Arial" w:eastAsia="Arial"/>
          <w:sz w:val="24"/>
          <w:szCs w:val="24"/>
          <w:color w:val="424242"/>
          <w:spacing w:val="0"/>
          <w:w w:val="104"/>
          <w:position w:val="-1"/>
        </w:rPr>
        <w:t>ıdz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4715" w:right="53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740" w:right="540"/>
        </w:sectPr>
      </w:pPr>
      <w:rPr/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5" w:lineRule="exact"/>
        <w:ind w:left="4517" w:right="37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457123pt;margin-top:-10.290504pt;width:35.345202pt;height:44pt;mso-position-horizontal-relative:page;mso-position-vertical-relative:paragraph;z-index:-12823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43434"/>
                      <w:spacing w:val="0"/>
                      <w:w w:val="288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4699" w:right="-20"/>
        <w:jc w:val="left"/>
        <w:tabs>
          <w:tab w:pos="964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9"/>
          <w:position w:val="5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0"/>
          <w:position w:val="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0"/>
          <w:position w:val="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76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5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1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1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30"/>
          <w:w w:val="81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  <w:position w:val="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5"/>
        </w:rPr>
        <w:t>BAŞKANLlCil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5"/>
        </w:rPr>
      </w:r>
      <w:r>
        <w:rPr>
          <w:rFonts w:ascii="Arial" w:hAnsi="Arial" w:cs="Arial" w:eastAsia="Arial"/>
          <w:sz w:val="35"/>
          <w:szCs w:val="35"/>
          <w:color w:val="8C8E8C"/>
          <w:spacing w:val="-7"/>
          <w:w w:val="145"/>
          <w:position w:val="-4"/>
        </w:rPr>
        <w:t>'</w:t>
      </w:r>
      <w:r>
        <w:rPr>
          <w:rFonts w:ascii="Arial" w:hAnsi="Arial" w:cs="Arial" w:eastAsia="Arial"/>
          <w:sz w:val="35"/>
          <w:szCs w:val="35"/>
          <w:color w:val="484848"/>
          <w:spacing w:val="0"/>
          <w:w w:val="65"/>
          <w:position w:val="-4"/>
        </w:rPr>
        <w:t>.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600"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B5D5D"/>
          <w:spacing w:val="0"/>
          <w:w w:val="68"/>
          <w:position w:val="-2"/>
        </w:rPr>
        <w:t>!ZMIR</w:t>
      </w:r>
      <w:r>
        <w:rPr>
          <w:rFonts w:ascii="Times New Roman" w:hAnsi="Times New Roman" w:cs="Times New Roman" w:eastAsia="Times New Roman"/>
          <w:sz w:val="16"/>
          <w:szCs w:val="16"/>
          <w:color w:val="5B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B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7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7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0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5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424" w:right="-20"/>
        <w:jc w:val="left"/>
        <w:tabs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59"/>
        </w:rPr>
        <w:t>B0YüK$EHlR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452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B5D5D"/>
          <w:w w:val="62"/>
          <w:position w:val="1"/>
        </w:rPr>
        <w:t>BE</w:t>
      </w:r>
      <w:r>
        <w:rPr>
          <w:rFonts w:ascii="Times New Roman" w:hAnsi="Times New Roman" w:cs="Times New Roman" w:eastAsia="Times New Roman"/>
          <w:sz w:val="16"/>
          <w:szCs w:val="16"/>
          <w:color w:val="5B5D5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47577"/>
          <w:spacing w:val="0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747577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D5D"/>
          <w:spacing w:val="0"/>
          <w:w w:val="63"/>
          <w:position w:val="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5B5D5D"/>
          <w:spacing w:val="2"/>
          <w:w w:val="64"/>
          <w:position w:val="1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747577"/>
          <w:spacing w:val="7"/>
          <w:w w:val="51"/>
          <w:position w:val="1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B5D5D"/>
          <w:spacing w:val="0"/>
          <w:w w:val="67"/>
          <w:position w:val="1"/>
        </w:rPr>
        <w:t>YE</w:t>
      </w:r>
      <w:r>
        <w:rPr>
          <w:rFonts w:ascii="Times New Roman" w:hAnsi="Times New Roman" w:cs="Times New Roman" w:eastAsia="Times New Roman"/>
          <w:sz w:val="16"/>
          <w:szCs w:val="16"/>
          <w:color w:val="5B5D5D"/>
          <w:spacing w:val="-2"/>
          <w:w w:val="68"/>
          <w:position w:val="1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747577"/>
          <w:spacing w:val="0"/>
          <w:w w:val="51"/>
          <w:position w:val="1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5" w:lineRule="exact"/>
        <w:ind w:left="127" w:right="-20"/>
        <w:jc w:val="left"/>
        <w:tabs>
          <w:tab w:pos="1320" w:val="left"/>
          <w:tab w:pos="3060" w:val="left"/>
          <w:tab w:pos="532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84848"/>
          <w:spacing w:val="0"/>
          <w:w w:val="74"/>
        </w:rPr>
        <w:t>9Jay</w:t>
      </w:r>
      <w:r>
        <w:rPr>
          <w:rFonts w:ascii="Times New Roman" w:hAnsi="Times New Roman" w:cs="Times New Roman" w:eastAsia="Times New Roman"/>
          <w:sz w:val="24"/>
          <w:szCs w:val="24"/>
          <w:color w:val="484848"/>
          <w:spacing w:val="1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:13.05.2017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j[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iltliriı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:15:33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8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8C8E8C"/>
          <w:spacing w:val="-18"/>
          <w:w w:val="61"/>
          <w:position w:val="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3"/>
          <w:position w:val="1"/>
        </w:rPr>
        <w:t>cl: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05054815013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137" w:right="-20"/>
        <w:jc w:val="left"/>
        <w:tabs>
          <w:tab w:pos="1320" w:val="left"/>
          <w:tab w:pos="3060" w:val="left"/>
          <w:tab w:pos="426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7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3"/>
          <w:position w:val="0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6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3041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  <w:position w:val="1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64" w:lineRule="auto"/>
        <w:ind w:left="132" w:right="4970" w:firstLine="5"/>
        <w:jc w:val="left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9"/>
        </w:rPr>
        <w:t>Erso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193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9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7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15-KEMALPA_ŞA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6"/>
        </w:rPr>
        <w:t>Doi!,r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3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9"/>
        </w:rPr>
        <w:t>Erso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Malıallesi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193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9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lS-KEMALPAŞA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132" w:right="-20"/>
        <w:jc w:val="left"/>
        <w:tabs>
          <w:tab w:pos="1300" w:val="left"/>
          <w:tab w:pos="380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-28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5"/>
        </w:rPr>
        <w:t>Yangııı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3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137" w:right="-20"/>
        <w:jc w:val="left"/>
        <w:tabs>
          <w:tab w:pos="352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6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86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1"/>
          <w:szCs w:val="21"/>
          <w:color w:val="343434"/>
          <w:spacing w:val="11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-1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Teras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3546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8.840790pt;margin-top:4.274477pt;width:4.393220pt;height:26pt;mso-position-horizontal-relative:page;mso-position-vertical-relative:paragraph;z-index:-1282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B5D5D"/>
                      <w:spacing w:val="0"/>
                      <w:w w:val="6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  <w:position w:val="-2"/>
        </w:rPr>
        <w:t>Betonarnıe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15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-21"/>
          <w:w w:val="12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22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-24"/>
          <w:w w:val="12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18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15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-18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5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23"/>
          <w:w w:val="14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22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-24"/>
          <w:w w:val="12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28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0"/>
          <w:w w:val="7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-10"/>
          <w:w w:val="7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68"/>
          <w:position w:val="-2"/>
        </w:rPr>
        <w:t>...</w:t>
      </w:r>
      <w:r>
        <w:rPr>
          <w:rFonts w:ascii="Arial" w:hAnsi="Arial" w:cs="Arial" w:eastAsia="Arial"/>
          <w:sz w:val="23"/>
          <w:szCs w:val="23"/>
          <w:color w:val="484848"/>
          <w:spacing w:val="-15"/>
          <w:w w:val="68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21"/>
          <w:w w:val="12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68"/>
          <w:position w:val="-2"/>
        </w:rPr>
        <w:t>.....</w:t>
      </w:r>
      <w:r>
        <w:rPr>
          <w:rFonts w:ascii="Arial" w:hAnsi="Arial" w:cs="Arial" w:eastAsia="Arial"/>
          <w:sz w:val="23"/>
          <w:szCs w:val="23"/>
          <w:color w:val="5B5D5D"/>
          <w:spacing w:val="-5"/>
          <w:w w:val="68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15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0"/>
          <w:position w:val="-2"/>
        </w:rPr>
        <w:t>.....</w:t>
      </w:r>
      <w:r>
        <w:rPr>
          <w:rFonts w:ascii="Arial" w:hAnsi="Arial" w:cs="Arial" w:eastAsia="Arial"/>
          <w:sz w:val="23"/>
          <w:szCs w:val="23"/>
          <w:color w:val="5B5D5D"/>
          <w:spacing w:val="-5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15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0"/>
          <w:w w:val="7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-27"/>
          <w:w w:val="7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18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0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5B5D5D"/>
          <w:spacing w:val="-29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0"/>
          <w:w w:val="76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747577"/>
          <w:spacing w:val="-18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0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5B5D5D"/>
          <w:spacing w:val="-18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18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10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-24"/>
          <w:w w:val="12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0"/>
          <w:w w:val="73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747577"/>
          <w:spacing w:val="-39"/>
          <w:w w:val="7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3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484848"/>
          <w:spacing w:val="-15"/>
          <w:w w:val="7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-24"/>
          <w:w w:val="12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8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0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13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"/>
          <w:w w:val="5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27"/>
          <w:w w:val="7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28"/>
          <w:w w:val="12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-24"/>
          <w:w w:val="12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18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3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5B5D5D"/>
          <w:spacing w:val="-29"/>
          <w:w w:val="7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21"/>
          <w:w w:val="12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5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-21"/>
          <w:w w:val="12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5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0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-12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22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-18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5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0"/>
          <w:w w:val="7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10"/>
          <w:w w:val="7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C8E8C"/>
          <w:spacing w:val="-18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47577"/>
          <w:spacing w:val="-22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76" w:lineRule="exact"/>
        <w:ind w:left="3884" w:right="-20"/>
        <w:jc w:val="left"/>
        <w:tabs>
          <w:tab w:pos="432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1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1"/>
        </w:rPr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49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9"/>
          <w:position w:val="1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0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"/>
          <w:w w:val="92"/>
          <w:position w:val="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4"/>
          <w:position w:val="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64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9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9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89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89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11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15:40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32" w:right="-20"/>
        <w:jc w:val="left"/>
        <w:tabs>
          <w:tab w:pos="204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4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64"/>
          <w:position w:val="1"/>
        </w:rPr>
        <w:t>ahi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8"/>
          <w:w w:val="165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Kat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Malikleri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11" w:lineRule="exact"/>
        <w:ind w:left="20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76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7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DERDiMAN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962" w:right="-20"/>
        <w:jc w:val="left"/>
        <w:tabs>
          <w:tab w:pos="454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7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-14"/>
          <w:w w:val="13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5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"/>
          <w:w w:val="9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1"/>
        </w:rPr>
        <w:t>arış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15:36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860" w:bottom="280" w:left="660" w:right="180"/>
        </w:sectPr>
      </w:pPr>
      <w:rPr/>
    </w:p>
    <w:p>
      <w:pPr>
        <w:spacing w:before="0" w:after="0" w:line="194" w:lineRule="exact"/>
        <w:ind w:left="12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w w:val="91"/>
        </w:rPr>
        <w:t>Gid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7"/>
          <w:w w:val="9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237"/>
          <w:position w:val="-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1"/>
          <w:w w:val="23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-2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-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2"/>
        </w:rPr>
        <w:t>104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660" w:right="180"/>
          <w:cols w:num="2" w:equalWidth="0">
            <w:col w:w="548" w:space="1527"/>
            <w:col w:w="9005"/>
          </w:cols>
        </w:sectPr>
      </w:pPr>
      <w:rPr/>
    </w:p>
    <w:p>
      <w:pPr>
        <w:spacing w:before="0" w:after="0" w:line="274" w:lineRule="exact"/>
        <w:ind w:left="137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w w:val="77"/>
          <w:position w:val="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w w:val="78"/>
          <w:position w:val="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7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7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0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9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544" w:right="45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45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w w:val="36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niyeı-Jandarma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15.45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1976" w:right="-20"/>
        <w:jc w:val="left"/>
        <w:tabs>
          <w:tab w:pos="456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2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5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15:50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02" w:lineRule="exact"/>
        <w:ind w:left="1971" w:right="2537" w:firstLine="-1839"/>
        <w:jc w:val="left"/>
        <w:tabs>
          <w:tab w:pos="454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6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"/>
          <w:w w:val="63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7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7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8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Dönll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19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8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</w:rPr>
        <w:t>rd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9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w w:val="7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w w:val="7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6" w:lineRule="exact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"/>
          <w:w w:val="71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1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21" w:right="40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1"/>
        </w:rPr>
        <w:t>Söndürm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Kullanı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6" w:lineRule="exact"/>
        <w:ind w:left="127" w:right="-20"/>
        <w:jc w:val="left"/>
        <w:tabs>
          <w:tab w:pos="2300" w:val="left"/>
          <w:tab w:pos="4540" w:val="left"/>
          <w:tab w:pos="6380" w:val="left"/>
          <w:tab w:pos="7900" w:val="left"/>
          <w:tab w:pos="93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7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7"/>
          <w:w w:val="87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1"/>
        </w:rPr>
        <w:t>ndllrıı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2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8"/>
          <w:position w:val="-3"/>
        </w:rPr>
        <w:t>IKöpUk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6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0"/>
          <w:position w:val="-3"/>
        </w:rPr>
        <w:t>JK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3"/>
          <w:position w:val="-3"/>
        </w:rPr>
        <w:t>.K.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3"/>
          <w:w w:val="92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3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"/>
          <w:w w:val="81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8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-37"/>
          <w:w w:val="8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99"/>
          <w:position w:val="-4"/>
        </w:rPr>
        <w:t>_IC02K</w:t>
      </w:r>
      <w:r>
        <w:rPr>
          <w:rFonts w:ascii="Arial" w:hAnsi="Arial" w:cs="Arial" w:eastAsia="Arial"/>
          <w:sz w:val="17"/>
          <w:szCs w:val="17"/>
          <w:color w:val="484848"/>
          <w:spacing w:val="-19"/>
          <w:w w:val="100"/>
          <w:position w:val="-4"/>
        </w:rPr>
        <w:t>g</w:t>
      </w:r>
      <w:r>
        <w:rPr>
          <w:rFonts w:ascii="Arial" w:hAnsi="Arial" w:cs="Arial" w:eastAsia="Arial"/>
          <w:sz w:val="17"/>
          <w:szCs w:val="17"/>
          <w:color w:val="747577"/>
          <w:spacing w:val="0"/>
          <w:w w:val="135"/>
          <w:position w:val="-4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4662" w:right="-20"/>
        <w:jc w:val="left"/>
        <w:tabs>
          <w:tab w:pos="6380" w:val="left"/>
          <w:tab w:pos="7900" w:val="left"/>
          <w:tab w:pos="94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159"/>
          <w:position w:val="3"/>
        </w:rPr>
        <w:t>ı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43434"/>
          <w:spacing w:val="-57"/>
          <w:w w:val="68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84848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8484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84848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B5D5D"/>
          <w:spacing w:val="0"/>
          <w:w w:val="76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971" w:right="-20"/>
        <w:jc w:val="left"/>
        <w:tabs>
          <w:tab w:pos="8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teras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olarak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bölümde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miktar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odun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parçaları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86" w:lineRule="auto"/>
        <w:ind w:left="132" w:right="3775" w:firstLine="-23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5"/>
          <w:position w:val="4"/>
        </w:rPr>
        <w:t>ISöndtırıne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85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3"/>
          <w:position w:val="0"/>
        </w:rPr>
        <w:t>annıışlır.Yangında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dolay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500,00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vardır.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30" w:lineRule="exact"/>
        <w:ind w:left="87" w:right="98" w:firstLine="1899"/>
        <w:jc w:val="right"/>
        <w:tabs>
          <w:tab w:pos="19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ter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0"/>
          <w:w w:val="88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5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88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blara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bölümde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ekme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7"/>
          <w:position w:val="0"/>
        </w:rPr>
        <w:t>yapmak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pmacıyla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fırında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sıçraya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parçalarını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0"/>
          <w:w w:val="100"/>
          <w:position w:val="0"/>
        </w:rPr>
        <w:t>OllliCll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9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çıkmış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olabilecegi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3"/>
        </w:rPr>
        <w:t>varılın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3"/>
        </w:rPr>
        <w:t>_it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2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-16"/>
          <w:w w:val="13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6" w:lineRule="exact"/>
        <w:ind w:left="109" w:right="-20"/>
        <w:jc w:val="left"/>
        <w:tabs>
          <w:tab w:pos="196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3"/>
          <w:position w:val="1"/>
        </w:rPr>
        <w:t>ISig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"/>
          <w:w w:val="83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1"/>
        </w:rPr>
        <w:t>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0"/>
          <w:position w:val="-1"/>
        </w:rPr>
        <w:t>jl3edeli: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7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1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8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198" w:lineRule="exact"/>
        <w:ind w:left="155" w:right="7413" w:firstLine="-46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</w:rPr>
        <w:t>Yusuf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KARABOGA'ya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liı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40" w:lineRule="auto"/>
        <w:ind w:left="239" w:right="-20"/>
        <w:jc w:val="left"/>
        <w:tabs>
          <w:tab w:pos="196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8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Döııüştı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2"/>
          <w:position w:val="0"/>
        </w:rPr>
        <w:t>rrarilı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2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1"/>
          <w:position w:val="0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4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83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0"/>
          <w:position w:val="0"/>
        </w:rPr>
        <w:t>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206" w:right="-20"/>
        <w:jc w:val="left"/>
        <w:tabs>
          <w:tab w:pos="980" w:val="left"/>
          <w:tab w:pos="148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4"/>
          <w:w w:val="86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lll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6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7"/>
        </w:rPr>
        <w:t>eıııal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660" w:right="180"/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9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7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406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747577"/>
          <w:w w:val="25"/>
          <w:position w:val="-1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747577"/>
          <w:spacing w:val="-5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43434"/>
          <w:spacing w:val="0"/>
          <w:w w:val="83"/>
          <w:position w:val="-1"/>
        </w:rPr>
        <w:t>1</w:t>
      </w:r>
      <w:r>
        <w:rPr>
          <w:rFonts w:ascii="Times New Roman" w:hAnsi="Times New Roman" w:cs="Times New Roman" w:eastAsia="Times New Roman"/>
          <w:sz w:val="36"/>
          <w:szCs w:val="36"/>
          <w:color w:val="343434"/>
          <w:spacing w:val="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43434"/>
          <w:spacing w:val="21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55"/>
          <w:position w:val="-1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55"/>
          <w:position w:val="-1"/>
        </w:rPr>
        <w:t>\aYlS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55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3"/>
          <w:w w:val="55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64"/>
          <w:position w:val="-1"/>
        </w:rPr>
        <w:t>1017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660" w:right="180"/>
          <w:cols w:num="3" w:equalWidth="0">
            <w:col w:w="3535" w:space="1808"/>
            <w:col w:w="1280" w:space="1975"/>
            <w:col w:w="2482"/>
          </w:cols>
        </w:sectPr>
      </w:pPr>
      <w:rPr/>
    </w:p>
    <w:p>
      <w:pPr>
        <w:spacing w:before="16" w:after="0" w:line="407" w:lineRule="exact"/>
        <w:ind w:left="271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604523pt;margin-top:8.686984pt;width:13.246741pt;height:17pt;mso-position-horizontal-relative:page;mso-position-vertical-relative:paragraph;z-index:-12820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64B66"/>
                      <w:spacing w:val="0"/>
                      <w:w w:val="23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w w:val="60"/>
          <w:position w:val="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5"/>
          <w:w w:val="59"/>
          <w:position w:val="3"/>
        </w:rPr>
        <w:t>c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49"/>
          <w:position w:val="-5"/>
        </w:rPr>
        <w:t>.</w:t>
      </w:r>
      <w:r>
        <w:rPr>
          <w:rFonts w:ascii="Arial" w:hAnsi="Arial" w:cs="Arial" w:eastAsia="Arial"/>
          <w:sz w:val="27"/>
          <w:szCs w:val="27"/>
          <w:color w:val="343434"/>
          <w:spacing w:val="-42"/>
          <w:w w:val="49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59"/>
          <w:position w:val="3"/>
        </w:rPr>
        <w:t>:</w:t>
      </w:r>
      <w:r>
        <w:rPr>
          <w:rFonts w:ascii="Arial" w:hAnsi="Arial" w:cs="Arial" w:eastAsia="Arial"/>
          <w:sz w:val="27"/>
          <w:szCs w:val="27"/>
          <w:color w:val="343434"/>
          <w:spacing w:val="-53"/>
          <w:w w:val="49"/>
          <w:position w:val="-5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9"/>
          <w:position w:val="3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b/>
          <w:bCs/>
          <w:position w:val="9"/>
        </w:rPr>
        <w:t>Mur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8"/>
          <w:w w:val="100"/>
          <w:b/>
          <w:bCs/>
          <w:position w:val="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1"/>
          <w:b/>
          <w:bCs/>
          <w:position w:val="9"/>
        </w:rPr>
        <w:t>d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left="313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0"/>
          <w:w w:val="74"/>
          <w:position w:val="-5"/>
        </w:rPr>
        <w:t>;;..,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4"/>
          <w:w w:val="491"/>
          <w:i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i/>
          <w:position w:val="8"/>
        </w:rPr>
        <w:t>mi'i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i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i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5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5"/>
          <w:i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75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1"/>
          <w:position w:val="0"/>
        </w:rPr>
        <w:t>/2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4"/>
          <w:w w:val="112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660" w:right="180"/>
          <w:cols w:num="2" w:equalWidth="0">
            <w:col w:w="3858" w:space="1476"/>
            <w:col w:w="5746"/>
          </w:cols>
        </w:sectPr>
      </w:pPr>
      <w:rPr/>
    </w:p>
    <w:p>
      <w:pPr>
        <w:spacing w:before="0" w:after="0" w:line="207" w:lineRule="exact"/>
        <w:ind w:left="243" w:right="-92"/>
        <w:jc w:val="left"/>
        <w:tabs>
          <w:tab w:pos="356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894653pt;margin-top:12.777387pt;width:28.403558pt;height:13pt;mso-position-horizontal-relative:page;mso-position-vertical-relative:paragraph;z-index:-12821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tabs>
                      <w:tab w:pos="38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8C8E8C"/>
                      <w:w w:val="61"/>
                    </w:rPr>
                    <w:t>.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8C8E8C"/>
                      <w:spacing w:val="-11"/>
                      <w:w w:val="62"/>
                    </w:rPr>
                    <w:t>-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AAAAAC"/>
                      <w:spacing w:val="-34"/>
                      <w:w w:val="88"/>
                    </w:rPr>
                    <w:t>'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8C8E8C"/>
                      <w:spacing w:val="0"/>
                      <w:w w:val="159"/>
                    </w:rPr>
                    <w:t>'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8C8E8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8C8E8C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5B5D5D"/>
                      <w:spacing w:val="0"/>
                      <w:w w:val="143"/>
                    </w:rPr>
                    <w:t>'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5B5D5D"/>
                      <w:spacing w:val="18"/>
                      <w:w w:val="143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84848"/>
                      <w:spacing w:val="0"/>
                      <w:w w:val="143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51"/>
          <w:b/>
          <w:bCs/>
          <w:position w:val="-8"/>
        </w:rPr>
        <w:t>_g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b/>
          <w:bCs/>
          <w:position w:val="-8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b/>
          <w:bCs/>
          <w:position w:val="-8"/>
        </w:rPr>
      </w:r>
      <w:r>
        <w:rPr>
          <w:rFonts w:ascii="Arial" w:hAnsi="Arial" w:cs="Arial" w:eastAsia="Arial"/>
          <w:sz w:val="21"/>
          <w:szCs w:val="21"/>
          <w:color w:val="333652"/>
          <w:spacing w:val="-8"/>
          <w:w w:val="100"/>
          <w:position w:val="-1"/>
        </w:rPr>
        <w:t>a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21"/>
          <w:szCs w:val="21"/>
          <w:color w:val="343434"/>
          <w:spacing w:val="45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-1"/>
        </w:rPr>
        <w:t>Amir'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AAAAAC"/>
          <w:spacing w:val="0"/>
          <w:w w:val="82"/>
          <w:i/>
          <w:position w:val="-1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2" w:after="0" w:line="144" w:lineRule="exact"/>
        <w:ind w:right="-20"/>
        <w:jc w:val="left"/>
        <w:tabs>
          <w:tab w:pos="62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61"/>
          <w:position w:val="-24"/>
        </w:rPr>
        <w:t>iıf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-24"/>
        </w:rPr>
        <w:tab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-24"/>
        </w:rPr>
      </w:r>
      <w:r>
        <w:rPr>
          <w:rFonts w:ascii="Arial" w:hAnsi="Arial" w:cs="Arial" w:eastAsia="Arial"/>
          <w:sz w:val="38"/>
          <w:szCs w:val="38"/>
          <w:color w:val="5B5D5D"/>
          <w:spacing w:val="0"/>
          <w:w w:val="240"/>
          <w:position w:val="-24"/>
        </w:rPr>
        <w:t>"'''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660" w:right="180"/>
          <w:cols w:num="2" w:equalWidth="0">
            <w:col w:w="5375" w:space="2979"/>
            <w:col w:w="2726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1014"/>
        <w:jc w:val="righ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5B5D5D"/>
          <w:spacing w:val="0"/>
          <w:w w:val="258"/>
        </w:rPr>
        <w:t>\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36" w:after="0" w:line="202" w:lineRule="exact"/>
        <w:ind w:left="5172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9.278137pt;margin-top:-21.93556pt;width:2.57056pt;height:16pt;mso-position-horizontal-relative:page;mso-position-vertical-relative:paragraph;z-index:-12819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747577"/>
                      <w:spacing w:val="0"/>
                      <w:w w:val="57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494171pt;margin-top:18.927944pt;width:74.872817pt;height:72.0pt;mso-position-horizontal-relative:page;mso-position-vertical-relative:paragraph;z-index:-12818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747577"/>
                      <w:spacing w:val="22"/>
                      <w:w w:val="217"/>
                      <w:position w:val="-1"/>
                    </w:rPr>
                    <w:t>ç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CACACA"/>
                      <w:spacing w:val="0"/>
                      <w:w w:val="14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Ramazan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DERDiMAN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637" w:lineRule="exact"/>
        <w:ind w:right="-20"/>
        <w:jc w:val="left"/>
        <w:tabs>
          <w:tab w:pos="940" w:val="left"/>
        </w:tabs>
        <w:rPr>
          <w:rFonts w:ascii="Courier New" w:hAnsi="Courier New" w:cs="Courier New" w:eastAsia="Courier New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57"/>
          <w:szCs w:val="57"/>
          <w:color w:val="5B5D5D"/>
          <w:spacing w:val="-374"/>
          <w:w w:val="49"/>
          <w:position w:val="-2"/>
        </w:rPr>
        <w:t>Ü</w:t>
      </w:r>
      <w:r>
        <w:rPr>
          <w:rFonts w:ascii="Arial" w:hAnsi="Arial" w:cs="Arial" w:eastAsia="Arial"/>
          <w:sz w:val="57"/>
          <w:szCs w:val="57"/>
          <w:color w:val="AAAAAC"/>
          <w:spacing w:val="0"/>
          <w:w w:val="47"/>
          <w:position w:val="-2"/>
        </w:rPr>
        <w:t>t</w:t>
      </w:r>
      <w:r>
        <w:rPr>
          <w:rFonts w:ascii="Arial" w:hAnsi="Arial" w:cs="Arial" w:eastAsia="Arial"/>
          <w:sz w:val="57"/>
          <w:szCs w:val="57"/>
          <w:color w:val="AAAAAC"/>
          <w:spacing w:val="-44"/>
          <w:w w:val="100"/>
          <w:position w:val="-2"/>
        </w:rPr>
        <w:t> </w:t>
      </w:r>
      <w:r>
        <w:rPr>
          <w:rFonts w:ascii="Arial" w:hAnsi="Arial" w:cs="Arial" w:eastAsia="Arial"/>
          <w:sz w:val="57"/>
          <w:szCs w:val="57"/>
          <w:color w:val="747577"/>
          <w:spacing w:val="-117"/>
          <w:w w:val="77"/>
          <w:position w:val="-2"/>
        </w:rPr>
        <w:t>f</w:t>
      </w:r>
      <w:r>
        <w:rPr>
          <w:rFonts w:ascii="Arial" w:hAnsi="Arial" w:cs="Arial" w:eastAsia="Arial"/>
          <w:sz w:val="57"/>
          <w:szCs w:val="57"/>
          <w:color w:val="5B5D5D"/>
          <w:spacing w:val="-48"/>
          <w:w w:val="50"/>
          <w:position w:val="-2"/>
        </w:rPr>
        <w:t>;</w:t>
      </w:r>
      <w:r>
        <w:rPr>
          <w:rFonts w:ascii="Arial" w:hAnsi="Arial" w:cs="Arial" w:eastAsia="Arial"/>
          <w:sz w:val="57"/>
          <w:szCs w:val="57"/>
          <w:color w:val="5B5D5D"/>
          <w:spacing w:val="-34"/>
          <w:w w:val="50"/>
          <w:position w:val="-2"/>
        </w:rPr>
        <w:t>;</w:t>
      </w:r>
      <w:r>
        <w:rPr>
          <w:rFonts w:ascii="Arial" w:hAnsi="Arial" w:cs="Arial" w:eastAsia="Arial"/>
          <w:sz w:val="57"/>
          <w:szCs w:val="57"/>
          <w:color w:val="5B5D5D"/>
          <w:spacing w:val="-140"/>
          <w:w w:val="50"/>
          <w:position w:val="-2"/>
        </w:rPr>
        <w:t>}</w:t>
      </w:r>
      <w:r>
        <w:rPr>
          <w:rFonts w:ascii="Courier New" w:hAnsi="Courier New" w:cs="Courier New" w:eastAsia="Courier New"/>
          <w:sz w:val="17"/>
          <w:szCs w:val="17"/>
          <w:color w:val="747577"/>
          <w:spacing w:val="-38"/>
          <w:w w:val="125"/>
          <w:position w:val="27"/>
        </w:rPr>
        <w:t>&gt;</w:t>
      </w:r>
      <w:r>
        <w:rPr>
          <w:rFonts w:ascii="Arial" w:hAnsi="Arial" w:cs="Arial" w:eastAsia="Arial"/>
          <w:sz w:val="57"/>
          <w:szCs w:val="57"/>
          <w:color w:val="AAAAAC"/>
          <w:spacing w:val="-92"/>
          <w:w w:val="56"/>
          <w:position w:val="-2"/>
        </w:rPr>
        <w:t>'</w:t>
      </w:r>
      <w:r>
        <w:rPr>
          <w:rFonts w:ascii="Arial" w:hAnsi="Arial" w:cs="Arial" w:eastAsia="Arial"/>
          <w:sz w:val="57"/>
          <w:szCs w:val="57"/>
          <w:color w:val="5B5D5D"/>
          <w:spacing w:val="0"/>
          <w:w w:val="113"/>
          <w:position w:val="-2"/>
        </w:rPr>
        <w:t>·</w:t>
      </w:r>
      <w:r>
        <w:rPr>
          <w:rFonts w:ascii="Arial" w:hAnsi="Arial" w:cs="Arial" w:eastAsia="Arial"/>
          <w:sz w:val="57"/>
          <w:szCs w:val="57"/>
          <w:color w:val="5B5D5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7"/>
          <w:szCs w:val="57"/>
          <w:color w:val="5B5D5D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17"/>
          <w:szCs w:val="17"/>
          <w:color w:val="5B5D5D"/>
          <w:spacing w:val="0"/>
          <w:w w:val="388"/>
          <w:position w:val="27"/>
        </w:rPr>
        <w:t>·</w:t>
      </w:r>
      <w:r>
        <w:rPr>
          <w:rFonts w:ascii="Courier New" w:hAnsi="Courier New" w:cs="Courier New" w:eastAsia="Courier New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660" w:right="180"/>
          <w:cols w:num="2" w:equalWidth="0">
            <w:col w:w="6840" w:space="1150"/>
            <w:col w:w="3090"/>
          </w:cols>
        </w:sectPr>
      </w:pPr>
      <w:rPr/>
    </w:p>
    <w:p>
      <w:pPr>
        <w:spacing w:before="0" w:after="0" w:line="329" w:lineRule="exact"/>
        <w:ind w:right="1024"/>
        <w:jc w:val="right"/>
        <w:tabs>
          <w:tab w:pos="14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49"/>
          <w:szCs w:val="49"/>
          <w:color w:val="0316CD"/>
          <w:spacing w:val="-308"/>
          <w:w w:val="100"/>
          <w:i/>
          <w:position w:val="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747577"/>
          <w:spacing w:val="-24"/>
          <w:w w:val="100"/>
          <w:position w:val="7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B5D5D"/>
          <w:spacing w:val="0"/>
          <w:w w:val="100"/>
          <w:position w:val="7"/>
        </w:rPr>
        <w:t>Müd</w:t>
      </w:r>
      <w:r>
        <w:rPr>
          <w:rFonts w:ascii="Times New Roman" w:hAnsi="Times New Roman" w:cs="Times New Roman" w:eastAsia="Times New Roman"/>
          <w:sz w:val="20"/>
          <w:szCs w:val="20"/>
          <w:color w:val="5B5D5D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D"/>
          <w:spacing w:val="3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D"/>
          <w:spacing w:val="0"/>
          <w:w w:val="73"/>
          <w:position w:val="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B5D5D"/>
          <w:spacing w:val="6"/>
          <w:w w:val="73"/>
          <w:position w:val="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0"/>
          <w:position w:val="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7"/>
        </w:rPr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65"/>
          <w:position w:val="7"/>
        </w:rPr>
        <w:t>Wi</w:t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65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5B5D5D"/>
          <w:spacing w:val="24"/>
          <w:w w:val="65"/>
          <w:position w:val="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0"/>
          <w:w w:val="65"/>
          <w:position w:val="7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4"/>
          <w:w w:val="65"/>
          <w:position w:val="7"/>
        </w:rPr>
        <w:t> </w:t>
      </w:r>
      <w:r>
        <w:rPr>
          <w:rFonts w:ascii="Arial" w:hAnsi="Arial" w:cs="Arial" w:eastAsia="Arial"/>
          <w:sz w:val="22"/>
          <w:szCs w:val="22"/>
          <w:color w:val="5B5D5D"/>
          <w:spacing w:val="2"/>
          <w:w w:val="71"/>
          <w:position w:val="7"/>
        </w:rPr>
        <w:t>v</w:t>
      </w:r>
      <w:r>
        <w:rPr>
          <w:rFonts w:ascii="Arial" w:hAnsi="Arial" w:cs="Arial" w:eastAsia="Arial"/>
          <w:sz w:val="22"/>
          <w:szCs w:val="22"/>
          <w:color w:val="AAAAAC"/>
          <w:spacing w:val="0"/>
          <w:w w:val="62"/>
          <w:position w:val="7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92" w:after="0" w:line="263" w:lineRule="atLeast"/>
        <w:ind w:right="1589"/>
        <w:jc w:val="right"/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51"/>
          <w:szCs w:val="51"/>
          <w:color w:val="AAAAAC"/>
          <w:spacing w:val="-68"/>
          <w:w w:val="34"/>
        </w:rPr>
        <w:t>.</w:t>
      </w:r>
      <w:r>
        <w:rPr>
          <w:rFonts w:ascii="Times New Roman" w:hAnsi="Times New Roman" w:cs="Times New Roman" w:eastAsia="Times New Roman"/>
          <w:sz w:val="51"/>
          <w:szCs w:val="51"/>
          <w:color w:val="5B5D5D"/>
          <w:spacing w:val="-42"/>
          <w:w w:val="91"/>
        </w:rPr>
        <w:t>:</w:t>
      </w:r>
      <w:r>
        <w:rPr>
          <w:rFonts w:ascii="Times New Roman" w:hAnsi="Times New Roman" w:cs="Times New Roman" w:eastAsia="Times New Roman"/>
          <w:sz w:val="51"/>
          <w:szCs w:val="51"/>
          <w:color w:val="343434"/>
          <w:spacing w:val="-15"/>
          <w:w w:val="23"/>
        </w:rPr>
        <w:t>c</w:t>
      </w:r>
      <w:r>
        <w:rPr>
          <w:rFonts w:ascii="Times New Roman" w:hAnsi="Times New Roman" w:cs="Times New Roman" w:eastAsia="Times New Roman"/>
          <w:sz w:val="51"/>
          <w:szCs w:val="51"/>
          <w:color w:val="5B5D5D"/>
          <w:spacing w:val="-24"/>
          <w:w w:val="124"/>
        </w:rPr>
        <w:t>:</w:t>
      </w:r>
      <w:r>
        <w:rPr>
          <w:rFonts w:ascii="Arial" w:hAnsi="Arial" w:cs="Arial" w:eastAsia="Arial"/>
          <w:sz w:val="48"/>
          <w:szCs w:val="48"/>
          <w:color w:val="8C8E8C"/>
          <w:spacing w:val="0"/>
          <w:w w:val="84"/>
        </w:rPr>
        <w:t>:</w:t>
      </w:r>
      <w:r>
        <w:rPr>
          <w:rFonts w:ascii="Arial" w:hAnsi="Arial" w:cs="Arial" w:eastAsia="Arial"/>
          <w:sz w:val="48"/>
          <w:szCs w:val="48"/>
          <w:color w:val="AAAAAC"/>
          <w:spacing w:val="0"/>
          <w:w w:val="32"/>
        </w:rPr>
        <w:t>,rf</w:t>
      </w:r>
      <w:r>
        <w:rPr>
          <w:rFonts w:ascii="Arial" w:hAnsi="Arial" w:cs="Arial" w:eastAsia="Arial"/>
          <w:sz w:val="48"/>
          <w:szCs w:val="48"/>
          <w:color w:val="AAAAAC"/>
          <w:spacing w:val="-84"/>
          <w:w w:val="100"/>
        </w:rPr>
        <w:t> </w:t>
      </w:r>
      <w:r>
        <w:rPr>
          <w:rFonts w:ascii="Arial" w:hAnsi="Arial" w:cs="Arial" w:eastAsia="Arial"/>
          <w:sz w:val="48"/>
          <w:szCs w:val="48"/>
          <w:color w:val="AAAAAC"/>
          <w:spacing w:val="0"/>
          <w:w w:val="115"/>
        </w:rPr>
        <w:t>'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660" w:right="180"/>
        </w:sectPr>
      </w:pPr>
      <w:rPr/>
    </w:p>
    <w:p>
      <w:pPr>
        <w:spacing w:before="0" w:after="0" w:line="580" w:lineRule="atLeast"/>
        <w:ind w:left="3096" w:right="-86"/>
        <w:jc w:val="left"/>
        <w:tabs>
          <w:tab w:pos="8040" w:val="left"/>
          <w:tab w:pos="84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83D90"/>
          <w:spacing w:val="0"/>
          <w:w w:val="100"/>
          <w:position w:val="-3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383D9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83D90"/>
          <w:spacing w:val="0"/>
          <w:w w:val="100"/>
          <w:position w:val="-3"/>
        </w:rPr>
      </w:r>
      <w:r>
        <w:rPr>
          <w:rFonts w:ascii="Arial" w:hAnsi="Arial" w:cs="Arial" w:eastAsia="Arial"/>
          <w:sz w:val="6"/>
          <w:szCs w:val="6"/>
          <w:color w:val="AAAAAC"/>
          <w:spacing w:val="0"/>
          <w:w w:val="156"/>
          <w:position w:val="0"/>
        </w:rPr>
        <w:t>•</w:t>
      </w:r>
      <w:r>
        <w:rPr>
          <w:rFonts w:ascii="Arial" w:hAnsi="Arial" w:cs="Arial" w:eastAsia="Arial"/>
          <w:sz w:val="6"/>
          <w:szCs w:val="6"/>
          <w:color w:val="AAAAAC"/>
          <w:spacing w:val="20"/>
          <w:w w:val="156"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747577"/>
          <w:spacing w:val="-11"/>
          <w:w w:val="126"/>
          <w:position w:val="0"/>
        </w:rPr>
        <w:t>f</w:t>
      </w:r>
      <w:r>
        <w:rPr>
          <w:rFonts w:ascii="Arial" w:hAnsi="Arial" w:cs="Arial" w:eastAsia="Arial"/>
          <w:sz w:val="6"/>
          <w:szCs w:val="6"/>
          <w:color w:val="AAAAAC"/>
          <w:spacing w:val="-8"/>
          <w:w w:val="229"/>
          <w:position w:val="0"/>
        </w:rPr>
        <w:t>)</w:t>
      </w:r>
      <w:r>
        <w:rPr>
          <w:rFonts w:ascii="Arial" w:hAnsi="Arial" w:cs="Arial" w:eastAsia="Arial"/>
          <w:sz w:val="6"/>
          <w:szCs w:val="6"/>
          <w:color w:val="8C8E8C"/>
          <w:spacing w:val="0"/>
          <w:w w:val="307"/>
          <w:position w:val="0"/>
        </w:rPr>
        <w:t>'</w:t>
      </w:r>
      <w:r>
        <w:rPr>
          <w:rFonts w:ascii="Arial" w:hAnsi="Arial" w:cs="Arial" w:eastAsia="Arial"/>
          <w:sz w:val="6"/>
          <w:szCs w:val="6"/>
          <w:color w:val="8C8E8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6"/>
          <w:szCs w:val="6"/>
          <w:color w:val="8C8E8C"/>
          <w:spacing w:val="0"/>
          <w:w w:val="100"/>
          <w:position w:val="0"/>
        </w:rPr>
      </w:r>
      <w:r>
        <w:rPr>
          <w:rFonts w:ascii="Arial" w:hAnsi="Arial" w:cs="Arial" w:eastAsia="Arial"/>
          <w:sz w:val="6"/>
          <w:szCs w:val="6"/>
          <w:color w:val="5B5D5D"/>
          <w:spacing w:val="0"/>
          <w:w w:val="174"/>
          <w:i/>
          <w:position w:val="0"/>
        </w:rPr>
        <w:t>'</w:t>
      </w:r>
      <w:r>
        <w:rPr>
          <w:rFonts w:ascii="Arial" w:hAnsi="Arial" w:cs="Arial" w:eastAsia="Arial"/>
          <w:sz w:val="6"/>
          <w:szCs w:val="6"/>
          <w:color w:val="AAAAAC"/>
          <w:spacing w:val="-5"/>
          <w:w w:val="322"/>
          <w:i/>
          <w:position w:val="0"/>
        </w:rPr>
        <w:t>;</w:t>
      </w:r>
      <w:r>
        <w:rPr>
          <w:rFonts w:ascii="Arial" w:hAnsi="Arial" w:cs="Arial" w:eastAsia="Arial"/>
          <w:sz w:val="6"/>
          <w:szCs w:val="6"/>
          <w:color w:val="747577"/>
          <w:spacing w:val="0"/>
          <w:w w:val="259"/>
          <w:i/>
          <w:position w:val="0"/>
        </w:rPr>
        <w:t>:</w:t>
      </w:r>
      <w:r>
        <w:rPr>
          <w:rFonts w:ascii="Arial" w:hAnsi="Arial" w:cs="Arial" w:eastAsia="Arial"/>
          <w:sz w:val="6"/>
          <w:szCs w:val="6"/>
          <w:color w:val="747577"/>
          <w:spacing w:val="0"/>
          <w:w w:val="100"/>
          <w:i/>
          <w:position w:val="0"/>
        </w:rPr>
        <w:t>    </w:t>
      </w:r>
      <w:r>
        <w:rPr>
          <w:rFonts w:ascii="Arial" w:hAnsi="Arial" w:cs="Arial" w:eastAsia="Arial"/>
          <w:sz w:val="6"/>
          <w:szCs w:val="6"/>
          <w:color w:val="747577"/>
          <w:spacing w:val="-6"/>
          <w:w w:val="100"/>
          <w:i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8C8E8C"/>
          <w:spacing w:val="0"/>
          <w:w w:val="156"/>
          <w:position w:val="0"/>
        </w:rPr>
        <w:t>•</w:t>
      </w:r>
      <w:r>
        <w:rPr>
          <w:rFonts w:ascii="Arial" w:hAnsi="Arial" w:cs="Arial" w:eastAsia="Arial"/>
          <w:sz w:val="6"/>
          <w:szCs w:val="6"/>
          <w:color w:val="8C8E8C"/>
          <w:spacing w:val="0"/>
          <w:w w:val="156"/>
          <w:position w:val="0"/>
        </w:rPr>
        <w:t>    </w:t>
      </w:r>
      <w:r>
        <w:rPr>
          <w:rFonts w:ascii="Arial" w:hAnsi="Arial" w:cs="Arial" w:eastAsia="Arial"/>
          <w:sz w:val="6"/>
          <w:szCs w:val="6"/>
          <w:color w:val="8C8E8C"/>
          <w:spacing w:val="13"/>
          <w:w w:val="156"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AAAAAC"/>
          <w:spacing w:val="0"/>
          <w:w w:val="100"/>
          <w:position w:val="0"/>
        </w:rPr>
        <w:t>...</w:t>
      </w:r>
      <w:r>
        <w:rPr>
          <w:rFonts w:ascii="Arial" w:hAnsi="Arial" w:cs="Arial" w:eastAsia="Arial"/>
          <w:sz w:val="6"/>
          <w:szCs w:val="6"/>
          <w:color w:val="AAAAAC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6"/>
          <w:szCs w:val="6"/>
          <w:color w:val="AAAAAC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8C8E8C"/>
          <w:spacing w:val="0"/>
          <w:w w:val="224"/>
          <w:b/>
          <w:bCs/>
          <w:position w:val="0"/>
        </w:rPr>
        <w:t>.</w:t>
      </w:r>
      <w:r>
        <w:rPr>
          <w:rFonts w:ascii="Arial" w:hAnsi="Arial" w:cs="Arial" w:eastAsia="Arial"/>
          <w:sz w:val="6"/>
          <w:szCs w:val="6"/>
          <w:color w:val="8C8E8C"/>
          <w:spacing w:val="-3"/>
          <w:w w:val="224"/>
          <w:b/>
          <w:bCs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AAAAAC"/>
          <w:spacing w:val="0"/>
          <w:w w:val="134"/>
          <w:b/>
          <w:bCs/>
          <w:position w:val="0"/>
        </w:rPr>
        <w:t>•</w:t>
      </w:r>
      <w:r>
        <w:rPr>
          <w:rFonts w:ascii="Arial" w:hAnsi="Arial" w:cs="Arial" w:eastAsia="Arial"/>
          <w:sz w:val="6"/>
          <w:szCs w:val="6"/>
          <w:color w:val="AAAAAC"/>
          <w:spacing w:val="0"/>
          <w:w w:val="134"/>
          <w:b/>
          <w:bCs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8C8E8C"/>
          <w:spacing w:val="-12"/>
          <w:w w:val="134"/>
          <w:b/>
          <w:bCs/>
          <w:position w:val="0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AAAAAC"/>
          <w:spacing w:val="0"/>
          <w:w w:val="78"/>
          <w:b/>
          <w:bCs/>
          <w:position w:val="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8C8E8C"/>
          <w:spacing w:val="15"/>
          <w:w w:val="53"/>
          <w:b/>
          <w:bCs/>
          <w:position w:val="0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8C8E8C"/>
          <w:spacing w:val="0"/>
          <w:w w:val="34"/>
          <w:b/>
          <w:bCs/>
          <w:position w:val="0"/>
        </w:rPr>
        <w:t>tt}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602" w:lineRule="atLeas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747577"/>
          <w:spacing w:val="-14"/>
          <w:w w:val="98"/>
        </w:rPr>
        <w:t>e</w:t>
      </w:r>
      <w:r>
        <w:rPr>
          <w:rFonts w:ascii="Times New Roman" w:hAnsi="Times New Roman" w:cs="Times New Roman" w:eastAsia="Times New Roman"/>
          <w:sz w:val="10"/>
          <w:szCs w:val="10"/>
          <w:color w:val="747577"/>
          <w:spacing w:val="-18"/>
          <w:w w:val="73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747577"/>
          <w:spacing w:val="-19"/>
          <w:w w:val="84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747577"/>
          <w:spacing w:val="0"/>
          <w:w w:val="99"/>
        </w:rPr>
        <w:t>-,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660" w:right="180"/>
          <w:cols w:num="2" w:equalWidth="0">
            <w:col w:w="9269" w:space="208"/>
            <w:col w:w="1603"/>
          </w:cols>
        </w:sectPr>
      </w:pPr>
      <w:rPr/>
    </w:p>
    <w:p>
      <w:pPr>
        <w:spacing w:before="0" w:after="0" w:line="79" w:lineRule="atLeast"/>
        <w:ind w:left="271" w:right="-5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43434"/>
          <w:spacing w:val="0"/>
          <w:w w:val="79"/>
        </w:rPr>
        <w:t>..:.: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02" w:lineRule="exact"/>
        <w:ind w:left="276" w:right="-51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43434"/>
          <w:spacing w:val="0"/>
          <w:w w:val="80"/>
        </w:rPr>
        <w:t>c;;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61" w:lineRule="exact"/>
        <w:ind w:left="27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:I: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0" w:lineRule="atLeast"/>
        <w:ind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747577"/>
          <w:spacing w:val="0"/>
          <w:w w:val="100"/>
        </w:rPr>
        <w:t>A</w:t>
      </w:r>
      <w:r>
        <w:rPr>
          <w:rFonts w:ascii="Arial" w:hAnsi="Arial" w:cs="Arial" w:eastAsia="Arial"/>
          <w:sz w:val="26"/>
          <w:szCs w:val="26"/>
          <w:color w:val="747577"/>
          <w:spacing w:val="13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747577"/>
          <w:spacing w:val="0"/>
          <w:w w:val="61"/>
        </w:rPr>
        <w:t>d!11</w:t>
      </w:r>
      <w:r>
        <w:rPr>
          <w:rFonts w:ascii="Arial" w:hAnsi="Arial" w:cs="Arial" w:eastAsia="Arial"/>
          <w:sz w:val="26"/>
          <w:szCs w:val="26"/>
          <w:color w:val="747577"/>
          <w:spacing w:val="-6"/>
          <w:w w:val="61"/>
        </w:rPr>
        <w:t>'</w:t>
      </w:r>
      <w:r>
        <w:rPr>
          <w:rFonts w:ascii="Arial" w:hAnsi="Arial" w:cs="Arial" w:eastAsia="Arial"/>
          <w:sz w:val="26"/>
          <w:szCs w:val="26"/>
          <w:color w:val="5B5D5D"/>
          <w:spacing w:val="0"/>
          <w:w w:val="100"/>
        </w:rPr>
        <w:t>ra</w:t>
      </w:r>
      <w:r>
        <w:rPr>
          <w:rFonts w:ascii="Arial" w:hAnsi="Arial" w:cs="Arial" w:eastAsia="Arial"/>
          <w:sz w:val="26"/>
          <w:szCs w:val="26"/>
          <w:color w:val="5B5D5D"/>
          <w:spacing w:val="-43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5B5D5D"/>
          <w:spacing w:val="0"/>
          <w:w w:val="74"/>
        </w:rPr>
        <w:t>TOP</w:t>
      </w:r>
      <w:r>
        <w:rPr>
          <w:rFonts w:ascii="Arial" w:hAnsi="Arial" w:cs="Arial" w:eastAsia="Arial"/>
          <w:sz w:val="26"/>
          <w:szCs w:val="26"/>
          <w:color w:val="5B5D5D"/>
          <w:spacing w:val="-17"/>
          <w:w w:val="75"/>
        </w:rPr>
        <w:t>Ç</w:t>
      </w:r>
      <w:r>
        <w:rPr>
          <w:rFonts w:ascii="Arial" w:hAnsi="Arial" w:cs="Arial" w:eastAsia="Arial"/>
          <w:sz w:val="26"/>
          <w:szCs w:val="26"/>
          <w:color w:val="747577"/>
          <w:spacing w:val="0"/>
          <w:w w:val="76"/>
        </w:rPr>
        <w:t>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433" w:lineRule="exact"/>
        <w:ind w:left="5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1"/>
          <w:szCs w:val="21"/>
          <w:color w:val="5B5D5D"/>
          <w:spacing w:val="-13"/>
          <w:w w:val="144"/>
          <w:position w:val="14"/>
        </w:rPr>
        <w:t>!</w:t>
      </w:r>
      <w:r>
        <w:rPr>
          <w:rFonts w:ascii="Arial" w:hAnsi="Arial" w:cs="Arial" w:eastAsia="Arial"/>
          <w:sz w:val="21"/>
          <w:szCs w:val="21"/>
          <w:color w:val="5B5D5D"/>
          <w:spacing w:val="-49"/>
          <w:w w:val="144"/>
          <w:position w:val="14"/>
        </w:rPr>
        <w:t>t</w:t>
      </w:r>
      <w:r>
        <w:rPr>
          <w:rFonts w:ascii="Arial" w:hAnsi="Arial" w:cs="Arial" w:eastAsia="Arial"/>
          <w:sz w:val="62"/>
          <w:szCs w:val="62"/>
          <w:color w:val="7B85B8"/>
          <w:spacing w:val="-144"/>
          <w:w w:val="124"/>
          <w:position w:val="-12"/>
        </w:rPr>
        <w:t>-</w:t>
      </w:r>
      <w:r>
        <w:rPr>
          <w:rFonts w:ascii="Arial" w:hAnsi="Arial" w:cs="Arial" w:eastAsia="Arial"/>
          <w:sz w:val="21"/>
          <w:szCs w:val="21"/>
          <w:color w:val="5B5D5D"/>
          <w:spacing w:val="0"/>
          <w:w w:val="144"/>
          <w:position w:val="14"/>
        </w:rPr>
        <w:t>faiye</w:t>
      </w:r>
      <w:r>
        <w:rPr>
          <w:rFonts w:ascii="Arial" w:hAnsi="Arial" w:cs="Arial" w:eastAsia="Arial"/>
          <w:sz w:val="21"/>
          <w:szCs w:val="21"/>
          <w:color w:val="343434"/>
          <w:spacing w:val="-26"/>
          <w:w w:val="87"/>
          <w:position w:val="14"/>
        </w:rPr>
        <w:t>.</w:t>
      </w:r>
      <w:r>
        <w:rPr>
          <w:rFonts w:ascii="Arial" w:hAnsi="Arial" w:cs="Arial" w:eastAsia="Arial"/>
          <w:sz w:val="21"/>
          <w:szCs w:val="21"/>
          <w:color w:val="5B5D5D"/>
          <w:spacing w:val="0"/>
          <w:w w:val="57"/>
          <w:position w:val="14"/>
        </w:rPr>
        <w:t>....</w:t>
      </w:r>
      <w:r>
        <w:rPr>
          <w:rFonts w:ascii="Arial" w:hAnsi="Arial" w:cs="Arial" w:eastAsia="Arial"/>
          <w:sz w:val="21"/>
          <w:szCs w:val="21"/>
          <w:color w:val="5B5D5D"/>
          <w:spacing w:val="-5"/>
          <w:w w:val="57"/>
          <w:position w:val="1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145"/>
          <w:w w:val="74"/>
          <w:i/>
          <w:position w:val="14"/>
        </w:rPr>
        <w:t>A</w:t>
      </w:r>
      <w:r>
        <w:rPr>
          <w:rFonts w:ascii="Arial" w:hAnsi="Arial" w:cs="Arial" w:eastAsia="Arial"/>
          <w:sz w:val="21"/>
          <w:szCs w:val="21"/>
          <w:color w:val="5B5D5D"/>
          <w:spacing w:val="0"/>
          <w:w w:val="57"/>
          <w:position w:val="14"/>
        </w:rPr>
        <w:t>.</w:t>
      </w:r>
      <w:r>
        <w:rPr>
          <w:rFonts w:ascii="Arial" w:hAnsi="Arial" w:cs="Arial" w:eastAsia="Arial"/>
          <w:sz w:val="21"/>
          <w:szCs w:val="21"/>
          <w:color w:val="5B5D5D"/>
          <w:spacing w:val="18"/>
          <w:w w:val="100"/>
          <w:position w:val="14"/>
        </w:rPr>
        <w:t> 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5"/>
          <w:i/>
          <w:position w:val="14"/>
        </w:rPr>
        <w:t>mi</w:t>
      </w:r>
      <w:r>
        <w:rPr>
          <w:rFonts w:ascii="Arial" w:hAnsi="Arial" w:cs="Arial" w:eastAsia="Arial"/>
          <w:sz w:val="23"/>
          <w:szCs w:val="23"/>
          <w:color w:val="5B5D5D"/>
          <w:spacing w:val="9"/>
          <w:w w:val="75"/>
          <w:i/>
          <w:position w:val="14"/>
        </w:rPr>
        <w:t>r</w:t>
      </w:r>
      <w:r>
        <w:rPr>
          <w:rFonts w:ascii="Arial" w:hAnsi="Arial" w:cs="Arial" w:eastAsia="Arial"/>
          <w:sz w:val="23"/>
          <w:szCs w:val="23"/>
          <w:color w:val="747577"/>
          <w:spacing w:val="0"/>
          <w:w w:val="68"/>
          <w:i/>
          <w:position w:val="14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01" w:lineRule="atLeast"/>
        <w:ind w:right="-20"/>
        <w:jc w:val="left"/>
        <w:tabs>
          <w:tab w:pos="580" w:val="left"/>
          <w:tab w:pos="1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8C8E8C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8C8E8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E8C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E8C"/>
          <w:spacing w:val="0"/>
          <w:w w:val="28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C8E8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C8E8C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AAAAAC"/>
          <w:spacing w:val="-8"/>
          <w:w w:val="5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8C8E8C"/>
          <w:spacing w:val="0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C8E8C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8C8E8C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E8C"/>
          <w:spacing w:val="-14"/>
          <w:w w:val="143"/>
          <w:i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AAAAC"/>
          <w:spacing w:val="0"/>
          <w:w w:val="63"/>
          <w:i/>
        </w:rPr>
        <w:t>.-.:</w:t>
      </w:r>
      <w:r>
        <w:rPr>
          <w:rFonts w:ascii="Times New Roman" w:hAnsi="Times New Roman" w:cs="Times New Roman" w:eastAsia="Times New Roman"/>
          <w:sz w:val="18"/>
          <w:szCs w:val="18"/>
          <w:color w:val="AAAAAC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AAAAC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8"/>
          <w:szCs w:val="18"/>
          <w:color w:val="8C8E8C"/>
          <w:spacing w:val="-19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C8E8C"/>
          <w:spacing w:val="0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C8E8C"/>
          <w:spacing w:val="-5"/>
          <w:w w:val="12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AAAAC"/>
          <w:spacing w:val="0"/>
          <w:w w:val="120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AAAAAC"/>
          <w:spacing w:val="36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AAAC"/>
          <w:spacing w:val="0"/>
          <w:w w:val="95"/>
          <w:i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AAAAC"/>
          <w:spacing w:val="-2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00"/>
          <w:i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84" w:lineRule="exact"/>
        <w:ind w:left="306" w:right="-20"/>
        <w:jc w:val="left"/>
        <w:tabs>
          <w:tab w:pos="124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AAAAAC"/>
          <w:spacing w:val="0"/>
          <w:w w:val="167"/>
        </w:rPr>
        <w:t>.</w:t>
      </w:r>
      <w:r>
        <w:rPr>
          <w:rFonts w:ascii="Arial" w:hAnsi="Arial" w:cs="Arial" w:eastAsia="Arial"/>
          <w:sz w:val="9"/>
          <w:szCs w:val="9"/>
          <w:color w:val="AAAAAC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AAAAAC"/>
          <w:spacing w:val="0"/>
          <w:w w:val="167"/>
        </w:rPr>
        <w:t>ı-.</w:t>
      </w:r>
      <w:r>
        <w:rPr>
          <w:rFonts w:ascii="Arial" w:hAnsi="Arial" w:cs="Arial" w:eastAsia="Arial"/>
          <w:sz w:val="9"/>
          <w:szCs w:val="9"/>
          <w:color w:val="AAAAAC"/>
          <w:spacing w:val="37"/>
          <w:w w:val="167"/>
        </w:rPr>
        <w:t> </w:t>
      </w:r>
      <w:r>
        <w:rPr>
          <w:rFonts w:ascii="Arial" w:hAnsi="Arial" w:cs="Arial" w:eastAsia="Arial"/>
          <w:sz w:val="9"/>
          <w:szCs w:val="9"/>
          <w:color w:val="AAAAAC"/>
          <w:spacing w:val="-15"/>
          <w:w w:val="257"/>
        </w:rPr>
        <w:t>·</w:t>
      </w:r>
      <w:r>
        <w:rPr>
          <w:rFonts w:ascii="Arial" w:hAnsi="Arial" w:cs="Arial" w:eastAsia="Arial"/>
          <w:sz w:val="9"/>
          <w:szCs w:val="9"/>
          <w:color w:val="747577"/>
          <w:spacing w:val="0"/>
          <w:w w:val="235"/>
        </w:rPr>
        <w:t>"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90" w:after="0" w:line="240" w:lineRule="auto"/>
        <w:ind w:left="157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AAAAAC"/>
          <w:spacing w:val="0"/>
          <w:w w:val="223"/>
        </w:rPr>
        <w:t>·'</w:t>
      </w:r>
      <w:r>
        <w:rPr>
          <w:rFonts w:ascii="Arial" w:hAnsi="Arial" w:cs="Arial" w:eastAsia="Arial"/>
          <w:sz w:val="12"/>
          <w:szCs w:val="12"/>
          <w:color w:val="AAAAAC"/>
          <w:spacing w:val="35"/>
          <w:w w:val="223"/>
        </w:rPr>
        <w:t> </w:t>
      </w:r>
      <w:r>
        <w:rPr>
          <w:rFonts w:ascii="Arial" w:hAnsi="Arial" w:cs="Arial" w:eastAsia="Arial"/>
          <w:sz w:val="12"/>
          <w:szCs w:val="12"/>
          <w:color w:val="747577"/>
          <w:spacing w:val="0"/>
          <w:w w:val="78"/>
        </w:rPr>
        <w:t>•</w:t>
      </w:r>
      <w:r>
        <w:rPr>
          <w:rFonts w:ascii="Arial" w:hAnsi="Arial" w:cs="Arial" w:eastAsia="Arial"/>
          <w:sz w:val="12"/>
          <w:szCs w:val="12"/>
          <w:color w:val="AAAAAC"/>
          <w:spacing w:val="-11"/>
          <w:w w:val="153"/>
        </w:rPr>
        <w:t>.</w:t>
      </w:r>
      <w:r>
        <w:rPr>
          <w:rFonts w:ascii="Arial" w:hAnsi="Arial" w:cs="Arial" w:eastAsia="Arial"/>
          <w:sz w:val="12"/>
          <w:szCs w:val="12"/>
          <w:color w:val="CACACA"/>
          <w:spacing w:val="-7"/>
          <w:w w:val="231"/>
        </w:rPr>
        <w:t>.</w:t>
      </w:r>
      <w:r>
        <w:rPr>
          <w:rFonts w:ascii="Arial" w:hAnsi="Arial" w:cs="Arial" w:eastAsia="Arial"/>
          <w:sz w:val="12"/>
          <w:szCs w:val="12"/>
          <w:color w:val="343434"/>
          <w:spacing w:val="-16"/>
          <w:w w:val="145"/>
        </w:rPr>
        <w:t>,</w:t>
      </w:r>
      <w:r>
        <w:rPr>
          <w:rFonts w:ascii="Arial" w:hAnsi="Arial" w:cs="Arial" w:eastAsia="Arial"/>
          <w:sz w:val="12"/>
          <w:szCs w:val="12"/>
          <w:color w:val="5B5D5D"/>
          <w:spacing w:val="0"/>
          <w:w w:val="114"/>
        </w:rPr>
        <w:t>f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660" w:right="180"/>
          <w:cols w:num="3" w:equalWidth="0">
            <w:col w:w="425" w:space="1925"/>
            <w:col w:w="1525" w:space="4200"/>
            <w:col w:w="3005"/>
          </w:cols>
        </w:sectPr>
      </w:pPr>
      <w:rPr/>
    </w:p>
    <w:p>
      <w:pPr>
        <w:spacing w:before="0" w:after="0" w:line="194" w:lineRule="exact"/>
        <w:ind w:left="5193" w:right="54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7.865837pt;margin-top:37.589275pt;width:543.785847pt;height:748.824723pt;mso-position-horizontal-relative:page;mso-position-vertical-relative:page;z-index:-12824" coordorigin="757,752" coordsize="10876,14976">
            <v:group style="position:absolute;left:774;top:773;width:2;height:641" coordorigin="774,773" coordsize="2,641">
              <v:shape style="position:absolute;left:774;top:773;width:2;height:641" coordorigin="774,773" coordsize="0,641" path="m774,1414l774,773e" filled="f" stroked="t" strokeweight=".694786pt" strokecolor="#878787">
                <v:path arrowok="t"/>
              </v:shape>
            </v:group>
            <v:group style="position:absolute;left:4155;top:782;width:134;height:2" coordorigin="4155,782" coordsize="134,2">
              <v:shape style="position:absolute;left:4155;top:782;width:134;height:2" coordorigin="4155,782" coordsize="134,0" path="m4155,782l4289,782e" filled="f" stroked="t" strokeweight=".463191pt" strokecolor="#3B3B3B">
                <v:path arrowok="t"/>
              </v:shape>
            </v:group>
            <v:group style="position:absolute;left:9275;top:768;width:2;height:1626" coordorigin="9275,768" coordsize="2,1626">
              <v:shape style="position:absolute;left:9275;top:768;width:2;height:1626" coordorigin="9275,768" coordsize="0,1626" path="m9275,2394l9275,768e" filled="f" stroked="t" strokeweight=".694786pt" strokecolor="#575757">
                <v:path arrowok="t"/>
              </v:shape>
            </v:group>
            <v:group style="position:absolute;left:769;top:778;width:10834;height:2" coordorigin="769,778" coordsize="10834,2">
              <v:shape style="position:absolute;left:769;top:778;width:10834;height:2" coordorigin="769,778" coordsize="10834,0" path="m769,778l11603,778e" filled="f" stroked="t" strokeweight=".694786pt" strokecolor="#5B5B5B">
                <v:path arrowok="t"/>
              </v:shape>
            </v:group>
            <v:group style="position:absolute;left:11601;top:759;width:2;height:3492" coordorigin="11601,759" coordsize="2,3492">
              <v:shape style="position:absolute;left:11601;top:759;width:2;height:3492" coordorigin="11601,759" coordsize="0,3492" path="m11601,4251l11601,759e" filled="f" stroked="t" strokeweight=".694786pt" strokecolor="#707070">
                <v:path arrowok="t"/>
              </v:shape>
            </v:group>
            <v:group style="position:absolute;left:2615;top:773;width:2;height:1626" coordorigin="2615,773" coordsize="2,1626">
              <v:shape style="position:absolute;left:2615;top:773;width:2;height:1626" coordorigin="2615,773" coordsize="0,1626" path="m2615,2399l2615,773e" filled="f" stroked="t" strokeweight=".694786pt" strokecolor="#4F4F4F">
                <v:path arrowok="t"/>
              </v:shape>
            </v:group>
            <v:group style="position:absolute;left:774;top:1357;width:2;height:768" coordorigin="774,1357" coordsize="2,768">
              <v:shape style="position:absolute;left:774;top:1357;width:2;height:768" coordorigin="774,1357" coordsize="0,768" path="m774,2125l774,1357e" filled="f" stroked="t" strokeweight=".694786pt" strokecolor="#AFAFAF">
                <v:path arrowok="t"/>
              </v:shape>
            </v:group>
            <v:group style="position:absolute;left:776;top:1899;width:2;height:518" coordorigin="776,1899" coordsize="2,518">
              <v:shape style="position:absolute;left:776;top:1899;width:2;height:518" coordorigin="776,1899" coordsize="0,518" path="m776,2418l776,1899e" filled="f" stroked="t" strokeweight=".926381pt" strokecolor="#838383">
                <v:path arrowok="t"/>
              </v:shape>
            </v:group>
            <v:group style="position:absolute;left:6957;top:2389;width:4085;height:2" coordorigin="6957,2389" coordsize="4085,2">
              <v:shape style="position:absolute;left:6957;top:2389;width:4085;height:2" coordorigin="6957,2389" coordsize="4085,0" path="m6957,2389l11042,2389e" filled="f" stroked="t" strokeweight=".694786pt" strokecolor="#5B5B5B">
                <v:path arrowok="t"/>
              </v:shape>
            </v:group>
            <v:group style="position:absolute;left:764;top:2387;width:10839;height:2" coordorigin="764,2387" coordsize="10839,2">
              <v:shape style="position:absolute;left:764;top:2387;width:10839;height:2" coordorigin="764,2387" coordsize="10839,0" path="m764,2387l11603,2387e" filled="f" stroked="t" strokeweight=".694786pt" strokecolor="#5B5B5B">
                <v:path arrowok="t"/>
              </v:shape>
            </v:group>
            <v:group style="position:absolute;left:769;top:2606;width:4461;height:2" coordorigin="769,2606" coordsize="4461,2">
              <v:shape style="position:absolute;left:769;top:2606;width:4461;height:2" coordorigin="769,2606" coordsize="4461,0" path="m769,2606l5229,2606e" filled="f" stroked="t" strokeweight=".694786pt" strokecolor="#5B5B5B">
                <v:path arrowok="t"/>
              </v:shape>
            </v:group>
            <v:group style="position:absolute;left:3761;top:2604;width:7846;height:2" coordorigin="3761,2604" coordsize="7846,2">
              <v:shape style="position:absolute;left:3761;top:2604;width:7846;height:2" coordorigin="3761,2604" coordsize="7846,0" path="m3761,2604l11608,2604e" filled="f" stroked="t" strokeweight=".694786pt" strokecolor="#606060">
                <v:path arrowok="t"/>
              </v:shape>
            </v:group>
            <v:group style="position:absolute;left:774;top:2821;width:7758;height:2" coordorigin="774,2821" coordsize="7758,2">
              <v:shape style="position:absolute;left:774;top:2821;width:7758;height:2" coordorigin="774,2821" coordsize="7758,0" path="m774,2821l8532,2821e" filled="f" stroked="t" strokeweight=".694786pt" strokecolor="#5B5B5B">
                <v:path arrowok="t"/>
              </v:shape>
            </v:group>
            <v:group style="position:absolute;left:778;top:2347;width:2;height:3930" coordorigin="778,2347" coordsize="2,3930">
              <v:shape style="position:absolute;left:778;top:2347;width:2;height:3930" coordorigin="778,2347" coordsize="0,3930" path="m778,6277l778,2347e" filled="f" stroked="t" strokeweight=".694786pt" strokecolor="#4F4F4F">
                <v:path arrowok="t"/>
              </v:shape>
            </v:group>
            <v:group style="position:absolute;left:8476;top:2818;width:195;height:2" coordorigin="8476,2818" coordsize="195,2">
              <v:shape style="position:absolute;left:8476;top:2818;width:195;height:2" coordorigin="8476,2818" coordsize="195,0" path="m8476,2818l8671,2818e" filled="f" stroked="t" strokeweight=".463191pt" strokecolor="#3F3F3F">
                <v:path arrowok="t"/>
              </v:shape>
            </v:group>
            <v:group style="position:absolute;left:8615;top:2816;width:2997;height:2" coordorigin="8615,2816" coordsize="2997,2">
              <v:shape style="position:absolute;left:8615;top:2816;width:2997;height:2" coordorigin="8615,2816" coordsize="2997,0" path="m8615,2816l11612,2816e" filled="f" stroked="t" strokeweight=".694786pt" strokecolor="#606060">
                <v:path arrowok="t"/>
              </v:shape>
            </v:group>
            <v:group style="position:absolute;left:769;top:3058;width:10839;height:2" coordorigin="769,3058" coordsize="10839,2">
              <v:shape style="position:absolute;left:769;top:3058;width:10839;height:2" coordorigin="769,3058" coordsize="10839,0" path="m769,3058l11608,3058e" filled="f" stroked="t" strokeweight=".694786pt" strokecolor="#575757">
                <v:path arrowok="t"/>
              </v:shape>
            </v:group>
            <v:group style="position:absolute;left:769;top:3299;width:6244;height:2" coordorigin="769,3299" coordsize="6244,2">
              <v:shape style="position:absolute;left:769;top:3299;width:6244;height:2" coordorigin="769,3299" coordsize="6244,0" path="m769,3299l7013,3299e" filled="f" stroked="t" strokeweight=".463191pt" strokecolor="#545454">
                <v:path arrowok="t"/>
              </v:shape>
            </v:group>
            <v:group style="position:absolute;left:6846;top:3296;width:2274;height:2" coordorigin="6846,3296" coordsize="2274,2">
              <v:shape style="position:absolute;left:6846;top:3296;width:2274;height:2" coordorigin="6846,3296" coordsize="2274,0" path="m6846,3296l9120,3296e" filled="f" stroked="t" strokeweight=".694786pt" strokecolor="#575757">
                <v:path arrowok="t"/>
              </v:shape>
            </v:group>
            <v:group style="position:absolute;left:9065;top:3294;width:227;height:2" coordorigin="9065,3294" coordsize="227,2">
              <v:shape style="position:absolute;left:9065;top:3294;width:227;height:2" coordorigin="9065,3294" coordsize="227,0" path="m9065,3294l9292,3294e" filled="f" stroked="t" strokeweight=".463191pt" strokecolor="#4B4B4B">
                <v:path arrowok="t"/>
              </v:shape>
            </v:group>
            <v:group style="position:absolute;left:9236;top:3292;width:2372;height:2" coordorigin="9236,3292" coordsize="2372,2">
              <v:shape style="position:absolute;left:9236;top:3292;width:2372;height:2" coordorigin="9236,3292" coordsize="2372,0" path="m9236,3292l11608,3292e" filled="f" stroked="t" strokeweight=".694786pt" strokecolor="#606060">
                <v:path arrowok="t"/>
              </v:shape>
            </v:group>
            <v:group style="position:absolute;left:764;top:3511;width:10848;height:2" coordorigin="764,3511" coordsize="10848,2">
              <v:shape style="position:absolute;left:764;top:3511;width:10848;height:2" coordorigin="764,3511" coordsize="10848,0" path="m764,3511l11612,3511e" filled="f" stroked="t" strokeweight=".694786pt" strokecolor="#5B5B5B">
                <v:path arrowok="t"/>
              </v:shape>
            </v:group>
            <v:group style="position:absolute;left:4187;top:3511;width:2;height:745" coordorigin="4187,3511" coordsize="2,745">
              <v:shape style="position:absolute;left:4187;top:3511;width:2;height:745" coordorigin="4187,3511" coordsize="0,745" path="m4187,4256l4187,3511e" filled="f" stroked="t" strokeweight=".694786pt" strokecolor="#4F4F4F">
                <v:path arrowok="t"/>
              </v:shape>
            </v:group>
            <v:group style="position:absolute;left:7179;top:3501;width:2;height:749" coordorigin="7179,3501" coordsize="2,749">
              <v:shape style="position:absolute;left:7179;top:3501;width:2;height:749" coordorigin="7179,3501" coordsize="0,749" path="m7179,4251l7179,3501e" filled="f" stroked="t" strokeweight=".694786pt" strokecolor="#606060">
                <v:path arrowok="t"/>
              </v:shape>
            </v:group>
            <v:group style="position:absolute;left:4183;top:3935;width:1913;height:2" coordorigin="4183,3935" coordsize="1913,2">
              <v:shape style="position:absolute;left:4183;top:3935;width:1913;height:2" coordorigin="4183,3935" coordsize="1913,0" path="m4183,3935l6096,3935e" filled="f" stroked="t" strokeweight=".694786pt" strokecolor="#575757">
                <v:path arrowok="t"/>
              </v:shape>
            </v:group>
            <v:group style="position:absolute;left:764;top:4244;width:3159;height:2" coordorigin="764,4244" coordsize="3159,2">
              <v:shape style="position:absolute;left:764;top:4244;width:3159;height:2" coordorigin="764,4244" coordsize="3159,0" path="m764,4244l3923,4244e" filled="f" stroked="t" strokeweight=".694786pt" strokecolor="#5B5B5B">
                <v:path arrowok="t"/>
              </v:shape>
            </v:group>
            <v:group style="position:absolute;left:3831;top:4244;width:227;height:2" coordorigin="3831,4244" coordsize="227,2">
              <v:shape style="position:absolute;left:3831;top:4244;width:227;height:2" coordorigin="3831,4244" coordsize="227,0" path="m3831,4244l4058,4244e" filled="f" stroked="t" strokeweight=".463191pt" strokecolor="#484848">
                <v:path arrowok="t"/>
              </v:shape>
            </v:group>
            <v:group style="position:absolute;left:4002;top:4241;width:2084;height:2" coordorigin="4002,4241" coordsize="2084,2">
              <v:shape style="position:absolute;left:4002;top:4241;width:2084;height:2" coordorigin="4002,4241" coordsize="2084,0" path="m4002,4241l6086,4241e" filled="f" stroked="t" strokeweight="1.157977pt" strokecolor="#3B3B3B">
                <v:path arrowok="t"/>
              </v:shape>
            </v:group>
            <v:group style="position:absolute;left:5790;top:4244;width:5822;height:2" coordorigin="5790,4244" coordsize="5822,2">
              <v:shape style="position:absolute;left:5790;top:4244;width:5822;height:2" coordorigin="5790,4244" coordsize="5822,0" path="m5790,4244l11612,4244e" filled="f" stroked="t" strokeweight=".694786pt" strokecolor="#5B5B5B">
                <v:path arrowok="t"/>
              </v:shape>
            </v:group>
            <v:group style="position:absolute;left:10839;top:4241;width:255;height:2" coordorigin="10839,4241" coordsize="255,2">
              <v:shape style="position:absolute;left:10839;top:4241;width:255;height:2" coordorigin="10839,4241" coordsize="255,0" path="m10839,4241l11093,4241e" filled="f" stroked="t" strokeweight=".694786pt" strokecolor="#707070">
                <v:path arrowok="t"/>
              </v:shape>
            </v:group>
            <v:group style="position:absolute;left:769;top:4517;width:10843;height:2" coordorigin="769,4517" coordsize="10843,2">
              <v:shape style="position:absolute;left:769;top:4517;width:10843;height:2" coordorigin="769,4517" coordsize="10843,0" path="m769,4517l11612,4517e" filled="f" stroked="t" strokeweight=".694786pt" strokecolor="#5B5B5B">
                <v:path arrowok="t"/>
              </v:shape>
            </v:group>
            <v:group style="position:absolute;left:2608;top:4734;width:6684;height:2" coordorigin="2608,4734" coordsize="6684,2">
              <v:shape style="position:absolute;left:2608;top:4734;width:6684;height:2" coordorigin="2608,4734" coordsize="6684,0" path="m2608,4734l9292,4734e" filled="f" stroked="t" strokeweight=".694786pt" strokecolor="#575757">
                <v:path arrowok="t"/>
              </v:shape>
            </v:group>
            <v:group style="position:absolute;left:9236;top:4731;width:232;height:2" coordorigin="9236,4731" coordsize="232,2">
              <v:shape style="position:absolute;left:9236;top:4731;width:232;height:2" coordorigin="9236,4731" coordsize="232,0" path="m9236,4731l9468,4731e" filled="f" stroked="t" strokeweight=".463191pt" strokecolor="#4B4B4B">
                <v:path arrowok="t"/>
              </v:shape>
            </v:group>
            <v:group style="position:absolute;left:9412;top:4731;width:2196;height:2" coordorigin="9412,4731" coordsize="2196,2">
              <v:shape style="position:absolute;left:9412;top:4731;width:2196;height:2" coordorigin="9412,4731" coordsize="2196,0" path="m9412,4731l11608,4731e" filled="f" stroked="t" strokeweight=".694786pt" strokecolor="#606060">
                <v:path arrowok="t"/>
              </v:shape>
            </v:group>
            <v:group style="position:absolute;left:11605;top:4505;width:2;height:7677" coordorigin="11605,4505" coordsize="2,7677">
              <v:shape style="position:absolute;left:11605;top:4505;width:2;height:7677" coordorigin="11605,4505" coordsize="0,7677" path="m11605,12182l11605,4505e" filled="f" stroked="t" strokeweight=".694786pt" strokecolor="#707070">
                <v:path arrowok="t"/>
              </v:shape>
            </v:group>
            <v:group style="position:absolute;left:5197;top:5160;width:1788;height:2" coordorigin="5197,5160" coordsize="1788,2">
              <v:shape style="position:absolute;left:5197;top:5160;width:1788;height:2" coordorigin="5197,5160" coordsize="1788,0" path="m5197,5160l6985,5160e" filled="f" stroked="t" strokeweight=".231595pt" strokecolor="#282828">
                <v:path arrowok="t"/>
              </v:shape>
            </v:group>
            <v:group style="position:absolute;left:7879;top:4741;width:2;height:424" coordorigin="7879,4741" coordsize="2,424">
              <v:shape style="position:absolute;left:7879;top:4741;width:2;height:424" coordorigin="7879,4741" coordsize="0,424" path="m7879,5165l7879,4741e" filled="f" stroked="t" strokeweight=".231595pt" strokecolor="#000000">
                <v:path arrowok="t"/>
              </v:shape>
            </v:group>
            <v:group style="position:absolute;left:6985;top:5160;width:899;height:2" coordorigin="6985,5160" coordsize="899,2">
              <v:shape style="position:absolute;left:6985;top:5160;width:899;height:2" coordorigin="6985,5160" coordsize="899,0" path="m6985,5160l7884,5160e" filled="f" stroked="t" strokeweight=".231595pt" strokecolor="#000000">
                <v:path arrowok="t"/>
              </v:shape>
            </v:group>
            <v:group style="position:absolute;left:7879;top:5160;width:625;height:2" coordorigin="7879,5160" coordsize="625,2">
              <v:shape style="position:absolute;left:7879;top:5160;width:625;height:2" coordorigin="7879,5160" coordsize="625,0" path="m7879,5160l8504,5160e" filled="f" stroked="t" strokeweight=".231595pt" strokecolor="#575757">
                <v:path arrowok="t"/>
              </v:shape>
            </v:group>
            <v:group style="position:absolute;left:8504;top:5160;width:2561;height:2" coordorigin="8504,5160" coordsize="2561,2">
              <v:shape style="position:absolute;left:8504;top:5160;width:2561;height:2" coordorigin="8504,5160" coordsize="2561,0" path="m8504,5160l11066,5160e" filled="f" stroked="t" strokeweight=".231595pt" strokecolor="#000000">
                <v:path arrowok="t"/>
              </v:shape>
            </v:group>
            <v:group style="position:absolute;left:11066;top:5160;width:565;height:2" coordorigin="11066,5160" coordsize="565,2">
              <v:shape style="position:absolute;left:11066;top:5160;width:565;height:2" coordorigin="11066,5160" coordsize="565,0" path="m11066,5160l11631,5160e" filled="f" stroked="t" strokeweight=".231595pt" strokecolor="#575757">
                <v:path arrowok="t"/>
              </v:shape>
            </v:group>
            <v:group style="position:absolute;left:5206;top:5132;width:2;height:335" coordorigin="5206,5132" coordsize="2,335">
              <v:shape style="position:absolute;left:5206;top:5132;width:2;height:335" coordorigin="5206,5132" coordsize="0,335" path="m5206,5467l5206,5132e" filled="f" stroked="t" strokeweight=".694786pt" strokecolor="#4B4B4B">
                <v:path arrowok="t"/>
              </v:shape>
            </v:group>
            <v:group style="position:absolute;left:5202;top:5450;width:6411;height:2" coordorigin="5202,5450" coordsize="6411,2">
              <v:shape style="position:absolute;left:5202;top:5450;width:6411;height:2" coordorigin="5202,5450" coordsize="6411,0" path="m5202,5450l11612,5450e" filled="f" stroked="t" strokeweight=".694786pt" strokecolor="#606060">
                <v:path arrowok="t"/>
              </v:shape>
            </v:group>
            <v:group style="position:absolute;left:9236;top:5448;width:232;height:2" coordorigin="9236,5448" coordsize="232,2">
              <v:shape style="position:absolute;left:9236;top:5448;width:232;height:2" coordorigin="9236,5448" coordsize="232,0" path="m9236,5448l9468,5448e" filled="f" stroked="t" strokeweight=".463191pt" strokecolor="#575757">
                <v:path arrowok="t"/>
              </v:shape>
            </v:group>
            <v:group style="position:absolute;left:5197;top:5686;width:6415;height:2" coordorigin="5197,5686" coordsize="6415,2">
              <v:shape style="position:absolute;left:5197;top:5686;width:6415;height:2" coordorigin="5197,5686" coordsize="6415,0" path="m5197,5686l11612,5686e" filled="f" stroked="t" strokeweight=".694786pt" strokecolor="#5B5B5B">
                <v:path arrowok="t"/>
              </v:shape>
            </v:group>
            <v:group style="position:absolute;left:5206;top:5650;width:2;height:302" coordorigin="5206,5650" coordsize="2,302">
              <v:shape style="position:absolute;left:5206;top:5650;width:2;height:302" coordorigin="5206,5650" coordsize="0,302" path="m5206,5952l5206,5650e" filled="f" stroked="t" strokeweight=".694786pt" strokecolor="#484848">
                <v:path arrowok="t"/>
              </v:shape>
            </v:group>
            <v:group style="position:absolute;left:10213;top:5905;width:222;height:2" coordorigin="10213,5905" coordsize="222,2">
              <v:shape style="position:absolute;left:10213;top:5905;width:222;height:2" coordorigin="10213,5905" coordsize="222,0" path="m10213,5905l10436,5905e" filled="f" stroked="t" strokeweight=".694786pt" strokecolor="#6B6B6B">
                <v:path arrowok="t"/>
              </v:shape>
            </v:group>
            <v:group style="position:absolute;left:2608;top:5903;width:9000;height:2" coordorigin="2608,5903" coordsize="9000,2">
              <v:shape style="position:absolute;left:2608;top:5903;width:9000;height:2" coordorigin="2608,5903" coordsize="9000,0" path="m2608,5903l11608,5903e" filled="f" stroked="t" strokeweight=".694786pt" strokecolor="#575757">
                <v:path arrowok="t"/>
              </v:shape>
            </v:group>
            <v:group style="position:absolute;left:774;top:6133;width:10839;height:2" coordorigin="774,6133" coordsize="10839,2">
              <v:shape style="position:absolute;left:774;top:6133;width:10839;height:2" coordorigin="774,6133" coordsize="10839,0" path="m774,6133l11612,6133e" filled="f" stroked="t" strokeweight=".694786pt" strokecolor="#5B5B5B">
                <v:path arrowok="t"/>
              </v:shape>
            </v:group>
            <v:group style="position:absolute;left:4155;top:6136;width:134;height:2" coordorigin="4155,6136" coordsize="134,2">
              <v:shape style="position:absolute;left:4155;top:6136;width:134;height:2" coordorigin="4155,6136" coordsize="134,0" path="m4155,6136l4289,6136e" filled="f" stroked="t" strokeweight=".463191pt" strokecolor="#3F3F3F">
                <v:path arrowok="t"/>
              </v:shape>
            </v:group>
            <v:group style="position:absolute;left:5206;top:4722;width:2;height:2083" coordorigin="5206,4722" coordsize="2,2083">
              <v:shape style="position:absolute;left:5206;top:4722;width:2;height:2083" coordorigin="5206,4722" coordsize="0,2083" path="m5206,6805l5206,4722e" filled="f" stroked="t" strokeweight=".694786pt" strokecolor="#4F4F4F">
                <v:path arrowok="t"/>
              </v:shape>
            </v:group>
            <v:group style="position:absolute;left:778;top:6108;width:2;height:170" coordorigin="778,6108" coordsize="2,170">
              <v:shape style="position:absolute;left:778;top:6108;width:2;height:170" coordorigin="778,6108" coordsize="0,170" path="m778,6277l778,6108e" filled="f" stroked="t" strokeweight=".463191pt" strokecolor="#484848">
                <v:path arrowok="t"/>
              </v:shape>
            </v:group>
            <v:group style="position:absolute;left:7879;top:6136;width:2;height:250" coordorigin="7879,6136" coordsize="2,250">
              <v:shape style="position:absolute;left:7879;top:6136;width:2;height:250" coordorigin="7879,6136" coordsize="0,250" path="m7879,6386l7879,6136e" filled="f" stroked="t" strokeweight=".231595pt" strokecolor="#3B3B3B">
                <v:path arrowok="t"/>
              </v:shape>
            </v:group>
            <v:group style="position:absolute;left:7879;top:6386;width:2;height:401" coordorigin="7879,6386" coordsize="2,401">
              <v:shape style="position:absolute;left:7879;top:6386;width:2;height:401" coordorigin="7879,6386" coordsize="0,401" path="m7879,6786l7879,6386e" filled="f" stroked="t" strokeweight=".231595pt" strokecolor="#6B6B6B">
                <v:path arrowok="t"/>
              </v:shape>
            </v:group>
            <v:group style="position:absolute;left:2608;top:6553;width:9004;height:2" coordorigin="2608,6553" coordsize="9004,2">
              <v:shape style="position:absolute;left:2608;top:6553;width:9004;height:2" coordorigin="2608,6553" coordsize="9004,0" path="m2608,6553l11612,6553e" filled="f" stroked="t" strokeweight=".694786pt" strokecolor="#5B5B5B">
                <v:path arrowok="t"/>
              </v:shape>
            </v:group>
            <v:group style="position:absolute;left:2612;top:6793;width:9000;height:2" coordorigin="2612,6793" coordsize="9000,2">
              <v:shape style="position:absolute;left:2612;top:6793;width:9000;height:2" coordorigin="2612,6793" coordsize="9000,0" path="m2612,6793l11612,6793e" filled="f" stroked="t" strokeweight=".694786pt" strokecolor="#606060">
                <v:path arrowok="t"/>
              </v:shape>
            </v:group>
            <v:group style="position:absolute;left:769;top:7010;width:4461;height:2" coordorigin="769,7010" coordsize="4461,2">
              <v:shape style="position:absolute;left:769;top:7010;width:4461;height:2" coordorigin="769,7010" coordsize="4461,0" path="m769,7010l5229,7010e" filled="f" stroked="t" strokeweight=".694786pt" strokecolor="#5B5B5B">
                <v:path arrowok="t"/>
              </v:shape>
            </v:group>
            <v:group style="position:absolute;left:5174;top:7012;width:208;height:2" coordorigin="5174,7012" coordsize="208,2">
              <v:shape style="position:absolute;left:5174;top:7012;width:208;height:2" coordorigin="5174,7012" coordsize="208,0" path="m5174,7012l5382,7012e" filled="f" stroked="t" strokeweight=".463191pt" strokecolor="#484848">
                <v:path arrowok="t"/>
              </v:shape>
            </v:group>
            <v:group style="position:absolute;left:5327;top:7010;width:6285;height:2" coordorigin="5327,7010" coordsize="6285,2">
              <v:shape style="position:absolute;left:5327;top:7010;width:6285;height:2" coordorigin="5327,7010" coordsize="6285,0" path="m5327,7010l11612,7010e" filled="f" stroked="t" strokeweight=".694786pt" strokecolor="#606060">
                <v:path arrowok="t"/>
              </v:shape>
            </v:group>
            <v:group style="position:absolute;left:769;top:7451;width:10843;height:2" coordorigin="769,7451" coordsize="10843,2">
              <v:shape style="position:absolute;left:769;top:7451;width:10843;height:2" coordorigin="769,7451" coordsize="10843,0" path="m769,7451l11612,7451e" filled="f" stroked="t" strokeweight=".694786pt" strokecolor="#5B5B5B">
                <v:path arrowok="t"/>
              </v:shape>
            </v:group>
            <v:group style="position:absolute;left:5206;top:7446;width:2;height:231" coordorigin="5206,7446" coordsize="2,231">
              <v:shape style="position:absolute;left:5206;top:7446;width:2;height:231" coordorigin="5206,7446" coordsize="0,231" path="m5206,7677l5206,7446e" filled="f" stroked="t" strokeweight=".926381pt" strokecolor="#5B5B5B">
                <v:path arrowok="t"/>
              </v:shape>
            </v:group>
            <v:group style="position:absolute;left:5202;top:7672;width:3330;height:2" coordorigin="5202,7672" coordsize="3330,2">
              <v:shape style="position:absolute;left:5202;top:7672;width:3330;height:2" coordorigin="5202,7672" coordsize="3330,0" path="m5202,7672l8532,7672e" filled="f" stroked="t" strokeweight=".694786pt" strokecolor="#575757">
                <v:path arrowok="t"/>
              </v:shape>
            </v:group>
            <v:group style="position:absolute;left:8476;top:7672;width:195;height:2" coordorigin="8476,7672" coordsize="195,2">
              <v:shape style="position:absolute;left:8476;top:7672;width:195;height:2" coordorigin="8476,7672" coordsize="195,0" path="m8476,7672l8671,7672e" filled="f" stroked="t" strokeweight=".463191pt" strokecolor="#4B4B4B">
                <v:path arrowok="t"/>
              </v:shape>
            </v:group>
            <v:group style="position:absolute;left:8615;top:7670;width:2997;height:2" coordorigin="8615,7670" coordsize="2997,2">
              <v:shape style="position:absolute;left:8615;top:7670;width:2997;height:2" coordorigin="8615,7670" coordsize="2997,0" path="m8615,7670l11612,7670e" filled="f" stroked="t" strokeweight=".694786pt" strokecolor="#646464">
                <v:path arrowok="t"/>
              </v:shape>
            </v:group>
            <v:group style="position:absolute;left:5206;top:7634;width:2;height:415" coordorigin="5206,7634" coordsize="2,415">
              <v:shape style="position:absolute;left:5206;top:7634;width:2;height:415" coordorigin="5206,7634" coordsize="0,415" path="m5206,8049l5206,7634e" filled="f" stroked="t" strokeweight=".694786pt" strokecolor="#4B4B4B">
                <v:path arrowok="t"/>
              </v:shape>
            </v:group>
            <v:group style="position:absolute;left:5197;top:7887;width:6415;height:2" coordorigin="5197,7887" coordsize="6415,2">
              <v:shape style="position:absolute;left:5197;top:7887;width:6415;height:2" coordorigin="5197,7887" coordsize="6415,0" path="m5197,7887l11612,7887e" filled="f" stroked="t" strokeweight=".694786pt" strokecolor="#606060">
                <v:path arrowok="t"/>
              </v:shape>
            </v:group>
            <v:group style="position:absolute;left:769;top:8101;width:10839;height:2" coordorigin="769,8101" coordsize="10839,2">
              <v:shape style="position:absolute;left:769;top:8101;width:10839;height:2" coordorigin="769,8101" coordsize="10839,0" path="m769,8101l11608,8101e" filled="f" stroked="t" strokeweight=".694786pt" strokecolor="#5B5B5B">
                <v:path arrowok="t"/>
              </v:shape>
            </v:group>
            <v:group style="position:absolute;left:776;top:6579;width:2;height:4166" coordorigin="776,6579" coordsize="2,4166">
              <v:shape style="position:absolute;left:776;top:6579;width:2;height:4166" coordorigin="776,6579" coordsize="0,4166" path="m776,10745l776,6579e" filled="f" stroked="t" strokeweight=".694786pt" strokecolor="#545454">
                <v:path arrowok="t"/>
              </v:shape>
            </v:group>
            <v:group style="position:absolute;left:5206;top:7818;width:2;height:292" coordorigin="5206,7818" coordsize="2,292">
              <v:shape style="position:absolute;left:5206;top:7818;width:2;height:292" coordorigin="5206,7818" coordsize="0,292" path="m5206,8110l5206,7818e" filled="f" stroked="t" strokeweight=".926381pt" strokecolor="#575757">
                <v:path arrowok="t"/>
              </v:shape>
            </v:group>
            <v:group style="position:absolute;left:769;top:8900;width:10802;height:2" coordorigin="769,8900" coordsize="10802,2">
              <v:shape style="position:absolute;left:769;top:8900;width:10802;height:2" coordorigin="769,8900" coordsize="10802,0" path="m769,8900l11571,8900e" filled="f" stroked="t" strokeweight=".694786pt" strokecolor="#5B5B5B">
                <v:path arrowok="t"/>
              </v:shape>
            </v:group>
            <v:group style="position:absolute;left:774;top:8525;width:2;height:401" coordorigin="774,8525" coordsize="2,401">
              <v:shape style="position:absolute;left:774;top:8525;width:2;height:401" coordorigin="774,8525" coordsize="0,401" path="m774,8926l774,8525e" filled="f" stroked="t" strokeweight=".463191pt" strokecolor="#4F4F4F">
                <v:path arrowok="t"/>
              </v:shape>
            </v:group>
            <v:group style="position:absolute;left:9065;top:8902;width:227;height:2" coordorigin="9065,8902" coordsize="227,2">
              <v:shape style="position:absolute;left:9065;top:8902;width:227;height:2" coordorigin="9065,8902" coordsize="227,0" path="m9065,8902l9292,8902e" filled="f" stroked="t" strokeweight=".463191pt" strokecolor="#4F4F4F">
                <v:path arrowok="t"/>
              </v:shape>
            </v:group>
            <v:group style="position:absolute;left:11038;top:8902;width:579;height:2" coordorigin="11038,8902" coordsize="579,2">
              <v:shape style="position:absolute;left:11038;top:8902;width:579;height:2" coordorigin="11038,8902" coordsize="579,0" path="m11038,8902l11617,8902e" filled="f" stroked="t" strokeweight=".694786pt" strokecolor="#707070">
                <v:path arrowok="t"/>
              </v:shape>
            </v:group>
            <v:group style="position:absolute;left:2615;top:4232;width:2;height:6998" coordorigin="2615,4232" coordsize="2,6998">
              <v:shape style="position:absolute;left:2615;top:4232;width:2;height:6998" coordorigin="2615,4232" coordsize="0,6998" path="m2615,11230l2615,4232e" filled="f" stroked="t" strokeweight=".694786pt" strokecolor="#4F4F4F">
                <v:path arrowok="t"/>
              </v:shape>
            </v:group>
            <v:group style="position:absolute;left:764;top:9826;width:10848;height:2" coordorigin="764,9826" coordsize="10848,2">
              <v:shape style="position:absolute;left:764;top:9826;width:10848;height:2" coordorigin="764,9826" coordsize="10848,0" path="m764,9826l11612,9826e" filled="f" stroked="t" strokeweight=".694786pt" strokecolor="#606060">
                <v:path arrowok="t"/>
              </v:shape>
            </v:group>
            <v:group style="position:absolute;left:764;top:10160;width:3446;height:2" coordorigin="764,10160" coordsize="3446,2">
              <v:shape style="position:absolute;left:764;top:10160;width:3446;height:2" coordorigin="764,10160" coordsize="3446,0" path="m764,10160l4210,10160e" filled="f" stroked="t" strokeweight=".694786pt" strokecolor="#5B5B5B">
                <v:path arrowok="t"/>
              </v:shape>
            </v:group>
            <v:group style="position:absolute;left:4155;top:10160;width:134;height:2" coordorigin="4155,10160" coordsize="134,2">
              <v:shape style="position:absolute;left:4155;top:10160;width:134;height:2" coordorigin="4155,10160" coordsize="134,0" path="m4155,10160l4289,10160e" filled="f" stroked="t" strokeweight=".463191pt" strokecolor="#3B3B3B">
                <v:path arrowok="t"/>
              </v:shape>
            </v:group>
            <v:group style="position:absolute;left:4234;top:10163;width:7379;height:2" coordorigin="4234,10163" coordsize="7379,2">
              <v:shape style="position:absolute;left:4234;top:10163;width:7379;height:2" coordorigin="4234,10163" coordsize="7379,0" path="m4234,10163l11612,10163e" filled="f" stroked="t" strokeweight=".694786pt" strokecolor="#606060">
                <v:path arrowok="t"/>
              </v:shape>
            </v:group>
            <v:group style="position:absolute;left:769;top:10394;width:10848;height:2" coordorigin="769,10394" coordsize="10848,2">
              <v:shape style="position:absolute;left:769;top:10394;width:10848;height:2" coordorigin="769,10394" coordsize="10848,0" path="m769,10394l11617,10394e" filled="f" stroked="t" strokeweight=".694786pt" strokecolor="#5B5B5B">
                <v:path arrowok="t"/>
              </v:shape>
            </v:group>
            <v:group style="position:absolute;left:4002;top:10394;width:208;height:2" coordorigin="4002,10394" coordsize="208,2">
              <v:shape style="position:absolute;left:4002;top:10394;width:208;height:2" coordorigin="4002,10394" coordsize="208,0" path="m4002,10394l4210,10394e" filled="f" stroked="t" strokeweight=".463191pt" strokecolor="#444444">
                <v:path arrowok="t"/>
              </v:shape>
            </v:group>
            <v:group style="position:absolute;left:977;top:10865;width:3233;height:2" coordorigin="977,10865" coordsize="3233,2">
              <v:shape style="position:absolute;left:977;top:10865;width:3233;height:2" coordorigin="977,10865" coordsize="3233,0" path="m977,10865l4210,10865e" filled="f" stroked="t" strokeweight=".694786pt" strokecolor="#5B5B5B">
                <v:path arrowok="t"/>
              </v:shape>
            </v:group>
            <v:group style="position:absolute;left:4155;top:10867;width:134;height:2" coordorigin="4155,10867" coordsize="134,2">
              <v:shape style="position:absolute;left:4155;top:10867;width:134;height:2" coordorigin="4155,10867" coordsize="134,0" path="m4155,10867l4289,10867e" filled="f" stroked="t" strokeweight=".463191pt" strokecolor="#484848">
                <v:path arrowok="t"/>
              </v:shape>
            </v:group>
            <v:group style="position:absolute;left:4234;top:10870;width:7379;height:2" coordorigin="4234,10870" coordsize="7379,2">
              <v:shape style="position:absolute;left:4234;top:10870;width:7379;height:2" coordorigin="4234,10870" coordsize="7379,0" path="m4234,10870l11612,10870e" filled="f" stroked="t" strokeweight=".694786pt" strokecolor="#646464">
                <v:path arrowok="t"/>
              </v:shape>
            </v:group>
            <v:group style="position:absolute;left:769;top:11082;width:3442;height:2" coordorigin="769,11082" coordsize="3442,2">
              <v:shape style="position:absolute;left:769;top:11082;width:3442;height:2" coordorigin="769,11082" coordsize="3442,0" path="m769,11082l4210,11082e" filled="f" stroked="t" strokeweight=".694786pt" strokecolor="#606060">
                <v:path arrowok="t"/>
              </v:shape>
            </v:group>
            <v:group style="position:absolute;left:4155;top:11084;width:134;height:2" coordorigin="4155,11084" coordsize="134,2">
              <v:shape style="position:absolute;left:4155;top:11084;width:134;height:2" coordorigin="4155,11084" coordsize="134,0" path="m4155,11084l4289,11084e" filled="f" stroked="t" strokeweight=".463191pt" strokecolor="#38383B">
                <v:path arrowok="t"/>
              </v:shape>
            </v:group>
            <v:group style="position:absolute;left:4234;top:11084;width:4298;height:2" coordorigin="4234,11084" coordsize="4298,2">
              <v:shape style="position:absolute;left:4234;top:11084;width:4298;height:2" coordorigin="4234,11084" coordsize="4298,0" path="m4234,11084l8532,11084e" filled="f" stroked="t" strokeweight=".694786pt" strokecolor="#606060">
                <v:path arrowok="t"/>
              </v:shape>
            </v:group>
            <v:group style="position:absolute;left:8476;top:11084;width:195;height:2" coordorigin="8476,11084" coordsize="195,2">
              <v:shape style="position:absolute;left:8476;top:11084;width:195;height:2" coordorigin="8476,11084" coordsize="195,0" path="m8476,11084l8671,11084e" filled="f" stroked="t" strokeweight=".463191pt" strokecolor="#4B4B4B">
                <v:path arrowok="t"/>
              </v:shape>
            </v:group>
            <v:group style="position:absolute;left:8615;top:11084;width:3001;height:2" coordorigin="8615,11084" coordsize="3001,2">
              <v:shape style="position:absolute;left:8615;top:11084;width:3001;height:2" coordorigin="8615,11084" coordsize="3001,0" path="m8615,11084l11617,11084e" filled="f" stroked="t" strokeweight=".694786pt" strokecolor="#676767">
                <v:path arrowok="t"/>
              </v:shape>
            </v:group>
            <v:group style="position:absolute;left:764;top:11313;width:10848;height:2" coordorigin="764,11313" coordsize="10848,2">
              <v:shape style="position:absolute;left:764;top:11313;width:10848;height:2" coordorigin="764,11313" coordsize="10848,0" path="m764,11313l11612,11313e" filled="f" stroked="t" strokeweight=".694786pt" strokecolor="#606060">
                <v:path arrowok="t"/>
              </v:shape>
            </v:group>
            <v:group style="position:absolute;left:776;top:11046;width:2;height:4656" coordorigin="776,11046" coordsize="2,4656">
              <v:shape style="position:absolute;left:776;top:11046;width:2;height:4656" coordorigin="776,11046" coordsize="0,4656" path="m776,15702l776,11046e" filled="f" stroked="t" strokeweight=".694786pt" strokecolor="#575757">
                <v:path arrowok="t"/>
              </v:shape>
            </v:group>
            <v:group style="position:absolute;left:1540;top:11075;width:2;height:3252" coordorigin="1540,11075" coordsize="2,3252">
              <v:shape style="position:absolute;left:1540;top:11075;width:2;height:3252" coordorigin="1540,11075" coordsize="0,3252" path="m1540,14326l1540,11075e" filled="f" stroked="t" strokeweight=".694786pt" strokecolor="#545454">
                <v:path arrowok="t"/>
              </v:shape>
            </v:group>
            <v:group style="position:absolute;left:2098;top:11075;width:2;height:391" coordorigin="2098,11075" coordsize="2,391">
              <v:shape style="position:absolute;left:2098;top:11075;width:2;height:391" coordorigin="2098,11075" coordsize="0,391" path="m2098,11466l2098,11075e" filled="f" stroked="t" strokeweight=".463191pt" strokecolor="#484848">
                <v:path arrowok="t"/>
              </v:shape>
            </v:group>
            <v:group style="position:absolute;left:2617;top:11037;width:2;height:302" coordorigin="2617,11037" coordsize="2,302">
              <v:shape style="position:absolute;left:2617;top:11037;width:2;height:302" coordorigin="2617,11037" coordsize="0,302" path="m2617,11339l2617,11037e" filled="f" stroked="t" strokeweight=".694786pt" strokecolor="#444444">
                <v:path arrowok="t"/>
              </v:shape>
            </v:group>
            <v:group style="position:absolute;left:7573;top:11079;width:2;height:4642" coordorigin="7573,11079" coordsize="2,4642">
              <v:shape style="position:absolute;left:7573;top:11079;width:2;height:4642" coordorigin="7573,11079" coordsize="0,4642" path="m7573,15721l7573,11079e" filled="f" stroked="t" strokeweight=".694786pt" strokecolor="#575757">
                <v:path arrowok="t"/>
              </v:shape>
            </v:group>
            <v:group style="position:absolute;left:2098;top:11268;width:2;height:1009" coordorigin="2098,11268" coordsize="2,1009">
              <v:shape style="position:absolute;left:2098;top:11268;width:2;height:1009" coordorigin="2098,11268" coordsize="0,1009" path="m2098,12276l2098,11268e" filled="f" stroked="t" strokeweight=".694786pt" strokecolor="#4F4F4F">
                <v:path arrowok="t"/>
              </v:shape>
            </v:group>
            <v:group style="position:absolute;left:776;top:12083;width:2;height:193" coordorigin="776,12083" coordsize="2,193">
              <v:shape style="position:absolute;left:776;top:12083;width:2;height:193" coordorigin="776,12083" coordsize="0,193" path="m776,12276l776,12083e" filled="f" stroked="t" strokeweight=".463191pt" strokecolor="#3F3F3F">
                <v:path arrowok="t"/>
              </v:shape>
            </v:group>
            <v:group style="position:absolute;left:11603;top:12083;width:2;height:217" coordorigin="11603,12083" coordsize="2,217">
              <v:shape style="position:absolute;left:11603;top:12083;width:2;height:217" coordorigin="11603,12083" coordsize="0,217" path="m11603,12300l11603,12083e" filled="f" stroked="t" strokeweight=".231595pt" strokecolor="#A3A3A3">
                <v:path arrowok="t"/>
              </v:shape>
            </v:group>
            <v:group style="position:absolute;left:2098;top:12220;width:2;height:151" coordorigin="2098,12220" coordsize="2,151">
              <v:shape style="position:absolute;left:2098;top:12220;width:2;height:151" coordorigin="2098,12220" coordsize="0,151" path="m2098,12371l2098,12220e" filled="f" stroked="t" strokeweight=".463191pt" strokecolor="#2F2F2F">
                <v:path arrowok="t"/>
              </v:shape>
            </v:group>
            <v:group style="position:absolute;left:2615;top:11268;width:2;height:4444" coordorigin="2615,11268" coordsize="2,4444">
              <v:shape style="position:absolute;left:2615;top:11268;width:2;height:4444" coordorigin="2615,11268" coordsize="0,4444" path="m2615,15712l2615,11268e" filled="f" stroked="t" strokeweight=".694786pt" strokecolor="#545454">
                <v:path arrowok="t"/>
              </v:shape>
            </v:group>
            <v:group style="position:absolute;left:11601;top:12220;width:2;height:80" coordorigin="11601,12220" coordsize="2,80">
              <v:shape style="position:absolute;left:11601;top:12220;width:2;height:80" coordorigin="11601,12220" coordsize="0,80" path="m11601,12300l11601,12220e" filled="f" stroked="t" strokeweight=".231595pt" strokecolor="#BFBFBF">
                <v:path arrowok="t"/>
              </v:shape>
            </v:group>
            <v:group style="position:absolute;left:2098;top:12314;width:2;height:339" coordorigin="2098,12314" coordsize="2,339">
              <v:shape style="position:absolute;left:2098;top:12314;width:2;height:339" coordorigin="2098,12314" coordsize="0,339" path="m2098,12653l2098,12314e" filled="f" stroked="t" strokeweight=".694786pt" strokecolor="#545454">
                <v:path arrowok="t"/>
              </v:shape>
            </v:group>
            <v:group style="position:absolute;left:6874;top:12545;width:398;height:2" coordorigin="6874,12545" coordsize="398,2">
              <v:shape style="position:absolute;left:6874;top:12545;width:398;height:2" coordorigin="6874,12545" coordsize="398,0" path="m6874,12545l7272,12545e" filled="f" stroked="t" strokeweight="1.157977pt" strokecolor="#838387">
                <v:path arrowok="t"/>
              </v:shape>
            </v:group>
            <v:group style="position:absolute;left:2098;top:12597;width:2;height:165" coordorigin="2098,12597" coordsize="2,165">
              <v:shape style="position:absolute;left:2098;top:12597;width:2;height:165" coordorigin="2098,12597" coordsize="0,165" path="m2098,12762l2098,12597e" filled="f" stroked="t" strokeweight=".463191pt" strokecolor="#3F3F3F">
                <v:path arrowok="t"/>
              </v:shape>
            </v:group>
            <v:group style="position:absolute;left:2098;top:12705;width:2;height:3007" coordorigin="2098,12705" coordsize="2,3007">
              <v:shape style="position:absolute;left:2098;top:12705;width:2;height:3007" coordorigin="2098,12705" coordsize="0,3007" path="m2098,15712l2098,12705e" filled="f" stroked="t" strokeweight=".694786pt" strokecolor="#545454">
                <v:path arrowok="t"/>
              </v:shape>
            </v:group>
            <v:group style="position:absolute;left:764;top:13407;width:1172;height:2" coordorigin="764,13407" coordsize="1172,2">
              <v:shape style="position:absolute;left:764;top:13407;width:1172;height:2" coordorigin="764,13407" coordsize="1172,0" path="m764,13407l1936,13407e" filled="f" stroked="t" strokeweight=".231595pt" strokecolor="#545454">
                <v:path arrowok="t"/>
              </v:shape>
            </v:group>
            <v:group style="position:absolute;left:1936;top:13407;width:157;height:2" coordorigin="1936,13407" coordsize="157,2">
              <v:shape style="position:absolute;left:1936;top:13407;width:157;height:2" coordorigin="1936,13407" coordsize="157,0" path="m1936,13407l2094,13407e" filled="f" stroked="t" strokeweight=".231595pt" strokecolor="#343434">
                <v:path arrowok="t"/>
              </v:shape>
            </v:group>
            <v:group style="position:absolute;left:2080;top:13407;width:533;height:2" coordorigin="2080,13407" coordsize="533,2">
              <v:shape style="position:absolute;left:2080;top:13407;width:533;height:2" coordorigin="2080,13407" coordsize="533,0" path="m2080,13407l2612,13407e" filled="f" stroked="t" strokeweight=".231595pt" strokecolor="#4F4F4F">
                <v:path arrowok="t"/>
              </v:shape>
            </v:group>
            <v:group style="position:absolute;left:1538;top:14270;width:2;height:127" coordorigin="1538,14270" coordsize="2,127">
              <v:shape style="position:absolute;left:1538;top:14270;width:2;height:127" coordorigin="1538,14270" coordsize="0,127" path="m1538,14397l1538,14270e" filled="f" stroked="t" strokeweight=".463191pt" strokecolor="#2F2F2F">
                <v:path arrowok="t"/>
              </v:shape>
            </v:group>
            <v:group style="position:absolute;left:1538;top:14341;width:2;height:1367" coordorigin="1538,14341" coordsize="2,1367">
              <v:shape style="position:absolute;left:1538;top:14341;width:2;height:1367" coordorigin="1538,14341" coordsize="0,1367" path="m1538,15707l1538,14341e" filled="f" stroked="t" strokeweight=".694786pt" strokecolor="#575757">
                <v:path arrowok="t"/>
              </v:shape>
            </v:group>
            <v:group style="position:absolute;left:2983;top:14652;width:2219;height:2" coordorigin="2983,14652" coordsize="2219,2">
              <v:shape style="position:absolute;left:2983;top:14652;width:2219;height:2" coordorigin="2983,14652" coordsize="2219,0" path="m2983,14652l5202,14652e" filled="f" stroked="t" strokeweight=".694786pt" strokecolor="#7783BC">
                <v:path arrowok="t"/>
              </v:shape>
            </v:group>
            <v:group style="position:absolute;left:769;top:15710;width:10746;height:2" coordorigin="769,15710" coordsize="10746,2">
              <v:shape style="position:absolute;left:769;top:15710;width:10746;height:2" coordorigin="769,15710" coordsize="10746,0" path="m769,15710l11515,15710e" filled="f" stroked="t" strokeweight=".694786pt" strokecolor="#707070">
                <v:path arrowok="t"/>
              </v:shape>
            </v:group>
            <v:group style="position:absolute;left:1908;top:15702;width:213;height:2" coordorigin="1908,15702" coordsize="213,2">
              <v:shape style="position:absolute;left:1908;top:15702;width:213;height:2" coordorigin="1908,15702" coordsize="213,0" path="m1908,15702l2121,15702e" filled="f" stroked="t" strokeweight=".463191pt" strokecolor="#575B5B">
                <v:path arrowok="t"/>
              </v:shape>
            </v:group>
            <v:group style="position:absolute;left:6957;top:15710;width:241;height:2" coordorigin="6957,15710" coordsize="241,2">
              <v:shape style="position:absolute;left:6957;top:15710;width:241;height:2" coordorigin="6957,15710" coordsize="241,0" path="m6957,15710l7198,15710e" filled="f" stroked="t" strokeweight=".463191pt" strokecolor="#646464">
                <v:path arrowok="t"/>
              </v:shape>
            </v:group>
            <v:group style="position:absolute;left:1552;top:15717;width:8940;height:2" coordorigin="1552,15717" coordsize="8940,2">
              <v:shape style="position:absolute;left:1552;top:15717;width:8940;height:2" coordorigin="1552,15717" coordsize="8940,0" path="m1552,15717l10491,15717e" filled="f" stroked="t" strokeweight=".694786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tf.Erı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660" w:right="180"/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27" w:right="38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965858pt;margin-top:-15.040901pt;width:46.840222pt;height:41.5pt;mso-position-horizontal-relative:page;mso-position-vertical-relative:paragraph;z-index:-12816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242424"/>
                      <w:spacing w:val="0"/>
                      <w:w w:val="203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3" w:lineRule="exact"/>
        <w:ind w:left="4911" w:right="-20"/>
        <w:jc w:val="left"/>
        <w:tabs>
          <w:tab w:pos="994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8"/>
          <w:position w:val="-2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89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-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BAŞKANLIG!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0"/>
          <w:w w:val="214"/>
          <w:position w:val="1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-2"/>
          <w:w w:val="214"/>
          <w:position w:val="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CACAC"/>
          <w:spacing w:val="0"/>
          <w:w w:val="214"/>
          <w:position w:val="1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ACACAC"/>
          <w:spacing w:val="0"/>
          <w:w w:val="214"/>
          <w:position w:val="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CACAC"/>
          <w:spacing w:val="25"/>
          <w:w w:val="214"/>
          <w:position w:val="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0"/>
          <w:w w:val="147"/>
          <w:position w:val="1"/>
        </w:rPr>
        <w:t>)1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884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853661pt;margin-top:4.593374pt;width:50.787287pt;height:9.5pt;mso-position-horizontal-relative:page;mso-position-vertical-relative:paragraph;z-index:-1281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82"/>
                    </w:rPr>
                    <w:t>BÜYÜKSEHIR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9"/>
          <w:position w:val="9"/>
        </w:rPr>
        <w:t>/ZMIR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659" w:right="-20"/>
        <w:jc w:val="left"/>
        <w:tabs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8.780518" w:type="dxa"/>
      </w:tblPr>
      <w:tblGrid/>
      <w:tr>
        <w:trPr>
          <w:trHeight w:val="242" w:hRule="exact"/>
        </w:trPr>
        <w:tc>
          <w:tcPr>
            <w:tcW w:w="1096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1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894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single" w:sz="1.873168" w:space="0" w:color="4B4B4B"/>
            </w:tcBorders>
          </w:tcPr>
          <w:p>
            <w:pPr>
              <w:spacing w:before="0" w:after="0" w:line="211" w:lineRule="exact"/>
              <w:ind w:left="15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:13.05.2017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48" w:type="dxa"/>
            <w:tcBorders>
              <w:top w:val="nil" w:sz="6" w:space="0" w:color="auto"/>
              <w:bottom w:val="single" w:sz="5.619512" w:space="0" w:color="575757"/>
              <w:left w:val="single" w:sz="1.873168" w:space="0" w:color="4B4B4B"/>
              <w:right w:val="nil" w:sz="6" w:space="0" w:color="auto"/>
            </w:tcBorders>
          </w:tcPr>
          <w:p>
            <w:pPr>
              <w:spacing w:before="0" w:after="0" w:line="218" w:lineRule="exact"/>
              <w:ind w:left="10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9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4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9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8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9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98" w:type="dxa"/>
            <w:tcBorders>
              <w:top w:val="nil" w:sz="6" w:space="0" w:color="auto"/>
              <w:bottom w:val="single" w:sz="5.619512" w:space="0" w:color="5B5B5B"/>
              <w:left w:val="nil" w:sz="6" w:space="0" w:color="auto"/>
              <w:right w:val="single" w:sz="5.619512" w:space="0" w:color="606060"/>
            </w:tcBorders>
          </w:tcPr>
          <w:p>
            <w:pPr>
              <w:spacing w:before="0" w:after="0" w:line="231" w:lineRule="exact"/>
              <w:ind w:left="268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7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"/>
                <w:w w:val="8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5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"/>
                <w:w w:val="95"/>
                <w:position w:val="-1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0"/>
                <w:w w:val="102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0"/>
                <w:w w:val="103"/>
                <w:position w:val="-1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-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47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75"/>
                <w:position w:val="1"/>
              </w:rPr>
              <w:t>jTel: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3" w:hRule="exact"/>
        </w:trPr>
        <w:tc>
          <w:tcPr>
            <w:tcW w:w="1096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5"/>
                <w:w w:val="76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0"/>
                <w:w w:val="89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0"/>
                <w:w w:val="9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-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79"/>
                <w:position w:val="-1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9"/>
                <w:w w:val="7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894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16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13.05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-7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148" w:type="dxa"/>
            <w:tcBorders>
              <w:top w:val="single" w:sz="5.619512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9" w:lineRule="exact"/>
              <w:ind w:left="98" w:right="-20"/>
              <w:jc w:val="left"/>
              <w:tabs>
                <w:tab w:pos="1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8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9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0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-3"/>
                <w:w w:val="138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3"/>
              </w:rPr>
              <w:t>040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98" w:type="dxa"/>
            <w:tcBorders>
              <w:top w:val="single" w:sz="5.619512" w:space="0" w:color="5B5B5B"/>
              <w:bottom w:val="nil" w:sz="6" w:space="0" w:color="auto"/>
              <w:left w:val="nil" w:sz="6" w:space="0" w:color="auto"/>
              <w:right w:val="single" w:sz="5.619512" w:space="0" w:color="606060"/>
            </w:tcBorders>
          </w:tcPr>
          <w:p>
            <w:pPr>
              <w:spacing w:before="0" w:after="0" w:line="209" w:lineRule="exact"/>
              <w:ind w:left="2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w w:val="77"/>
              </w:rPr>
              <w:t>!Bi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5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9"/>
              </w:rPr>
              <w:t>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0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9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2"/>
              </w:rPr>
              <w:t>KemalpJ!Şa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6"/>
                <w:w w:val="8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Grubu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24" w:hRule="exact"/>
        </w:trPr>
        <w:tc>
          <w:tcPr>
            <w:tcW w:w="11136" w:type="dxa"/>
            <w:gridSpan w:val="4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14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8"/>
                <w:position w:val="-1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8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3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Uluca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yol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/KemaiQ_aşa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54" w:hRule="exact"/>
        </w:trPr>
        <w:tc>
          <w:tcPr>
            <w:tcW w:w="1096" w:type="dxa"/>
            <w:tcBorders>
              <w:top w:val="single" w:sz="5.619512" w:space="0" w:color="5B5B5B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w w:val="89"/>
              </w:rPr>
              <w:t>Doğ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0"/>
                <w:w w:val="89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69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042" w:type="dxa"/>
            <w:gridSpan w:val="2"/>
            <w:tcBorders>
              <w:top w:val="single" w:sz="5.619512" w:space="0" w:color="5B5B5B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17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Uluca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47474"/>
                <w:spacing w:val="7"/>
                <w:w w:val="114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Kemalpaşa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9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16" w:hRule="exact"/>
        </w:trPr>
        <w:tc>
          <w:tcPr>
            <w:tcW w:w="1096" w:type="dxa"/>
            <w:tcBorders>
              <w:top w:val="single" w:sz="5.619512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7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7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6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042" w:type="dxa"/>
            <w:gridSpan w:val="2"/>
            <w:tcBorders>
              <w:top w:val="single" w:sz="5.619512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9" w:lineRule="exact"/>
              <w:ind w:left="152" w:right="-20"/>
              <w:jc w:val="left"/>
              <w:tabs>
                <w:tab w:pos="25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0"/>
                <w:w w:val="89"/>
              </w:rPr>
              <w:t>ÇöpYangı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4"/>
              </w:rPr>
              <w:t>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4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7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9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2" w:lineRule="exact"/>
              <w:ind w:left="88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4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8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0"/>
                <w:w w:val="84"/>
              </w:rPr>
              <w:t>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0"/>
                <w:w w:val="8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13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0"/>
              </w:rPr>
              <w:t>:Si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0"/>
                <w:w w:val="89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0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B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2"/>
              </w:rPr>
              <w:t>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9" w:lineRule="exact"/>
        <w:ind w:left="158" w:right="-20"/>
        <w:jc w:val="left"/>
        <w:tabs>
          <w:tab w:pos="36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86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152"/>
          <w:position w:val="-1"/>
        </w:rPr>
        <w:t>i</w:t>
      </w:r>
      <w:r>
        <w:rPr>
          <w:rFonts w:ascii="Arial" w:hAnsi="Arial" w:cs="Arial" w:eastAsia="Arial"/>
          <w:sz w:val="21"/>
          <w:szCs w:val="21"/>
          <w:color w:val="242424"/>
          <w:spacing w:val="-35"/>
          <w:w w:val="15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-1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-1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3652" w:right="-20"/>
        <w:jc w:val="left"/>
        <w:tabs>
          <w:tab w:pos="67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619522pt;margin-top:4.521914pt;width:33.175446pt;height:26pt;mso-position-horizontal-relative:page;mso-position-vertical-relative:paragraph;z-index:-1281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Beıoııarıııc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8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747474"/>
          <w:spacing w:val="0"/>
          <w:w w:val="70"/>
          <w:position w:val="1"/>
        </w:rPr>
        <w:t>.....</w:t>
      </w:r>
      <w:r>
        <w:rPr>
          <w:rFonts w:ascii="Arial" w:hAnsi="Arial" w:cs="Arial" w:eastAsia="Arial"/>
          <w:sz w:val="23"/>
          <w:szCs w:val="23"/>
          <w:color w:val="747474"/>
          <w:spacing w:val="-18"/>
          <w:w w:val="7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9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-18"/>
          <w:w w:val="10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74"/>
          <w:position w:val="1"/>
        </w:rPr>
        <w:t>..</w:t>
      </w:r>
      <w:r>
        <w:rPr>
          <w:rFonts w:ascii="Arial" w:hAnsi="Arial" w:cs="Arial" w:eastAsia="Arial"/>
          <w:sz w:val="23"/>
          <w:szCs w:val="23"/>
          <w:color w:val="59595B"/>
          <w:spacing w:val="-18"/>
          <w:w w:val="74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242424"/>
          <w:spacing w:val="-9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18"/>
          <w:w w:val="10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0"/>
          <w:w w:val="71"/>
          <w:position w:val="1"/>
        </w:rPr>
        <w:t>...</w:t>
      </w:r>
      <w:r>
        <w:rPr>
          <w:rFonts w:ascii="Arial" w:hAnsi="Arial" w:cs="Arial" w:eastAsia="Arial"/>
          <w:sz w:val="23"/>
          <w:szCs w:val="23"/>
          <w:color w:val="747474"/>
          <w:spacing w:val="-34"/>
          <w:w w:val="7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22"/>
          <w:w w:val="10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-18"/>
          <w:w w:val="10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75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14"/>
          <w:w w:val="75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-24"/>
          <w:w w:val="12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75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14"/>
          <w:w w:val="75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858585"/>
          <w:spacing w:val="-20"/>
          <w:w w:val="12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75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28"/>
          <w:w w:val="75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0"/>
          <w:w w:val="74"/>
          <w:position w:val="1"/>
        </w:rPr>
        <w:t>..</w:t>
      </w:r>
      <w:r>
        <w:rPr>
          <w:rFonts w:ascii="Arial" w:hAnsi="Arial" w:cs="Arial" w:eastAsia="Arial"/>
          <w:sz w:val="23"/>
          <w:szCs w:val="23"/>
          <w:color w:val="747474"/>
          <w:spacing w:val="-18"/>
          <w:w w:val="74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22"/>
          <w:w w:val="10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858585"/>
          <w:spacing w:val="-18"/>
          <w:w w:val="10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22"/>
          <w:w w:val="10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858585"/>
          <w:spacing w:val="0"/>
          <w:w w:val="71"/>
          <w:position w:val="1"/>
        </w:rPr>
        <w:t>....</w:t>
      </w:r>
      <w:r>
        <w:rPr>
          <w:rFonts w:ascii="Arial" w:hAnsi="Arial" w:cs="Arial" w:eastAsia="Arial"/>
          <w:sz w:val="23"/>
          <w:szCs w:val="23"/>
          <w:color w:val="858585"/>
          <w:spacing w:val="-18"/>
          <w:w w:val="7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9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-13"/>
          <w:w w:val="10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6"/>
          <w:w w:val="6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858585"/>
          <w:spacing w:val="-20"/>
          <w:w w:val="12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4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24"/>
          <w:w w:val="12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-18"/>
          <w:w w:val="10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9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-18"/>
          <w:w w:val="10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69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9"/>
          <w:w w:val="69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0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-27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18"/>
          <w:w w:val="10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858585"/>
          <w:spacing w:val="-28"/>
          <w:w w:val="12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16"/>
          <w:w w:val="80"/>
          <w:imprint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16"/>
          <w:w w:val="80"/>
          <w:imprint/>
          <w:position w:val="1"/>
        </w:rPr>
      </w:r>
      <w:r>
        <w:rPr>
          <w:rFonts w:ascii="Arial" w:hAnsi="Arial" w:cs="Arial" w:eastAsia="Arial"/>
          <w:sz w:val="23"/>
          <w:szCs w:val="23"/>
          <w:color w:val="59595B"/>
          <w:spacing w:val="16"/>
          <w:w w:val="80"/>
          <w:position w:val="1"/>
        </w:rPr>
      </w:r>
      <w:r>
        <w:rPr>
          <w:rFonts w:ascii="Arial" w:hAnsi="Arial" w:cs="Arial" w:eastAsia="Arial"/>
          <w:sz w:val="23"/>
          <w:szCs w:val="23"/>
          <w:color w:val="59595B"/>
          <w:spacing w:val="-5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0"/>
          <w:w w:val="69"/>
          <w:position w:val="1"/>
        </w:rPr>
        <w:t>...</w:t>
      </w:r>
      <w:r>
        <w:rPr>
          <w:rFonts w:ascii="Arial" w:hAnsi="Arial" w:cs="Arial" w:eastAsia="Arial"/>
          <w:sz w:val="23"/>
          <w:szCs w:val="23"/>
          <w:color w:val="747474"/>
          <w:spacing w:val="3"/>
          <w:w w:val="69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69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18"/>
          <w:w w:val="69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858585"/>
          <w:spacing w:val="-18"/>
          <w:w w:val="10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9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0"/>
          <w:w w:val="74"/>
          <w:position w:val="1"/>
        </w:rPr>
        <w:t>..</w:t>
      </w:r>
      <w:r>
        <w:rPr>
          <w:rFonts w:ascii="Arial" w:hAnsi="Arial" w:cs="Arial" w:eastAsia="Arial"/>
          <w:sz w:val="23"/>
          <w:szCs w:val="23"/>
          <w:color w:val="747474"/>
          <w:spacing w:val="-29"/>
          <w:w w:val="74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97999A"/>
          <w:spacing w:val="0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97999A"/>
          <w:spacing w:val="-27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0"/>
          <w:w w:val="85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-35"/>
          <w:w w:val="85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14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-20"/>
          <w:w w:val="12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5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4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8"/>
          <w:w w:val="64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0"/>
          <w:w w:val="71"/>
          <w:position w:val="1"/>
        </w:rPr>
        <w:t>..</w:t>
      </w:r>
      <w:r>
        <w:rPr>
          <w:rFonts w:ascii="Arial" w:hAnsi="Arial" w:cs="Arial" w:eastAsia="Arial"/>
          <w:sz w:val="23"/>
          <w:szCs w:val="23"/>
          <w:color w:val="747474"/>
          <w:spacing w:val="-18"/>
          <w:w w:val="7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69"/>
          <w:position w:val="1"/>
        </w:rPr>
        <w:t>...</w:t>
      </w:r>
      <w:r>
        <w:rPr>
          <w:rFonts w:ascii="Arial" w:hAnsi="Arial" w:cs="Arial" w:eastAsia="Arial"/>
          <w:sz w:val="23"/>
          <w:szCs w:val="23"/>
          <w:color w:val="59595B"/>
          <w:spacing w:val="-9"/>
          <w:w w:val="69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47474"/>
          <w:spacing w:val="0"/>
          <w:w w:val="80"/>
          <w:position w:val="1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67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14:04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9" w:after="0" w:line="240" w:lineRule="auto"/>
        <w:ind w:left="158" w:right="-20"/>
        <w:jc w:val="left"/>
        <w:tabs>
          <w:tab w:pos="216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3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3"/>
        </w:rPr>
        <w:t>Sahi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7"/>
          <w:w w:val="9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5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DERDiMAN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6" w:lineRule="exact"/>
        <w:ind w:left="2172" w:right="-20"/>
        <w:jc w:val="left"/>
        <w:tabs>
          <w:tab w:pos="47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5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2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02"/>
          <w:position w:val="-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02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3"/>
          <w:w w:val="20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13:52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3"/>
        </w:rPr>
        <w:t>Vıın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14:02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460" w:right="80"/>
        </w:sectPr>
      </w:pPr>
      <w:rPr/>
    </w:p>
    <w:p>
      <w:pPr>
        <w:spacing w:before="0" w:after="0" w:line="194" w:lineRule="exact"/>
        <w:ind w:left="1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18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-3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3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3"/>
        </w:rPr>
        <w:t>104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80"/>
          <w:cols w:num="2" w:equalWidth="0">
            <w:col w:w="567" w:space="1605"/>
            <w:col w:w="9208"/>
          </w:cols>
        </w:sectPr>
      </w:pPr>
      <w:rPr/>
    </w:p>
    <w:p>
      <w:pPr>
        <w:spacing w:before="0" w:after="0" w:line="298" w:lineRule="exact"/>
        <w:ind w:left="158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9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5"/>
          <w:w w:val="86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53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8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9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2"/>
        </w:rPr>
        <w:t>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680" w:right="47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8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4" w:lineRule="auto"/>
        <w:ind w:left="2181" w:right="4427" w:firstLine="2515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w w:val="78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niyeı-Jandarıııa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7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Dog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04" w:lineRule="exact"/>
        <w:ind w:left="2181" w:right="2610" w:firstLine="-2023"/>
        <w:jc w:val="left"/>
        <w:tabs>
          <w:tab w:pos="2160" w:val="left"/>
          <w:tab w:pos="47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33"/>
        </w:rPr>
        <w:t>raç</w:t>
      </w:r>
      <w:r>
        <w:rPr>
          <w:rFonts w:ascii="Arial" w:hAnsi="Arial" w:cs="Arial" w:eastAsia="Arial"/>
          <w:sz w:val="17"/>
          <w:szCs w:val="17"/>
          <w:color w:val="464646"/>
          <w:spacing w:val="-2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Peı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5"/>
        </w:rPr>
        <w:t>oııcl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4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8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73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9"/>
        </w:rPr>
        <w:t>Uş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2"/>
        </w:rPr>
        <w:t>EkiQ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9"/>
          <w:w w:val="8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Anıirini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1"/>
        </w:rPr>
        <w:t>oya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2" w:lineRule="exact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w w:val="88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99" w:right="40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</w:rPr>
        <w:t>öndOrıııede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8" w:lineRule="exact"/>
        <w:ind w:left="149" w:right="-20"/>
        <w:jc w:val="left"/>
        <w:tabs>
          <w:tab w:pos="2500" w:val="left"/>
          <w:tab w:pos="4680" w:val="left"/>
          <w:tab w:pos="6560" w:val="left"/>
          <w:tab w:pos="8120" w:val="left"/>
          <w:tab w:pos="9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8"/>
          <w:position w:val="-1"/>
        </w:rPr>
        <w:t>Söııdo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4"/>
          <w:w w:val="88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1"/>
        </w:rPr>
        <w:t>ıııe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9"/>
          <w:position w:val="-3"/>
        </w:rPr>
        <w:t>IKöpUk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7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2"/>
          <w:position w:val="-3"/>
        </w:rPr>
        <w:t>IK.K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4"/>
          <w:w w:val="8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92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13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59595B"/>
          <w:spacing w:val="0"/>
          <w:w w:val="100"/>
          <w:position w:val="-3"/>
        </w:rPr>
        <w:t>K:0</w:t>
      </w:r>
      <w:r>
        <w:rPr>
          <w:rFonts w:ascii="Arial" w:hAnsi="Arial" w:cs="Arial" w:eastAsia="Arial"/>
          <w:sz w:val="17"/>
          <w:szCs w:val="17"/>
          <w:color w:val="59595B"/>
          <w:spacing w:val="0"/>
          <w:w w:val="100"/>
          <w:position w:val="-3"/>
        </w:rPr>
        <w:t>2</w:t>
      </w:r>
      <w:r>
        <w:rPr>
          <w:rFonts w:ascii="Arial" w:hAnsi="Arial" w:cs="Arial" w:eastAsia="Arial"/>
          <w:sz w:val="17"/>
          <w:szCs w:val="17"/>
          <w:color w:val="59595B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2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4864" w:right="-20"/>
        <w:jc w:val="left"/>
        <w:tabs>
          <w:tab w:pos="6560" w:val="left"/>
          <w:tab w:pos="8120" w:val="left"/>
          <w:tab w:pos="96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42424"/>
          <w:spacing w:val="-43"/>
          <w:w w:val="54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7"/>
          <w:w w:val="12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ınd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4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5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dUrınc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80"/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4" w:lineRule="auto"/>
        <w:ind w:right="59" w:firstLine="4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yolun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yığılı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söndüıiilmeden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</w:rPr>
        <w:t>igarıı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izınaritinin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çıkmış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8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80" w:bottom="280" w:left="460" w:right="80"/>
          <w:cols w:num="2" w:equalWidth="0">
            <w:col w:w="1620" w:space="552"/>
            <w:col w:w="9208"/>
          </w:cols>
        </w:sectPr>
      </w:pPr>
      <w:rPr/>
    </w:p>
    <w:p>
      <w:pPr>
        <w:spacing w:before="0" w:after="0" w:line="240" w:lineRule="auto"/>
        <w:ind w:left="149" w:right="-20"/>
        <w:jc w:val="left"/>
        <w:tabs>
          <w:tab w:pos="216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w w:val="91"/>
          <w:position w:val="1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8"/>
          <w:position w:val="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6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0"/>
          <w:position w:val="1"/>
        </w:rPr>
        <w:t>::;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  <w:position w:val="0"/>
        </w:rPr>
        <w:t>jl3cdcli: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464646"/>
          <w:spacing w:val="0"/>
          <w:w w:val="92"/>
        </w:rPr>
        <w:t>Ara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92"/>
        </w:rPr>
        <w:t>ç</w:t>
      </w:r>
      <w:r>
        <w:rPr>
          <w:rFonts w:ascii="Arial" w:hAnsi="Arial" w:cs="Arial" w:eastAsia="Arial"/>
          <w:sz w:val="17"/>
          <w:szCs w:val="17"/>
          <w:color w:val="464646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08" w:lineRule="exact"/>
        <w:ind w:left="177" w:right="9666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7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7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8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rcslinı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6" w:after="0" w:line="240" w:lineRule="auto"/>
        <w:ind w:left="452" w:right="4352"/>
        <w:jc w:val="center"/>
        <w:tabs>
          <w:tab w:pos="212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DönilşU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3.05.20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1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4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ı4:30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247" w:right="-20"/>
        <w:jc w:val="left"/>
        <w:tabs>
          <w:tab w:pos="1020" w:val="left"/>
          <w:tab w:pos="1540" w:val="left"/>
          <w:tab w:pos="216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551224pt;margin-top:4.931179pt;width:10.244300pt;height:33.5pt;mso-position-horizontal-relative:page;mso-position-vertical-relative:paragraph;z-index:-12813" type="#_x0000_t202" filled="f" stroked="f">
            <v:textbox inset="0,0,0,0">
              <w:txbxContent>
                <w:p>
                  <w:pPr>
                    <w:spacing w:before="0" w:after="0" w:line="670" w:lineRule="exact"/>
                    <w:ind w:right="-141"/>
                    <w:jc w:val="left"/>
                    <w:rPr>
                      <w:rFonts w:ascii="Arial" w:hAnsi="Arial" w:cs="Arial" w:eastAsia="Arial"/>
                      <w:sz w:val="67"/>
                      <w:szCs w:val="67"/>
                    </w:rPr>
                  </w:pPr>
                  <w:rPr/>
                  <w:r>
                    <w:rPr>
                      <w:rFonts w:ascii="Arial" w:hAnsi="Arial" w:cs="Arial" w:eastAsia="Arial"/>
                      <w:sz w:val="67"/>
                      <w:szCs w:val="67"/>
                      <w:color w:val="26287B"/>
                      <w:spacing w:val="0"/>
                      <w:w w:val="55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Ke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lp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51" w:lineRule="exact"/>
        <w:ind w:left="2298" w:right="-20"/>
        <w:jc w:val="left"/>
        <w:tabs>
          <w:tab w:pos="406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-9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89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9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89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0"/>
          <w:szCs w:val="20"/>
          <w:color w:val="3D3FA3"/>
          <w:spacing w:val="0"/>
          <w:w w:val="50"/>
          <w:i/>
          <w:position w:val="-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FA3"/>
          <w:spacing w:val="0"/>
          <w:w w:val="100"/>
          <w:i/>
          <w:position w:val="-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FA3"/>
          <w:spacing w:val="0"/>
          <w:w w:val="100"/>
          <w:i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87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8"/>
          <w:w w:val="74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4"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7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5"/>
        </w:rPr>
        <w:t>Ko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1"/>
          <w:position w:val="-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4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80"/>
        </w:sectPr>
      </w:pPr>
      <w:rPr/>
    </w:p>
    <w:p>
      <w:pPr>
        <w:spacing w:before="49" w:after="0" w:line="136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87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43434"/>
          <w:w w:val="82"/>
          <w:position w:val="-8"/>
        </w:rPr>
        <w:t>1</w:t>
      </w:r>
      <w:r>
        <w:rPr>
          <w:rFonts w:ascii="Arial" w:hAnsi="Arial" w:cs="Arial" w:eastAsia="Arial"/>
          <w:sz w:val="28"/>
          <w:szCs w:val="28"/>
          <w:color w:val="343434"/>
          <w:spacing w:val="-46"/>
          <w:w w:val="100"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49"/>
          <w:position w:val="-8"/>
        </w:rPr>
        <w:t>B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49"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10"/>
          <w:w w:val="49"/>
          <w:position w:val="-8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49"/>
          <w:position w:val="-8"/>
        </w:rPr>
        <w:t>MaYı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49"/>
          <w:position w:val="-8"/>
        </w:rPr>
        <w:t>s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49"/>
          <w:position w:val="-8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5"/>
          <w:w w:val="49"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7"/>
          <w:position w:val="-8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80"/>
          <w:cols w:num="2" w:equalWidth="0">
            <w:col w:w="5920" w:space="2859"/>
            <w:col w:w="2601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7" w:lineRule="exact"/>
        <w:ind w:right="1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43434"/>
          <w:spacing w:val="0"/>
          <w:w w:val="167"/>
          <w:position w:val="-1"/>
        </w:rPr>
        <w:t>u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right="25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88"/>
          <w:position w:val="-1"/>
        </w:rPr>
        <w:t>GJ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464646"/>
          <w:spacing w:val="0"/>
          <w:w w:val="81"/>
          <w:i/>
        </w:rPr>
        <w:t>;&gt;-.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500" w:lineRule="exact"/>
        <w:ind w:right="-126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7"/>
          <w:szCs w:val="57"/>
          <w:color w:val="464646"/>
          <w:spacing w:val="-420"/>
          <w:w w:val="495"/>
          <w:position w:val="-6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464646"/>
          <w:spacing w:val="0"/>
          <w:w w:val="90"/>
          <w:position w:val="-6"/>
        </w:rPr>
        <w:t>nııl</w:t>
      </w:r>
      <w:r>
        <w:rPr>
          <w:rFonts w:ascii="Times New Roman" w:hAnsi="Times New Roman" w:cs="Times New Roman" w:eastAsia="Times New Roman"/>
          <w:sz w:val="34"/>
          <w:szCs w:val="34"/>
          <w:color w:val="464646"/>
          <w:spacing w:val="-3"/>
          <w:w w:val="90"/>
          <w:position w:val="-6"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color w:val="464646"/>
          <w:spacing w:val="0"/>
          <w:w w:val="90"/>
          <w:position w:val="-6"/>
        </w:rPr>
        <w:t>.ı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500" w:lineRule="exact"/>
        <w:ind w:right="-147"/>
        <w:jc w:val="lef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7"/>
          <w:szCs w:val="57"/>
          <w:color w:val="464646"/>
          <w:spacing w:val="0"/>
          <w:w w:val="493"/>
          <w:position w:val="-6"/>
        </w:rPr>
        <w:t>;</w:t>
      </w:r>
      <w:r>
        <w:rPr>
          <w:rFonts w:ascii="Times New Roman" w:hAnsi="Times New Roman" w:cs="Times New Roman" w:eastAsia="Times New Roman"/>
          <w:sz w:val="57"/>
          <w:szCs w:val="57"/>
          <w:color w:val="464646"/>
          <w:spacing w:val="-560"/>
          <w:w w:val="493"/>
          <w:position w:val="-6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747474"/>
          <w:spacing w:val="0"/>
          <w:w w:val="62"/>
          <w:i/>
          <w:position w:val="-22"/>
        </w:rPr>
        <w:t>Q_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83"/>
          <w:i/>
        </w:rPr>
        <w:t>1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83"/>
          <w:i/>
        </w:rPr>
        <w:t>  </w:t>
      </w:r>
      <w:r>
        <w:rPr>
          <w:rFonts w:ascii="Arial" w:hAnsi="Arial" w:cs="Arial" w:eastAsia="Arial"/>
          <w:sz w:val="17"/>
          <w:szCs w:val="17"/>
          <w:color w:val="464646"/>
          <w:spacing w:val="33"/>
          <w:w w:val="83"/>
          <w:i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i/>
        </w:rPr>
        <w:t>12011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80"/>
          <w:cols w:num="4" w:equalWidth="0">
            <w:col w:w="469" w:space="1031"/>
            <w:col w:w="2494" w:space="584"/>
            <w:col w:w="1279" w:space="3024"/>
            <w:col w:w="2499"/>
          </w:cols>
        </w:sectPr>
      </w:pPr>
      <w:rPr/>
    </w:p>
    <w:p>
      <w:pPr>
        <w:spacing w:before="0" w:after="0" w:line="232" w:lineRule="exact"/>
        <w:ind w:left="4274" w:right="-20"/>
        <w:jc w:val="left"/>
        <w:tabs>
          <w:tab w:pos="640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4.087799pt;margin-top:1.187491pt;width:21.360241pt;height:31pt;mso-position-horizontal-relative:page;mso-position-vertical-relative:paragraph;z-index:-12812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Times New Roman" w:hAnsi="Times New Roman" w:cs="Times New Roman" w:eastAsia="Times New Roman"/>
                      <w:sz w:val="62"/>
                      <w:szCs w:val="6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59595B"/>
                      <w:spacing w:val="0"/>
                      <w:w w:val="53"/>
                    </w:rPr>
                    <w:t>-ve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747474"/>
          <w:spacing w:val="0"/>
          <w:w w:val="165"/>
          <w:position w:val="-2"/>
        </w:rPr>
        <w:t>..</w:t>
      </w:r>
      <w:r>
        <w:rPr>
          <w:rFonts w:ascii="Arial" w:hAnsi="Arial" w:cs="Arial" w:eastAsia="Arial"/>
          <w:sz w:val="21"/>
          <w:szCs w:val="21"/>
          <w:color w:val="74747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74747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9"/>
          <w:szCs w:val="9"/>
          <w:color w:val="858585"/>
          <w:spacing w:val="0"/>
          <w:w w:val="165"/>
          <w:position w:val="2"/>
        </w:rPr>
        <w:t>.--::&gt;'</w:t>
      </w:r>
      <w:r>
        <w:rPr>
          <w:rFonts w:ascii="Times New Roman" w:hAnsi="Times New Roman" w:cs="Times New Roman" w:eastAsia="Times New Roman"/>
          <w:sz w:val="9"/>
          <w:szCs w:val="9"/>
          <w:color w:val="858585"/>
          <w:spacing w:val="-23"/>
          <w:w w:val="165"/>
          <w:position w:val="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58585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858585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9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7"/>
          <w:position w:val="3"/>
        </w:rPr>
        <w:t>13irjrıı7\"'ıııi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78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124"/>
          <w:position w:val="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atLeast"/>
        <w:ind w:right="826"/>
        <w:jc w:val="right"/>
        <w:tabs>
          <w:tab w:pos="1300" w:val="left"/>
          <w:tab w:pos="17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858585"/>
          <w:spacing w:val="0"/>
          <w:w w:val="100"/>
        </w:rPr>
        <w:t>"'</w:t>
      </w:r>
      <w:r>
        <w:rPr>
          <w:rFonts w:ascii="Times New Roman" w:hAnsi="Times New Roman" w:cs="Times New Roman" w:eastAsia="Times New Roman"/>
          <w:sz w:val="31"/>
          <w:szCs w:val="31"/>
          <w:color w:val="858585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858585"/>
          <w:spacing w:val="0"/>
          <w:w w:val="87"/>
        </w:rPr>
        <w:t>fn[;;!;r</w:t>
      </w:r>
      <w:r>
        <w:rPr>
          <w:rFonts w:ascii="Times New Roman" w:hAnsi="Times New Roman" w:cs="Times New Roman" w:eastAsia="Times New Roman"/>
          <w:sz w:val="31"/>
          <w:szCs w:val="31"/>
          <w:color w:val="85858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858585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858585"/>
          <w:spacing w:val="0"/>
          <w:w w:val="160"/>
          <w:i/>
        </w:rPr>
        <w:t>l</w:t>
      </w:r>
      <w:r>
        <w:rPr>
          <w:rFonts w:ascii="Arial" w:hAnsi="Arial" w:cs="Arial" w:eastAsia="Arial"/>
          <w:sz w:val="16"/>
          <w:szCs w:val="16"/>
          <w:color w:val="858585"/>
          <w:spacing w:val="0"/>
          <w:w w:val="100"/>
          <w:i/>
        </w:rPr>
        <w:tab/>
      </w:r>
      <w:r>
        <w:rPr>
          <w:rFonts w:ascii="Arial" w:hAnsi="Arial" w:cs="Arial" w:eastAsia="Arial"/>
          <w:sz w:val="16"/>
          <w:szCs w:val="16"/>
          <w:color w:val="858585"/>
          <w:spacing w:val="0"/>
          <w:w w:val="100"/>
          <w:i/>
        </w:rPr>
      </w:r>
      <w:r>
        <w:rPr>
          <w:rFonts w:ascii="Arial" w:hAnsi="Arial" w:cs="Arial" w:eastAsia="Arial"/>
          <w:sz w:val="26"/>
          <w:szCs w:val="26"/>
          <w:color w:val="26287B"/>
          <w:spacing w:val="0"/>
          <w:w w:val="116"/>
          <w:i/>
        </w:rPr>
        <w:t>j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337" w:lineRule="atLeast"/>
        <w:ind w:left="2701" w:right="-20"/>
        <w:jc w:val="left"/>
        <w:tabs>
          <w:tab w:pos="37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</w:rPr>
        <w:t>M</w:t>
      </w:r>
      <w:r>
        <w:rPr>
          <w:rFonts w:ascii="Arial" w:hAnsi="Arial" w:cs="Arial" w:eastAsia="Arial"/>
          <w:sz w:val="21"/>
          <w:szCs w:val="21"/>
          <w:color w:val="343434"/>
          <w:spacing w:val="-5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33365B"/>
          <w:spacing w:val="0"/>
          <w:w w:val="378"/>
          <w:position w:val="-17"/>
        </w:rPr>
        <w:t>y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22" w:lineRule="atLeast"/>
        <w:ind w:left="2444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464646"/>
          <w:spacing w:val="0"/>
          <w:w w:val="403"/>
        </w:rPr>
        <w:t>ı</w:t>
      </w:r>
      <w:r>
        <w:rPr>
          <w:rFonts w:ascii="Arial" w:hAnsi="Arial" w:cs="Arial" w:eastAsia="Arial"/>
          <w:sz w:val="21"/>
          <w:szCs w:val="21"/>
          <w:color w:val="464646"/>
          <w:spacing w:val="-150"/>
          <w:w w:val="40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Postı:</w:t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lar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2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80"/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731" w:lineRule="exact"/>
        <w:ind w:left="2565" w:right="-246"/>
        <w:jc w:val="left"/>
        <w:rPr>
          <w:rFonts w:ascii="Times New Roman" w:hAnsi="Times New Roman" w:cs="Times New Roman" w:eastAsia="Times New Roman"/>
          <w:sz w:val="137"/>
          <w:szCs w:val="137"/>
        </w:rPr>
      </w:pPr>
      <w:rPr/>
      <w:r>
        <w:rPr>
          <w:rFonts w:ascii="Times New Roman" w:hAnsi="Times New Roman" w:cs="Times New Roman" w:eastAsia="Times New Roman"/>
          <w:sz w:val="137"/>
          <w:szCs w:val="137"/>
          <w:color w:val="59595B"/>
          <w:w w:val="51"/>
          <w:position w:val="-69"/>
        </w:rPr>
        <w:t>Ad.</w:t>
      </w:r>
      <w:r>
        <w:rPr>
          <w:rFonts w:ascii="Times New Roman" w:hAnsi="Times New Roman" w:cs="Times New Roman" w:eastAsia="Times New Roman"/>
          <w:sz w:val="137"/>
          <w:szCs w:val="137"/>
          <w:color w:val="59595B"/>
          <w:spacing w:val="-459"/>
          <w:w w:val="51"/>
          <w:position w:val="-69"/>
        </w:rPr>
        <w:t>P</w:t>
      </w:r>
      <w:r>
        <w:rPr>
          <w:rFonts w:ascii="Times New Roman" w:hAnsi="Times New Roman" w:cs="Times New Roman" w:eastAsia="Times New Roman"/>
          <w:sz w:val="137"/>
          <w:szCs w:val="137"/>
          <w:color w:val="343434"/>
          <w:spacing w:val="0"/>
          <w:w w:val="21"/>
          <w:position w:val="-69"/>
        </w:rPr>
        <w:t>.-</w:t>
      </w:r>
      <w:r>
        <w:rPr>
          <w:rFonts w:ascii="Times New Roman" w:hAnsi="Times New Roman" w:cs="Times New Roman" w:eastAsia="Times New Roman"/>
          <w:sz w:val="137"/>
          <w:szCs w:val="137"/>
          <w:color w:val="343434"/>
          <w:spacing w:val="-41"/>
          <w:w w:val="21"/>
          <w:position w:val="-69"/>
        </w:rPr>
        <w:t>-</w:t>
      </w:r>
      <w:r>
        <w:rPr>
          <w:rFonts w:ascii="Times New Roman" w:hAnsi="Times New Roman" w:cs="Times New Roman" w:eastAsia="Times New Roman"/>
          <w:sz w:val="137"/>
          <w:szCs w:val="137"/>
          <w:color w:val="59595B"/>
          <w:spacing w:val="-546"/>
          <w:w w:val="50"/>
          <w:position w:val="-69"/>
        </w:rPr>
        <w:t>ç</w:t>
      </w:r>
      <w:r>
        <w:rPr>
          <w:rFonts w:ascii="Times New Roman" w:hAnsi="Times New Roman" w:cs="Times New Roman" w:eastAsia="Times New Roman"/>
          <w:sz w:val="137"/>
          <w:szCs w:val="137"/>
          <w:color w:val="343434"/>
          <w:spacing w:val="0"/>
          <w:w w:val="21"/>
          <w:position w:val="-69"/>
        </w:rPr>
        <w:t>--</w:t>
      </w:r>
      <w:r>
        <w:rPr>
          <w:rFonts w:ascii="Times New Roman" w:hAnsi="Times New Roman" w:cs="Times New Roman" w:eastAsia="Times New Roman"/>
          <w:sz w:val="137"/>
          <w:szCs w:val="137"/>
          <w:color w:val="343434"/>
          <w:spacing w:val="-247"/>
          <w:w w:val="100"/>
          <w:position w:val="-69"/>
        </w:rPr>
        <w:t> </w:t>
      </w:r>
      <w:r>
        <w:rPr>
          <w:rFonts w:ascii="Times New Roman" w:hAnsi="Times New Roman" w:cs="Times New Roman" w:eastAsia="Times New Roman"/>
          <w:sz w:val="137"/>
          <w:szCs w:val="137"/>
          <w:color w:val="59595B"/>
          <w:spacing w:val="0"/>
          <w:w w:val="51"/>
          <w:position w:val="-69"/>
        </w:rPr>
        <w:t>u</w:t>
      </w:r>
      <w:r>
        <w:rPr>
          <w:rFonts w:ascii="Times New Roman" w:hAnsi="Times New Roman" w:cs="Times New Roman" w:eastAsia="Times New Roman"/>
          <w:sz w:val="137"/>
          <w:szCs w:val="137"/>
          <w:color w:val="000000"/>
          <w:spacing w:val="0"/>
          <w:w w:val="100"/>
          <w:position w:val="0"/>
        </w:rPr>
      </w:r>
    </w:p>
    <w:p>
      <w:pPr>
        <w:spacing w:before="63" w:after="0" w:line="196" w:lineRule="exact"/>
        <w:ind w:left="5" w:right="-20"/>
        <w:jc w:val="left"/>
        <w:tabs>
          <w:tab w:pos="3400" w:val="left"/>
          <w:tab w:pos="4320" w:val="left"/>
          <w:tab w:pos="4720" w:val="left"/>
          <w:tab w:pos="508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2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DERDiMAN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13"/>
          <w:szCs w:val="13"/>
          <w:color w:val="747474"/>
          <w:spacing w:val="0"/>
          <w:w w:val="332"/>
          <w:position w:val="2"/>
        </w:rPr>
        <w:t>]</w:t>
      </w:r>
      <w:r>
        <w:rPr>
          <w:rFonts w:ascii="Arial" w:hAnsi="Arial" w:cs="Arial" w:eastAsia="Arial"/>
          <w:sz w:val="13"/>
          <w:szCs w:val="13"/>
          <w:color w:val="74747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3"/>
          <w:szCs w:val="13"/>
          <w:color w:val="747474"/>
          <w:spacing w:val="0"/>
          <w:w w:val="162"/>
          <w:position w:val="2"/>
        </w:rPr>
        <w:t>.</w:t>
      </w:r>
      <w:r>
        <w:rPr>
          <w:rFonts w:ascii="Arial" w:hAnsi="Arial" w:cs="Arial" w:eastAsia="Arial"/>
          <w:sz w:val="13"/>
          <w:szCs w:val="13"/>
          <w:color w:val="747474"/>
          <w:spacing w:val="-52"/>
          <w:w w:val="162"/>
          <w:position w:val="2"/>
        </w:rPr>
        <w:t> </w:t>
      </w:r>
      <w:r>
        <w:rPr>
          <w:rFonts w:ascii="Arial" w:hAnsi="Arial" w:cs="Arial" w:eastAsia="Arial"/>
          <w:sz w:val="13"/>
          <w:szCs w:val="13"/>
          <w:color w:val="74747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3"/>
          <w:szCs w:val="13"/>
          <w:color w:val="747474"/>
          <w:spacing w:val="0"/>
          <w:w w:val="100"/>
          <w:position w:val="2"/>
        </w:rPr>
      </w:r>
      <w:r>
        <w:rPr>
          <w:rFonts w:ascii="Arial" w:hAnsi="Arial" w:cs="Arial" w:eastAsia="Arial"/>
          <w:sz w:val="13"/>
          <w:szCs w:val="13"/>
          <w:color w:val="606D90"/>
          <w:spacing w:val="0"/>
          <w:w w:val="162"/>
          <w:position w:val="2"/>
        </w:rPr>
        <w:t>«</w:t>
      </w:r>
      <w:r>
        <w:rPr>
          <w:rFonts w:ascii="Arial" w:hAnsi="Arial" w:cs="Arial" w:eastAsia="Arial"/>
          <w:sz w:val="13"/>
          <w:szCs w:val="13"/>
          <w:color w:val="606D9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3"/>
          <w:szCs w:val="13"/>
          <w:color w:val="606D90"/>
          <w:spacing w:val="0"/>
          <w:w w:val="100"/>
          <w:position w:val="2"/>
        </w:rPr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107"/>
          <w:position w:val="2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-20"/>
        <w:jc w:val="left"/>
        <w:tabs>
          <w:tab w:pos="3580" w:val="left"/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6.497559pt;margin-top:5.409255pt;width:7.4176pt;height:16pt;mso-position-horizontal-relative:page;mso-position-vertical-relative:paragraph;z-index:-12811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Times New Roman" w:hAnsi="Times New Roman" w:cs="Times New Roman" w:eastAsia="Times New Roman"/>
                      <w:sz w:val="32"/>
                      <w:szCs w:val="3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26287B"/>
                      <w:spacing w:val="0"/>
                      <w:w w:val="75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541473pt;margin-top:-6.058213pt;width:56.666825pt;height:16pt;mso-position-horizontal-relative:page;mso-position-vertical-relative:paragraph;z-index:-12810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960" w:val="left"/>
                    </w:tabs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97999A"/>
                      <w:spacing w:val="0"/>
                      <w:w w:val="58"/>
                    </w:rPr>
                    <w:t>f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7999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7999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858585"/>
                      <w:spacing w:val="0"/>
                      <w:w w:val="58"/>
                    </w:rPr>
                    <w:t>m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4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83"/>
          <w:position w:val="1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7"/>
          <w:w w:val="6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0"/>
          <w:w w:val="147"/>
          <w:position w:val="1"/>
        </w:rPr>
        <w:t>a./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0"/>
          <w:w w:val="148"/>
          <w:position w:val="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0"/>
          <w:w w:val="85"/>
          <w:position w:val="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2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139"/>
          <w:position w:val="1"/>
        </w:rPr>
        <w:t>ı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125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12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3196" w:right="1015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0"/>
          <w:szCs w:val="20"/>
          <w:color w:val="59595B"/>
          <w:spacing w:val="0"/>
          <w:w w:val="68"/>
          <w:position w:val="-2"/>
        </w:rPr>
        <w:t>Mvctah</w:t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68"/>
          <w:position w:val="-2"/>
        </w:rPr>
        <w:t>    </w:t>
      </w:r>
      <w:r>
        <w:rPr>
          <w:rFonts w:ascii="Arial" w:hAnsi="Arial" w:cs="Arial" w:eastAsia="Arial"/>
          <w:sz w:val="20"/>
          <w:szCs w:val="20"/>
          <w:color w:val="59595B"/>
          <w:spacing w:val="36"/>
          <w:w w:val="68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ACACAC"/>
          <w:spacing w:val="0"/>
          <w:w w:val="68"/>
          <w:position w:val="-2"/>
        </w:rPr>
        <w:t>•</w:t>
      </w:r>
      <w:r>
        <w:rPr>
          <w:rFonts w:ascii="Arial" w:hAnsi="Arial" w:cs="Arial" w:eastAsia="Arial"/>
          <w:sz w:val="20"/>
          <w:szCs w:val="20"/>
          <w:color w:val="ACACAC"/>
          <w:spacing w:val="18"/>
          <w:w w:val="6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68"/>
          <w:position w:val="-2"/>
        </w:rPr>
        <w:t>s1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68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21"/>
          <w:w w:val="6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CACAC"/>
          <w:spacing w:val="0"/>
          <w:w w:val="68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ACACAC"/>
          <w:spacing w:val="0"/>
          <w:w w:val="68"/>
          <w:position w:val="-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ACACAC"/>
          <w:spacing w:val="6"/>
          <w:w w:val="6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7999A"/>
          <w:spacing w:val="0"/>
          <w:w w:val="13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7999A"/>
          <w:spacing w:val="60"/>
          <w:w w:val="13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59595B"/>
          <w:spacing w:val="0"/>
          <w:w w:val="81"/>
          <w:position w:val="-2"/>
        </w:rPr>
        <w:t>ücl</w:t>
      </w:r>
      <w:r>
        <w:rPr>
          <w:rFonts w:ascii="Arial" w:hAnsi="Arial" w:cs="Arial" w:eastAsia="Arial"/>
          <w:sz w:val="18"/>
          <w:szCs w:val="18"/>
          <w:color w:val="59595B"/>
          <w:spacing w:val="-74"/>
          <w:w w:val="81"/>
          <w:position w:val="-2"/>
        </w:rPr>
        <w:t>ü</w:t>
      </w:r>
      <w:r>
        <w:rPr>
          <w:rFonts w:ascii="Arial" w:hAnsi="Arial" w:cs="Arial" w:eastAsia="Arial"/>
          <w:sz w:val="18"/>
          <w:szCs w:val="18"/>
          <w:color w:val="858585"/>
          <w:spacing w:val="-44"/>
          <w:w w:val="181"/>
          <w:position w:val="-2"/>
        </w:rPr>
        <w:t>: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97"/>
          <w:position w:val="-2"/>
        </w:rPr>
        <w:t>rü</w:t>
      </w:r>
      <w:r>
        <w:rPr>
          <w:rFonts w:ascii="Arial" w:hAnsi="Arial" w:cs="Arial" w:eastAsia="Arial"/>
          <w:sz w:val="18"/>
          <w:szCs w:val="18"/>
          <w:color w:val="464646"/>
          <w:spacing w:val="-13"/>
          <w:w w:val="10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464646"/>
          <w:spacing w:val="-51"/>
          <w:w w:val="453"/>
          <w:position w:val="-2"/>
        </w:rPr>
        <w:t>i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3374" w:right="997"/>
        <w:jc w:val="center"/>
        <w:tabs>
          <w:tab w:pos="4240" w:val="left"/>
          <w:tab w:pos="49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2"/>
          <w:szCs w:val="12"/>
          <w:color w:val="ACACAC"/>
          <w:spacing w:val="0"/>
          <w:w w:val="194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ACACAC"/>
          <w:spacing w:val="-12"/>
          <w:w w:val="194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858585"/>
          <w:spacing w:val="0"/>
          <w:w w:val="100"/>
          <w:position w:val="-1"/>
        </w:rPr>
        <w:t>;fi.</w:t>
      </w:r>
      <w:r>
        <w:rPr>
          <w:rFonts w:ascii="Arial" w:hAnsi="Arial" w:cs="Arial" w:eastAsia="Arial"/>
          <w:sz w:val="12"/>
          <w:szCs w:val="12"/>
          <w:color w:val="858585"/>
          <w:spacing w:val="0"/>
          <w:w w:val="100"/>
          <w:position w:val="-1"/>
        </w:rPr>
        <w:t>    </w:t>
      </w:r>
      <w:r>
        <w:rPr>
          <w:rFonts w:ascii="Arial" w:hAnsi="Arial" w:cs="Arial" w:eastAsia="Arial"/>
          <w:sz w:val="12"/>
          <w:szCs w:val="12"/>
          <w:color w:val="858585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858585"/>
          <w:spacing w:val="0"/>
          <w:w w:val="100"/>
          <w:position w:val="-1"/>
        </w:rPr>
        <w:t>;.</w:t>
      </w:r>
      <w:r>
        <w:rPr>
          <w:rFonts w:ascii="Arial" w:hAnsi="Arial" w:cs="Arial" w:eastAsia="Arial"/>
          <w:sz w:val="12"/>
          <w:szCs w:val="12"/>
          <w:color w:val="858585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2"/>
          <w:szCs w:val="12"/>
          <w:color w:val="858585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ACACAC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ACACAC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ACACA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ACACAC"/>
          <w:spacing w:val="0"/>
          <w:w w:val="100"/>
          <w:position w:val="-1"/>
        </w:rPr>
        <w:t>.,.,</w:t>
      </w:r>
      <w:r>
        <w:rPr>
          <w:rFonts w:ascii="Arial" w:hAnsi="Arial" w:cs="Arial" w:eastAsia="Arial"/>
          <w:sz w:val="12"/>
          <w:szCs w:val="12"/>
          <w:color w:val="ACACAC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12"/>
          <w:szCs w:val="12"/>
          <w:color w:val="ACACAC"/>
          <w:spacing w:val="14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59595B"/>
          <w:spacing w:val="-12"/>
          <w:w w:val="146"/>
          <w:position w:val="-1"/>
        </w:rPr>
        <w:t>,</w:t>
      </w:r>
      <w:r>
        <w:rPr>
          <w:rFonts w:ascii="Arial" w:hAnsi="Arial" w:cs="Arial" w:eastAsia="Arial"/>
          <w:sz w:val="12"/>
          <w:szCs w:val="12"/>
          <w:color w:val="97999A"/>
          <w:spacing w:val="0"/>
          <w:w w:val="106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97999A"/>
          <w:spacing w:val="8"/>
          <w:w w:val="107"/>
          <w:position w:val="-1"/>
        </w:rPr>
        <w:t>·</w:t>
      </w:r>
      <w:r>
        <w:rPr>
          <w:rFonts w:ascii="Arial" w:hAnsi="Arial" w:cs="Arial" w:eastAsia="Arial"/>
          <w:sz w:val="12"/>
          <w:szCs w:val="12"/>
          <w:color w:val="ACACAC"/>
          <w:spacing w:val="0"/>
          <w:w w:val="79"/>
          <w:position w:val="-1"/>
        </w:rPr>
        <w:t>.;·</w:t>
      </w:r>
      <w:r>
        <w:rPr>
          <w:rFonts w:ascii="Arial" w:hAnsi="Arial" w:cs="Arial" w:eastAsia="Arial"/>
          <w:sz w:val="12"/>
          <w:szCs w:val="12"/>
          <w:color w:val="ACACA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ACACA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69"/>
          <w:position w:val="-1"/>
        </w:rPr>
        <w:t>.J: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3437" w:right="-20"/>
        <w:jc w:val="left"/>
        <w:tabs>
          <w:tab w:pos="464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156097pt;margin-top:6.969675pt;width:62.380326pt;height:47pt;mso-position-horizontal-relative:page;mso-position-vertical-relative:paragraph;z-index:-12808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tabs>
                      <w:tab w:pos="1100" w:val="left"/>
                    </w:tabs>
                    <w:rPr>
                      <w:rFonts w:ascii="Arial" w:hAnsi="Arial" w:cs="Arial" w:eastAsia="Arial"/>
                      <w:sz w:val="94"/>
                      <w:szCs w:val="94"/>
                    </w:rPr>
                  </w:pPr>
                  <w:rPr/>
                  <w:r>
                    <w:rPr>
                      <w:rFonts w:ascii="Arial" w:hAnsi="Arial" w:cs="Arial" w:eastAsia="Arial"/>
                      <w:sz w:val="94"/>
                      <w:szCs w:val="94"/>
                      <w:color w:val="858585"/>
                      <w:spacing w:val="0"/>
                      <w:w w:val="100"/>
                      <w:position w:val="-1"/>
                    </w:rPr>
                    <w:t>V</w:t>
                  </w:r>
                  <w:r>
                    <w:rPr>
                      <w:rFonts w:ascii="Arial" w:hAnsi="Arial" w:cs="Arial" w:eastAsia="Arial"/>
                      <w:sz w:val="94"/>
                      <w:szCs w:val="94"/>
                      <w:color w:val="858585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94"/>
                      <w:szCs w:val="94"/>
                      <w:color w:val="858585"/>
                      <w:spacing w:val="0"/>
                      <w:w w:val="49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94"/>
                      <w:szCs w:val="9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100"/>
          <w:position w:val="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  <w:i/>
          <w:position w:val="1"/>
        </w:rPr>
        <w:t>·t'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7999A"/>
          <w:spacing w:val="-6"/>
          <w:w w:val="64"/>
          <w:position w:val="1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97999A"/>
          <w:spacing w:val="0"/>
          <w:w w:val="32"/>
          <w:position w:val="1"/>
        </w:rPr>
        <w:t>.......</w:t>
      </w:r>
      <w:r>
        <w:rPr>
          <w:rFonts w:ascii="Times New Roman" w:hAnsi="Times New Roman" w:cs="Times New Roman" w:eastAsia="Times New Roman"/>
          <w:sz w:val="18"/>
          <w:szCs w:val="18"/>
          <w:color w:val="97999A"/>
          <w:spacing w:val="-12"/>
          <w:w w:val="100"/>
          <w:position w:val="1"/>
        </w:rPr>
        <w:t> </w:t>
      </w:r>
      <w:r>
        <w:rPr>
          <w:rFonts w:ascii="Arial" w:hAnsi="Arial" w:cs="Arial" w:eastAsia="Arial"/>
          <w:sz w:val="6"/>
          <w:szCs w:val="6"/>
          <w:color w:val="ACACAC"/>
          <w:spacing w:val="0"/>
          <w:w w:val="100"/>
          <w:i/>
          <w:position w:val="1"/>
        </w:rPr>
        <w:t>r'</w:t>
      </w:r>
      <w:r>
        <w:rPr>
          <w:rFonts w:ascii="Arial" w:hAnsi="Arial" w:cs="Arial" w:eastAsia="Arial"/>
          <w:sz w:val="6"/>
          <w:szCs w:val="6"/>
          <w:color w:val="ACACAC"/>
          <w:spacing w:val="-13"/>
          <w:w w:val="100"/>
          <w:i/>
          <w:position w:val="1"/>
        </w:rPr>
        <w:t> </w:t>
      </w:r>
      <w:r>
        <w:rPr>
          <w:rFonts w:ascii="Arial" w:hAnsi="Arial" w:cs="Arial" w:eastAsia="Arial"/>
          <w:sz w:val="6"/>
          <w:szCs w:val="6"/>
          <w:color w:val="ACACAC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6"/>
          <w:szCs w:val="6"/>
          <w:color w:val="ACACAC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6"/>
          <w:szCs w:val="6"/>
          <w:color w:val="ACACAC"/>
          <w:spacing w:val="0"/>
          <w:w w:val="142"/>
          <w:position w:val="1"/>
        </w:rPr>
        <w:t>:-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2" w:lineRule="atLeast"/>
        <w:ind w:left="3722" w:right="1313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ACACAC"/>
          <w:w w:val="65"/>
        </w:rPr>
        <w:t>'</w:t>
      </w:r>
      <w:r>
        <w:rPr>
          <w:rFonts w:ascii="Arial" w:hAnsi="Arial" w:cs="Arial" w:eastAsia="Arial"/>
          <w:sz w:val="14"/>
          <w:szCs w:val="14"/>
          <w:color w:val="ACACAC"/>
          <w:spacing w:val="5"/>
          <w:w w:val="65"/>
        </w:rPr>
        <w:t>"</w:t>
      </w:r>
      <w:r>
        <w:rPr>
          <w:rFonts w:ascii="Arial" w:hAnsi="Arial" w:cs="Arial" w:eastAsia="Arial"/>
          <w:sz w:val="14"/>
          <w:szCs w:val="14"/>
          <w:color w:val="858585"/>
          <w:spacing w:val="0"/>
          <w:w w:val="143"/>
        </w:rPr>
        <w:t>•.</w:t>
      </w:r>
      <w:r>
        <w:rPr>
          <w:rFonts w:ascii="Arial" w:hAnsi="Arial" w:cs="Arial" w:eastAsia="Arial"/>
          <w:sz w:val="14"/>
          <w:szCs w:val="14"/>
          <w:color w:val="858585"/>
          <w:spacing w:val="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858585"/>
          <w:spacing w:val="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858585"/>
          <w:spacing w:val="0"/>
          <w:w w:val="117"/>
          <w:i/>
        </w:rPr>
        <w:t>'</w:t>
      </w:r>
      <w:r>
        <w:rPr>
          <w:rFonts w:ascii="Arial" w:hAnsi="Arial" w:cs="Arial" w:eastAsia="Arial"/>
          <w:sz w:val="14"/>
          <w:szCs w:val="14"/>
          <w:color w:val="858585"/>
          <w:spacing w:val="-13"/>
          <w:w w:val="117"/>
          <w:i/>
        </w:rPr>
        <w:t>!</w:t>
      </w:r>
      <w:r>
        <w:rPr>
          <w:rFonts w:ascii="Arial" w:hAnsi="Arial" w:cs="Arial" w:eastAsia="Arial"/>
          <w:sz w:val="14"/>
          <w:szCs w:val="14"/>
          <w:color w:val="C4C6B8"/>
          <w:spacing w:val="0"/>
          <w:w w:val="33"/>
          <w:i/>
        </w:rPr>
        <w:t>"</w:t>
      </w:r>
      <w:r>
        <w:rPr>
          <w:rFonts w:ascii="Arial" w:hAnsi="Arial" w:cs="Arial" w:eastAsia="Arial"/>
          <w:sz w:val="14"/>
          <w:szCs w:val="14"/>
          <w:color w:val="C4C6B8"/>
          <w:spacing w:val="16"/>
          <w:w w:val="100"/>
          <w:i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i/>
        </w:rPr>
        <w:t>,.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i/>
        </w:rPr>
        <w:t>   </w:t>
      </w:r>
      <w:r>
        <w:rPr>
          <w:rFonts w:ascii="Arial" w:hAnsi="Arial" w:cs="Arial" w:eastAsia="Arial"/>
          <w:sz w:val="14"/>
          <w:szCs w:val="14"/>
          <w:color w:val="343434"/>
          <w:spacing w:val="23"/>
          <w:w w:val="100"/>
          <w:i/>
        </w:rPr>
        <w:t> </w:t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157"/>
        </w:rPr>
        <w:t>·</w:t>
      </w:r>
      <w:r>
        <w:rPr>
          <w:rFonts w:ascii="Arial" w:hAnsi="Arial" w:cs="Arial" w:eastAsia="Arial"/>
          <w:sz w:val="14"/>
          <w:szCs w:val="14"/>
          <w:color w:val="ACACAC"/>
          <w:spacing w:val="-9"/>
          <w:w w:val="156"/>
        </w:rPr>
        <w:t>;</w:t>
      </w:r>
      <w:r>
        <w:rPr>
          <w:rFonts w:ascii="Arial" w:hAnsi="Arial" w:cs="Arial" w:eastAsia="Arial"/>
          <w:sz w:val="14"/>
          <w:szCs w:val="14"/>
          <w:color w:val="97999A"/>
          <w:spacing w:val="0"/>
          <w:w w:val="278"/>
        </w:rPr>
        <w:t>\</w:t>
      </w:r>
      <w:r>
        <w:rPr>
          <w:rFonts w:ascii="Arial" w:hAnsi="Arial" w:cs="Arial" w:eastAsia="Arial"/>
          <w:sz w:val="14"/>
          <w:szCs w:val="14"/>
          <w:color w:val="858585"/>
          <w:spacing w:val="0"/>
          <w:w w:val="310"/>
        </w:rPr>
        <w:t>/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460" w:right="80"/>
          <w:cols w:num="2" w:equalWidth="0">
            <w:col w:w="4642" w:space="598"/>
            <w:col w:w="6140"/>
          </w:cols>
        </w:sectPr>
      </w:pPr>
      <w:rPr/>
    </w:p>
    <w:p>
      <w:pPr>
        <w:spacing w:before="0" w:after="0" w:line="325" w:lineRule="atLeast"/>
        <w:ind w:right="1983"/>
        <w:jc w:val="right"/>
        <w:rPr>
          <w:rFonts w:ascii="Arial" w:hAnsi="Arial" w:cs="Arial" w:eastAsia="Arial"/>
          <w:sz w:val="6"/>
          <w:szCs w:val="6"/>
        </w:rPr>
      </w:pPr>
      <w:rPr/>
      <w:r>
        <w:rPr/>
        <w:pict>
          <v:group style="position:absolute;margin-left:28.917074pt;margin-top:36.624737pt;width:557.034158pt;height:749.939579pt;mso-position-horizontal-relative:page;mso-position-vertical-relative:page;z-index:-12817" coordorigin="578,732" coordsize="11141,14999">
            <v:group style="position:absolute;left:1780;top:768;width:2084;height:2" coordorigin="1780,768" coordsize="2084,2">
              <v:shape style="position:absolute;left:1780;top:768;width:2084;height:2" coordorigin="1780,768" coordsize="2084,0" path="m1780,768l3863,768e" filled="f" stroked="t" strokeweight=".702439pt" strokecolor="#575757">
                <v:path arrowok="t"/>
              </v:shape>
            </v:group>
            <v:group style="position:absolute;left:2622;top:758;width:2;height:574" coordorigin="2622,758" coordsize="2,574">
              <v:shape style="position:absolute;left:2622;top:758;width:2;height:574" coordorigin="2622,758" coordsize="0,574" path="m2622,1332l2622,758e" filled="f" stroked="t" strokeweight=".702439pt" strokecolor="#4B4B4B">
                <v:path arrowok="t"/>
              </v:shape>
            </v:group>
            <v:group style="position:absolute;left:3793;top:768;width:318;height:2" coordorigin="3793,768" coordsize="318,2">
              <v:shape style="position:absolute;left:3793;top:768;width:318;height:2" coordorigin="3793,768" coordsize="318,0" path="m3793,768l4112,768e" filled="f" stroked="t" strokeweight=".468293pt" strokecolor="#4B4B4B">
                <v:path arrowok="t"/>
              </v:shape>
            </v:group>
            <v:group style="position:absolute;left:4055;top:768;width:1105;height:2" coordorigin="4055,768" coordsize="1105,2">
              <v:shape style="position:absolute;left:4055;top:768;width:1105;height:2" coordorigin="4055,768" coordsize="1105,0" path="m4055,768l5161,768e" filled="f" stroked="t" strokeweight=".702439pt" strokecolor="#5B5B5B">
                <v:path arrowok="t"/>
              </v:shape>
            </v:group>
            <v:group style="position:absolute;left:7895;top:761;width:628;height:2" coordorigin="7895,761" coordsize="628,2">
              <v:shape style="position:absolute;left:7895;top:761;width:628;height:2" coordorigin="7895,761" coordsize="628,0" path="m7895,761l8523,761e" filled="f" stroked="t" strokeweight=".702439pt" strokecolor="#5B5B5B">
                <v:path arrowok="t"/>
              </v:shape>
            </v:group>
            <v:group style="position:absolute;left:9307;top:754;width:2;height:1498" coordorigin="9307,754" coordsize="2,1498">
              <v:shape style="position:absolute;left:9307;top:754;width:2;height:1498" coordorigin="9307,754" coordsize="0,1498" path="m9307,2252l9307,754e" filled="f" stroked="t" strokeweight=".702439pt" strokecolor="#575757">
                <v:path arrowok="t"/>
              </v:shape>
            </v:group>
            <v:group style="position:absolute;left:9263;top:758;width:155;height:2" coordorigin="9263,758" coordsize="155,2">
              <v:shape style="position:absolute;left:9263;top:758;width:155;height:2" coordorigin="9263,758" coordsize="155,0" path="m9263,758l9417,758e" filled="f" stroked="t" strokeweight=".468293pt" strokecolor="#545454">
                <v:path arrowok="t"/>
              </v:shape>
            </v:group>
            <v:group style="position:absolute;left:10476;top:754;width:225;height:2" coordorigin="10476,754" coordsize="225,2">
              <v:shape style="position:absolute;left:10476;top:754;width:225;height:2" coordorigin="10476,754" coordsize="225,0" path="m10476,754l10700,754e" filled="f" stroked="t" strokeweight=".468293pt" strokecolor="#545454">
                <v:path arrowok="t"/>
              </v:shape>
            </v:group>
            <v:group style="position:absolute;left:590;top:758;width:11108;height:2" coordorigin="590,758" coordsize="11108,2">
              <v:shape style="position:absolute;left:590;top:758;width:11108;height:2" coordorigin="590,758" coordsize="11108,0" path="m590,758l11698,758e" filled="f" stroked="t" strokeweight=".702439pt" strokecolor="#5B5B60">
                <v:path arrowok="t"/>
              </v:shape>
            </v:group>
            <v:group style="position:absolute;left:11698;top:740;width:2;height:3394" coordorigin="11698,740" coordsize="2,3394">
              <v:shape style="position:absolute;left:11698;top:740;width:2;height:3394" coordorigin="11698,740" coordsize="0,3394" path="m11698,4134l11698,740e" filled="f" stroked="t" strokeweight=".702439pt" strokecolor="#606060">
                <v:path arrowok="t"/>
              </v:shape>
            </v:group>
            <v:group style="position:absolute;left:597;top:754;width:2;height:1536" coordorigin="597,754" coordsize="2,1536">
              <v:shape style="position:absolute;left:597;top:754;width:2;height:1536" coordorigin="597,754" coordsize="0,1536" path="m597,2290l597,754e" filled="f" stroked="t" strokeweight=".702439pt" strokecolor="#6B6B6B">
                <v:path arrowok="t"/>
              </v:shape>
            </v:group>
            <v:group style="position:absolute;left:2622;top:1275;width:2;height:209" coordorigin="2622,1275" coordsize="2,209">
              <v:shape style="position:absolute;left:2622;top:1275;width:2;height:209" coordorigin="2622,1275" coordsize="0,209" path="m2622,1484l2622,1275e" filled="f" stroked="t" strokeweight=".468293pt" strokecolor="#2B2B2B">
                <v:path arrowok="t"/>
              </v:shape>
            </v:group>
            <v:group style="position:absolute;left:2622;top:1427;width:2;height:830" coordorigin="2622,1427" coordsize="2,830">
              <v:shape style="position:absolute;left:2622;top:1427;width:2;height:830" coordorigin="2622,1427" coordsize="0,830" path="m2622,2256l2622,1427e" filled="f" stroked="t" strokeweight=".702439pt" strokecolor="#4B4B4B">
                <v:path arrowok="t"/>
              </v:shape>
            </v:group>
            <v:group style="position:absolute;left:597;top:2195;width:2;height:806" coordorigin="597,2195" coordsize="2,806">
              <v:shape style="position:absolute;left:597;top:2195;width:2;height:806" coordorigin="597,2195" coordsize="0,806" path="m597,3001l597,2195e" filled="f" stroked="t" strokeweight=".702439pt" strokecolor="#4B4B4B">
                <v:path arrowok="t"/>
              </v:shape>
            </v:group>
            <v:group style="position:absolute;left:599;top:2930;width:2;height:280" coordorigin="599,2930" coordsize="2,280">
              <v:shape style="position:absolute;left:599;top:2930;width:2;height:280" coordorigin="599,2930" coordsize="0,280" path="m599,3209l599,2930e" filled="f" stroked="t" strokeweight=".468293pt" strokecolor="#383838">
                <v:path arrowok="t"/>
              </v:shape>
            </v:group>
            <v:group style="position:absolute;left:599;top:3138;width:2;height:308" coordorigin="599,3138" coordsize="2,308">
              <v:shape style="position:absolute;left:599;top:3138;width:2;height:308" coordorigin="599,3138" coordsize="0,308" path="m599,3446l599,3138e" filled="f" stroked="t" strokeweight=".936585pt" strokecolor="#575757">
                <v:path arrowok="t"/>
              </v:shape>
            </v:group>
            <v:group style="position:absolute;left:585;top:3399;width:8738;height:2" coordorigin="585,3399" coordsize="8738,2">
              <v:shape style="position:absolute;left:585;top:3399;width:8738;height:2" coordorigin="585,3399" coordsize="8738,0" path="m585,3399l9324,3399e" filled="f" stroked="t" strokeweight=".702439pt" strokecolor="#5B5B5B">
                <v:path arrowok="t"/>
              </v:shape>
            </v:group>
            <v:group style="position:absolute;left:9268;top:3394;width:150;height:2" coordorigin="9268,3394" coordsize="150,2">
              <v:shape style="position:absolute;left:9268;top:3394;width:150;height:2" coordorigin="9268,3394" coordsize="150,0" path="m9268,3394l9417,3394e" filled="f" stroked="t" strokeweight=".468293pt" strokecolor="#343434">
                <v:path arrowok="t"/>
              </v:shape>
            </v:group>
            <v:group style="position:absolute;left:9361;top:3392;width:2346;height:2" coordorigin="9361,3392" coordsize="2346,2">
              <v:shape style="position:absolute;left:9361;top:3392;width:2346;height:2" coordorigin="9361,3392" coordsize="2346,0" path="m9361,3392l11707,3392e" filled="f" stroked="t" strokeweight=".702439pt" strokecolor="#646464">
                <v:path arrowok="t"/>
              </v:shape>
            </v:group>
            <v:group style="position:absolute;left:599;top:3375;width:2;height:289" coordorigin="599,3375" coordsize="2,289">
              <v:shape style="position:absolute;left:599;top:3375;width:2;height:289" coordorigin="599,3375" coordsize="0,289" path="m599,3664l599,3375e" filled="f" stroked="t" strokeweight=".468293pt" strokecolor="#3B3B3B">
                <v:path arrowok="t"/>
              </v:shape>
            </v:group>
            <v:group style="position:absolute;left:7160;top:3389;width:2;height:469" coordorigin="7160,3389" coordsize="2,469">
              <v:shape style="position:absolute;left:7160;top:3389;width:2;height:469" coordorigin="7160,3389" coordsize="0,469" path="m7160,3859l7160,3389e" filled="f" stroked="t" strokeweight=".702439pt" strokecolor="#575757">
                <v:path arrowok="t"/>
              </v:shape>
            </v:group>
            <v:group style="position:absolute;left:599;top:3608;width:2;height:2678" coordorigin="599,3608" coordsize="2,2678">
              <v:shape style="position:absolute;left:599;top:3608;width:2;height:2678" coordorigin="599,3608" coordsize="0,2678" path="m599,6286l599,3608e" filled="f" stroked="t" strokeweight=".702439pt" strokecolor="#4F4F4F">
                <v:path arrowok="t"/>
              </v:shape>
            </v:group>
            <v:group style="position:absolute;left:4084;top:3823;width:1854;height:2" coordorigin="4084,3823" coordsize="1854,2">
              <v:shape style="position:absolute;left:4084;top:3823;width:1854;height:2" coordorigin="4084,3823" coordsize="1854,0" path="m4084,3823l5938,3823e" filled="f" stroked="t" strokeweight=".702439pt" strokecolor="#575757">
                <v:path arrowok="t"/>
              </v:shape>
            </v:group>
            <v:group style="position:absolute;left:595;top:4136;width:3526;height:2" coordorigin="595,4136" coordsize="3526,2">
              <v:shape style="position:absolute;left:595;top:4136;width:3526;height:2" coordorigin="595,4136" coordsize="3526,0" path="m595,4136l4121,4136e" filled="f" stroked="t" strokeweight=".702439pt" strokecolor="#5B5B5B">
                <v:path arrowok="t"/>
              </v:shape>
            </v:group>
            <v:group style="position:absolute;left:4093;top:3389;width:2;height:754" coordorigin="4093,3389" coordsize="2,754">
              <v:shape style="position:absolute;left:4093;top:3389;width:2;height:754" coordorigin="4093,3389" coordsize="0,754" path="m4093,4143l4093,3389e" filled="f" stroked="t" strokeweight=".702439pt" strokecolor="#4F4F4F">
                <v:path arrowok="t"/>
              </v:shape>
            </v:group>
            <v:group style="position:absolute;left:4051;top:4131;width:2149;height:2" coordorigin="4051,4131" coordsize="2149,2">
              <v:shape style="position:absolute;left:4051;top:4131;width:2149;height:2" coordorigin="4051,4131" coordsize="2149,0" path="m4051,4131l6200,4131e" filled="f" stroked="t" strokeweight=".936585pt" strokecolor="#383838">
                <v:path arrowok="t"/>
              </v:shape>
            </v:group>
            <v:group style="position:absolute;left:7158;top:3802;width:2;height:337" coordorigin="7158,3802" coordsize="2,337">
              <v:shape style="position:absolute;left:7158;top:3802;width:2;height:337" coordorigin="7158,3802" coordsize="0,337" path="m7158,4138l7158,3802e" filled="f" stroked="t" strokeweight=".468293pt" strokecolor="#3F3F3F">
                <v:path arrowok="t"/>
              </v:shape>
            </v:group>
            <v:group style="position:absolute;left:10476;top:4129;width:225;height:2" coordorigin="10476,4129" coordsize="225,2">
              <v:shape style="position:absolute;left:10476;top:4129;width:225;height:2" coordorigin="10476,4129" coordsize="225,0" path="m10476,4129l10700,4129e" filled="f" stroked="t" strokeweight=".468293pt" strokecolor="#575757">
                <v:path arrowok="t"/>
              </v:shape>
            </v:group>
            <v:group style="position:absolute;left:6144;top:4131;width:5563;height:2" coordorigin="6144,4131" coordsize="5563,2">
              <v:shape style="position:absolute;left:6144;top:4131;width:5563;height:2" coordorigin="6144,4131" coordsize="5563,0" path="m6144,4131l11707,4131e" filled="f" stroked="t" strokeweight=".702439pt" strokecolor="#606060">
                <v:path arrowok="t"/>
              </v:shape>
            </v:group>
            <v:group style="position:absolute;left:590;top:4413;width:4126;height:2" coordorigin="590,4413" coordsize="4126,2">
              <v:shape style="position:absolute;left:590;top:4413;width:4126;height:2" coordorigin="590,4413" coordsize="4126,0" path="m590,4413l4716,4413e" filled="f" stroked="t" strokeweight=".702439pt" strokecolor="#5B5B5B">
                <v:path arrowok="t"/>
              </v:shape>
            </v:group>
            <v:group style="position:absolute;left:2625;top:4134;width:2;height:2607" coordorigin="2625,4134" coordsize="2,2607">
              <v:shape style="position:absolute;left:2625;top:4134;width:2;height:2607" coordorigin="2625,4134" coordsize="0,2607" path="m2625,6741l2625,4134e" filled="f" stroked="t" strokeweight=".702439pt" strokecolor="#4F4F4F">
                <v:path arrowok="t"/>
              </v:shape>
            </v:group>
            <v:group style="position:absolute;left:4660;top:4413;width:229;height:2" coordorigin="4660,4413" coordsize="229,2">
              <v:shape style="position:absolute;left:4660;top:4413;width:229;height:2" coordorigin="4660,4413" coordsize="229,0" path="m4660,4413l4889,4413e" filled="f" stroked="t" strokeweight=".468293pt" strokecolor="#484848">
                <v:path arrowok="t"/>
              </v:shape>
            </v:group>
            <v:group style="position:absolute;left:4833;top:4409;width:5699;height:2" coordorigin="4833,4409" coordsize="5699,2">
              <v:shape style="position:absolute;left:4833;top:4409;width:5699;height:2" coordorigin="4833,4409" coordsize="5699,0" path="m4833,4409l10532,4409e" filled="f" stroked="t" strokeweight=".702439pt" strokecolor="#606060">
                <v:path arrowok="t"/>
              </v:shape>
            </v:group>
            <v:group style="position:absolute;left:10476;top:4404;width:225;height:2" coordorigin="10476,4404" coordsize="225,2">
              <v:shape style="position:absolute;left:10476;top:4404;width:225;height:2" coordorigin="10476,4404" coordsize="225,0" path="m10476,4404l10700,4404e" filled="f" stroked="t" strokeweight=".468293pt" strokecolor="#545454">
                <v:path arrowok="t"/>
              </v:shape>
            </v:group>
            <v:group style="position:absolute;left:10644;top:4404;width:1068;height:2" coordorigin="10644,4404" coordsize="1068,2">
              <v:shape style="position:absolute;left:10644;top:4404;width:1068;height:2" coordorigin="10644,4404" coordsize="1068,0" path="m10644,4404l11712,4404e" filled="f" stroked="t" strokeweight=".702439pt" strokecolor="#646464">
                <v:path arrowok="t"/>
              </v:shape>
            </v:group>
            <v:group style="position:absolute;left:2618;top:4650;width:6706;height:2" coordorigin="2618,4650" coordsize="6706,2">
              <v:shape style="position:absolute;left:2618;top:4650;width:6706;height:2" coordorigin="2618,4650" coordsize="6706,0" path="m2618,4650l9324,4650e" filled="f" stroked="t" strokeweight=".702439pt" strokecolor="#5B5B5B">
                <v:path arrowok="t"/>
              </v:shape>
            </v:group>
            <v:group style="position:absolute;left:9268;top:4646;width:150;height:2" coordorigin="9268,4646" coordsize="150,2">
              <v:shape style="position:absolute;left:9268;top:4646;width:150;height:2" coordorigin="9268,4646" coordsize="150,0" path="m9268,4646l9417,4646e" filled="f" stroked="t" strokeweight=".468293pt" strokecolor="#444444">
                <v:path arrowok="t"/>
              </v:shape>
            </v:group>
            <v:group style="position:absolute;left:9361;top:4643;width:2346;height:2" coordorigin="9361,4643" coordsize="2346,2">
              <v:shape style="position:absolute;left:9361;top:4643;width:2346;height:2" coordorigin="9361,4643" coordsize="2346,0" path="m9361,4643l11707,4643e" filled="f" stroked="t" strokeweight=".702439pt" strokecolor="#676767">
                <v:path arrowok="t"/>
              </v:shape>
            </v:group>
            <v:group style="position:absolute;left:11703;top:4390;width:2;height:583" coordorigin="11703,4390" coordsize="2,583">
              <v:shape style="position:absolute;left:11703;top:4390;width:2;height:583" coordorigin="11703,4390" coordsize="0,583" path="m11703,4973l11703,4390e" filled="f" stroked="t" strokeweight=".468293pt" strokecolor="#606060">
                <v:path arrowok="t"/>
              </v:shape>
            </v:group>
            <v:group style="position:absolute;left:5137;top:4646;width:2;height:270" coordorigin="5137,4646" coordsize="2,270">
              <v:shape style="position:absolute;left:5137;top:4646;width:2;height:270" coordorigin="5137,4646" coordsize="0,270" path="m5137,4916l5137,4646e" filled="f" stroked="t" strokeweight=".468293pt" strokecolor="#484848">
                <v:path arrowok="t"/>
              </v:shape>
            </v:group>
            <v:group style="position:absolute;left:5128;top:5058;width:1728;height:2" coordorigin="5128,5058" coordsize="1728,2">
              <v:shape style="position:absolute;left:5128;top:5058;width:1728;height:2" coordorigin="5128,5058" coordsize="1728,0" path="m5128,5058l6856,5058e" filled="f" stroked="t" strokeweight=".234146pt" strokecolor="#676767">
                <v:path arrowok="t"/>
              </v:shape>
            </v:group>
            <v:group style="position:absolute;left:7924;top:4655;width:2;height:232" coordorigin="7924,4655" coordsize="2,232">
              <v:shape style="position:absolute;left:7924;top:4655;width:2;height:232" coordorigin="7924,4655" coordsize="0,232" path="m7924,4887l7924,4655e" filled="f" stroked="t" strokeweight=".234146pt" strokecolor="#4B4B4B">
                <v:path arrowok="t"/>
              </v:shape>
            </v:group>
            <v:group style="position:absolute;left:5142;top:4859;width:2;height:1877" coordorigin="5142,4859" coordsize="2,1877">
              <v:shape style="position:absolute;left:5142;top:4859;width:2;height:1877" coordorigin="5142,4859" coordsize="0,1877" path="m5142,6736l5142,4859e" filled="f" stroked="t" strokeweight=".702439pt" strokecolor="#575757">
                <v:path arrowok="t"/>
              </v:shape>
            </v:group>
            <v:group style="position:absolute;left:6856;top:5058;width:1072;height:2" coordorigin="6856,5058" coordsize="1072,2">
              <v:shape style="position:absolute;left:6856;top:5058;width:1072;height:2" coordorigin="6856,5058" coordsize="1072,0" path="m6856,5058l7928,5058e" filled="f" stroked="t" strokeweight=".234146pt" strokecolor="#000000">
                <v:path arrowok="t"/>
              </v:shape>
            </v:group>
            <v:group style="position:absolute;left:7924;top:4887;width:2;height:175" coordorigin="7924,4887" coordsize="2,175">
              <v:shape style="position:absolute;left:7924;top:4887;width:2;height:175" coordorigin="7924,4887" coordsize="0,175" path="m7924,5063l7924,4887e" filled="f" stroked="t" strokeweight=".234146pt" strokecolor="#000000">
                <v:path arrowok="t"/>
              </v:shape>
            </v:group>
            <v:group style="position:absolute;left:7924;top:5058;width:571;height:2" coordorigin="7924,5058" coordsize="571,2">
              <v:shape style="position:absolute;left:7924;top:5058;width:571;height:2" coordorigin="7924,5058" coordsize="571,0" path="m7924,5058l8495,5058e" filled="f" stroked="t" strokeweight=".234146pt" strokecolor="#707070">
                <v:path arrowok="t"/>
              </v:shape>
            </v:group>
            <v:group style="position:absolute;left:8495;top:5058;width:3198;height:2" coordorigin="8495,5058" coordsize="3198,2">
              <v:shape style="position:absolute;left:8495;top:5058;width:3198;height:2" coordorigin="8495,5058" coordsize="3198,0" path="m8495,5058l11693,5058e" filled="f" stroked="t" strokeweight=".234146pt" strokecolor="#000000">
                <v:path arrowok="t"/>
              </v:shape>
            </v:group>
            <v:group style="position:absolute;left:5132;top:5369;width:6580;height:2" coordorigin="5132,5369" coordsize="6580,2">
              <v:shape style="position:absolute;left:5132;top:5369;width:6580;height:2" coordorigin="5132,5369" coordsize="6580,0" path="m5132,5369l11712,5369e" filled="f" stroked="t" strokeweight=".702439pt" strokecolor="#606060">
                <v:path arrowok="t"/>
              </v:shape>
            </v:group>
            <v:group style="position:absolute;left:10476;top:5608;width:225;height:2" coordorigin="10476,5608" coordsize="225,2">
              <v:shape style="position:absolute;left:10476;top:5608;width:225;height:2" coordorigin="10476,5608" coordsize="225,0" path="m10476,5608l10700,5608e" filled="f" stroked="t" strokeweight=".468293pt" strokecolor="#575757">
                <v:path arrowok="t"/>
              </v:shape>
            </v:group>
            <v:group style="position:absolute;left:5128;top:5610;width:6580;height:2" coordorigin="5128,5610" coordsize="6580,2">
              <v:shape style="position:absolute;left:5128;top:5610;width:6580;height:2" coordorigin="5128,5610" coordsize="6580,0" path="m5128,5610l11707,5610e" filled="f" stroked="t" strokeweight=".702439pt" strokecolor="#606060">
                <v:path arrowok="t"/>
              </v:shape>
            </v:group>
            <v:group style="position:absolute;left:599;top:5570;width:2;height:294" coordorigin="599,5570" coordsize="2,294">
              <v:shape style="position:absolute;left:599;top:5570;width:2;height:294" coordorigin="599,5570" coordsize="0,294" path="m599,5864l599,5570e" filled="f" stroked="t" strokeweight=".468293pt" strokecolor="#444444">
                <v:path arrowok="t"/>
              </v:shape>
            </v:group>
            <v:group style="position:absolute;left:2618;top:5833;width:1934;height:2" coordorigin="2618,5833" coordsize="1934,2">
              <v:shape style="position:absolute;left:2618;top:5833;width:1934;height:2" coordorigin="2618,5833" coordsize="1934,0" path="m2618,5833l4552,5833e" filled="f" stroked="t" strokeweight=".702439pt" strokecolor="#5B5B5B">
                <v:path arrowok="t"/>
              </v:shape>
            </v:group>
            <v:group style="position:absolute;left:4496;top:5831;width:220;height:2" coordorigin="4496,5831" coordsize="220,2">
              <v:shape style="position:absolute;left:4496;top:5831;width:220;height:2" coordorigin="4496,5831" coordsize="220,0" path="m4496,5831l4716,5831e" filled="f" stroked="t" strokeweight=".468293pt" strokecolor="#444444">
                <v:path arrowok="t"/>
              </v:shape>
            </v:group>
            <v:group style="position:absolute;left:4660;top:5831;width:7052;height:2" coordorigin="4660,5831" coordsize="7052,2">
              <v:shape style="position:absolute;left:4660;top:5831;width:7052;height:2" coordorigin="4660,5831" coordsize="7052,0" path="m4660,5831l11712,5831e" filled="f" stroked="t" strokeweight=".702439pt" strokecolor="#606060">
                <v:path arrowok="t"/>
              </v:shape>
            </v:group>
            <v:group style="position:absolute;left:10476;top:5826;width:225;height:2" coordorigin="10476,5826" coordsize="225,2">
              <v:shape style="position:absolute;left:10476;top:5826;width:225;height:2" coordorigin="10476,5826" coordsize="225,0" path="m10476,5826l10700,5826e" filled="f" stroked="t" strokeweight=".468293pt" strokecolor="#575757">
                <v:path arrowok="t"/>
              </v:shape>
            </v:group>
            <v:group style="position:absolute;left:11705;top:4390;width:2;height:6893" coordorigin="11705,4390" coordsize="2,6893">
              <v:shape style="position:absolute;left:11705;top:4390;width:2;height:6893" coordorigin="11705,4390" coordsize="0,6893" path="m11705,11282l11705,4390e" filled="f" stroked="t" strokeweight=".702439pt" strokecolor="#646464">
                <v:path arrowok="t"/>
              </v:shape>
            </v:group>
            <v:group style="position:absolute;left:595;top:6063;width:4121;height:2" coordorigin="595,6063" coordsize="4121,2">
              <v:shape style="position:absolute;left:595;top:6063;width:4121;height:2" coordorigin="595,6063" coordsize="4121,0" path="m595,6063l4716,6063e" filled="f" stroked="t" strokeweight=".702439pt" strokecolor="#5B5B5B">
                <v:path arrowok="t"/>
              </v:shape>
            </v:group>
            <v:group style="position:absolute;left:4660;top:6063;width:229;height:2" coordorigin="4660,6063" coordsize="229,2">
              <v:shape style="position:absolute;left:4660;top:6063;width:229;height:2" coordorigin="4660,6063" coordsize="229,0" path="m4660,6063l4889,6063e" filled="f" stroked="t" strokeweight=".468293pt" strokecolor="#484848">
                <v:path arrowok="t"/>
              </v:shape>
            </v:group>
            <v:group style="position:absolute;left:4833;top:6061;width:4491;height:2" coordorigin="4833,6061" coordsize="4491,2">
              <v:shape style="position:absolute;left:4833;top:6061;width:4491;height:2" coordorigin="4833,6061" coordsize="4491,0" path="m4833,6061l9324,6061e" filled="f" stroked="t" strokeweight=".702439pt" strokecolor="#5B5B5B">
                <v:path arrowok="t"/>
              </v:shape>
            </v:group>
            <v:group style="position:absolute;left:9268;top:6058;width:150;height:2" coordorigin="9268,6058" coordsize="150,2">
              <v:shape style="position:absolute;left:9268;top:6058;width:150;height:2" coordorigin="9268,6058" coordsize="150,0" path="m9268,6058l9417,6058e" filled="f" stroked="t" strokeweight=".468293pt" strokecolor="#3F3F3F">
                <v:path arrowok="t"/>
              </v:shape>
            </v:group>
            <v:group style="position:absolute;left:9361;top:6056;width:2351;height:2" coordorigin="9361,6056" coordsize="2351,2">
              <v:shape style="position:absolute;left:9361;top:6056;width:2351;height:2" coordorigin="9361,6056" coordsize="2351,0" path="m9361,6056l11712,6056e" filled="f" stroked="t" strokeweight=".702439pt" strokecolor="#676767">
                <v:path arrowok="t"/>
              </v:shape>
            </v:group>
            <v:group style="position:absolute;left:599;top:6016;width:2;height:280" coordorigin="599,6016" coordsize="2,280">
              <v:shape style="position:absolute;left:599;top:6016;width:2;height:280" coordorigin="599,6016" coordsize="0,280" path="m599,6295l599,6016e" filled="f" stroked="t" strokeweight=".468293pt" strokecolor="#3F3F3F">
                <v:path arrowok="t"/>
              </v:shape>
            </v:group>
            <v:group style="position:absolute;left:7924;top:6044;width:2;height:678" coordorigin="7924,6044" coordsize="2,678">
              <v:shape style="position:absolute;left:7924;top:6044;width:2;height:678" coordorigin="7924,6044" coordsize="0,678" path="m7924,6722l7924,6044e" filled="f" stroked="t" strokeweight=".234146pt" strokecolor="#6B6B6B">
                <v:path arrowok="t"/>
              </v:shape>
            </v:group>
            <v:group style="position:absolute;left:2613;top:6485;width:7919;height:2" coordorigin="2613,6485" coordsize="7919,2">
              <v:shape style="position:absolute;left:2613;top:6485;width:7919;height:2" coordorigin="2613,6485" coordsize="7919,0" path="m2613,6485l10532,6485e" filled="f" stroked="t" strokeweight=".702439pt" strokecolor="#5B5B5B">
                <v:path arrowok="t"/>
              </v:shape>
            </v:group>
            <v:group style="position:absolute;left:10476;top:6480;width:225;height:2" coordorigin="10476,6480" coordsize="225,2">
              <v:shape style="position:absolute;left:10476;top:6480;width:225;height:2" coordorigin="10476,6480" coordsize="225,0" path="m10476,6480l10700,6480e" filled="f" stroked="t" strokeweight=".468293pt" strokecolor="#575757">
                <v:path arrowok="t"/>
              </v:shape>
            </v:group>
            <v:group style="position:absolute;left:10644;top:6478;width:1068;height:2" coordorigin="10644,6478" coordsize="1068,2">
              <v:shape style="position:absolute;left:10644;top:6478;width:1068;height:2" coordorigin="10644,6478" coordsize="1068,0" path="m10644,6478l11712,6478e" filled="f" stroked="t" strokeweight=".702439pt" strokecolor="#676767">
                <v:path arrowok="t"/>
              </v:shape>
            </v:group>
            <v:group style="position:absolute;left:599;top:6589;width:2;height:152" coordorigin="599,6589" coordsize="2,152">
              <v:shape style="position:absolute;left:599;top:6589;width:2;height:152" coordorigin="599,6589" coordsize="0,152" path="m599,6741l599,6589e" filled="f" stroked="t" strokeweight=".468293pt" strokecolor="#444444">
                <v:path arrowok="t"/>
              </v:shape>
            </v:group>
            <v:group style="position:absolute;left:2618;top:6727;width:2098;height:2" coordorigin="2618,6727" coordsize="2098,2">
              <v:shape style="position:absolute;left:2618;top:6727;width:2098;height:2" coordorigin="2618,6727" coordsize="2098,0" path="m2618,6727l4716,6727e" filled="f" stroked="t" strokeweight=".702439pt" strokecolor="#5B5B5B">
                <v:path arrowok="t"/>
              </v:shape>
            </v:group>
            <v:group style="position:absolute;left:4660;top:6727;width:229;height:2" coordorigin="4660,6727" coordsize="229,2">
              <v:shape style="position:absolute;left:4660;top:6727;width:229;height:2" coordorigin="4660,6727" coordsize="229,0" path="m4660,6727l4889,6727e" filled="f" stroked="t" strokeweight=".468293pt" strokecolor="#3F3F3F">
                <v:path arrowok="t"/>
              </v:shape>
            </v:group>
            <v:group style="position:absolute;left:4833;top:6724;width:4491;height:2" coordorigin="4833,6724" coordsize="4491,2">
              <v:shape style="position:absolute;left:4833;top:6724;width:4491;height:2" coordorigin="4833,6724" coordsize="4491,0" path="m4833,6724l9324,6724e" filled="f" stroked="t" strokeweight=".702439pt" strokecolor="#5B5B5B">
                <v:path arrowok="t"/>
              </v:shape>
            </v:group>
            <v:group style="position:absolute;left:9268;top:6722;width:150;height:2" coordorigin="9268,6722" coordsize="150,2">
              <v:shape style="position:absolute;left:9268;top:6722;width:150;height:2" coordorigin="9268,6722" coordsize="150,0" path="m9268,6722l9417,6722e" filled="f" stroked="t" strokeweight=".468293pt" strokecolor="#383838">
                <v:path arrowok="t"/>
              </v:shape>
            </v:group>
            <v:group style="position:absolute;left:9361;top:6720;width:2351;height:2" coordorigin="9361,6720" coordsize="2351,2">
              <v:shape style="position:absolute;left:9361;top:6720;width:2351;height:2" coordorigin="9361,6720" coordsize="2351,0" path="m9361,6720l11712,6720e" filled="f" stroked="t" strokeweight=".702439pt" strokecolor="#676767">
                <v:path arrowok="t"/>
              </v:shape>
            </v:group>
            <v:group style="position:absolute;left:590;top:6945;width:4126;height:2" coordorigin="590,6945" coordsize="4126,2">
              <v:shape style="position:absolute;left:590;top:6945;width:4126;height:2" coordorigin="590,6945" coordsize="4126,0" path="m590,6945l4716,6945e" filled="f" stroked="t" strokeweight=".702439pt" strokecolor="#5B5B5B">
                <v:path arrowok="t"/>
              </v:shape>
            </v:group>
            <v:group style="position:absolute;left:599;top:6589;width:2;height:1251" coordorigin="599,6589" coordsize="2,1251">
              <v:shape style="position:absolute;left:599;top:6589;width:2;height:1251" coordorigin="599,6589" coordsize="0,1251" path="m599,7841l599,6589e" filled="f" stroked="t" strokeweight=".702439pt" strokecolor="#545454">
                <v:path arrowok="t"/>
              </v:shape>
            </v:group>
            <v:group style="position:absolute;left:2622;top:6684;width:2;height:308" coordorigin="2622,6684" coordsize="2,308">
              <v:shape style="position:absolute;left:2622;top:6684;width:2;height:308" coordorigin="2622,6684" coordsize="0,308" path="m2622,6992l2622,6684e" filled="f" stroked="t" strokeweight=".468293pt" strokecolor="#3B3B3B">
                <v:path arrowok="t"/>
              </v:shape>
            </v:group>
            <v:group style="position:absolute;left:4660;top:6945;width:229;height:2" coordorigin="4660,6945" coordsize="229,2">
              <v:shape style="position:absolute;left:4660;top:6945;width:229;height:2" coordorigin="4660,6945" coordsize="229,0" path="m4660,6945l4889,6945e" filled="f" stroked="t" strokeweight=".468293pt" strokecolor="#3B3B3B">
                <v:path arrowok="t"/>
              </v:shape>
            </v:group>
            <v:group style="position:absolute;left:4833;top:6942;width:4491;height:2" coordorigin="4833,6942" coordsize="4491,2">
              <v:shape style="position:absolute;left:4833;top:6942;width:4491;height:2" coordorigin="4833,6942" coordsize="4491,0" path="m4833,6942l9324,6942e" filled="f" stroked="t" strokeweight=".702439pt" strokecolor="#606060">
                <v:path arrowok="t"/>
              </v:shape>
            </v:group>
            <v:group style="position:absolute;left:9268;top:6940;width:150;height:2" coordorigin="9268,6940" coordsize="150,2">
              <v:shape style="position:absolute;left:9268;top:6940;width:150;height:2" coordorigin="9268,6940" coordsize="150,0" path="m9268,6940l9417,6940e" filled="f" stroked="t" strokeweight=".468293pt" strokecolor="#343434">
                <v:path arrowok="t"/>
              </v:shape>
            </v:group>
            <v:group style="position:absolute;left:9361;top:6938;width:2351;height:2" coordorigin="9361,6938" coordsize="2351,2">
              <v:shape style="position:absolute;left:9361;top:6938;width:2351;height:2" coordorigin="9361,6938" coordsize="2351,0" path="m9361,6938l11712,6938e" filled="f" stroked="t" strokeweight=".702439pt" strokecolor="#676767">
                <v:path arrowok="t"/>
              </v:shape>
            </v:group>
            <v:group style="position:absolute;left:595;top:7390;width:8729;height:2" coordorigin="595,7390" coordsize="8729,2">
              <v:shape style="position:absolute;left:595;top:7390;width:8729;height:2" coordorigin="595,7390" coordsize="8729,0" path="m595,7390l9324,7390e" filled="f" stroked="t" strokeweight=".702439pt" strokecolor="#5B5B5B">
                <v:path arrowok="t"/>
              </v:shape>
            </v:group>
            <v:group style="position:absolute;left:2622;top:6878;width:2;height:2484" coordorigin="2622,6878" coordsize="2,2484">
              <v:shape style="position:absolute;left:2622;top:6878;width:2;height:2484" coordorigin="2622,6878" coordsize="0,2484" path="m2622,9363l2622,6878e" filled="f" stroked="t" strokeweight=".702439pt" strokecolor="#4F4F4F">
                <v:path arrowok="t"/>
              </v:shape>
            </v:group>
            <v:group style="position:absolute;left:9268;top:7386;width:150;height:2" coordorigin="9268,7386" coordsize="150,2">
              <v:shape style="position:absolute;left:9268;top:7386;width:150;height:2" coordorigin="9268,7386" coordsize="150,0" path="m9268,7386l9417,7386e" filled="f" stroked="t" strokeweight=".468293pt" strokecolor="#484848">
                <v:path arrowok="t"/>
              </v:shape>
            </v:group>
            <v:group style="position:absolute;left:9361;top:7386;width:2351;height:2" coordorigin="9361,7386" coordsize="2351,2">
              <v:shape style="position:absolute;left:9361;top:7386;width:2351;height:2" coordorigin="9361,7386" coordsize="2351,0" path="m9361,7386l11712,7386e" filled="f" stroked="t" strokeweight=".702439pt" strokecolor="#676767">
                <v:path arrowok="t"/>
              </v:shape>
            </v:group>
            <v:group style="position:absolute;left:5142;top:7381;width:2;height:460" coordorigin="5142,7381" coordsize="2,460">
              <v:shape style="position:absolute;left:5142;top:7381;width:2;height:460" coordorigin="5142,7381" coordsize="0,460" path="m5142,7841l5142,7381e" filled="f" stroked="t" strokeweight=".702439pt" strokecolor="#5B5B5B">
                <v:path arrowok="t"/>
              </v:shape>
            </v:group>
            <v:group style="position:absolute;left:5132;top:7609;width:4191;height:2" coordorigin="5132,7609" coordsize="4191,2">
              <v:shape style="position:absolute;left:5132;top:7609;width:4191;height:2" coordorigin="5132,7609" coordsize="4191,0" path="m5132,7609l9324,7609e" filled="f" stroked="t" strokeweight=".702439pt" strokecolor="#606060">
                <v:path arrowok="t"/>
              </v:shape>
            </v:group>
            <v:group style="position:absolute;left:9268;top:7604;width:150;height:2" coordorigin="9268,7604" coordsize="150,2">
              <v:shape style="position:absolute;left:9268;top:7604;width:150;height:2" coordorigin="9268,7604" coordsize="150,0" path="m9268,7604l9417,7604e" filled="f" stroked="t" strokeweight=".468293pt" strokecolor="#545454">
                <v:path arrowok="t"/>
              </v:shape>
            </v:group>
            <v:group style="position:absolute;left:9361;top:7604;width:2351;height:2" coordorigin="9361,7604" coordsize="2351,2">
              <v:shape style="position:absolute;left:9361;top:7604;width:2351;height:2" coordorigin="9361,7604" coordsize="2351,0" path="m9361,7604l11712,7604e" filled="f" stroked="t" strokeweight=".702439pt" strokecolor="#676767">
                <v:path arrowok="t"/>
              </v:shape>
            </v:group>
            <v:group style="position:absolute;left:5109;top:7827;width:515;height:2" coordorigin="5109,7827" coordsize="515,2">
              <v:shape style="position:absolute;left:5109;top:7827;width:515;height:2" coordorigin="5109,7827" coordsize="515,0" path="m5109,7827l5624,7827e" filled="f" stroked="t" strokeweight=".468293pt" strokecolor="#5B5B5B">
                <v:path arrowok="t"/>
              </v:shape>
            </v:group>
            <v:group style="position:absolute;left:5465;top:7824;width:6247;height:2" coordorigin="5465,7824" coordsize="6247,2">
              <v:shape style="position:absolute;left:5465;top:7824;width:6247;height:2" coordorigin="5465,7824" coordsize="6247,0" path="m5465,7824l11712,7824e" filled="f" stroked="t" strokeweight=".702439pt" strokecolor="#646464">
                <v:path arrowok="t"/>
              </v:shape>
            </v:group>
            <v:group style="position:absolute;left:590;top:8042;width:3962;height:2" coordorigin="590,8042" coordsize="3962,2">
              <v:shape style="position:absolute;left:590;top:8042;width:3962;height:2" coordorigin="590,8042" coordsize="3962,0" path="m590,8042l4552,8042e" filled="f" stroked="t" strokeweight=".702439pt" strokecolor="#5B5B5B">
                <v:path arrowok="t"/>
              </v:shape>
            </v:group>
            <v:group style="position:absolute;left:597;top:7784;width:2;height:280" coordorigin="597,7784" coordsize="2,280">
              <v:shape style="position:absolute;left:597;top:7784;width:2;height:280" coordorigin="597,7784" coordsize="0,280" path="m597,8064l597,7784e" filled="f" stroked="t" strokeweight=".468293pt" strokecolor="#3F3F3F">
                <v:path arrowok="t"/>
              </v:shape>
            </v:group>
            <v:group style="position:absolute;left:4496;top:8040;width:220;height:2" coordorigin="4496,8040" coordsize="220,2">
              <v:shape style="position:absolute;left:4496;top:8040;width:220;height:2" coordorigin="4496,8040" coordsize="220,0" path="m4496,8040l4716,8040e" filled="f" stroked="t" strokeweight=".468293pt" strokecolor="#484848">
                <v:path arrowok="t"/>
              </v:shape>
            </v:group>
            <v:group style="position:absolute;left:4660;top:8040;width:1883;height:2" coordorigin="4660,8040" coordsize="1883,2">
              <v:shape style="position:absolute;left:4660;top:8040;width:1883;height:2" coordorigin="4660,8040" coordsize="1883,0" path="m4660,8040l6542,8040e" filled="f" stroked="t" strokeweight=".702439pt" strokecolor="#575757">
                <v:path arrowok="t"/>
              </v:shape>
            </v:group>
            <v:group style="position:absolute;left:5142;top:7381;width:2;height:668" coordorigin="5142,7381" coordsize="2,668">
              <v:shape style="position:absolute;left:5142;top:7381;width:2;height:668" coordorigin="5142,7381" coordsize="0,668" path="m5142,8049l5142,7381e" filled="f" stroked="t" strokeweight=".468293pt" strokecolor="#4B4B4B">
                <v:path arrowok="t"/>
              </v:shape>
            </v:group>
            <v:group style="position:absolute;left:6486;top:8040;width:398;height:2" coordorigin="6486,8040" coordsize="398,2">
              <v:shape style="position:absolute;left:6486;top:8040;width:398;height:2" coordorigin="6486,8040" coordsize="398,0" path="m6486,8040l6884,8040e" filled="f" stroked="t" strokeweight=".468293pt" strokecolor="#4F4F4F">
                <v:path arrowok="t"/>
              </v:shape>
            </v:group>
            <v:group style="position:absolute;left:6828;top:8038;width:4884;height:2" coordorigin="6828,8038" coordsize="4884,2">
              <v:shape style="position:absolute;left:6828;top:8038;width:4884;height:2" coordorigin="6828,8038" coordsize="4884,0" path="m6828,8038l11712,8038e" filled="f" stroked="t" strokeweight=".702439pt" strokecolor="#676767">
                <v:path arrowok="t"/>
              </v:shape>
            </v:group>
            <v:group style="position:absolute;left:585;top:8846;width:3966;height:2" coordorigin="585,8846" coordsize="3966,2">
              <v:shape style="position:absolute;left:585;top:8846;width:3966;height:2" coordorigin="585,8846" coordsize="3966,0" path="m585,8846l4552,8846e" filled="f" stroked="t" strokeweight=".702439pt" strokecolor="#606060">
                <v:path arrowok="t"/>
              </v:shape>
            </v:group>
            <v:group style="position:absolute;left:4496;top:8846;width:220;height:2" coordorigin="4496,8846" coordsize="220,2">
              <v:shape style="position:absolute;left:4496;top:8846;width:220;height:2" coordorigin="4496,8846" coordsize="220,0" path="m4496,8846l4716,8846e" filled="f" stroked="t" strokeweight=".468293pt" strokecolor="#3F3F3F">
                <v:path arrowok="t"/>
              </v:shape>
            </v:group>
            <v:group style="position:absolute;left:4660;top:8846;width:1883;height:2" coordorigin="4660,8846" coordsize="1883,2">
              <v:shape style="position:absolute;left:4660;top:8846;width:1883;height:2" coordorigin="4660,8846" coordsize="1883,0" path="m4660,8846l6542,8846e" filled="f" stroked="t" strokeweight=".702439pt" strokecolor="#5B5B5B">
                <v:path arrowok="t"/>
              </v:shape>
            </v:group>
            <v:group style="position:absolute;left:6486;top:8846;width:398;height:2" coordorigin="6486,8846" coordsize="398,2">
              <v:shape style="position:absolute;left:6486;top:8846;width:398;height:2" coordorigin="6486,8846" coordsize="398,0" path="m6486,8846l6884,8846e" filled="f" stroked="t" strokeweight=".468293pt" strokecolor="#545454">
                <v:path arrowok="t"/>
              </v:shape>
            </v:group>
            <v:group style="position:absolute;left:6828;top:8843;width:4884;height:2" coordorigin="6828,8843" coordsize="4884,2">
              <v:shape style="position:absolute;left:6828;top:8843;width:4884;height:2" coordorigin="6828,8843" coordsize="4884,0" path="m6828,8843l11712,8843e" filled="f" stroked="t" strokeweight=".702439pt" strokecolor="#646464">
                <v:path arrowok="t"/>
              </v:shape>
            </v:group>
            <v:group style="position:absolute;left:597;top:7945;width:2;height:2906" coordorigin="597,7945" coordsize="2,2906">
              <v:shape style="position:absolute;left:597;top:7945;width:2;height:2906" coordorigin="597,7945" coordsize="0,2906" path="m597,10851l597,7945e" filled="f" stroked="t" strokeweight=".702439pt" strokecolor="#575757">
                <v:path arrowok="t"/>
              </v:shape>
            </v:group>
            <v:group style="position:absolute;left:2622;top:9306;width:2;height:289" coordorigin="2622,9306" coordsize="2,289">
              <v:shape style="position:absolute;left:2622;top:9306;width:2;height:289" coordorigin="2622,9306" coordsize="0,289" path="m2622,9595l2622,9306e" filled="f" stroked="t" strokeweight=".468293pt" strokecolor="#3B3B3B">
                <v:path arrowok="t"/>
              </v:shape>
            </v:group>
            <v:group style="position:absolute;left:590;top:9777;width:4126;height:2" coordorigin="590,9777" coordsize="4126,2">
              <v:shape style="position:absolute;left:590;top:9777;width:4126;height:2" coordorigin="590,9777" coordsize="4126,0" path="m590,9777l4716,9777e" filled="f" stroked="t" strokeweight=".702439pt" strokecolor="#5B5B5B">
                <v:path arrowok="t"/>
              </v:shape>
            </v:group>
            <v:group style="position:absolute;left:2622;top:9538;width:2;height:1545" coordorigin="2622,9538" coordsize="2,1545">
              <v:shape style="position:absolute;left:2622;top:9538;width:2;height:1545" coordorigin="2622,9538" coordsize="0,1545" path="m2622,11083l2622,9538e" filled="f" stroked="t" strokeweight=".702439pt" strokecolor="#4B4B4B">
                <v:path arrowok="t"/>
              </v:shape>
            </v:group>
            <v:group style="position:absolute;left:4660;top:9780;width:229;height:2" coordorigin="4660,9780" coordsize="229,2">
              <v:shape style="position:absolute;left:4660;top:9780;width:229;height:2" coordorigin="4660,9780" coordsize="229,0" path="m4660,9780l4889,9780e" filled="f" stroked="t" strokeweight=".468293pt" strokecolor="#4B4B4B">
                <v:path arrowok="t"/>
              </v:shape>
            </v:group>
            <v:group style="position:absolute;left:4833;top:9780;width:843;height:2" coordorigin="4833,9780" coordsize="843,2">
              <v:shape style="position:absolute;left:4833;top:9780;width:843;height:2" coordorigin="4833,9780" coordsize="843,0" path="m4833,9780l5676,9780e" filled="f" stroked="t" strokeweight=".702439pt" strokecolor="#646464">
                <v:path arrowok="t"/>
              </v:shape>
            </v:group>
            <v:group style="position:absolute;left:5568;top:9777;width:370;height:2" coordorigin="5568,9777" coordsize="370,2">
              <v:shape style="position:absolute;left:5568;top:9777;width:370;height:2" coordorigin="5568,9777" coordsize="370,0" path="m5568,9777l5938,9777e" filled="f" stroked="t" strokeweight=".468293pt" strokecolor="#4B4B4B">
                <v:path arrowok="t"/>
              </v:shape>
            </v:group>
            <v:group style="position:absolute;left:5882;top:9777;width:3442;height:2" coordorigin="5882,9777" coordsize="3442,2">
              <v:shape style="position:absolute;left:5882;top:9777;width:3442;height:2" coordorigin="5882,9777" coordsize="3442,0" path="m5882,9777l9324,9777e" filled="f" stroked="t" strokeweight=".702439pt" strokecolor="#606060">
                <v:path arrowok="t"/>
              </v:shape>
            </v:group>
            <v:group style="position:absolute;left:9268;top:9775;width:150;height:2" coordorigin="9268,9775" coordsize="150,2">
              <v:shape style="position:absolute;left:9268;top:9775;width:150;height:2" coordorigin="9268,9775" coordsize="150,0" path="m9268,9775l9417,9775e" filled="f" stroked="t" strokeweight=".468293pt" strokecolor="#444444">
                <v:path arrowok="t"/>
              </v:shape>
            </v:group>
            <v:group style="position:absolute;left:9361;top:9775;width:2351;height:2" coordorigin="9361,9775" coordsize="2351,2">
              <v:shape style="position:absolute;left:9361;top:9775;width:2351;height:2" coordorigin="9361,9775" coordsize="2351,0" path="m9361,9775l11712,9775e" filled="f" stroked="t" strokeweight=".702439pt" strokecolor="#6B6B6B">
                <v:path arrowok="t"/>
              </v:shape>
            </v:group>
            <v:group style="position:absolute;left:590;top:10116;width:3259;height:2" coordorigin="590,10116" coordsize="3259,2">
              <v:shape style="position:absolute;left:590;top:10116;width:3259;height:2" coordorigin="590,10116" coordsize="3259,0" path="m590,10116l3849,10116e" filled="f" stroked="t" strokeweight=".702439pt" strokecolor="#5B5B5B">
                <v:path arrowok="t"/>
              </v:shape>
            </v:group>
            <v:group style="position:absolute;left:3793;top:10116;width:318;height:2" coordorigin="3793,10116" coordsize="318,2">
              <v:shape style="position:absolute;left:3793;top:10116;width:318;height:2" coordorigin="3793,10116" coordsize="318,0" path="m3793,10116l4112,10116e" filled="f" stroked="t" strokeweight=".468293pt" strokecolor="#4B4B4B">
                <v:path arrowok="t"/>
              </v:shape>
            </v:group>
            <v:group style="position:absolute;left:4055;top:10116;width:496;height:2" coordorigin="4055,10116" coordsize="496,2">
              <v:shape style="position:absolute;left:4055;top:10116;width:496;height:2" coordorigin="4055,10116" coordsize="496,0" path="m4055,10116l4552,10116e" filled="f" stroked="t" strokeweight=".702439pt" strokecolor="#5B5B5B">
                <v:path arrowok="t"/>
              </v:shape>
            </v:group>
            <v:group style="position:absolute;left:4496;top:10116;width:220;height:2" coordorigin="4496,10116" coordsize="220,2">
              <v:shape style="position:absolute;left:4496;top:10116;width:220;height:2" coordorigin="4496,10116" coordsize="220,0" path="m4496,10116l4716,10116e" filled="f" stroked="t" strokeweight=".468293pt" strokecolor="#4B4B4B">
                <v:path arrowok="t"/>
              </v:shape>
            </v:group>
            <v:group style="position:absolute;left:4660;top:10114;width:7052;height:2" coordorigin="4660,10114" coordsize="7052,2">
              <v:shape style="position:absolute;left:4660;top:10114;width:7052;height:2" coordorigin="4660,10114" coordsize="7052,0" path="m4660,10114l11712,10114e" filled="f" stroked="t" strokeweight=".702439pt" strokecolor="#646464">
                <v:path arrowok="t"/>
              </v:shape>
            </v:group>
            <v:group style="position:absolute;left:590;top:10349;width:3044;height:2" coordorigin="590,10349" coordsize="3044,2">
              <v:shape style="position:absolute;left:590;top:10349;width:3044;height:2" coordorigin="590,10349" coordsize="3044,0" path="m590,10349l3634,10349e" filled="f" stroked="t" strokeweight=".702439pt" strokecolor="#606060">
                <v:path arrowok="t"/>
              </v:shape>
            </v:group>
            <v:group style="position:absolute;left:3531;top:10349;width:318;height:2" coordorigin="3531,10349" coordsize="318,2">
              <v:shape style="position:absolute;left:3531;top:10349;width:318;height:2" coordorigin="3531,10349" coordsize="318,0" path="m3531,10349l3849,10349e" filled="f" stroked="t" strokeweight=".468293pt" strokecolor="#4B4B4B">
                <v:path arrowok="t"/>
              </v:shape>
            </v:group>
            <v:group style="position:absolute;left:5994;top:10351;width:805;height:2" coordorigin="5994,10351" coordsize="805,2">
              <v:shape style="position:absolute;left:5994;top:10351;width:805;height:2" coordorigin="5994,10351" coordsize="805,0" path="m5994,10351l6800,10351e" filled="f" stroked="t" strokeweight=".468293pt" strokecolor="#646464">
                <v:path arrowok="t"/>
              </v:shape>
            </v:group>
            <v:group style="position:absolute;left:3793;top:10349;width:7919;height:2" coordorigin="3793,10349" coordsize="7919,2">
              <v:shape style="position:absolute;left:3793;top:10349;width:7919;height:2" coordorigin="3793,10349" coordsize="7919,0" path="m3793,10349l11712,10349e" filled="f" stroked="t" strokeweight=".702439pt" strokecolor="#606060">
                <v:path arrowok="t"/>
              </v:shape>
            </v:group>
            <v:group style="position:absolute;left:862;top:10827;width:4069;height:2" coordorigin="862,10827" coordsize="4069,2">
              <v:shape style="position:absolute;left:862;top:10827;width:4069;height:2" coordorigin="862,10827" coordsize="4069,0" path="m862,10827l4931,10827e" filled="f" stroked="t" strokeweight=".702439pt" strokecolor="#606060">
                <v:path arrowok="t"/>
              </v:shape>
            </v:group>
            <v:group style="position:absolute;left:4833;top:10827;width:328;height:2" coordorigin="4833,10827" coordsize="328,2">
              <v:shape style="position:absolute;left:4833;top:10827;width:328;height:2" coordorigin="4833,10827" coordsize="328,0" path="m4833,10827l5161,10827e" filled="f" stroked="t" strokeweight=".468293pt" strokecolor="#484848">
                <v:path arrowok="t"/>
              </v:shape>
            </v:group>
            <v:group style="position:absolute;left:5104;top:10825;width:6608;height:2" coordorigin="5104,10825" coordsize="6608,2">
              <v:shape style="position:absolute;left:5104;top:10825;width:6608;height:2" coordorigin="5104,10825" coordsize="6608,0" path="m5104,10825l11712,10825e" filled="f" stroked="t" strokeweight=".702439pt" strokecolor="#676767">
                <v:path arrowok="t"/>
              </v:shape>
            </v:group>
            <v:group style="position:absolute;left:10476;top:10823;width:225;height:2" coordorigin="10476,10823" coordsize="225,2">
              <v:shape style="position:absolute;left:10476;top:10823;width:225;height:2" coordorigin="10476,10823" coordsize="225,0" path="m10476,10823l10700,10823e" filled="f" stroked="t" strokeweight=".468293pt" strokecolor="#606060">
                <v:path arrowok="t"/>
              </v:shape>
            </v:group>
            <v:group style="position:absolute;left:866;top:11043;width:7657;height:2" coordorigin="866,11043" coordsize="7657,2">
              <v:shape style="position:absolute;left:866;top:11043;width:7657;height:2" coordorigin="866,11043" coordsize="7657,0" path="m866,11043l8523,11043e" filled="f" stroked="t" strokeweight=".702439pt" strokecolor="#646464">
                <v:path arrowok="t"/>
              </v:shape>
            </v:group>
            <v:group style="position:absolute;left:8467;top:11041;width:239;height:2" coordorigin="8467,11041" coordsize="239,2">
              <v:shape style="position:absolute;left:8467;top:11041;width:239;height:2" coordorigin="8467,11041" coordsize="239,0" path="m8467,11041l8706,11041e" filled="f" stroked="t" strokeweight=".468293pt" strokecolor="#545454">
                <v:path arrowok="t"/>
              </v:shape>
            </v:group>
            <v:group style="position:absolute;left:8649;top:11038;width:3063;height:2" coordorigin="8649,11038" coordsize="3063,2">
              <v:shape style="position:absolute;left:8649;top:11038;width:3063;height:2" coordorigin="8649,11038" coordsize="3063,0" path="m8649,11038l11712,11038e" filled="f" stroked="t" strokeweight=".702439pt" strokecolor="#6B6B6B">
                <v:path arrowok="t"/>
              </v:shape>
            </v:group>
            <v:group style="position:absolute;left:599;top:11012;width:2;height:1081" coordorigin="599,11012" coordsize="2,1081">
              <v:shape style="position:absolute;left:599;top:11012;width:2;height:1081" coordorigin="599,11012" coordsize="0,1081" path="m599,12093l599,11012e" filled="f" stroked="t" strokeweight=".702439pt" strokecolor="#575757">
                <v:path arrowok="t"/>
              </v:shape>
            </v:group>
            <v:group style="position:absolute;left:1381;top:11031;width:2;height:706" coordorigin="1381,11031" coordsize="2,706">
              <v:shape style="position:absolute;left:1381;top:11031;width:2;height:706" coordorigin="1381,11031" coordsize="0,706" path="m1381,11737l1381,11031e" filled="f" stroked="t" strokeweight=".702439pt" strokecolor="#575757">
                <v:path arrowok="t"/>
              </v:shape>
            </v:group>
            <v:group style="position:absolute;left:1808;top:11041;width:2;height:232" coordorigin="1808,11041" coordsize="2,232">
              <v:shape style="position:absolute;left:1808;top:11041;width:2;height:232" coordorigin="1808,11041" coordsize="0,232" path="m1808,11273l1808,11041e" filled="f" stroked="t" strokeweight=".234146pt" strokecolor="#4F4F4F">
                <v:path arrowok="t"/>
              </v:shape>
            </v:group>
            <v:group style="position:absolute;left:2622;top:11012;width:2;height:289" coordorigin="2622,11012" coordsize="2,289">
              <v:shape style="position:absolute;left:2622;top:11012;width:2;height:289" coordorigin="2622,11012" coordsize="0,289" path="m2622,11301l2622,11012e" filled="f" stroked="t" strokeweight=".468293pt" strokecolor="#444444">
                <v:path arrowok="t"/>
              </v:shape>
            </v:group>
            <v:group style="position:absolute;left:590;top:11275;width:11122;height:2" coordorigin="590,11275" coordsize="11122,2">
              <v:shape style="position:absolute;left:590;top:11275;width:11122;height:2" coordorigin="590,11275" coordsize="11122,0" path="m590,11275l11712,11275e" filled="f" stroked="t" strokeweight=".702439pt" strokecolor="#646464">
                <v:path arrowok="t"/>
              </v:shape>
            </v:group>
            <v:group style="position:absolute;left:7511;top:11041;width:2;height:668" coordorigin="7511,11041" coordsize="2,668">
              <v:shape style="position:absolute;left:7511;top:11041;width:2;height:668" coordorigin="7511,11041" coordsize="0,668" path="m7511,11709l7511,11041e" filled="f" stroked="t" strokeweight=".234146pt" strokecolor="#646464">
                <v:path arrowok="t"/>
              </v:shape>
            </v:group>
            <v:group style="position:absolute;left:1808;top:11259;width:2;height:450" coordorigin="1808,11259" coordsize="2,450">
              <v:shape style="position:absolute;left:1808;top:11259;width:2;height:450" coordorigin="1808,11259" coordsize="0,450" path="m1808,11709l1808,11259e" filled="f" stroked="t" strokeweight=".234146pt" strokecolor="#676767">
                <v:path arrowok="t"/>
              </v:shape>
            </v:group>
            <v:group style="position:absolute;left:2625;top:11197;width:2;height:749" coordorigin="2625,11197" coordsize="2,749">
              <v:shape style="position:absolute;left:2625;top:11197;width:2;height:749" coordorigin="2625,11197" coordsize="0,749" path="m2625,11946l2625,11197e" filled="f" stroked="t" strokeweight=".702439pt" strokecolor="#575757">
                <v:path arrowok="t"/>
              </v:shape>
            </v:group>
            <v:group style="position:absolute;left:11703;top:10372;width:2;height:1403" coordorigin="11703,10372" coordsize="2,1403">
              <v:shape style="position:absolute;left:11703;top:10372;width:2;height:1403" coordorigin="11703,10372" coordsize="0,1403" path="m11703,11775l11703,10372e" filled="f" stroked="t" strokeweight=".468293pt" strokecolor="#676767">
                <v:path arrowok="t"/>
              </v:shape>
            </v:group>
            <v:group style="position:absolute;left:1381;top:11681;width:2;height:265" coordorigin="1381,11681" coordsize="2,265">
              <v:shape style="position:absolute;left:1381;top:11681;width:2;height:265" coordorigin="1381,11681" coordsize="0,265" path="m1381,11946l1381,11681e" filled="f" stroked="t" strokeweight=".468293pt" strokecolor="#3F3F3F">
                <v:path arrowok="t"/>
              </v:shape>
            </v:group>
            <v:group style="position:absolute;left:1808;top:11709;width:2;height:1408" coordorigin="1808,11709" coordsize="2,1408">
              <v:shape style="position:absolute;left:1808;top:11709;width:2;height:1408" coordorigin="1808,11709" coordsize="0,1408" path="m1808,13117l1808,11709e" filled="f" stroked="t" strokeweight=".234146pt" strokecolor="#000000">
                <v:path arrowok="t"/>
              </v:shape>
            </v:group>
            <v:group style="position:absolute;left:7511;top:11709;width:2;height:3067" coordorigin="7511,11709" coordsize="2,3067">
              <v:shape style="position:absolute;left:7511;top:11709;width:2;height:3067" coordorigin="7511,11709" coordsize="0,3067" path="m7511,14776l7511,11709e" filled="f" stroked="t" strokeweight=".234146pt" strokecolor="#000000">
                <v:path arrowok="t"/>
              </v:shape>
            </v:group>
            <v:group style="position:absolute;left:1384;top:11889;width:2;height:450" coordorigin="1384,11889" coordsize="2,450">
              <v:shape style="position:absolute;left:1384;top:11889;width:2;height:450" coordorigin="1384,11889" coordsize="0,450" path="m1384,12340l1384,11889e" filled="f" stroked="t" strokeweight=".702439pt" strokecolor="#545454">
                <v:path arrowok="t"/>
              </v:shape>
            </v:group>
            <v:group style="position:absolute;left:2625;top:11889;width:2;height:280" coordorigin="2625,11889" coordsize="2,280">
              <v:shape style="position:absolute;left:2625;top:11889;width:2;height:280" coordorigin="2625,11889" coordsize="0,280" path="m2625,12169l2625,11889e" filled="f" stroked="t" strokeweight=".468293pt" strokecolor="#3B3B3B">
                <v:path arrowok="t"/>
              </v:shape>
            </v:group>
            <v:group style="position:absolute;left:4688;top:11979;width:2;height:204" coordorigin="4688,11979" coordsize="2,204">
              <v:shape style="position:absolute;left:4688;top:11979;width:2;height:204" coordorigin="4688,11979" coordsize="0,204" path="m4688,12183l4688,11979e" filled="f" stroked="t" strokeweight="1.873171pt" strokecolor="#3F4864">
                <v:path arrowok="t"/>
              </v:shape>
            </v:group>
            <v:group style="position:absolute;left:599;top:12036;width:2;height:242" coordorigin="599,12036" coordsize="2,242">
              <v:shape style="position:absolute;left:599;top:12036;width:2;height:242" coordorigin="599,12036" coordsize="0,242" path="m599,12278l599,12036e" filled="f" stroked="t" strokeweight=".468293pt" strokecolor="#343434">
                <v:path arrowok="t"/>
              </v:shape>
            </v:group>
            <v:group style="position:absolute;left:5596;top:12496;width:1260;height:2" coordorigin="5596,12496" coordsize="1260,2">
              <v:shape style="position:absolute;left:5596;top:12496;width:1260;height:2" coordorigin="5596,12496" coordsize="1260,0" path="m5596,12496l6856,12496e" filled="f" stroked="t" strokeweight=".702439pt" strokecolor="#747474">
                <v:path arrowok="t"/>
              </v:shape>
            </v:group>
            <v:group style="position:absolute;left:599;top:12221;width:2;height:924" coordorigin="599,12221" coordsize="2,924">
              <v:shape style="position:absolute;left:599;top:12221;width:2;height:924" coordorigin="599,12221" coordsize="0,924" path="m599,13145l599,12221e" filled="f" stroked="t" strokeweight=".702439pt" strokecolor="#545454">
                <v:path arrowok="t"/>
              </v:shape>
            </v:group>
            <v:group style="position:absolute;left:3559;top:12249;width:2;height:62" coordorigin="3559,12249" coordsize="2,62">
              <v:shape style="position:absolute;left:3559;top:12249;width:2;height:62" coordorigin="3559,12249" coordsize="0,62" path="m3559,12311l3559,12249e" filled="f" stroked="t" strokeweight=".234146pt" strokecolor="#646764">
                <v:path arrowok="t"/>
              </v:shape>
            </v:group>
            <v:group style="position:absolute;left:4664;top:12221;width:2;height:147" coordorigin="4664,12221" coordsize="2,147">
              <v:shape style="position:absolute;left:4664;top:12221;width:2;height:147" coordorigin="4664,12221" coordsize="0,147" path="m4664,12368l4664,12221e" filled="f" stroked="t" strokeweight=".702439pt" strokecolor="#3B3F80">
                <v:path arrowok="t"/>
              </v:shape>
            </v:group>
            <v:group style="position:absolute;left:1381;top:12283;width:2;height:242" coordorigin="1381,12283" coordsize="2,242">
              <v:shape style="position:absolute;left:1381;top:12283;width:2;height:242" coordorigin="1381,12283" coordsize="0,242" path="m1381,12524l1381,12283e" filled="f" stroked="t" strokeweight=".468293pt" strokecolor="#383838">
                <v:path arrowok="t"/>
              </v:shape>
            </v:group>
            <v:group style="position:absolute;left:2625;top:12112;width:2;height:1901" coordorigin="2625,12112" coordsize="2,1901">
              <v:shape style="position:absolute;left:2625;top:12112;width:2;height:1901" coordorigin="2625,12112" coordsize="0,1901" path="m2625,14013l2625,12112e" filled="f" stroked="t" strokeweight=".702439pt" strokecolor="#575757">
                <v:path arrowok="t"/>
              </v:shape>
            </v:group>
            <v:group style="position:absolute;left:6856;top:12496;width:660;height:2" coordorigin="6856,12496" coordsize="660,2">
              <v:shape style="position:absolute;left:6856;top:12496;width:660;height:2" coordorigin="6856,12496" coordsize="660,0" path="m6856,12496l7516,12496e" filled="f" stroked="t" strokeweight=".702439pt" strokecolor="#606060">
                <v:path arrowok="t"/>
              </v:shape>
            </v:group>
            <v:group style="position:absolute;left:1381;top:12468;width:2;height:427" coordorigin="1381,12468" coordsize="2,427">
              <v:shape style="position:absolute;left:1381;top:12468;width:2;height:427" coordorigin="1381,12468" coordsize="0,427" path="m1381,12894l1381,12468e" filled="f" stroked="t" strokeweight=".702439pt" strokecolor="#545454">
                <v:path arrowok="t"/>
              </v:shape>
            </v:group>
            <v:group style="position:absolute;left:1381;top:12837;width:2;height:308" coordorigin="1381,12837" coordsize="2,308">
              <v:shape style="position:absolute;left:1381;top:12837;width:2;height:308" coordorigin="1381,12837" coordsize="0,308" path="m1381,13145l1381,12837e" filled="f" stroked="t" strokeweight=".468293pt" strokecolor="#444444">
                <v:path arrowok="t"/>
              </v:shape>
            </v:group>
            <v:group style="position:absolute;left:3592;top:12837;width:2;height:308" coordorigin="3592,12837" coordsize="2,308">
              <v:shape style="position:absolute;left:3592;top:12837;width:2;height:308" coordorigin="3592,12837" coordsize="0,308" path="m3592,13145l3592,12837e" filled="f" stroked="t" strokeweight=".468293pt" strokecolor="#342FC8">
                <v:path arrowok="t"/>
              </v:shape>
            </v:group>
            <v:group style="position:absolute;left:10911;top:12894;width:2;height:275" coordorigin="10911,12894" coordsize="2,275">
              <v:shape style="position:absolute;left:10911;top:12894;width:2;height:275" coordorigin="10911,12894" coordsize="0,275" path="m10911,13169l10911,12894e" filled="f" stroked="t" strokeweight="2.575610pt" strokecolor="#575B6B">
                <v:path arrowok="t"/>
              </v:shape>
            </v:group>
            <v:group style="position:absolute;left:590;top:13345;width:2046;height:2" coordorigin="590,13345" coordsize="2046,2">
              <v:shape style="position:absolute;left:590;top:13345;width:2046;height:2" coordorigin="590,13345" coordsize="2046,0" path="m590,13345l2636,13345e" filled="f" stroked="t" strokeweight=".702439pt" strokecolor="#5B5B5B">
                <v:path arrowok="t"/>
              </v:shape>
            </v:group>
            <v:group style="position:absolute;left:599;top:13089;width:2;height:284" coordorigin="599,13089" coordsize="2,284">
              <v:shape style="position:absolute;left:599;top:13089;width:2;height:284" coordorigin="599,13089" coordsize="0,284" path="m599,13373l599,13089e" filled="f" stroked="t" strokeweight=".468293pt" strokecolor="#3B3B3B">
                <v:path arrowok="t"/>
              </v:shape>
            </v:group>
            <v:group style="position:absolute;left:1384;top:13046;width:2;height:2669" coordorigin="1384,13046" coordsize="2,2669">
              <v:shape style="position:absolute;left:1384;top:13046;width:2;height:2669" coordorigin="1384,13046" coordsize="0,2669" path="m1384,15715l1384,13046e" filled="f" stroked="t" strokeweight=".702439pt" strokecolor="#545454">
                <v:path arrowok="t"/>
              </v:shape>
            </v:group>
            <v:group style="position:absolute;left:1808;top:13117;width:2;height:370" coordorigin="1808,13117" coordsize="2,370">
              <v:shape style="position:absolute;left:1808;top:13117;width:2;height:370" coordorigin="1808,13117" coordsize="0,370" path="m1808,13487l1808,13117e" filled="f" stroked="t" strokeweight=".234146pt" strokecolor="#6B6B6B">
                <v:path arrowok="t"/>
              </v:shape>
            </v:group>
            <v:group style="position:absolute;left:10932;top:13089;width:2;height:275" coordorigin="10932,13089" coordsize="2,275">
              <v:shape style="position:absolute;left:10932;top:13089;width:2;height:275" coordorigin="10932,13089" coordsize="0,275" path="m10932,13363l10932,13089e" filled="f" stroked="t" strokeweight="2.107317pt" strokecolor="#444844">
                <v:path arrowok="t"/>
              </v:shape>
            </v:group>
            <v:group style="position:absolute;left:602;top:13278;width:2;height:2446" coordorigin="602,13278" coordsize="2,2446">
              <v:shape style="position:absolute;left:602;top:13278;width:2;height:2446" coordorigin="602,13278" coordsize="0,2446" path="m602,15724l602,13278e" filled="f" stroked="t" strokeweight=".702439pt" strokecolor="#575757">
                <v:path arrowok="t"/>
              </v:shape>
            </v:group>
            <v:group style="position:absolute;left:1384;top:13302;width:2;height:213" coordorigin="1384,13302" coordsize="2,213">
              <v:shape style="position:absolute;left:1384;top:13302;width:2;height:213" coordorigin="1384,13302" coordsize="0,213" path="m1384,13515l1384,13302e" filled="f" stroked="t" strokeweight=".468293pt" strokecolor="#3B3B3B">
                <v:path arrowok="t"/>
              </v:shape>
            </v:group>
            <v:group style="position:absolute;left:3582;top:12761;width:2;height:721" coordorigin="3582,12761" coordsize="2,721">
              <v:shape style="position:absolute;left:3582;top:12761;width:2;height:721" coordorigin="3582,12761" coordsize="0,721" path="m3582,13482l3582,12761e" filled="f" stroked="t" strokeweight=".702439pt" strokecolor="#3F3FB8">
                <v:path arrowok="t"/>
              </v:shape>
            </v:group>
            <v:group style="position:absolute;left:1808;top:13487;width:2;height:2214" coordorigin="1808,13487" coordsize="2,2214">
              <v:shape style="position:absolute;left:1808;top:13487;width:2;height:2214" coordorigin="1808,13487" coordsize="0,2214" path="m1808,15701l1808,13487e" filled="f" stroked="t" strokeweight=".234146pt" strokecolor="#000000">
                <v:path arrowok="t"/>
              </v:shape>
            </v:group>
            <v:group style="position:absolute;left:10918;top:13373;width:2;height:284" coordorigin="10918,13373" coordsize="2,284">
              <v:shape style="position:absolute;left:10918;top:13373;width:2;height:284" coordorigin="10918,13373" coordsize="0,284" path="m10918,13657l10918,13373e" filled="f" stroked="t" strokeweight="2.341463pt" strokecolor="#444867">
                <v:path arrowok="t"/>
              </v:shape>
            </v:group>
            <v:group style="position:absolute;left:599;top:13601;width:2;height:161" coordorigin="599,13601" coordsize="2,161">
              <v:shape style="position:absolute;left:599;top:13601;width:2;height:161" coordorigin="599,13601" coordsize="0,161" path="m599,13762l599,13601e" filled="f" stroked="t" strokeweight=".468293pt" strokecolor="#383838">
                <v:path arrowok="t"/>
              </v:shape>
            </v:group>
            <v:group style="position:absolute;left:2625;top:13601;width:2;height:161" coordorigin="2625,13601" coordsize="2,161">
              <v:shape style="position:absolute;left:2625;top:13601;width:2;height:161" coordorigin="2625,13601" coordsize="0,161" path="m2625,13762l2625,13601e" filled="f" stroked="t" strokeweight=".468293pt" strokecolor="#444444">
                <v:path arrowok="t"/>
              </v:shape>
            </v:group>
            <v:group style="position:absolute;left:10885;top:13553;width:2;height:133" coordorigin="10885,13553" coordsize="2,133">
              <v:shape style="position:absolute;left:10885;top:13553;width:2;height:133" coordorigin="10885,13553" coordsize="0,133" path="m10885,13686l10885,13553e" filled="f" stroked="t" strokeweight="1.404878pt" strokecolor="#606470">
                <v:path arrowok="t"/>
              </v:shape>
            </v:group>
            <v:group style="position:absolute;left:599;top:13705;width:2;height:114" coordorigin="599,13705" coordsize="2,114">
              <v:shape style="position:absolute;left:599;top:13705;width:2;height:114" coordorigin="599,13705" coordsize="0,114" path="m599,13819l599,13705e" filled="f" stroked="t" strokeweight=".468293pt" strokecolor="#1F1F1F">
                <v:path arrowok="t"/>
              </v:shape>
            </v:group>
            <v:group style="position:absolute;left:2627;top:13956;width:2;height:228" coordorigin="2627,13956" coordsize="2,228">
              <v:shape style="position:absolute;left:2627;top:13956;width:2;height:228" coordorigin="2627,13956" coordsize="0,228" path="m2627,14184l2627,13956e" filled="f" stroked="t" strokeweight=".468293pt" strokecolor="#383838">
                <v:path arrowok="t"/>
              </v:shape>
            </v:group>
            <v:group style="position:absolute;left:599;top:14127;width:2;height:194" coordorigin="599,14127" coordsize="2,194">
              <v:shape style="position:absolute;left:599;top:14127;width:2;height:194" coordorigin="599,14127" coordsize="0,194" path="m599,14321l599,14127e" filled="f" stroked="t" strokeweight=".468293pt" strokecolor="#3F3F3F">
                <v:path arrowok="t"/>
              </v:shape>
            </v:group>
            <v:group style="position:absolute;left:2627;top:14127;width:2;height:512" coordorigin="2627,14127" coordsize="2,512">
              <v:shape style="position:absolute;left:2627;top:14127;width:2;height:512" coordorigin="2627,14127" coordsize="0,512" path="m2627,14639l2627,14127e" filled="f" stroked="t" strokeweight=".702439pt" strokecolor="#545454">
                <v:path arrowok="t"/>
              </v:shape>
            </v:group>
            <v:group style="position:absolute;left:1386;top:14264;width:2;height:180" coordorigin="1386,14264" coordsize="2,180">
              <v:shape style="position:absolute;left:1386;top:14264;width:2;height:180" coordorigin="1386,14264" coordsize="0,180" path="m1386,14444l1386,14264e" filled="f" stroked="t" strokeweight=".468293pt" strokecolor="#383838">
                <v:path arrowok="t"/>
              </v:shape>
            </v:group>
            <v:group style="position:absolute;left:602;top:14582;width:2;height:223" coordorigin="602,14582" coordsize="2,223">
              <v:shape style="position:absolute;left:602;top:14582;width:2;height:223" coordorigin="602,14582" coordsize="0,223" path="m602,14805l602,14582e" filled="f" stroked="t" strokeweight=".468293pt" strokecolor="#3F3F3F">
                <v:path arrowok="t"/>
              </v:shape>
            </v:group>
            <v:group style="position:absolute;left:2627;top:14582;width:2;height:223" coordorigin="2627,14582" coordsize="2,223">
              <v:shape style="position:absolute;left:2627;top:14582;width:2;height:223" coordorigin="2627,14582" coordsize="0,223" path="m2627,14805l2627,14582e" filled="f" stroked="t" strokeweight=".468293pt" strokecolor="#3B3B3B">
                <v:path arrowok="t"/>
              </v:shape>
            </v:group>
            <v:group style="position:absolute;left:599;top:15710;width:1241;height:2" coordorigin="599,15710" coordsize="1241,2">
              <v:shape style="position:absolute;left:599;top:15710;width:1241;height:2" coordorigin="599,15710" coordsize="1241,0" path="m599,15710l1840,15710e" filled="f" stroked="t" strokeweight=".702439pt" strokecolor="#707070">
                <v:path arrowok="t"/>
              </v:shape>
            </v:group>
            <v:group style="position:absolute;left:2627;top:14748;width:2;height:972" coordorigin="2627,14748" coordsize="2,972">
              <v:shape style="position:absolute;left:2627;top:14748;width:2;height:972" coordorigin="2627,14748" coordsize="0,972" path="m2627,15720l2627,14748e" filled="f" stroked="t" strokeweight=".702439pt" strokecolor="#545454">
                <v:path arrowok="t"/>
              </v:shape>
            </v:group>
            <v:group style="position:absolute;left:4458;top:15705;width:300;height:2" coordorigin="4458,15705" coordsize="300,2">
              <v:shape style="position:absolute;left:4458;top:15705;width:300;height:2" coordorigin="4458,15705" coordsize="300,0" path="m4458,15705l4758,15705e" filled="f" stroked="t" strokeweight=".936585pt" strokecolor="#747474">
                <v:path arrowok="t"/>
              </v:shape>
            </v:group>
            <v:group style="position:absolute;left:7511;top:14776;width:2;height:924" coordorigin="7511,14776" coordsize="2,924">
              <v:shape style="position:absolute;left:7511;top:14776;width:2;height:924" coordorigin="7511,14776" coordsize="0,924" path="m7511,15701l7511,14776e" filled="f" stroked="t" strokeweight=".234146pt" strokecolor="#777777">
                <v:path arrowok="t"/>
              </v:shape>
            </v:group>
            <v:group style="position:absolute;left:9268;top:15701;width:150;height:2" coordorigin="9268,15701" coordsize="150,2">
              <v:shape style="position:absolute;left:9268;top:15701;width:150;height:2" coordorigin="9268,15701" coordsize="150,0" path="m9268,15701l9417,15701e" filled="f" stroked="t" strokeweight=".468293pt" strokecolor="#575757">
                <v:path arrowok="t"/>
              </v:shape>
            </v:group>
            <v:group style="position:absolute;left:599;top:15703;width:11033;height:2" coordorigin="599,15703" coordsize="11033,2">
              <v:shape style="position:absolute;left:599;top:15703;width:11033;height:2" coordorigin="599,15703" coordsize="11033,0" path="m599,15703l11632,15703e" filled="f" stroked="t" strokeweight=".702439pt" strokecolor="#6B6B6B">
                <v:path arrowok="t"/>
              </v:shape>
            </v:group>
            <v:group style="position:absolute;left:10483;top:1379;width:26;height:81" coordorigin="10483,1379" coordsize="26,81">
              <v:shape style="position:absolute;left:10483;top:1379;width:26;height:81" coordorigin="10483,1379" coordsize="26,81" path="m10495,1460l10495,1379e" filled="f" stroked="t" strokeweight="1.3798pt" strokecolor="#D4D6D8">
                <v:path arrowok="t"/>
              </v:shape>
            </v:group>
            <v:group style="position:absolute;left:10802;top:12915;width:2;height:177" coordorigin="10802,12915" coordsize="2,177">
              <v:shape style="position:absolute;left:10802;top:12915;width:2;height:177" coordorigin="10802,12915" coordsize="0,177" path="m10802,13093l10802,12915e" filled="f" stroked="t" strokeweight="2.04454pt" strokecolor="#D4D6D8">
                <v:path arrowok="t"/>
              </v:shape>
            </v:group>
            <v:group style="position:absolute;left:9614;top:13265;width:2;height:273" coordorigin="9614,13265" coordsize="2,273">
              <v:shape style="position:absolute;left:9614;top:13265;width:2;height:273" coordorigin="9614,13265" coordsize="0,273" path="m9614,13537l9614,13265e" filled="f" stroked="t" strokeweight="2.095pt" strokecolor="#D4D6D8">
                <v:path arrowok="t"/>
              </v:shape>
            </v:group>
            <v:group style="position:absolute;left:9933;top:13265;width:2;height:269" coordorigin="9933,13265" coordsize="2,269">
              <v:shape style="position:absolute;left:9933;top:13265;width:2;height:269" coordorigin="9933,13265" coordsize="0,269" path="m9933,13534l9933,13265e" filled="f" stroked="t" strokeweight="1.7pt" strokecolor="#D4D6D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"/>
          <w:szCs w:val="6"/>
          <w:color w:val="858585"/>
          <w:w w:val="227"/>
        </w:rPr>
        <w:t>.</w:t>
      </w:r>
      <w:r>
        <w:rPr>
          <w:rFonts w:ascii="Arial" w:hAnsi="Arial" w:cs="Arial" w:eastAsia="Arial"/>
          <w:sz w:val="6"/>
          <w:szCs w:val="6"/>
          <w:color w:val="858585"/>
          <w:spacing w:val="-14"/>
          <w:w w:val="227"/>
        </w:rPr>
        <w:t>.</w:t>
      </w:r>
      <w:r>
        <w:rPr>
          <w:rFonts w:ascii="Arial" w:hAnsi="Arial" w:cs="Arial" w:eastAsia="Arial"/>
          <w:sz w:val="6"/>
          <w:szCs w:val="6"/>
          <w:color w:val="ACACAC"/>
          <w:spacing w:val="0"/>
          <w:w w:val="293"/>
        </w:rPr>
        <w:t>,</w:t>
      </w:r>
      <w:r>
        <w:rPr>
          <w:rFonts w:ascii="Arial" w:hAnsi="Arial" w:cs="Arial" w:eastAsia="Arial"/>
          <w:sz w:val="6"/>
          <w:szCs w:val="6"/>
          <w:color w:val="ACACAC"/>
          <w:spacing w:val="0"/>
          <w:w w:val="100"/>
        </w:rPr>
        <w:t>        </w:t>
      </w:r>
      <w:r>
        <w:rPr>
          <w:rFonts w:ascii="Arial" w:hAnsi="Arial" w:cs="Arial" w:eastAsia="Arial"/>
          <w:sz w:val="6"/>
          <w:szCs w:val="6"/>
          <w:color w:val="ACACAC"/>
          <w:spacing w:val="-8"/>
          <w:w w:val="100"/>
        </w:rPr>
        <w:t> </w:t>
      </w:r>
      <w:r>
        <w:rPr>
          <w:rFonts w:ascii="Arial" w:hAnsi="Arial" w:cs="Arial" w:eastAsia="Arial"/>
          <w:sz w:val="6"/>
          <w:szCs w:val="6"/>
          <w:color w:val="ACACAC"/>
          <w:spacing w:val="0"/>
          <w:w w:val="459"/>
        </w:rPr>
        <w:t>f"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31" w:after="0" w:line="179" w:lineRule="exact"/>
        <w:ind w:right="1037"/>
        <w:jc w:val="right"/>
        <w:tabs>
          <w:tab w:pos="520" w:val="left"/>
          <w:tab w:pos="1160" w:val="left"/>
          <w:tab w:pos="1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6"/>
          <w:szCs w:val="6"/>
          <w:color w:val="747474"/>
          <w:spacing w:val="-7"/>
          <w:w w:val="138"/>
          <w:position w:val="6"/>
        </w:rPr>
        <w:t>•</w:t>
      </w:r>
      <w:r>
        <w:rPr>
          <w:rFonts w:ascii="Arial" w:hAnsi="Arial" w:cs="Arial" w:eastAsia="Arial"/>
          <w:sz w:val="6"/>
          <w:szCs w:val="6"/>
          <w:color w:val="ACACAC"/>
          <w:spacing w:val="3"/>
          <w:w w:val="138"/>
          <w:position w:val="6"/>
        </w:rPr>
        <w:t>•</w:t>
      </w:r>
      <w:r>
        <w:rPr>
          <w:rFonts w:ascii="Arial" w:hAnsi="Arial" w:cs="Arial" w:eastAsia="Arial"/>
          <w:sz w:val="6"/>
          <w:szCs w:val="6"/>
          <w:color w:val="858585"/>
          <w:spacing w:val="0"/>
          <w:w w:val="138"/>
          <w:position w:val="6"/>
        </w:rPr>
        <w:t>•</w:t>
      </w:r>
      <w:r>
        <w:rPr>
          <w:rFonts w:ascii="Arial" w:hAnsi="Arial" w:cs="Arial" w:eastAsia="Arial"/>
          <w:sz w:val="6"/>
          <w:szCs w:val="6"/>
          <w:color w:val="858585"/>
          <w:spacing w:val="-6"/>
          <w:w w:val="138"/>
          <w:position w:val="6"/>
        </w:rPr>
        <w:t> </w:t>
      </w:r>
      <w:r>
        <w:rPr>
          <w:rFonts w:ascii="Arial" w:hAnsi="Arial" w:cs="Arial" w:eastAsia="Arial"/>
          <w:sz w:val="6"/>
          <w:szCs w:val="6"/>
          <w:color w:val="747474"/>
          <w:spacing w:val="0"/>
          <w:w w:val="385"/>
          <w:position w:val="6"/>
        </w:rPr>
        <w:t>"</w:t>
      </w:r>
      <w:r>
        <w:rPr>
          <w:rFonts w:ascii="Arial" w:hAnsi="Arial" w:cs="Arial" w:eastAsia="Arial"/>
          <w:sz w:val="6"/>
          <w:szCs w:val="6"/>
          <w:color w:val="747474"/>
          <w:spacing w:val="9"/>
          <w:w w:val="385"/>
          <w:position w:val="6"/>
        </w:rPr>
        <w:t> </w:t>
      </w:r>
      <w:r>
        <w:rPr>
          <w:rFonts w:ascii="Arial" w:hAnsi="Arial" w:cs="Arial" w:eastAsia="Arial"/>
          <w:sz w:val="6"/>
          <w:szCs w:val="6"/>
          <w:color w:val="97999A"/>
          <w:spacing w:val="0"/>
          <w:w w:val="157"/>
          <w:position w:val="6"/>
        </w:rPr>
        <w:t>•</w:t>
      </w:r>
      <w:r>
        <w:rPr>
          <w:rFonts w:ascii="Arial" w:hAnsi="Arial" w:cs="Arial" w:eastAsia="Arial"/>
          <w:sz w:val="6"/>
          <w:szCs w:val="6"/>
          <w:color w:val="97999A"/>
          <w:spacing w:val="-8"/>
          <w:w w:val="100"/>
          <w:position w:val="6"/>
        </w:rPr>
        <w:t> </w:t>
      </w:r>
      <w:r>
        <w:rPr>
          <w:rFonts w:ascii="Arial" w:hAnsi="Arial" w:cs="Arial" w:eastAsia="Arial"/>
          <w:sz w:val="6"/>
          <w:szCs w:val="6"/>
          <w:color w:val="C4C6B8"/>
          <w:spacing w:val="0"/>
          <w:w w:val="126"/>
          <w:position w:val="6"/>
        </w:rPr>
        <w:t>•</w:t>
      </w:r>
      <w:r>
        <w:rPr>
          <w:rFonts w:ascii="Arial" w:hAnsi="Arial" w:cs="Arial" w:eastAsia="Arial"/>
          <w:sz w:val="6"/>
          <w:szCs w:val="6"/>
          <w:color w:val="C4C6B8"/>
          <w:spacing w:val="-10"/>
          <w:w w:val="126"/>
          <w:position w:val="6"/>
        </w:rPr>
        <w:t> </w:t>
      </w:r>
      <w:r>
        <w:rPr>
          <w:rFonts w:ascii="Arial" w:hAnsi="Arial" w:cs="Arial" w:eastAsia="Arial"/>
          <w:sz w:val="6"/>
          <w:szCs w:val="6"/>
          <w:color w:val="97999A"/>
          <w:spacing w:val="0"/>
          <w:w w:val="104"/>
          <w:position w:val="6"/>
        </w:rPr>
        <w:t>••</w:t>
      </w:r>
      <w:r>
        <w:rPr>
          <w:rFonts w:ascii="Arial" w:hAnsi="Arial" w:cs="Arial" w:eastAsia="Arial"/>
          <w:sz w:val="6"/>
          <w:szCs w:val="6"/>
          <w:color w:val="97999A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6"/>
          <w:szCs w:val="6"/>
          <w:color w:val="97999A"/>
          <w:spacing w:val="0"/>
          <w:w w:val="100"/>
          <w:position w:val="6"/>
        </w:rPr>
      </w:r>
      <w:r>
        <w:rPr>
          <w:rFonts w:ascii="Arial" w:hAnsi="Arial" w:cs="Arial" w:eastAsia="Arial"/>
          <w:sz w:val="6"/>
          <w:szCs w:val="6"/>
          <w:color w:val="A8A88E"/>
          <w:spacing w:val="0"/>
          <w:w w:val="179"/>
          <w:position w:val="6"/>
        </w:rPr>
        <w:t>f</w:t>
      </w:r>
      <w:r>
        <w:rPr>
          <w:rFonts w:ascii="Arial" w:hAnsi="Arial" w:cs="Arial" w:eastAsia="Arial"/>
          <w:sz w:val="6"/>
          <w:szCs w:val="6"/>
          <w:color w:val="A8A88E"/>
          <w:spacing w:val="-11"/>
          <w:w w:val="100"/>
          <w:position w:val="6"/>
        </w:rPr>
        <w:t> </w:t>
      </w:r>
      <w:r>
        <w:rPr>
          <w:rFonts w:ascii="Arial" w:hAnsi="Arial" w:cs="Arial" w:eastAsia="Arial"/>
          <w:sz w:val="6"/>
          <w:szCs w:val="6"/>
          <w:color w:val="ACACAC"/>
          <w:spacing w:val="0"/>
          <w:w w:val="465"/>
          <w:position w:val="6"/>
        </w:rPr>
        <w:t>'</w:t>
      </w:r>
      <w:r>
        <w:rPr>
          <w:rFonts w:ascii="Arial" w:hAnsi="Arial" w:cs="Arial" w:eastAsia="Arial"/>
          <w:sz w:val="6"/>
          <w:szCs w:val="6"/>
          <w:color w:val="ACACAC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6"/>
          <w:szCs w:val="6"/>
          <w:color w:val="ACACAC"/>
          <w:spacing w:val="0"/>
          <w:w w:val="100"/>
          <w:position w:val="6"/>
        </w:rPr>
      </w:r>
      <w:r>
        <w:rPr>
          <w:rFonts w:ascii="Arial" w:hAnsi="Arial" w:cs="Arial" w:eastAsia="Arial"/>
          <w:sz w:val="6"/>
          <w:szCs w:val="6"/>
          <w:color w:val="59595B"/>
          <w:spacing w:val="0"/>
          <w:w w:val="144"/>
          <w:position w:val="6"/>
        </w:rPr>
        <w:t>.:</w:t>
      </w:r>
      <w:r>
        <w:rPr>
          <w:rFonts w:ascii="Arial" w:hAnsi="Arial" w:cs="Arial" w:eastAsia="Arial"/>
          <w:sz w:val="6"/>
          <w:szCs w:val="6"/>
          <w:color w:val="59595B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6"/>
          <w:szCs w:val="6"/>
          <w:color w:val="59595B"/>
          <w:spacing w:val="0"/>
          <w:w w:val="100"/>
          <w:position w:val="6"/>
        </w:rPr>
      </w:r>
      <w:r>
        <w:rPr>
          <w:rFonts w:ascii="Arial" w:hAnsi="Arial" w:cs="Arial" w:eastAsia="Arial"/>
          <w:sz w:val="18"/>
          <w:szCs w:val="18"/>
          <w:color w:val="ACACAC"/>
          <w:spacing w:val="0"/>
          <w:w w:val="181"/>
          <w:position w:val="-2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right="2384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97999A"/>
          <w:spacing w:val="0"/>
          <w:w w:val="81"/>
          <w:position w:val="-6"/>
        </w:rPr>
        <w:t>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299" w:right="-20"/>
        <w:jc w:val="left"/>
        <w:tabs>
          <w:tab w:pos="914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8"/>
          <w:szCs w:val="8"/>
          <w:color w:val="343434"/>
          <w:spacing w:val="0"/>
          <w:w w:val="100"/>
          <w:i/>
          <w:position w:val="-2"/>
        </w:rPr>
        <w:t>,;,t,</w:t>
      </w:r>
      <w:r>
        <w:rPr>
          <w:rFonts w:ascii="Arial" w:hAnsi="Arial" w:cs="Arial" w:eastAsia="Arial"/>
          <w:sz w:val="8"/>
          <w:szCs w:val="8"/>
          <w:color w:val="343434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343434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8"/>
          <w:szCs w:val="8"/>
          <w:color w:val="343434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97999A"/>
          <w:spacing w:val="-1"/>
          <w:w w:val="22"/>
          <w:i/>
          <w:position w:val="0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59595B"/>
          <w:spacing w:val="-63"/>
          <w:w w:val="85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7999A"/>
          <w:spacing w:val="0"/>
          <w:w w:val="23"/>
          <w:i/>
          <w:position w:val="0"/>
        </w:rPr>
        <w:t>-·</w:t>
      </w:r>
      <w:r>
        <w:rPr>
          <w:rFonts w:ascii="Times New Roman" w:hAnsi="Times New Roman" w:cs="Times New Roman" w:eastAsia="Times New Roman"/>
          <w:sz w:val="26"/>
          <w:szCs w:val="26"/>
          <w:color w:val="97999A"/>
          <w:spacing w:val="10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9595B"/>
          <w:spacing w:val="0"/>
          <w:w w:val="85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59595B"/>
          <w:spacing w:val="0"/>
          <w:w w:val="51"/>
          <w:i/>
          <w:position w:val="0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59595B"/>
          <w:spacing w:val="0"/>
          <w:w w:val="100"/>
          <w:i/>
          <w:position w:val="0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59595B"/>
          <w:spacing w:val="-8"/>
          <w:w w:val="100"/>
          <w:i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59595B"/>
          <w:spacing w:val="6"/>
          <w:w w:val="99"/>
          <w:i/>
          <w:position w:val="0"/>
        </w:rPr>
        <w:t>ı</w:t>
      </w:r>
      <w:r>
        <w:rPr>
          <w:rFonts w:ascii="Arial" w:hAnsi="Arial" w:cs="Arial" w:eastAsia="Arial"/>
          <w:sz w:val="12"/>
          <w:szCs w:val="12"/>
          <w:color w:val="858585"/>
          <w:spacing w:val="0"/>
          <w:w w:val="88"/>
          <w:i/>
          <w:position w:val="0"/>
        </w:rPr>
        <w:t>-</w:t>
      </w:r>
      <w:r>
        <w:rPr>
          <w:rFonts w:ascii="Arial" w:hAnsi="Arial" w:cs="Arial" w:eastAsia="Arial"/>
          <w:sz w:val="12"/>
          <w:szCs w:val="12"/>
          <w:color w:val="858585"/>
          <w:spacing w:val="-1"/>
          <w:w w:val="88"/>
          <w:i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59595B"/>
          <w:spacing w:val="-27"/>
          <w:w w:val="42"/>
          <w:i/>
          <w:position w:val="0"/>
        </w:rPr>
        <w:t>"</w:t>
      </w:r>
      <w:r>
        <w:rPr>
          <w:rFonts w:ascii="Arial" w:hAnsi="Arial" w:cs="Arial" w:eastAsia="Arial"/>
          <w:sz w:val="12"/>
          <w:szCs w:val="12"/>
          <w:color w:val="858585"/>
          <w:spacing w:val="-14"/>
          <w:w w:val="88"/>
          <w:i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59595B"/>
          <w:spacing w:val="0"/>
          <w:w w:val="42"/>
          <w:i/>
          <w:position w:val="0"/>
        </w:rPr>
        <w:t>""J</w:t>
      </w:r>
      <w:r>
        <w:rPr>
          <w:rFonts w:ascii="Arial" w:hAnsi="Arial" w:cs="Arial" w:eastAsia="Arial"/>
          <w:sz w:val="12"/>
          <w:szCs w:val="12"/>
          <w:color w:val="59595B"/>
          <w:spacing w:val="-2"/>
          <w:w w:val="42"/>
          <w:i/>
          <w:position w:val="0"/>
        </w:rPr>
        <w:t>K</w:t>
      </w:r>
      <w:r>
        <w:rPr>
          <w:rFonts w:ascii="Arial" w:hAnsi="Arial" w:cs="Arial" w:eastAsia="Arial"/>
          <w:sz w:val="12"/>
          <w:szCs w:val="12"/>
          <w:color w:val="97999A"/>
          <w:spacing w:val="0"/>
          <w:w w:val="117"/>
          <w:i/>
          <w:position w:val="0"/>
        </w:rPr>
        <w:t>'</w:t>
      </w:r>
      <w:r>
        <w:rPr>
          <w:rFonts w:ascii="Arial" w:hAnsi="Arial" w:cs="Arial" w:eastAsia="Arial"/>
          <w:sz w:val="12"/>
          <w:szCs w:val="12"/>
          <w:color w:val="97999A"/>
          <w:spacing w:val="-19"/>
          <w:w w:val="100"/>
          <w:i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59595B"/>
          <w:spacing w:val="0"/>
          <w:w w:val="63"/>
          <w:i/>
          <w:position w:val="0"/>
        </w:rPr>
        <w:t>...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299" w:right="-20"/>
        <w:jc w:val="left"/>
        <w:tabs>
          <w:tab w:pos="2560" w:val="left"/>
          <w:tab w:pos="42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931709pt;margin-top:4.717631pt;width:7.56pt;height:10.0pt;mso-position-horizontal-relative:page;mso-position-vertical-relative:paragraph;z-index:-1280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43434"/>
                      <w:spacing w:val="0"/>
                      <w:w w:val="104"/>
                    </w:rPr>
                    <w:t>:c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71"/>
          <w:i/>
          <w:position w:val="9"/>
        </w:rPr>
        <w:t>-;a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i/>
          <w:position w:val="9"/>
        </w:rPr>
        <w:tab/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i/>
          <w:position w:val="9"/>
        </w:rPr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81"/>
          <w:position w:val="0"/>
        </w:rPr>
        <w:t>Itfaiy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82"/>
          <w:position w:val="0"/>
        </w:rPr>
        <w:t>e</w:t>
      </w:r>
      <w:r>
        <w:rPr>
          <w:rFonts w:ascii="Arial" w:hAnsi="Arial" w:cs="Arial" w:eastAsia="Arial"/>
          <w:sz w:val="23"/>
          <w:szCs w:val="23"/>
          <w:color w:val="59595B"/>
          <w:spacing w:val="-41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81"/>
          <w:position w:val="0"/>
        </w:rPr>
        <w:t>Mer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81"/>
          <w:position w:val="0"/>
        </w:rPr>
        <w:t>  </w:t>
      </w:r>
      <w:r>
        <w:rPr>
          <w:rFonts w:ascii="Arial" w:hAnsi="Arial" w:cs="Arial" w:eastAsia="Arial"/>
          <w:sz w:val="23"/>
          <w:szCs w:val="23"/>
          <w:color w:val="464646"/>
          <w:spacing w:val="19"/>
          <w:w w:val="81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100"/>
          <w:position w:val="0"/>
        </w:rPr>
        <w:t>z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82"/>
          <w:position w:val="0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4" w:after="0" w:line="204" w:lineRule="exact"/>
        <w:ind w:left="5291" w:right="5025" w:firstLine="-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Oğu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DOI.EN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92" w:right="-20"/>
        <w:jc w:val="left"/>
        <w:tabs>
          <w:tab w:pos="96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798412pt;margin-top:-15.986554pt;width:21.694641pt;height:44.5pt;mso-position-horizontal-relative:page;mso-position-vertical-relative:paragraph;z-index:-12799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33333"/>
                      <w:spacing w:val="0"/>
                      <w:w w:val="175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ACACAF"/>
          <w:spacing w:val="0"/>
          <w:w w:val="165"/>
          <w:position w:val="-5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3801" w:right="-20"/>
        <w:jc w:val="left"/>
        <w:tabs>
          <w:tab w:pos="996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13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13"/>
          <w:position w:val="-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</w:r>
      <w:r>
        <w:rPr>
          <w:rFonts w:ascii="Arial" w:hAnsi="Arial" w:cs="Arial" w:eastAsia="Arial"/>
          <w:sz w:val="5"/>
          <w:szCs w:val="5"/>
          <w:color w:val="333333"/>
          <w:spacing w:val="0"/>
          <w:w w:val="287"/>
          <w:b/>
          <w:bCs/>
          <w:position w:val="0"/>
        </w:rPr>
        <w:t>ll</w:t>
      </w:r>
      <w:r>
        <w:rPr>
          <w:rFonts w:ascii="Arial" w:hAnsi="Arial" w:cs="Arial" w:eastAsia="Arial"/>
          <w:sz w:val="5"/>
          <w:szCs w:val="5"/>
          <w:color w:val="333333"/>
          <w:spacing w:val="0"/>
          <w:w w:val="287"/>
          <w:b/>
          <w:bCs/>
          <w:position w:val="0"/>
        </w:rPr>
        <w:t> </w:t>
      </w:r>
      <w:r>
        <w:rPr>
          <w:rFonts w:ascii="Arial" w:hAnsi="Arial" w:cs="Arial" w:eastAsia="Arial"/>
          <w:sz w:val="5"/>
          <w:szCs w:val="5"/>
          <w:color w:val="333333"/>
          <w:spacing w:val="25"/>
          <w:w w:val="287"/>
          <w:b/>
          <w:bCs/>
          <w:position w:val="0"/>
        </w:rPr>
        <w:t> </w:t>
      </w:r>
      <w:r>
        <w:rPr>
          <w:rFonts w:ascii="Arial" w:hAnsi="Arial" w:cs="Arial" w:eastAsia="Arial"/>
          <w:sz w:val="5"/>
          <w:szCs w:val="5"/>
          <w:color w:val="494949"/>
          <w:spacing w:val="0"/>
          <w:w w:val="287"/>
          <w:position w:val="0"/>
        </w:rPr>
        <w:t>...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88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-1"/>
        </w:rPr>
        <w:t>IZ</w:t>
      </w:r>
      <w:r>
        <w:rPr>
          <w:rFonts w:ascii="Arial" w:hAnsi="Arial" w:cs="Arial" w:eastAsia="Arial"/>
          <w:sz w:val="14"/>
          <w:szCs w:val="14"/>
          <w:color w:val="333333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17"/>
          <w:position w:val="-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616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left="663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33333"/>
          <w:spacing w:val="-36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7.055283" w:type="dxa"/>
      </w:tblPr>
      <w:tblGrid/>
      <w:tr>
        <w:trPr>
          <w:trHeight w:val="238" w:hRule="exact"/>
        </w:trPr>
        <w:tc>
          <w:tcPr>
            <w:tcW w:w="1202" w:type="dxa"/>
            <w:tcBorders>
              <w:top w:val="single" w:sz="5.67984" w:space="0" w:color="4F4F4F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36" w:type="dxa"/>
            <w:tcBorders>
              <w:top w:val="single" w:sz="5.67984" w:space="0" w:color="4F4F4F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20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4"/>
              </w:rPr>
              <w:t>13.05.2017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2" w:type="dxa"/>
            <w:tcBorders>
              <w:top w:val="single" w:sz="5.67984" w:space="0" w:color="4F4F4F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33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14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14" w:type="dxa"/>
            <w:tcBorders>
              <w:top w:val="single" w:sz="5.67984" w:space="0" w:color="4F4F4F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3" w:lineRule="exact"/>
              <w:ind w:left="25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8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6"/>
                <w:w w:val="10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8"/>
                <w:position w:val="-1"/>
              </w:rPr>
              <w:t>12:41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48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7984" w:space="0" w:color="5B5B5B"/>
            </w:tcBorders>
          </w:tcPr>
          <w:p>
            <w:pPr>
              <w:spacing w:before="18" w:after="0" w:line="240" w:lineRule="auto"/>
              <w:ind w:left="26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92"/>
              </w:rPr>
              <w:t>tTel: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1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0535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650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71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1" w:hRule="exact"/>
        </w:trPr>
        <w:tc>
          <w:tcPr>
            <w:tcW w:w="1202" w:type="dxa"/>
            <w:tcBorders>
              <w:top w:val="single" w:sz="5.67984" w:space="0" w:color="4F4F4F"/>
              <w:bottom w:val="single" w:sz="7.5731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6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36" w:type="dxa"/>
            <w:tcBorders>
              <w:top w:val="single" w:sz="5.67984" w:space="0" w:color="4F4F4F"/>
              <w:bottom w:val="single" w:sz="7.5731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6" w:lineRule="exact"/>
              <w:ind w:left="20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4"/>
              </w:rPr>
              <w:t>13.05.2017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2" w:type="dxa"/>
            <w:tcBorders>
              <w:top w:val="single" w:sz="5.67984" w:space="0" w:color="4F4F4F"/>
              <w:bottom w:val="single" w:sz="7.5731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1" w:lineRule="exact"/>
              <w:ind w:left="332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17"/>
                <w:position w:val="-1"/>
              </w:rPr>
              <w:t>:3039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14" w:type="dxa"/>
            <w:tcBorders>
              <w:top w:val="single" w:sz="5.67984" w:space="0" w:color="4F4F4F"/>
              <w:bottom w:val="single" w:sz="7.5731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1" w:lineRule="exact"/>
              <w:ind w:left="25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6064"/>
                <w:spacing w:val="6"/>
                <w:w w:val="55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4"/>
                <w:position w:val="-1"/>
              </w:rPr>
              <w:t>BHdirim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9"/>
                <w:position w:val="-1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2"/>
                <w:w w:val="10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9"/>
                <w:position w:val="-1"/>
              </w:rPr>
              <w:t>A.KILlÇ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48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7984" w:space="0" w:color="5B5B5B"/>
            </w:tcBorders>
          </w:tcPr>
          <w:p>
            <w:pPr/>
            <w:rPr/>
          </w:p>
        </w:tc>
      </w:tr>
    </w:tbl>
    <w:p>
      <w:pPr>
        <w:spacing w:before="0" w:after="0" w:line="203" w:lineRule="exact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Şehit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Ümit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KAÇAR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57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6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amsara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Şehit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Ümit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KAÇAR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No:8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57" w:right="-20"/>
        <w:jc w:val="left"/>
        <w:tabs>
          <w:tab w:pos="1500" w:val="left"/>
          <w:tab w:pos="5140" w:val="left"/>
          <w:tab w:pos="7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7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Yangı:nı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39" w:lineRule="exact"/>
        <w:ind w:left="157" w:right="-20"/>
        <w:jc w:val="left"/>
        <w:tabs>
          <w:tab w:pos="34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"/>
        </w:rPr>
        <w:t>rr'apını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6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20" w:bottom="280" w:left="260" w:right="220"/>
        </w:sectPr>
      </w:pPr>
      <w:rPr/>
    </w:p>
    <w:p>
      <w:pPr>
        <w:spacing w:before="0" w:after="0" w:line="79" w:lineRule="exact"/>
        <w:ind w:left="349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9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0" w:after="0" w:line="2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2" w:equalWidth="0">
            <w:col w:w="6085" w:space="206"/>
            <w:col w:w="5149"/>
          </w:cols>
        </w:sectPr>
      </w:pPr>
      <w:rPr/>
    </w:p>
    <w:p>
      <w:pPr>
        <w:spacing w:before="0" w:after="0" w:line="262" w:lineRule="exact"/>
        <w:ind w:left="3815" w:right="-20"/>
        <w:jc w:val="left"/>
        <w:tabs>
          <w:tab w:pos="4300" w:val="left"/>
          <w:tab w:pos="4880" w:val="left"/>
          <w:tab w:pos="5400" w:val="left"/>
          <w:tab w:pos="586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4"/>
        </w:rPr>
        <w:t>X</w:t>
      </w:r>
      <w:r>
        <w:rPr>
          <w:rFonts w:ascii="Arial" w:hAnsi="Arial" w:cs="Arial" w:eastAsia="Arial"/>
          <w:sz w:val="23"/>
          <w:szCs w:val="23"/>
          <w:color w:val="333333"/>
          <w:spacing w:val="-50"/>
          <w:w w:val="100"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4"/>
        </w:rPr>
      </w:r>
      <w:r>
        <w:rPr>
          <w:rFonts w:ascii="Arial" w:hAnsi="Arial" w:cs="Arial" w:eastAsia="Arial"/>
          <w:sz w:val="48"/>
          <w:szCs w:val="48"/>
          <w:color w:val="494949"/>
          <w:spacing w:val="0"/>
          <w:w w:val="53"/>
          <w:position w:val="4"/>
        </w:rPr>
        <w:t>ı</w:t>
      </w:r>
      <w:r>
        <w:rPr>
          <w:rFonts w:ascii="Arial" w:hAnsi="Arial" w:cs="Arial" w:eastAsia="Arial"/>
          <w:sz w:val="48"/>
          <w:szCs w:val="48"/>
          <w:color w:val="494949"/>
          <w:spacing w:val="-68"/>
          <w:w w:val="53"/>
          <w:position w:val="4"/>
        </w:rPr>
        <w:t> </w:t>
      </w:r>
      <w:r>
        <w:rPr>
          <w:rFonts w:ascii="Arial" w:hAnsi="Arial" w:cs="Arial" w:eastAsia="Arial"/>
          <w:sz w:val="48"/>
          <w:szCs w:val="48"/>
          <w:color w:val="494949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48"/>
          <w:szCs w:val="48"/>
          <w:color w:val="494949"/>
          <w:spacing w:val="0"/>
          <w:w w:val="53"/>
          <w:position w:val="4"/>
        </w:rPr>
        <w:t>ı</w:t>
      </w:r>
      <w:r>
        <w:rPr>
          <w:rFonts w:ascii="Arial" w:hAnsi="Arial" w:cs="Arial" w:eastAsia="Arial"/>
          <w:sz w:val="48"/>
          <w:szCs w:val="48"/>
          <w:color w:val="494949"/>
          <w:spacing w:val="-68"/>
          <w:w w:val="53"/>
          <w:position w:val="4"/>
        </w:rPr>
        <w:t> </w:t>
      </w:r>
      <w:r>
        <w:rPr>
          <w:rFonts w:ascii="Arial" w:hAnsi="Arial" w:cs="Arial" w:eastAsia="Arial"/>
          <w:sz w:val="48"/>
          <w:szCs w:val="48"/>
          <w:color w:val="494949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48"/>
          <w:szCs w:val="48"/>
          <w:color w:val="49494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4"/>
          <w:szCs w:val="14"/>
          <w:color w:val="757979"/>
          <w:spacing w:val="0"/>
          <w:w w:val="53"/>
          <w:position w:val="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757979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5797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53"/>
          <w:position w:val="4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2"/>
        </w:rPr>
        <w:t>rtangını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1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1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8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12"/>
        </w:rPr>
        <w:t>12:59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47" w:right="-20"/>
        <w:jc w:val="left"/>
        <w:tabs>
          <w:tab w:pos="216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Nurna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GÖÇ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  <w:position w:val="0"/>
        </w:rPr>
        <w:t>IK.iracı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Nurna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GÖÇ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2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58"/>
        </w:rPr>
        <w:t>niri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2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9"/>
        </w:rPr>
        <w:t>:Halil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DUMAN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173" w:right="-20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12:42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12:44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0" w:after="0" w:line="240" w:lineRule="auto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-1"/>
        </w:rPr>
        <w:t>373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2" w:equalWidth="0">
            <w:col w:w="630" w:space="1543"/>
            <w:col w:w="9267"/>
          </w:cols>
        </w:sectPr>
      </w:pPr>
      <w:rPr/>
    </w:p>
    <w:p>
      <w:pPr>
        <w:spacing w:before="3" w:after="0" w:line="240" w:lineRule="auto"/>
        <w:ind w:left="157" w:right="-20"/>
        <w:jc w:val="left"/>
        <w:tabs>
          <w:tab w:pos="3360" w:val="left"/>
          <w:tab w:pos="472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698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38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719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12:59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78" w:right="-20"/>
        <w:jc w:val="left"/>
        <w:tabs>
          <w:tab w:pos="470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1" w:lineRule="auto"/>
        <w:ind w:left="2178" w:right="2505" w:firstLine="-1552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61" w:right="2753" w:firstLine="-1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7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2"/>
        </w:rPr>
        <w:t>öndUrınede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8" w:lineRule="exact"/>
        <w:ind w:left="147" w:right="-20"/>
        <w:jc w:val="left"/>
        <w:tabs>
          <w:tab w:pos="2160" w:val="left"/>
          <w:tab w:pos="5300" w:val="left"/>
          <w:tab w:pos="6560" w:val="left"/>
          <w:tab w:pos="6980" w:val="left"/>
          <w:tab w:pos="8160" w:val="left"/>
          <w:tab w:pos="9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Söndürüldü.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</w:r>
      <w:r>
        <w:rPr>
          <w:rFonts w:ascii="Arial" w:hAnsi="Arial" w:cs="Arial" w:eastAsia="Arial"/>
          <w:sz w:val="29"/>
          <w:szCs w:val="29"/>
          <w:color w:val="494949"/>
          <w:spacing w:val="0"/>
          <w:w w:val="83"/>
          <w:position w:val="-1"/>
        </w:rPr>
        <w:t>J</w:t>
      </w:r>
      <w:r>
        <w:rPr>
          <w:rFonts w:ascii="Arial" w:hAnsi="Arial" w:cs="Arial" w:eastAsia="Arial"/>
          <w:sz w:val="29"/>
          <w:szCs w:val="29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9"/>
          <w:szCs w:val="29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5"/>
          <w:position w:val="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15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5619" w:right="-20"/>
        <w:jc w:val="left"/>
        <w:tabs>
          <w:tab w:pos="6600" w:val="left"/>
          <w:tab w:pos="7300" w:val="left"/>
          <w:tab w:pos="8160" w:val="left"/>
          <w:tab w:pos="9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4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3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betonarı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kalas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takım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0" w:lineRule="auto"/>
        <w:ind w:left="2239" w:right="86" w:firstLine="-2078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malzemele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tamamane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1,000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),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1,000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5" w:lineRule="auto"/>
        <w:ind w:left="2173" w:right="87" w:firstLine="-2007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bölllınOnde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araştırmada;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onarımında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kayna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yapım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aşamasın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  <w:position w:val="0"/>
        </w:rPr>
        <w:t>r,:ıka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kalasları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tututurmasıyla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5" w:lineRule="auto"/>
        <w:ind w:left="147" w:right="3982"/>
        <w:jc w:val="left"/>
        <w:tabs>
          <w:tab w:pos="2160" w:val="left"/>
          <w:tab w:pos="222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Sigorlalı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47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33333"/>
          <w:w w:val="62"/>
        </w:rPr>
        <w:t>i</w:t>
      </w:r>
      <w:r>
        <w:rPr>
          <w:rFonts w:ascii="Arial" w:hAnsi="Arial" w:cs="Arial" w:eastAsia="Arial"/>
          <w:sz w:val="25"/>
          <w:szCs w:val="25"/>
          <w:color w:val="333333"/>
          <w:spacing w:val="2"/>
          <w:w w:val="6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Nurna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GÖÇ'e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147"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156"/>
        </w:rPr>
        <w:t>"'U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Edildiğ_i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66" w:right="-20"/>
        <w:jc w:val="left"/>
        <w:tabs>
          <w:tab w:pos="216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97"/>
          <w:position w:val="1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9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57979"/>
          <w:spacing w:val="0"/>
          <w:w w:val="67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757979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.ıı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Döntısi.l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13:35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14" w:lineRule="exact"/>
        <w:ind w:left="246" w:right="-20"/>
        <w:jc w:val="left"/>
        <w:tabs>
          <w:tab w:pos="1040" w:val="left"/>
          <w:tab w:pos="154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35" w:after="0" w:line="240" w:lineRule="auto"/>
        <w:ind w:left="2324" w:right="-73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3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5" w:lineRule="exact"/>
        <w:ind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56"/>
          <w:position w:val="-3"/>
        </w:rPr>
        <w:t>(Y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9"/>
          <w:w w:val="56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80"/>
          <w:position w:val="-3"/>
        </w:rPr>
        <w:t>d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8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72"/>
          <w:position w:val="-4"/>
        </w:rPr>
        <w:t>ii!Un2017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3" w:equalWidth="0">
            <w:col w:w="6299" w:space="2547"/>
            <w:col w:w="257" w:space="115"/>
            <w:col w:w="2222"/>
          </w:cols>
        </w:sectPr>
      </w:pPr>
      <w:rPr/>
    </w:p>
    <w:p>
      <w:pPr>
        <w:spacing w:before="0" w:after="0" w:line="324" w:lineRule="exact"/>
        <w:ind w:left="743" w:right="-20"/>
        <w:jc w:val="left"/>
        <w:tabs>
          <w:tab w:pos="2340" w:val="left"/>
          <w:tab w:pos="380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179.033325pt;margin-top:13.781675pt;width:2.248270pt;height:22.636445pt;mso-position-horizontal-relative:page;mso-position-vertical-relative:paragraph;z-index:-12806" coordorigin="3581,276" coordsize="45,453">
            <v:group style="position:absolute;left:3597;top:292;width:2;height:281" coordorigin="3597,292" coordsize="2,281">
              <v:shape style="position:absolute;left:3597;top:292;width:2;height:281" coordorigin="3597,292" coordsize="0,281" path="m3597,573l3597,292e" filled="f" stroked="t" strokeweight="1.65662pt" strokecolor="#576487">
                <v:path arrowok="t"/>
              </v:shape>
            </v:group>
            <v:group style="position:absolute;left:3619;top:497;width:2;height:224" coordorigin="3619,497" coordsize="2,224">
              <v:shape style="position:absolute;left:3619;top:497;width:2;height:224" coordorigin="3619,497" coordsize="0,224" path="m3619,721l3619,497e" filled="f" stroked="t" strokeweight=".70998pt" strokecolor="#4F577C">
                <v:path arrowok="t"/>
              </v:shape>
            </v:group>
            <v:group style="position:absolute;left:3597;top:607;width:2;height:100" coordorigin="3597,607" coordsize="2,100">
              <v:shape style="position:absolute;left:3597;top:607;width:2;height:100" coordorigin="3597,607" coordsize="0,100" path="m3597,707l3597,607e" filled="f" stroked="t" strokeweight="1.1833pt" strokecolor="#4F578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250"/>
        </w:rPr>
        <w:t>i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100"/>
        </w:rPr>
      </w:r>
      <w:r>
        <w:rPr>
          <w:rFonts w:ascii="Arial" w:hAnsi="Arial" w:cs="Arial" w:eastAsia="Arial"/>
          <w:sz w:val="29"/>
          <w:szCs w:val="29"/>
          <w:color w:val="757979"/>
          <w:spacing w:val="0"/>
          <w:w w:val="136"/>
          <w:position w:val="-4"/>
        </w:rPr>
        <w:t>N</w:t>
      </w:r>
      <w:r>
        <w:rPr>
          <w:rFonts w:ascii="Arial" w:hAnsi="Arial" w:cs="Arial" w:eastAsia="Arial"/>
          <w:sz w:val="29"/>
          <w:szCs w:val="29"/>
          <w:color w:val="757979"/>
          <w:spacing w:val="-2"/>
          <w:w w:val="136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57979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75797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757979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78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6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57979"/>
          <w:spacing w:val="0"/>
          <w:w w:val="78"/>
          <w:position w:val="0"/>
        </w:rPr>
        <w:t>iıı</w:t>
      </w:r>
      <w:r>
        <w:rPr>
          <w:rFonts w:ascii="Times New Roman" w:hAnsi="Times New Roman" w:cs="Times New Roman" w:eastAsia="Times New Roman"/>
          <w:sz w:val="28"/>
          <w:szCs w:val="28"/>
          <w:color w:val="757979"/>
          <w:spacing w:val="-52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5797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57979"/>
          <w:spacing w:val="0"/>
          <w:w w:val="100"/>
          <w:position w:val="0"/>
        </w:rPr>
      </w:r>
      <w:r>
        <w:rPr>
          <w:rFonts w:ascii="Arial" w:hAnsi="Arial" w:cs="Arial" w:eastAsia="Arial"/>
          <w:sz w:val="29"/>
          <w:szCs w:val="29"/>
          <w:color w:val="757979"/>
          <w:spacing w:val="0"/>
          <w:w w:val="104"/>
          <w:position w:val="2"/>
        </w:rPr>
        <w:t>TAN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9" w:lineRule="exact"/>
        <w:ind w:left="190" w:right="-20"/>
        <w:jc w:val="left"/>
        <w:tabs>
          <w:tab w:pos="2540" w:val="left"/>
          <w:tab w:pos="3740" w:val="left"/>
          <w:tab w:pos="514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6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22"/>
          <w:szCs w:val="22"/>
          <w:color w:val="757979"/>
          <w:spacing w:val="0"/>
          <w:w w:val="90"/>
          <w:position w:val="-16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757979"/>
          <w:spacing w:val="0"/>
          <w:w w:val="91"/>
          <w:position w:val="-16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757979"/>
          <w:spacing w:val="-38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6064"/>
          <w:spacing w:val="-6"/>
          <w:w w:val="100"/>
          <w:position w:val="-16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757979"/>
          <w:spacing w:val="0"/>
          <w:w w:val="100"/>
          <w:position w:val="-16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757979"/>
          <w:spacing w:val="25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6064"/>
          <w:spacing w:val="0"/>
          <w:w w:val="100"/>
          <w:position w:val="-16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B6064"/>
          <w:spacing w:val="-42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6064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B6064"/>
          <w:spacing w:val="0"/>
          <w:w w:val="100"/>
          <w:position w:val="-16"/>
        </w:rPr>
      </w:r>
      <w:r>
        <w:rPr>
          <w:rFonts w:ascii="Arial" w:hAnsi="Arial" w:cs="Arial" w:eastAsia="Arial"/>
          <w:sz w:val="21"/>
          <w:szCs w:val="21"/>
          <w:color w:val="5B6064"/>
          <w:spacing w:val="0"/>
          <w:w w:val="100"/>
          <w:position w:val="-12"/>
        </w:rPr>
        <w:t>Bölge</w:t>
      </w:r>
      <w:r>
        <w:rPr>
          <w:rFonts w:ascii="Arial" w:hAnsi="Arial" w:cs="Arial" w:eastAsia="Arial"/>
          <w:sz w:val="21"/>
          <w:szCs w:val="21"/>
          <w:color w:val="5B6064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1"/>
          <w:szCs w:val="21"/>
          <w:color w:val="5B6064"/>
          <w:spacing w:val="0"/>
          <w:w w:val="100"/>
          <w:position w:val="-12"/>
        </w:rPr>
      </w:r>
      <w:r>
        <w:rPr>
          <w:rFonts w:ascii="Arial" w:hAnsi="Arial" w:cs="Arial" w:eastAsia="Arial"/>
          <w:sz w:val="30"/>
          <w:szCs w:val="30"/>
          <w:color w:val="333A60"/>
          <w:spacing w:val="0"/>
          <w:w w:val="142"/>
          <w:position w:val="-27"/>
        </w:rPr>
        <w:t>ı</w:t>
      </w:r>
      <w:r>
        <w:rPr>
          <w:rFonts w:ascii="Arial" w:hAnsi="Arial" w:cs="Arial" w:eastAsia="Arial"/>
          <w:sz w:val="30"/>
          <w:szCs w:val="30"/>
          <w:color w:val="333A60"/>
          <w:spacing w:val="0"/>
          <w:w w:val="100"/>
          <w:position w:val="-27"/>
        </w:rPr>
        <w:tab/>
      </w:r>
      <w:r>
        <w:rPr>
          <w:rFonts w:ascii="Arial" w:hAnsi="Arial" w:cs="Arial" w:eastAsia="Arial"/>
          <w:sz w:val="30"/>
          <w:szCs w:val="30"/>
          <w:color w:val="333A60"/>
          <w:spacing w:val="0"/>
          <w:w w:val="100"/>
          <w:position w:val="-27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62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2"/>
          <w:w w:val="114"/>
          <w:position w:val="-18"/>
        </w:rPr>
        <w:t>3</w:t>
      </w:r>
      <w:r>
        <w:rPr>
          <w:rFonts w:ascii="Arial" w:hAnsi="Arial" w:cs="Arial" w:eastAsia="Arial"/>
          <w:sz w:val="32"/>
          <w:szCs w:val="32"/>
          <w:color w:val="333333"/>
          <w:spacing w:val="0"/>
          <w:w w:val="73"/>
          <w:position w:val="-25"/>
        </w:rPr>
        <w:t>.</w:t>
      </w:r>
      <w:r>
        <w:rPr>
          <w:rFonts w:ascii="Arial" w:hAnsi="Arial" w:cs="Arial" w:eastAsia="Arial"/>
          <w:sz w:val="32"/>
          <w:szCs w:val="32"/>
          <w:color w:val="333333"/>
          <w:spacing w:val="-44"/>
          <w:w w:val="100"/>
          <w:position w:val="-2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57979"/>
          <w:spacing w:val="0"/>
          <w:w w:val="62"/>
          <w:position w:val="-18"/>
        </w:rPr>
        <w:t>,..</w:t>
      </w:r>
      <w:r>
        <w:rPr>
          <w:rFonts w:ascii="Times New Roman" w:hAnsi="Times New Roman" w:cs="Times New Roman" w:eastAsia="Times New Roman"/>
          <w:sz w:val="22"/>
          <w:szCs w:val="22"/>
          <w:color w:val="757979"/>
          <w:spacing w:val="0"/>
          <w:w w:val="62"/>
          <w:position w:val="-18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757979"/>
          <w:spacing w:val="17"/>
          <w:w w:val="62"/>
          <w:position w:val="-18"/>
        </w:rPr>
        <w:t> </w:t>
      </w:r>
      <w:r>
        <w:rPr>
          <w:rFonts w:ascii="Arial" w:hAnsi="Arial" w:cs="Arial" w:eastAsia="Arial"/>
          <w:sz w:val="13"/>
          <w:szCs w:val="13"/>
          <w:color w:val="ACACAF"/>
          <w:spacing w:val="0"/>
          <w:w w:val="142"/>
          <w:position w:val="-18"/>
        </w:rPr>
        <w:t>r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-102"/>
        <w:jc w:val="left"/>
        <w:tabs>
          <w:tab w:pos="566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939595"/>
          <w:w w:val="48"/>
          <w:position w:val="-23"/>
        </w:rPr>
        <w:t>:eıı</w:t>
      </w:r>
      <w:r>
        <w:rPr>
          <w:rFonts w:ascii="Times New Roman" w:hAnsi="Times New Roman" w:cs="Times New Roman" w:eastAsia="Times New Roman"/>
          <w:sz w:val="24"/>
          <w:szCs w:val="24"/>
          <w:color w:val="939595"/>
          <w:spacing w:val="-44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57979"/>
          <w:spacing w:val="0"/>
          <w:w w:val="77"/>
          <w:position w:val="-23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57979"/>
          <w:spacing w:val="-8"/>
          <w:w w:val="77"/>
          <w:position w:val="-23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-23"/>
        </w:rPr>
        <w:t>Amiri</w:t>
      </w:r>
      <w:r>
        <w:rPr>
          <w:rFonts w:ascii="Arial" w:hAnsi="Arial" w:cs="Arial" w:eastAsia="Arial"/>
          <w:sz w:val="20"/>
          <w:szCs w:val="20"/>
          <w:color w:val="333333"/>
          <w:spacing w:val="-46"/>
          <w:w w:val="100"/>
          <w:position w:val="-23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41"/>
          <w:szCs w:val="41"/>
          <w:color w:val="283183"/>
          <w:spacing w:val="0"/>
          <w:w w:val="50"/>
          <w:position w:val="-19"/>
        </w:rPr>
        <w:t>t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-20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5B6064"/>
          <w:w w:val="145"/>
          <w:position w:val="-28"/>
        </w:rPr>
        <w:t>r</w:t>
      </w:r>
      <w:r>
        <w:rPr>
          <w:rFonts w:ascii="Arial" w:hAnsi="Arial" w:cs="Arial" w:eastAsia="Arial"/>
          <w:sz w:val="37"/>
          <w:szCs w:val="37"/>
          <w:color w:val="5B6064"/>
          <w:spacing w:val="4"/>
          <w:w w:val="144"/>
          <w:position w:val="-28"/>
        </w:rPr>
        <w:t>ı</w:t>
      </w:r>
      <w:r>
        <w:rPr>
          <w:rFonts w:ascii="Times New Roman" w:hAnsi="Times New Roman" w:cs="Times New Roman" w:eastAsia="Times New Roman"/>
          <w:sz w:val="41"/>
          <w:szCs w:val="41"/>
          <w:color w:val="939595"/>
          <w:spacing w:val="-40"/>
          <w:w w:val="53"/>
          <w:position w:val="-19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5B6064"/>
          <w:spacing w:val="0"/>
          <w:w w:val="112"/>
          <w:position w:val="-19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5B6064"/>
          <w:spacing w:val="-56"/>
          <w:w w:val="112"/>
          <w:position w:val="-19"/>
        </w:rPr>
        <w:t>-</w:t>
      </w:r>
      <w:r>
        <w:rPr>
          <w:rFonts w:ascii="Arial" w:hAnsi="Arial" w:cs="Arial" w:eastAsia="Arial"/>
          <w:sz w:val="12"/>
          <w:szCs w:val="12"/>
          <w:color w:val="5B6064"/>
          <w:spacing w:val="-18"/>
          <w:w w:val="119"/>
          <w:position w:val="-28"/>
        </w:rPr>
        <w:t>j</w:t>
      </w:r>
      <w:r>
        <w:rPr>
          <w:rFonts w:ascii="Times New Roman" w:hAnsi="Times New Roman" w:cs="Times New Roman" w:eastAsia="Times New Roman"/>
          <w:sz w:val="41"/>
          <w:szCs w:val="41"/>
          <w:color w:val="494949"/>
          <w:spacing w:val="-47"/>
          <w:w w:val="86"/>
          <w:position w:val="-19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757979"/>
          <w:spacing w:val="0"/>
          <w:w w:val="30"/>
          <w:position w:val="-19"/>
        </w:rPr>
        <w:t>...........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3" w:equalWidth="0">
            <w:col w:w="2950" w:space="681"/>
            <w:col w:w="5719" w:space="372"/>
            <w:col w:w="1718"/>
          </w:cols>
        </w:sectPr>
      </w:pPr>
      <w:rPr/>
    </w:p>
    <w:p>
      <w:pPr>
        <w:spacing w:before="30" w:after="0" w:line="240" w:lineRule="auto"/>
        <w:ind w:left="2892" w:right="-101"/>
        <w:jc w:val="left"/>
        <w:tabs>
          <w:tab w:pos="450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v:group style="position:absolute;margin-left:264.230927pt;margin-top:7.444967pt;width:93.362387pt;height:3.203451pt;mso-position-horizontal-relative:page;mso-position-vertical-relative:paragraph;z-index:-12805" coordorigin="5285,149" coordsize="1867,64">
            <v:group style="position:absolute;left:5306;top:192;width:175;height:2" coordorigin="5306,192" coordsize="175,2">
              <v:shape style="position:absolute;left:5306;top:192;width:175;height:2" coordorigin="5306,192" coordsize="175,0" path="m5306,192l5481,192e" filled="f" stroked="t" strokeweight="2.12994pt" strokecolor="#485474">
                <v:path arrowok="t"/>
              </v:shape>
            </v:group>
            <v:group style="position:absolute;left:5462;top:192;width:1515;height:2" coordorigin="5462,192" coordsize="1515,2">
              <v:shape style="position:absolute;left:5462;top:192;width:1515;height:2" coordorigin="5462,192" coordsize="1515,0" path="m5462,192l6977,192e" filled="f" stroked="t" strokeweight="2.12994pt" strokecolor="#4F5B93">
                <v:path arrowok="t"/>
              </v:shape>
            </v:group>
            <v:group style="position:absolute;left:6461;top:168;width:672;height:2" coordorigin="6461,168" coordsize="672,2">
              <v:shape style="position:absolute;left:6461;top:168;width:672;height:2" coordorigin="6461,168" coordsize="672,0" path="m6461,168l7133,168e" filled="f" stroked="t" strokeweight="1.89328pt" strokecolor="#6474A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9.946564pt;margin-top:6.961397pt;width:.1pt;height:8.104521pt;mso-position-horizontal-relative:page;mso-position-vertical-relative:paragraph;z-index:-12804" coordorigin="9599,139" coordsize="2,162">
            <v:shape style="position:absolute;left:9599;top:139;width:2;height:162" coordorigin="9599,139" coordsize="0,162" path="m9599,301l9599,139e" filled="f" stroked="t" strokeweight=".94664pt" strokecolor="#3B3F7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1"/>
          <w:szCs w:val="11"/>
          <w:color w:val="757979"/>
          <w:spacing w:val="0"/>
          <w:w w:val="159"/>
        </w:rPr>
        <w:t>:;</w:t>
      </w:r>
      <w:r>
        <w:rPr>
          <w:rFonts w:ascii="Arial" w:hAnsi="Arial" w:cs="Arial" w:eastAsia="Arial"/>
          <w:sz w:val="11"/>
          <w:szCs w:val="11"/>
          <w:color w:val="757979"/>
          <w:spacing w:val="-35"/>
          <w:w w:val="159"/>
        </w:rPr>
        <w:t> </w:t>
      </w:r>
      <w:r>
        <w:rPr>
          <w:rFonts w:ascii="Arial" w:hAnsi="Arial" w:cs="Arial" w:eastAsia="Arial"/>
          <w:sz w:val="11"/>
          <w:szCs w:val="11"/>
          <w:color w:val="757979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757979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757C9C"/>
          <w:spacing w:val="0"/>
          <w:w w:val="159"/>
          <w:position w:val="-18"/>
        </w:rPr>
        <w:t>-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530" w:lineRule="exact"/>
        <w:ind w:right="-129"/>
        <w:jc w:val="left"/>
        <w:tabs>
          <w:tab w:pos="700" w:val="left"/>
          <w:tab w:pos="4100" w:val="left"/>
        </w:tabs>
        <w:rPr>
          <w:rFonts w:ascii="Arial" w:hAnsi="Arial" w:cs="Arial" w:eastAsia="Arial"/>
          <w:sz w:val="59"/>
          <w:szCs w:val="59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333A60"/>
          <w:spacing w:val="0"/>
          <w:w w:val="131"/>
          <w:position w:val="-3"/>
        </w:rPr>
        <w:t>""'</w:t>
      </w:r>
      <w:r>
        <w:rPr>
          <w:rFonts w:ascii="Arial" w:hAnsi="Arial" w:cs="Arial" w:eastAsia="Arial"/>
          <w:sz w:val="12"/>
          <w:szCs w:val="12"/>
          <w:color w:val="333A60"/>
          <w:spacing w:val="25"/>
          <w:w w:val="131"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3D4985"/>
          <w:spacing w:val="0"/>
          <w:w w:val="272"/>
          <w:position w:val="-3"/>
        </w:rPr>
        <w:t>l'</w:t>
      </w:r>
      <w:r>
        <w:rPr>
          <w:rFonts w:ascii="Arial" w:hAnsi="Arial" w:cs="Arial" w:eastAsia="Arial"/>
          <w:sz w:val="12"/>
          <w:szCs w:val="12"/>
          <w:color w:val="3D498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2"/>
          <w:szCs w:val="12"/>
          <w:color w:val="3D4985"/>
          <w:spacing w:val="0"/>
          <w:w w:val="100"/>
          <w:position w:val="-3"/>
        </w:rPr>
      </w:r>
      <w:r>
        <w:rPr>
          <w:rFonts w:ascii="Arial" w:hAnsi="Arial" w:cs="Arial" w:eastAsia="Arial"/>
          <w:sz w:val="47"/>
          <w:szCs w:val="47"/>
          <w:color w:val="333A60"/>
          <w:spacing w:val="0"/>
          <w:w w:val="72"/>
          <w:position w:val="-3"/>
        </w:rPr>
        <w:t>J</w:t>
      </w:r>
      <w:r>
        <w:rPr>
          <w:rFonts w:ascii="Arial" w:hAnsi="Arial" w:cs="Arial" w:eastAsia="Arial"/>
          <w:sz w:val="47"/>
          <w:szCs w:val="47"/>
          <w:color w:val="333A60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7"/>
          <w:szCs w:val="47"/>
          <w:color w:val="333A60"/>
          <w:spacing w:val="0"/>
          <w:w w:val="100"/>
          <w:position w:val="-3"/>
        </w:rPr>
      </w:r>
      <w:r>
        <w:rPr>
          <w:rFonts w:ascii="Arial" w:hAnsi="Arial" w:cs="Arial" w:eastAsia="Arial"/>
          <w:sz w:val="59"/>
          <w:szCs w:val="59"/>
          <w:color w:val="1D214F"/>
          <w:spacing w:val="0"/>
          <w:w w:val="54"/>
          <w:position w:val="-5"/>
        </w:rPr>
        <w:t>\</w:t>
      </w:r>
      <w:r>
        <w:rPr>
          <w:rFonts w:ascii="Arial" w:hAnsi="Arial" w:cs="Arial" w:eastAsia="Arial"/>
          <w:sz w:val="59"/>
          <w:szCs w:val="59"/>
          <w:color w:val="1D214F"/>
          <w:spacing w:val="-88"/>
          <w:w w:val="100"/>
          <w:position w:val="-5"/>
        </w:rPr>
        <w:t> </w:t>
      </w:r>
      <w:r>
        <w:rPr>
          <w:rFonts w:ascii="Arial" w:hAnsi="Arial" w:cs="Arial" w:eastAsia="Arial"/>
          <w:sz w:val="59"/>
          <w:szCs w:val="59"/>
          <w:color w:val="494949"/>
          <w:spacing w:val="0"/>
          <w:w w:val="134"/>
          <w:position w:val="-5"/>
        </w:rPr>
        <w:t>/</w:t>
      </w:r>
      <w:r>
        <w:rPr>
          <w:rFonts w:ascii="Arial" w:hAnsi="Arial" w:cs="Arial" w:eastAsia="Arial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0" w:after="0" w:line="530" w:lineRule="exact"/>
        <w:ind w:right="-20"/>
        <w:jc w:val="left"/>
        <w:rPr>
          <w:rFonts w:ascii="Arial" w:hAnsi="Arial" w:cs="Arial" w:eastAsia="Arial"/>
          <w:sz w:val="59"/>
          <w:szCs w:val="59"/>
        </w:rPr>
      </w:pPr>
      <w:rPr/>
      <w:r>
        <w:rPr/>
        <w:br w:type="column"/>
      </w:r>
      <w:r>
        <w:rPr>
          <w:rFonts w:ascii="Arial" w:hAnsi="Arial" w:cs="Arial" w:eastAsia="Arial"/>
          <w:sz w:val="59"/>
          <w:szCs w:val="59"/>
          <w:color w:val="494949"/>
          <w:spacing w:val="-32"/>
          <w:w w:val="87"/>
          <w:position w:val="-5"/>
        </w:rPr>
        <w:t>.</w:t>
      </w:r>
      <w:r>
        <w:rPr>
          <w:rFonts w:ascii="Arial" w:hAnsi="Arial" w:cs="Arial" w:eastAsia="Arial"/>
          <w:sz w:val="59"/>
          <w:szCs w:val="59"/>
          <w:color w:val="5B6064"/>
          <w:spacing w:val="0"/>
          <w:w w:val="75"/>
          <w:position w:val="-5"/>
        </w:rPr>
        <w:t>c</w:t>
      </w:r>
      <w:r>
        <w:rPr>
          <w:rFonts w:ascii="Arial" w:hAnsi="Arial" w:cs="Arial" w:eastAsia="Arial"/>
          <w:sz w:val="59"/>
          <w:szCs w:val="59"/>
          <w:color w:val="5B6064"/>
          <w:spacing w:val="-33"/>
          <w:w w:val="74"/>
          <w:position w:val="-5"/>
        </w:rPr>
        <w:t>.</w:t>
      </w:r>
      <w:r>
        <w:rPr>
          <w:rFonts w:ascii="Arial" w:hAnsi="Arial" w:cs="Arial" w:eastAsia="Arial"/>
          <w:sz w:val="59"/>
          <w:szCs w:val="59"/>
          <w:color w:val="494949"/>
          <w:spacing w:val="0"/>
          <w:w w:val="67"/>
          <w:position w:val="-5"/>
        </w:rPr>
        <w:t>*</w:t>
      </w:r>
      <w:r>
        <w:rPr>
          <w:rFonts w:ascii="Arial" w:hAnsi="Arial" w:cs="Arial" w:eastAsia="Arial"/>
          <w:sz w:val="59"/>
          <w:szCs w:val="5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3" w:equalWidth="0">
            <w:col w:w="4688" w:space="538"/>
            <w:col w:w="4496" w:space="102"/>
            <w:col w:w="1616"/>
          </w:cols>
        </w:sectPr>
      </w:pPr>
      <w:rPr/>
    </w:p>
    <w:p>
      <w:pPr>
        <w:spacing w:before="0" w:after="0" w:line="304" w:lineRule="exact"/>
        <w:ind w:left="5221" w:right="-20"/>
        <w:jc w:val="left"/>
        <w:tabs>
          <w:tab w:pos="8320" w:val="left"/>
          <w:tab w:pos="109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9"/>
        </w:rPr>
        <w:t>HalilDUMAN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8"/>
          <w:szCs w:val="28"/>
          <w:color w:val="5B6064"/>
          <w:spacing w:val="0"/>
          <w:w w:val="113"/>
          <w:position w:val="-7"/>
        </w:rPr>
        <w:t>Bülent</w:t>
      </w:r>
      <w:r>
        <w:rPr>
          <w:rFonts w:ascii="Times New Roman" w:hAnsi="Times New Roman" w:cs="Times New Roman" w:eastAsia="Times New Roman"/>
          <w:sz w:val="28"/>
          <w:szCs w:val="28"/>
          <w:color w:val="5B6064"/>
          <w:spacing w:val="38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57979"/>
          <w:spacing w:val="0"/>
          <w:w w:val="68"/>
          <w:position w:val="-7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757979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57979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29"/>
          <w:position w:val="-7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70" w:lineRule="exact"/>
        <w:ind w:left="5278" w:right="-20"/>
        <w:jc w:val="left"/>
        <w:tabs>
          <w:tab w:pos="8540" w:val="left"/>
          <w:tab w:pos="9640" w:val="left"/>
          <w:tab w:pos="106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Arial" w:hAnsi="Arial" w:cs="Arial" w:eastAsia="Arial"/>
          <w:sz w:val="20"/>
          <w:szCs w:val="20"/>
          <w:color w:val="5B6064"/>
          <w:spacing w:val="0"/>
          <w:w w:val="82"/>
          <w:position w:val="-12"/>
        </w:rPr>
        <w:t>Itfaiy</w:t>
      </w:r>
      <w:r>
        <w:rPr>
          <w:rFonts w:ascii="Arial" w:hAnsi="Arial" w:cs="Arial" w:eastAsia="Arial"/>
          <w:sz w:val="20"/>
          <w:szCs w:val="20"/>
          <w:color w:val="5B6064"/>
          <w:spacing w:val="0"/>
          <w:w w:val="82"/>
          <w:position w:val="-12"/>
        </w:rPr>
        <w:t>e</w:t>
      </w:r>
      <w:r>
        <w:rPr>
          <w:rFonts w:ascii="Arial" w:hAnsi="Arial" w:cs="Arial" w:eastAsia="Arial"/>
          <w:sz w:val="20"/>
          <w:szCs w:val="20"/>
          <w:color w:val="5B6064"/>
          <w:spacing w:val="29"/>
          <w:w w:val="82"/>
          <w:position w:val="-12"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2"/>
          <w:w w:val="82"/>
          <w:position w:val="-12"/>
        </w:rPr>
        <w:t>Y</w:t>
      </w:r>
      <w:r>
        <w:rPr>
          <w:rFonts w:ascii="Arial" w:hAnsi="Arial" w:cs="Arial" w:eastAsia="Arial"/>
          <w:sz w:val="20"/>
          <w:szCs w:val="20"/>
          <w:color w:val="5B6064"/>
          <w:spacing w:val="1"/>
          <w:w w:val="82"/>
          <w:position w:val="-12"/>
        </w:rPr>
        <w:t>a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2"/>
          <w:position w:val="-12"/>
        </w:rPr>
        <w:t>n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-12"/>
        </w:rPr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-12"/>
        </w:rPr>
        <w:t>.</w:t>
      </w:r>
      <w:r>
        <w:rPr>
          <w:rFonts w:ascii="Arial" w:hAnsi="Arial" w:cs="Arial" w:eastAsia="Arial"/>
          <w:sz w:val="17"/>
          <w:szCs w:val="17"/>
          <w:color w:val="494949"/>
          <w:spacing w:val="-13"/>
          <w:w w:val="1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5B6064"/>
          <w:spacing w:val="0"/>
          <w:w w:val="100"/>
          <w:position w:val="-12"/>
        </w:rPr>
        <w:t>A.</w:t>
      </w:r>
      <w:r>
        <w:rPr>
          <w:rFonts w:ascii="Arial" w:hAnsi="Arial" w:cs="Arial" w:eastAsia="Arial"/>
          <w:sz w:val="17"/>
          <w:szCs w:val="17"/>
          <w:color w:val="5B6064"/>
          <w:spacing w:val="-15"/>
          <w:w w:val="1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5B6064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7"/>
          <w:szCs w:val="17"/>
          <w:color w:val="5B6064"/>
          <w:spacing w:val="0"/>
          <w:w w:val="100"/>
          <w:position w:val="-12"/>
        </w:rPr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489"/>
          <w:position w:val="-12"/>
        </w:rPr>
        <w:t>!</w:t>
      </w:r>
      <w:r>
        <w:rPr>
          <w:rFonts w:ascii="Arial" w:hAnsi="Arial" w:cs="Arial" w:eastAsia="Arial"/>
          <w:sz w:val="23"/>
          <w:szCs w:val="23"/>
          <w:color w:val="333333"/>
          <w:spacing w:val="-194"/>
          <w:w w:val="489"/>
          <w:position w:val="-12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241"/>
          <w:position w:val="-12"/>
        </w:rPr>
        <w:t>•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0" w:after="0" w:line="369" w:lineRule="exact"/>
        <w:ind w:right="-20"/>
        <w:jc w:val="right"/>
        <w:tabs>
          <w:tab w:pos="1100" w:val="left"/>
        </w:tabs>
        <w:rPr>
          <w:rFonts w:ascii="Arial" w:hAnsi="Arial" w:cs="Arial" w:eastAsia="Arial"/>
          <w:sz w:val="51"/>
          <w:szCs w:val="5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6064"/>
          <w:w w:val="88"/>
          <w:position w:val="-12"/>
        </w:rPr>
        <w:t>MOd•h•l</w:t>
      </w:r>
      <w:r>
        <w:rPr>
          <w:rFonts w:ascii="Times New Roman" w:hAnsi="Times New Roman" w:cs="Times New Roman" w:eastAsia="Times New Roman"/>
          <w:sz w:val="20"/>
          <w:szCs w:val="20"/>
          <w:color w:val="5B6064"/>
          <w:w w:val="89"/>
          <w:position w:val="-1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B6064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6064"/>
          <w:w w:val="100"/>
          <w:position w:val="-12"/>
        </w:rPr>
      </w:r>
      <w:r>
        <w:rPr>
          <w:rFonts w:ascii="Arial" w:hAnsi="Arial" w:cs="Arial" w:eastAsia="Arial"/>
          <w:sz w:val="51"/>
          <w:szCs w:val="51"/>
          <w:color w:val="757979"/>
          <w:spacing w:val="0"/>
          <w:w w:val="27"/>
          <w:position w:val="-12"/>
        </w:rPr>
        <w:t>-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right="-20"/>
        <w:jc w:val="left"/>
        <w:rPr>
          <w:rFonts w:ascii="Arial" w:hAnsi="Arial" w:cs="Arial" w:eastAsia="Arial"/>
          <w:sz w:val="51"/>
          <w:szCs w:val="51"/>
        </w:rPr>
      </w:pPr>
      <w:rPr/>
      <w:r>
        <w:rPr/>
        <w:br w:type="column"/>
      </w:r>
      <w:r>
        <w:rPr>
          <w:rFonts w:ascii="Arial" w:hAnsi="Arial" w:cs="Arial" w:eastAsia="Arial"/>
          <w:sz w:val="51"/>
          <w:szCs w:val="51"/>
          <w:color w:val="494949"/>
          <w:spacing w:val="0"/>
          <w:w w:val="202"/>
          <w:position w:val="-12"/>
        </w:rPr>
        <w:t>ııeı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2" w:equalWidth="0">
            <w:col w:w="9489" w:space="222"/>
            <w:col w:w="1729"/>
          </w:cols>
        </w:sectPr>
      </w:pPr>
      <w:rPr/>
    </w:p>
    <w:p>
      <w:pPr>
        <w:spacing w:before="85" w:after="0" w:line="54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81.60318pt;margin-top:3.624168pt;width:.1pt;height:6.91268pt;mso-position-horizontal-relative:page;mso-position-vertical-relative:paragraph;z-index:-12803" coordorigin="9632,72" coordsize="2,138">
            <v:shape style="position:absolute;left:9632;top:72;width:2;height:138" coordorigin="9632,72" coordsize="0,138" path="m9632,211l9632,72e" filled="f" stroked="t" strokeweight=".70998pt" strokecolor="#444F8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6.564148pt;margin-top:10.347115pt;width:2.617650pt;height:7pt;mso-position-horizontal-relative:page;mso-position-vertical-relative:paragraph;z-index:-12798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ACACAF"/>
                      <w:spacing w:val="0"/>
                      <w:w w:val="134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939595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39595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939595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6064"/>
          <w:spacing w:val="0"/>
          <w:w w:val="63"/>
          <w:i/>
        </w:rPr>
        <w:t>J'</w:t>
      </w:r>
      <w:r>
        <w:rPr>
          <w:rFonts w:ascii="Times New Roman" w:hAnsi="Times New Roman" w:cs="Times New Roman" w:eastAsia="Times New Roman"/>
          <w:sz w:val="15"/>
          <w:szCs w:val="15"/>
          <w:color w:val="5B6064"/>
          <w:spacing w:val="-11"/>
          <w:w w:val="63"/>
          <w:i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-27"/>
          <w:w w:val="117"/>
          <w:i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57979"/>
          <w:spacing w:val="0"/>
          <w:w w:val="62"/>
          <w:position w:val="-10"/>
        </w:rPr>
        <w:t>&lt;?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179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B6064"/>
          <w:spacing w:val="0"/>
          <w:w w:val="68"/>
          <w:i/>
          <w:position w:val="-3"/>
        </w:rPr>
        <w:t>(J</w:t>
      </w:r>
      <w:r>
        <w:rPr>
          <w:rFonts w:ascii="Arial" w:hAnsi="Arial" w:cs="Arial" w:eastAsia="Arial"/>
          <w:sz w:val="18"/>
          <w:szCs w:val="18"/>
          <w:color w:val="5B6064"/>
          <w:spacing w:val="20"/>
          <w:w w:val="6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68"/>
          <w:i/>
          <w:position w:val="-3"/>
        </w:rPr>
        <w:t>tJ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4" w:lineRule="atLeas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53"/>
        </w:rPr>
        <w:t>ll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31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137"/>
          <w:position w:val="-20"/>
        </w:rPr>
        <w:t>,ır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137"/>
          <w:position w:val="-2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56"/>
          <w:w w:val="137"/>
          <w:position w:val="-2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307"/>
          <w:position w:val="-20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3" w:equalWidth="0">
            <w:col w:w="9848" w:space="144"/>
            <w:col w:w="370" w:space="124"/>
            <w:col w:w="95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8.932804pt;margin-top:41.836193pt;width:560.292655pt;height:774.333355pt;mso-position-horizontal-relative:page;mso-position-vertical-relative:page;z-index:-12807" coordorigin="379,837" coordsize="11206,15487">
            <v:group style="position:absolute;left:383;top:851;width:743;height:2" coordorigin="383,851" coordsize="743,2">
              <v:shape style="position:absolute;left:383;top:851;width:743;height:2" coordorigin="383,851" coordsize="743,0" path="m383,851l1127,851e" filled="f" stroked="t" strokeweight=".47332pt" strokecolor="#3F3F3F">
                <v:path arrowok="t"/>
              </v:shape>
            </v:group>
            <v:group style="position:absolute;left:400;top:844;width:2;height:15470" coordorigin="400,844" coordsize="2,15470">
              <v:shape style="position:absolute;left:400;top:844;width:2;height:15470" coordorigin="400,844" coordsize="0,15470" path="m400,16314l400,844e" filled="f" stroked="t" strokeweight=".70998pt" strokecolor="#4B4B4B">
                <v:path arrowok="t"/>
              </v:shape>
            </v:group>
            <v:group style="position:absolute;left:1070;top:858;width:10489;height:2" coordorigin="1070,858" coordsize="10489,2">
              <v:shape style="position:absolute;left:1070;top:858;width:10489;height:2" coordorigin="1070,858" coordsize="10489,0" path="m1070,858l11558,858e" filled="f" stroked="t" strokeweight=".70998pt" strokecolor="#4F4F4F">
                <v:path arrowok="t"/>
              </v:shape>
            </v:group>
            <v:group style="position:absolute;left:2419;top:853;width:2;height:1526" coordorigin="2419,853" coordsize="2,1526">
              <v:shape style="position:absolute;left:2419;top:853;width:2;height:1526" coordorigin="2419,853" coordsize="0,1526" path="m2419,2379l2419,853e" filled="f" stroked="t" strokeweight=".70998pt" strokecolor="#4B4B4B">
                <v:path arrowok="t"/>
              </v:shape>
            </v:group>
            <v:group style="position:absolute;left:9161;top:853;width:2;height:1535" coordorigin="9161,853" coordsize="2,1535">
              <v:shape style="position:absolute;left:9161;top:853;width:2;height:1535" coordorigin="9161,853" coordsize="0,1535" path="m9161,2388l9161,853e" filled="f" stroked="t" strokeweight=".70998pt" strokecolor="#545454">
                <v:path arrowok="t"/>
              </v:shape>
            </v:group>
            <v:group style="position:absolute;left:11549;top:858;width:2;height:6174" coordorigin="11549,858" coordsize="2,6174">
              <v:shape style="position:absolute;left:11549;top:858;width:2;height:6174" coordorigin="11549,858" coordsize="0,6174" path="m11549,7032l11549,858e" filled="f" stroked="t" strokeweight=".70998pt" strokecolor="#5B5B5B">
                <v:path arrowok="t"/>
              </v:shape>
            </v:group>
            <v:group style="position:absolute;left:393;top:1344;width:2;height:234" coordorigin="393,1344" coordsize="2,234">
              <v:shape style="position:absolute;left:393;top:1344;width:2;height:234" coordorigin="393,1344" coordsize="0,234" path="m393,1578l393,1344e" filled="f" stroked="t" strokeweight=".47332pt" strokecolor="#232323">
                <v:path arrowok="t"/>
              </v:shape>
            </v:group>
            <v:group style="position:absolute;left:393;top:1650;width:2;height:272" coordorigin="393,1650" coordsize="2,272">
              <v:shape style="position:absolute;left:393;top:1650;width:2;height:272" coordorigin="393,1650" coordsize="0,272" path="m393,1921l393,1650e" filled="f" stroked="t" strokeweight=".70998pt" strokecolor="#5B5B5B">
                <v:path arrowok="t"/>
              </v:shape>
            </v:group>
            <v:group style="position:absolute;left:393;top:3096;width:11166;height:2" coordorigin="393,3096" coordsize="11166,2">
              <v:shape style="position:absolute;left:393;top:3096;width:11166;height:2" coordorigin="393,3096" coordsize="11166,0" path="m393,3096l11558,3096e" filled="f" stroked="t" strokeweight=".70998pt" strokecolor="#4F4F4F">
                <v:path arrowok="t"/>
              </v:shape>
            </v:group>
            <v:group style="position:absolute;left:388;top:3335;width:9604;height:2" coordorigin="388,3335" coordsize="9604,2">
              <v:shape style="position:absolute;left:388;top:3335;width:9604;height:2" coordorigin="388,3335" coordsize="9604,0" path="m388,3335l9992,3335e" filled="f" stroked="t" strokeweight=".70998pt" strokecolor="#4B4B4B">
                <v:path arrowok="t"/>
              </v:shape>
            </v:group>
            <v:group style="position:absolute;left:9935;top:3337;width:398;height:2" coordorigin="9935,3337" coordsize="398,2">
              <v:shape style="position:absolute;left:9935;top:3337;width:398;height:2" coordorigin="9935,3337" coordsize="398,0" path="m9935,3337l10333,3337e" filled="f" stroked="t" strokeweight=".47332pt" strokecolor="#1F1F1F">
                <v:path arrowok="t"/>
              </v:shape>
            </v:group>
            <v:group style="position:absolute;left:10276;top:3337;width:1287;height:2" coordorigin="10276,3337" coordsize="1287,2">
              <v:shape style="position:absolute;left:10276;top:3337;width:1287;height:2" coordorigin="10276,3337" coordsize="1287,0" path="m10276,3337l11563,3337e" filled="f" stroked="t" strokeweight=".70998pt" strokecolor="#545454">
                <v:path arrowok="t"/>
              </v:shape>
            </v:group>
            <v:group style="position:absolute;left:388;top:3576;width:11170;height:2" coordorigin="388,3576" coordsize="11170,2">
              <v:shape style="position:absolute;left:388;top:3576;width:11170;height:2" coordorigin="388,3576" coordsize="11170,0" path="m388,3576l11558,3576e" filled="f" stroked="t" strokeweight=".70998pt" strokecolor="#4B4B4B">
                <v:path arrowok="t"/>
              </v:shape>
            </v:group>
            <v:group style="position:absolute;left:3737;top:3566;width:2;height:515" coordorigin="3737,3566" coordsize="2,515">
              <v:shape style="position:absolute;left:3737;top:3566;width:2;height:515" coordorigin="3737,3566" coordsize="0,515" path="m3737,4081l3737,3566e" filled="f" stroked="t" strokeweight=".94664pt" strokecolor="#575757">
                <v:path arrowok="t"/>
              </v:shape>
            </v:group>
            <v:group style="position:absolute;left:7010;top:3566;width:2;height:262" coordorigin="7010,3566" coordsize="2,262">
              <v:shape style="position:absolute;left:7010;top:3566;width:2;height:262" coordorigin="7010,3566" coordsize="0,262" path="m7010,3828l7010,3566e" filled="f" stroked="t" strokeweight=".47332pt" strokecolor="#4B4B4B">
                <v:path arrowok="t"/>
              </v:shape>
            </v:group>
            <v:group style="position:absolute;left:3725;top:4024;width:2845;height:2" coordorigin="3725,4024" coordsize="2845,2">
              <v:shape style="position:absolute;left:3725;top:4024;width:2845;height:2" coordorigin="3725,4024" coordsize="2845,0" path="m3725,4024l6570,4024e" filled="f" stroked="t" strokeweight=".47332pt" strokecolor="#606060">
                <v:path arrowok="t"/>
              </v:shape>
            </v:group>
            <v:group style="position:absolute;left:6513;top:4338;width:5046;height:2" coordorigin="6513,4338" coordsize="5046,2">
              <v:shape style="position:absolute;left:6513;top:4338;width:5046;height:2" coordorigin="6513,4338" coordsize="5046,0" path="m6513,4338l11558,4338e" filled="f" stroked="t" strokeweight=".70998pt" strokecolor="#4F4F4F">
                <v:path arrowok="t"/>
              </v:shape>
            </v:group>
            <v:group style="position:absolute;left:6996;top:3995;width:2636;height:2" coordorigin="6996,3995" coordsize="2636,2">
              <v:shape style="position:absolute;left:6996;top:3995;width:2636;height:2" coordorigin="6996,3995" coordsize="2636,0" path="m6996,3995l9632,3995e" filled="f" stroked="t" strokeweight=".23666pt" strokecolor="#5B5B5B">
                <v:path arrowok="t"/>
              </v:shape>
            </v:group>
            <v:group style="position:absolute;left:7010;top:3771;width:2;height:577" coordorigin="7010,3771" coordsize="2,577">
              <v:shape style="position:absolute;left:7010;top:3771;width:2;height:577" coordorigin="7010,3771" coordsize="0,577" path="m7010,4348l7010,3771e" filled="f" stroked="t" strokeweight=".94664pt" strokecolor="#5B5B5B">
                <v:path arrowok="t"/>
              </v:shape>
            </v:group>
            <v:group style="position:absolute;left:9632;top:3995;width:1907;height:2" coordorigin="9632,3995" coordsize="1907,2">
              <v:shape style="position:absolute;left:9632;top:3995;width:1907;height:2" coordorigin="9632,3995" coordsize="1907,0" path="m9632,3995l11540,3995e" filled="f" stroked="t" strokeweight=".23666pt" strokecolor="#000000">
                <v:path arrowok="t"/>
              </v:shape>
            </v:group>
            <v:group style="position:absolute;left:388;top:4331;width:6182;height:2" coordorigin="388,4331" coordsize="6182,2">
              <v:shape style="position:absolute;left:388;top:4331;width:6182;height:2" coordorigin="388,4331" coordsize="6182,0" path="m388,4331l6570,4331e" filled="f" stroked="t" strokeweight=".94664pt" strokecolor="#484848">
                <v:path arrowok="t"/>
              </v:shape>
            </v:group>
            <v:group style="position:absolute;left:3734;top:3966;width:2;height:381" coordorigin="3734,3966" coordsize="2,381">
              <v:shape style="position:absolute;left:3734;top:3966;width:2;height:381" coordorigin="3734,3966" coordsize="0,381" path="m3734,4348l3734,3966e" filled="f" stroked="t" strokeweight=".70998pt" strokecolor="#444444">
                <v:path arrowok="t"/>
              </v:shape>
            </v:group>
            <v:group style="position:absolute;left:388;top:4610;width:9741;height:2" coordorigin="388,4610" coordsize="9741,2">
              <v:shape style="position:absolute;left:388;top:4610;width:9741;height:2" coordorigin="388,4610" coordsize="9741,0" path="m388,4610l10129,4610e" filled="f" stroked="t" strokeweight=".70998pt" strokecolor="#4F4F4F">
                <v:path arrowok="t"/>
              </v:shape>
            </v:group>
            <v:group style="position:absolute;left:2430;top:4324;width:2;height:315" coordorigin="2430,4324" coordsize="2,315">
              <v:shape style="position:absolute;left:2430;top:4324;width:2;height:315" coordorigin="2430,4324" coordsize="0,315" path="m2430,4639l2430,4324e" filled="f" stroked="t" strokeweight=".94664pt" strokecolor="#4B4B4B">
                <v:path arrowok="t"/>
              </v:shape>
            </v:group>
            <v:group style="position:absolute;left:9935;top:4620;width:289;height:2" coordorigin="9935,4620" coordsize="289,2">
              <v:shape style="position:absolute;left:9935;top:4620;width:289;height:2" coordorigin="9935,4620" coordsize="289,0" path="m9935,4620l10224,4620e" filled="f" stroked="t" strokeweight=".70998pt" strokecolor="#575757">
                <v:path arrowok="t"/>
              </v:shape>
            </v:group>
            <v:group style="position:absolute;left:10167;top:4615;width:166;height:2" coordorigin="10167,4615" coordsize="166,2">
              <v:shape style="position:absolute;left:10167;top:4615;width:166;height:2" coordorigin="10167,4615" coordsize="166,0" path="m10167,4615l10333,4615e" filled="f" stroked="t" strokeweight=".47332pt" strokecolor="#2F2F2F">
                <v:path arrowok="t"/>
              </v:shape>
            </v:group>
            <v:group style="position:absolute;left:10276;top:4615;width:1283;height:2" coordorigin="10276,4615" coordsize="1283,2">
              <v:shape style="position:absolute;left:10276;top:4615;width:1283;height:2" coordorigin="10276,4615" coordsize="1283,0" path="m10276,4615l11558,4615e" filled="f" stroked="t" strokeweight=".70998pt" strokecolor="#545454">
                <v:path arrowok="t"/>
              </v:shape>
            </v:group>
            <v:group style="position:absolute;left:2421;top:4567;width:2;height:305" coordorigin="2421,4567" coordsize="2,305">
              <v:shape style="position:absolute;left:2421;top:4567;width:2;height:305" coordorigin="2421,4567" coordsize="0,305" path="m2421,4872l2421,4567e" filled="f" stroked="t" strokeweight=".94664pt" strokecolor="#5B5B5B">
                <v:path arrowok="t"/>
              </v:shape>
            </v:group>
            <v:group style="position:absolute;left:2414;top:4853;width:2920;height:2" coordorigin="2414,4853" coordsize="2920,2">
              <v:shape style="position:absolute;left:2414;top:4853;width:2920;height:2" coordorigin="2414,4853" coordsize="2920,0" path="m2414,4853l5334,4853e" filled="f" stroked="t" strokeweight=".94664pt" strokecolor="#545454">
                <v:path arrowok="t"/>
              </v:shape>
            </v:group>
            <v:group style="position:absolute;left:5278;top:4853;width:232;height:2" coordorigin="5278,4853" coordsize="232,2">
              <v:shape style="position:absolute;left:5278;top:4853;width:232;height:2" coordorigin="5278,4853" coordsize="232,0" path="m5278,4853l5509,4853e" filled="f" stroked="t" strokeweight=".47332pt" strokecolor="#1F1F1F">
                <v:path arrowok="t"/>
              </v:shape>
            </v:group>
            <v:group style="position:absolute;left:5453;top:4853;width:2812;height:2" coordorigin="5453,4853" coordsize="2812,2">
              <v:shape style="position:absolute;left:5453;top:4853;width:2812;height:2" coordorigin="5453,4853" coordsize="2812,0" path="m5453,4853l8264,4853e" filled="f" stroked="t" strokeweight=".70998pt" strokecolor="#4F4F4F">
                <v:path arrowok="t"/>
              </v:shape>
            </v:group>
            <v:group style="position:absolute;left:8207;top:4853;width:364;height:2" coordorigin="8207,4853" coordsize="364,2">
              <v:shape style="position:absolute;left:8207;top:4853;width:364;height:2" coordorigin="8207,4853" coordsize="364,0" path="m8207,4853l8572,4853e" filled="f" stroked="t" strokeweight=".47332pt" strokecolor="#2F2F2F">
                <v:path arrowok="t"/>
              </v:shape>
            </v:group>
            <v:group style="position:absolute;left:8515;top:4853;width:667;height:2" coordorigin="8515,4853" coordsize="667,2">
              <v:shape style="position:absolute;left:8515;top:4853;width:667;height:2" coordorigin="8515,4853" coordsize="667,0" path="m8515,4853l9182,4853e" filled="f" stroked="t" strokeweight=".94664pt" strokecolor="#545454">
                <v:path arrowok="t"/>
              </v:shape>
            </v:group>
            <v:group style="position:absolute;left:9126;top:4856;width:535;height:2" coordorigin="9126,4856" coordsize="535,2">
              <v:shape style="position:absolute;left:9126;top:4856;width:535;height:2" coordorigin="9126,4856" coordsize="535,0" path="m9126,4856l9660,4856e" filled="f" stroked="t" strokeweight=".70998pt" strokecolor="#3F3F3F">
                <v:path arrowok="t"/>
              </v:shape>
            </v:group>
            <v:group style="position:absolute;left:9367;top:4856;width:857;height:2" coordorigin="9367,4856" coordsize="857,2">
              <v:shape style="position:absolute;left:9367;top:4856;width:857;height:2" coordorigin="9367,4856" coordsize="857,0" path="m9367,4856l10224,4856e" filled="f" stroked="t" strokeweight=".94664pt" strokecolor="#545454">
                <v:path arrowok="t"/>
              </v:shape>
            </v:group>
            <v:group style="position:absolute;left:10167;top:4853;width:166;height:2" coordorigin="10167,4853" coordsize="166,2">
              <v:shape style="position:absolute;left:10167;top:4853;width:166;height:2" coordorigin="10167,4853" coordsize="166,0" path="m10167,4853l10333,4853e" filled="f" stroked="t" strokeweight=".47332pt" strokecolor="#2B2B2B">
                <v:path arrowok="t"/>
              </v:shape>
            </v:group>
            <v:group style="position:absolute;left:10276;top:4856;width:1287;height:2" coordorigin="10276,4856" coordsize="1287,2">
              <v:shape style="position:absolute;left:10276;top:4856;width:1287;height:2" coordorigin="10276,4856" coordsize="1287,0" path="m10276,4856l11563,4856e" filled="f" stroked="t" strokeweight=".70998pt" strokecolor="#575757">
                <v:path arrowok="t"/>
              </v:shape>
            </v:group>
            <v:group style="position:absolute;left:2423;top:4815;width:2;height:310" coordorigin="2423,4815" coordsize="2,310">
              <v:shape style="position:absolute;left:2423;top:4815;width:2;height:310" coordorigin="2423,4815" coordsize="0,310" path="m2423,5125l2423,4815e" filled="f" stroked="t" strokeweight=".47332pt" strokecolor="#2F2F2F">
                <v:path arrowok="t"/>
              </v:shape>
            </v:group>
            <v:group style="position:absolute;left:4960;top:4844;width:2;height:281" coordorigin="4960,4844" coordsize="2,281">
              <v:shape style="position:absolute;left:4960;top:4844;width:2;height:281" coordorigin="4960,4844" coordsize="0,281" path="m4960,5125l4960,4844e" filled="f" stroked="t" strokeweight=".47332pt" strokecolor="#343434">
                <v:path arrowok="t"/>
              </v:shape>
            </v:group>
            <v:group style="position:absolute;left:4951;top:5342;width:6612;height:2" coordorigin="4951,5342" coordsize="6612,2">
              <v:shape style="position:absolute;left:4951;top:5342;width:6612;height:2" coordorigin="4951,5342" coordsize="6612,0" path="m4951,5342l11563,5342e" filled="f" stroked="t" strokeweight=".94664pt" strokecolor="#4F4F4F">
                <v:path arrowok="t"/>
              </v:shape>
            </v:group>
            <v:group style="position:absolute;left:4960;top:5068;width:2;height:806" coordorigin="4960,5068" coordsize="2,806">
              <v:shape style="position:absolute;left:4960;top:5068;width:2;height:806" coordorigin="4960,5068" coordsize="0,806" path="m4960,5873l4960,5068e" filled="f" stroked="t" strokeweight=".70998pt" strokecolor="#545454">
                <v:path arrowok="t"/>
              </v:shape>
            </v:group>
            <v:group style="position:absolute;left:7850;top:4844;width:2;height:505" coordorigin="7850,4844" coordsize="2,505">
              <v:shape style="position:absolute;left:7850;top:4844;width:2;height:505" coordorigin="7850,4844" coordsize="0,505" path="m7850,5349l7850,4844e" filled="f" stroked="t" strokeweight=".94664pt" strokecolor="#676767">
                <v:path arrowok="t"/>
              </v:shape>
            </v:group>
            <v:group style="position:absolute;left:4951;top:5585;width:4710;height:2" coordorigin="4951,5585" coordsize="4710,2">
              <v:shape style="position:absolute;left:4951;top:5585;width:4710;height:2" coordorigin="4951,5585" coordsize="4710,0" path="m4951,5585l9660,5585e" filled="f" stroked="t" strokeweight=".70998pt" strokecolor="#4F4F4F">
                <v:path arrowok="t"/>
              </v:shape>
            </v:group>
            <v:group style="position:absolute;left:9604;top:5583;width:388;height:2" coordorigin="9604,5583" coordsize="388,2">
              <v:shape style="position:absolute;left:9604;top:5583;width:388;height:2" coordorigin="9604,5583" coordsize="388,0" path="m9604,5583l9992,5583e" filled="f" stroked="t" strokeweight=".47332pt" strokecolor="#343434">
                <v:path arrowok="t"/>
              </v:shape>
            </v:group>
            <v:group style="position:absolute;left:9907;top:5583;width:1657;height:2" coordorigin="9907,5583" coordsize="1657,2">
              <v:shape style="position:absolute;left:9907;top:5583;width:1657;height:2" coordorigin="9907,5583" coordsize="1657,0" path="m9907,5583l11563,5583e" filled="f" stroked="t" strokeweight=".70998pt" strokecolor="#545454">
                <v:path arrowok="t"/>
              </v:shape>
            </v:group>
            <v:group style="position:absolute;left:2421;top:5068;width:2;height:1535" coordorigin="2421,5068" coordsize="2,1535">
              <v:shape style="position:absolute;left:2421;top:5068;width:2;height:1535" coordorigin="2421,5068" coordsize="0,1535" path="m2421,6603l2421,5068e" filled="f" stroked="t" strokeweight=".70998pt" strokecolor="#4B4B4B">
                <v:path arrowok="t"/>
              </v:shape>
            </v:group>
            <v:group style="position:absolute;left:4956;top:5823;width:6608;height:2" coordorigin="4956,5823" coordsize="6608,2">
              <v:shape style="position:absolute;left:4956;top:5823;width:6608;height:2" coordorigin="4956,5823" coordsize="6608,0" path="m4956,5823l11563,5823e" filled="f" stroked="t" strokeweight=".70998pt" strokecolor="#545454">
                <v:path arrowok="t"/>
              </v:shape>
            </v:group>
            <v:group style="position:absolute;left:398;top:5816;width:2;height:262" coordorigin="398,5816" coordsize="2,262">
              <v:shape style="position:absolute;left:398;top:5816;width:2;height:262" coordorigin="398,5816" coordsize="0,262" path="m398,6078l398,5816e" filled="f" stroked="t" strokeweight=".47332pt" strokecolor="#181818">
                <v:path arrowok="t"/>
              </v:shape>
            </v:group>
            <v:group style="position:absolute;left:2414;top:6057;width:2296;height:2" coordorigin="2414,6057" coordsize="2296,2">
              <v:shape style="position:absolute;left:2414;top:6057;width:2296;height:2" coordorigin="2414,6057" coordsize="2296,0" path="m2414,6057l4710,6057e" filled="f" stroked="t" strokeweight=".70998pt" strokecolor="#4F4F4F">
                <v:path arrowok="t"/>
              </v:shape>
            </v:group>
            <v:group style="position:absolute;left:4653;top:6059;width:336;height:2" coordorigin="4653,6059" coordsize="336,2">
              <v:shape style="position:absolute;left:4653;top:6059;width:336;height:2" coordorigin="4653,6059" coordsize="336,0" path="m4653,6059l4989,6059e" filled="f" stroked="t" strokeweight=".47332pt" strokecolor="#383838">
                <v:path arrowok="t"/>
              </v:shape>
            </v:group>
            <v:group style="position:absolute;left:4960;top:5816;width:2;height:272" coordorigin="4960,5816" coordsize="2,272">
              <v:shape style="position:absolute;left:4960;top:5816;width:2;height:272" coordorigin="4960,5816" coordsize="0,272" path="m4960,6088l4960,5816e" filled="f" stroked="t" strokeweight=".47332pt" strokecolor="#343434">
                <v:path arrowok="t"/>
              </v:shape>
            </v:group>
            <v:group style="position:absolute;left:4918;top:6059;width:1652;height:2" coordorigin="4918,6059" coordsize="1652,2">
              <v:shape style="position:absolute;left:4918;top:6059;width:1652;height:2" coordorigin="4918,6059" coordsize="1652,0" path="m4918,6059l6570,6059e" filled="f" stroked="t" strokeweight=".70998pt" strokecolor="#545454">
                <v:path arrowok="t"/>
              </v:shape>
            </v:group>
            <v:group style="position:absolute;left:6513;top:6059;width:516;height:2" coordorigin="6513,6059" coordsize="516,2">
              <v:shape style="position:absolute;left:6513;top:6059;width:516;height:2" coordorigin="6513,6059" coordsize="516,0" path="m6513,6059l7029,6059e" filled="f" stroked="t" strokeweight=".47332pt" strokecolor="#2B2B2B">
                <v:path arrowok="t"/>
              </v:shape>
            </v:group>
            <v:group style="position:absolute;left:6972;top:6059;width:2688;height:2" coordorigin="6972,6059" coordsize="2688,2">
              <v:shape style="position:absolute;left:6972;top:6059;width:2688;height:2" coordorigin="6972,6059" coordsize="2688,0" path="m6972,6059l9660,6059e" filled="f" stroked="t" strokeweight=".70998pt" strokecolor="#4F4F4F">
                <v:path arrowok="t"/>
              </v:shape>
            </v:group>
            <v:group style="position:absolute;left:9604;top:6059;width:388;height:2" coordorigin="9604,6059" coordsize="388,2">
              <v:shape style="position:absolute;left:9604;top:6059;width:388;height:2" coordorigin="9604,6059" coordsize="388,0" path="m9604,6059l9992,6059e" filled="f" stroked="t" strokeweight=".47332pt" strokecolor="#383838">
                <v:path arrowok="t"/>
              </v:shape>
            </v:group>
            <v:group style="position:absolute;left:9935;top:6059;width:488;height:2" coordorigin="9935,6059" coordsize="488,2">
              <v:shape style="position:absolute;left:9935;top:6059;width:488;height:2" coordorigin="9935,6059" coordsize="488,0" path="m9935,6059l10423,6059e" filled="f" stroked="t" strokeweight=".94664pt" strokecolor="#575757">
                <v:path arrowok="t"/>
              </v:shape>
            </v:group>
            <v:group style="position:absolute;left:10276;top:6059;width:615;height:2" coordorigin="10276,6059" coordsize="615,2">
              <v:shape style="position:absolute;left:10276;top:6059;width:615;height:2" coordorigin="10276,6059" coordsize="615,0" path="m10276,6059l10891,6059e" filled="f" stroked="t" strokeweight=".47332pt" strokecolor="#3F3F3F">
                <v:path arrowok="t"/>
              </v:shape>
            </v:group>
            <v:group style="position:absolute;left:10834;top:6059;width:729;height:2" coordorigin="10834,6059" coordsize="729,2">
              <v:shape style="position:absolute;left:10834;top:6059;width:729;height:2" coordorigin="10834,6059" coordsize="729,0" path="m10834,6059l11563,6059e" filled="f" stroked="t" strokeweight=".94664pt" strokecolor="#606060">
                <v:path arrowok="t"/>
              </v:shape>
            </v:group>
            <v:group style="position:absolute;left:786;top:6298;width:9206;height:2" coordorigin="786,6298" coordsize="9206,2">
              <v:shape style="position:absolute;left:786;top:6298;width:9206;height:2" coordorigin="786,6298" coordsize="9206,0" path="m786,6298l9992,6298e" filled="f" stroked="t" strokeweight=".70998pt" strokecolor="#545454">
                <v:path arrowok="t"/>
              </v:shape>
            </v:group>
            <v:group style="position:absolute;left:4960;top:6016;width:2;height:329" coordorigin="4960,6016" coordsize="2,329">
              <v:shape style="position:absolute;left:4960;top:6016;width:2;height:329" coordorigin="4960,6016" coordsize="0,329" path="m4960,6345l4960,6016e" filled="f" stroked="t" strokeweight=".47332pt" strokecolor="#4B4B4B">
                <v:path arrowok="t"/>
              </v:shape>
            </v:group>
            <v:group style="position:absolute;left:9845;top:6300;width:379;height:2" coordorigin="9845,6300" coordsize="379,2">
              <v:shape style="position:absolute;left:9845;top:6300;width:379;height:2" coordorigin="9845,6300" coordsize="379,0" path="m9845,6300l10224,6300e" filled="f" stroked="t" strokeweight=".47332pt" strokecolor="#444444">
                <v:path arrowok="t"/>
              </v:shape>
            </v:group>
            <v:group style="position:absolute;left:10167;top:6300;width:1396;height:2" coordorigin="10167,6300" coordsize="1396,2">
              <v:shape style="position:absolute;left:10167;top:6300;width:1396;height:2" coordorigin="10167,6300" coordsize="1396,0" path="m10167,6300l11563,6300e" filled="f" stroked="t" strokeweight=".94664pt" strokecolor="#5B5B5B">
                <v:path arrowok="t"/>
              </v:shape>
            </v:group>
            <v:group style="position:absolute;left:4963;top:6236;width:2;height:782" coordorigin="4963,6236" coordsize="2,782">
              <v:shape style="position:absolute;left:4963;top:6236;width:2;height:782" coordorigin="4963,6236" coordsize="0,782" path="m4963,7018l4963,6236e" filled="f" stroked="t" strokeweight=".70998pt" strokecolor="#545454">
                <v:path arrowok="t"/>
              </v:shape>
            </v:group>
            <v:group style="position:absolute;left:7852;top:6293;width:2;height:725" coordorigin="7852,6293" coordsize="2,725">
              <v:shape style="position:absolute;left:7852;top:6293;width:2;height:725" coordorigin="7852,6293" coordsize="0,725" path="m7852,7018l7852,6293e" filled="f" stroked="t" strokeweight=".70998pt" strokecolor="#575757">
                <v:path arrowok="t"/>
              </v:shape>
            </v:group>
            <v:group style="position:absolute;left:400;top:6546;width:2;height:477" coordorigin="400,6546" coordsize="2,477">
              <v:shape style="position:absolute;left:400;top:6546;width:2;height:477" coordorigin="400,6546" coordsize="0,477" path="m400,7022l400,6546e" filled="f" stroked="t" strokeweight=".47332pt" strokecolor="#343434">
                <v:path arrowok="t"/>
              </v:shape>
            </v:group>
            <v:group style="position:absolute;left:2419;top:6507;width:2;height:305" coordorigin="2419,6507" coordsize="2,305">
              <v:shape style="position:absolute;left:2419;top:6507;width:2;height:305" coordorigin="2419,6507" coordsize="0,305" path="m2419,6813l2419,6507e" filled="f" stroked="t" strokeweight=".94664pt" strokecolor="#606060">
                <v:path arrowok="t"/>
              </v:shape>
            </v:group>
            <v:group style="position:absolute;left:2409;top:6765;width:2300;height:2" coordorigin="2409,6765" coordsize="2300,2">
              <v:shape style="position:absolute;left:2409;top:6765;width:2300;height:2" coordorigin="2409,6765" coordsize="2300,0" path="m2409,6765l4710,6765e" filled="f" stroked="t" strokeweight=".70998pt" strokecolor="#4F4F4F">
                <v:path arrowok="t"/>
              </v:shape>
            </v:group>
            <v:group style="position:absolute;left:4653;top:6765;width:336;height:2" coordorigin="4653,6765" coordsize="336,2">
              <v:shape style="position:absolute;left:4653;top:6765;width:336;height:2" coordorigin="4653,6765" coordsize="336,0" path="m4653,6765l4989,6765e" filled="f" stroked="t" strokeweight=".47332pt" strokecolor="#2B2B2B">
                <v:path arrowok="t"/>
              </v:shape>
            </v:group>
            <v:group style="position:absolute;left:4918;top:6767;width:1907;height:2" coordorigin="4918,6767" coordsize="1907,2">
              <v:shape style="position:absolute;left:4918;top:6767;width:1907;height:2" coordorigin="4918,6767" coordsize="1907,0" path="m4918,6767l6825,6767e" filled="f" stroked="t" strokeweight=".70998pt" strokecolor="#4F4F4F">
                <v:path arrowok="t"/>
              </v:shape>
            </v:group>
            <v:group style="position:absolute;left:6768;top:6765;width:260;height:2" coordorigin="6768,6765" coordsize="260,2">
              <v:shape style="position:absolute;left:6768;top:6765;width:260;height:2" coordorigin="6768,6765" coordsize="260,0" path="m6768,6765l7029,6765e" filled="f" stroked="t" strokeweight=".47332pt" strokecolor="#2F2F2F">
                <v:path arrowok="t"/>
              </v:shape>
            </v:group>
            <v:group style="position:absolute;left:6972;top:6767;width:1600;height:2" coordorigin="6972,6767" coordsize="1600,2">
              <v:shape style="position:absolute;left:6972;top:6767;width:1600;height:2" coordorigin="6972,6767" coordsize="1600,0" path="m6972,6767l8572,6767e" filled="f" stroked="t" strokeweight=".94664pt" strokecolor="#545454">
                <v:path arrowok="t"/>
              </v:shape>
            </v:group>
            <v:group style="position:absolute;left:8515;top:6767;width:667;height:2" coordorigin="8515,6767" coordsize="667,2">
              <v:shape style="position:absolute;left:8515;top:6767;width:667;height:2" coordorigin="8515,6767" coordsize="667,0" path="m8515,6767l9182,6767e" filled="f" stroked="t" strokeweight=".47332pt" strokecolor="#3B3B3B">
                <v:path arrowok="t"/>
              </v:shape>
            </v:group>
            <v:group style="position:absolute;left:9126;top:6765;width:535;height:2" coordorigin="9126,6765" coordsize="535,2">
              <v:shape style="position:absolute;left:9126;top:6765;width:535;height:2" coordorigin="9126,6765" coordsize="535,0" path="m9126,6765l9660,6765e" filled="f" stroked="t" strokeweight=".94664pt" strokecolor="#5B5B5B">
                <v:path arrowok="t"/>
              </v:shape>
            </v:group>
            <v:group style="position:absolute;left:9604;top:6765;width:388;height:2" coordorigin="9604,6765" coordsize="388,2">
              <v:shape style="position:absolute;left:9604;top:6765;width:388;height:2" coordorigin="9604,6765" coordsize="388,0" path="m9604,6765l9992,6765e" filled="f" stroked="t" strokeweight=".47332pt" strokecolor="#2F2F2F">
                <v:path arrowok="t"/>
              </v:shape>
            </v:group>
            <v:group style="position:absolute;left:9935;top:6765;width:1628;height:2" coordorigin="9935,6765" coordsize="1628,2">
              <v:shape style="position:absolute;left:9935;top:6765;width:1628;height:2" coordorigin="9935,6765" coordsize="1628,0" path="m9935,6765l11563,6765e" filled="f" stroked="t" strokeweight=".70998pt" strokecolor="#575757">
                <v:path arrowok="t"/>
              </v:shape>
            </v:group>
            <v:group style="position:absolute;left:2423;top:6727;width:2;height:296" coordorigin="2423,6727" coordsize="2,296">
              <v:shape style="position:absolute;left:2423;top:6727;width:2;height:296" coordorigin="2423,6727" coordsize="0,296" path="m2423,7022l2423,6727e" filled="f" stroked="t" strokeweight=".47332pt" strokecolor="#2F2F2F">
                <v:path arrowok="t"/>
              </v:shape>
            </v:group>
            <v:group style="position:absolute;left:2419;top:7008;width:2916;height:2" coordorigin="2419,7008" coordsize="2916,2">
              <v:shape style="position:absolute;left:2419;top:7008;width:2916;height:2" coordorigin="2419,7008" coordsize="2916,0" path="m2419,7008l5334,7008e" filled="f" stroked="t" strokeweight=".70998pt" strokecolor="#4F4F4F">
                <v:path arrowok="t"/>
              </v:shape>
            </v:group>
            <v:group style="position:absolute;left:5278;top:7008;width:232;height:2" coordorigin="5278,7008" coordsize="232,2">
              <v:shape style="position:absolute;left:5278;top:7008;width:232;height:2" coordorigin="5278,7008" coordsize="232,0" path="m5278,7008l5509,7008e" filled="f" stroked="t" strokeweight=".47332pt" strokecolor="#282828">
                <v:path arrowok="t"/>
              </v:shape>
            </v:group>
            <v:group style="position:absolute;left:5453;top:7008;width:1623;height:2" coordorigin="5453,7008" coordsize="1623,2">
              <v:shape style="position:absolute;left:5453;top:7008;width:1623;height:2" coordorigin="5453,7008" coordsize="1623,0" path="m5453,7008l7076,7008e" filled="f" stroked="t" strokeweight=".70998pt" strokecolor="#545454">
                <v:path arrowok="t"/>
              </v:shape>
            </v:group>
            <v:group style="position:absolute;left:6972;top:7008;width:454;height:2" coordorigin="6972,7008" coordsize="454,2">
              <v:shape style="position:absolute;left:6972;top:7008;width:454;height:2" coordorigin="6972,7008" coordsize="454,0" path="m6972,7008l7426,7008e" filled="f" stroked="t" strokeweight=".47332pt" strokecolor="#383838">
                <v:path arrowok="t"/>
              </v:shape>
            </v:group>
            <v:group style="position:absolute;left:7370;top:7006;width:2622;height:2" coordorigin="7370,7006" coordsize="2622,2">
              <v:shape style="position:absolute;left:7370;top:7006;width:2622;height:2" coordorigin="7370,7006" coordsize="2622,0" path="m7370,7006l9992,7006e" filled="f" stroked="t" strokeweight=".70998pt" strokecolor="#545454">
                <v:path arrowok="t"/>
              </v:shape>
            </v:group>
            <v:group style="position:absolute;left:9935;top:7008;width:398;height:2" coordorigin="9935,7008" coordsize="398,2">
              <v:shape style="position:absolute;left:9935;top:7008;width:398;height:2" coordorigin="9935,7008" coordsize="398,0" path="m9935,7008l10333,7008e" filled="f" stroked="t" strokeweight=".47332pt" strokecolor="#282828">
                <v:path arrowok="t"/>
              </v:shape>
            </v:group>
            <v:group style="position:absolute;left:10276;top:7008;width:1287;height:2" coordorigin="10276,7008" coordsize="1287,2">
              <v:shape style="position:absolute;left:10276;top:7008;width:1287;height:2" coordorigin="10276,7008" coordsize="1287,0" path="m10276,7008l11563,7008e" filled="f" stroked="t" strokeweight=".70998pt" strokecolor="#4F4F4F">
                <v:path arrowok="t"/>
              </v:shape>
            </v:group>
            <v:group style="position:absolute;left:388;top:7242;width:473;height:2" coordorigin="388,7242" coordsize="473,2">
              <v:shape style="position:absolute;left:388;top:7242;width:473;height:2" coordorigin="388,7242" coordsize="473,0" path="m388,7242l861,7242e" filled="f" stroked="t" strokeweight=".94664pt" strokecolor="#575757">
                <v:path arrowok="t"/>
              </v:shape>
            </v:group>
            <v:group style="position:absolute;left:805;top:7242;width:322;height:2" coordorigin="805,7242" coordsize="322,2">
              <v:shape style="position:absolute;left:805;top:7242;width:322;height:2" coordorigin="805,7242" coordsize="322,0" path="m805,7242l1127,7242e" filled="f" stroked="t" strokeweight=".47332pt" strokecolor="#383838">
                <v:path arrowok="t"/>
              </v:shape>
            </v:group>
            <v:group style="position:absolute;left:1070;top:7244;width:1377;height:2" coordorigin="1070,7244" coordsize="1377,2">
              <v:shape style="position:absolute;left:1070;top:7244;width:1377;height:2" coordorigin="1070,7244" coordsize="1377,0" path="m1070,7244l2447,7244e" filled="f" stroked="t" strokeweight=".94664pt" strokecolor="#545454">
                <v:path arrowok="t"/>
              </v:shape>
            </v:group>
            <v:group style="position:absolute;left:2423;top:6965;width:2;height:305" coordorigin="2423,6965" coordsize="2,305">
              <v:shape style="position:absolute;left:2423;top:6965;width:2;height:305" coordorigin="2423,6965" coordsize="0,305" path="m2423,7270l2423,6965e" filled="f" stroked="t" strokeweight=".47332pt" strokecolor="#4F4F4F">
                <v:path arrowok="t"/>
              </v:shape>
            </v:group>
            <v:group style="position:absolute;left:2376;top:7246;width:2603;height:2" coordorigin="2376,7246" coordsize="2603,2">
              <v:shape style="position:absolute;left:2376;top:7246;width:2603;height:2" coordorigin="2376,7246" coordsize="2603,0" path="m2376,7246l4979,7246e" filled="f" stroked="t" strokeweight=".47332pt" strokecolor="#484848">
                <v:path arrowok="t"/>
              </v:shape>
            </v:group>
            <v:group style="position:absolute;left:4605;top:7249;width:3659;height:2" coordorigin="4605,7249" coordsize="3659,2">
              <v:shape style="position:absolute;left:4605;top:7249;width:3659;height:2" coordorigin="4605,7249" coordsize="3659,0" path="m4605,7249l8264,7249e" filled="f" stroked="t" strokeweight=".94664pt" strokecolor="#545454">
                <v:path arrowok="t"/>
              </v:shape>
            </v:group>
            <v:group style="position:absolute;left:8207;top:7246;width:364;height:2" coordorigin="8207,7246" coordsize="364,2">
              <v:shape style="position:absolute;left:8207;top:7246;width:364;height:2" coordorigin="8207,7246" coordsize="364,0" path="m8207,7246l8572,7246e" filled="f" stroked="t" strokeweight=".47332pt" strokecolor="#383838">
                <v:path arrowok="t"/>
              </v:shape>
            </v:group>
            <v:group style="position:absolute;left:8482;top:7249;width:1742;height:2" coordorigin="8482,7249" coordsize="1742,2">
              <v:shape style="position:absolute;left:8482;top:7249;width:1742;height:2" coordorigin="8482,7249" coordsize="1742,0" path="m8482,7249l10224,7249e" filled="f" stroked="t" strokeweight=".94664pt" strokecolor="#545454">
                <v:path arrowok="t"/>
              </v:shape>
            </v:group>
            <v:group style="position:absolute;left:10167;top:7246;width:166;height:2" coordorigin="10167,7246" coordsize="166,2">
              <v:shape style="position:absolute;left:10167;top:7246;width:166;height:2" coordorigin="10167,7246" coordsize="166,0" path="m10167,7246l10333,7246e" filled="f" stroked="t" strokeweight=".47332pt" strokecolor="#282828">
                <v:path arrowok="t"/>
              </v:shape>
            </v:group>
            <v:group style="position:absolute;left:10276;top:7246;width:615;height:2" coordorigin="10276,7246" coordsize="615,2">
              <v:shape style="position:absolute;left:10276;top:7246;width:615;height:2" coordorigin="10276,7246" coordsize="615,0" path="m10276,7246l10891,7246e" filled="f" stroked="t" strokeweight=".94664pt" strokecolor="#575757">
                <v:path arrowok="t"/>
              </v:shape>
            </v:group>
            <v:group style="position:absolute;left:10834;top:7246;width:729;height:2" coordorigin="10834,7246" coordsize="729,2">
              <v:shape style="position:absolute;left:10834;top:7246;width:729;height:2" coordorigin="10834,7246" coordsize="729,0" path="m10834,7246l11563,7246e" filled="f" stroked="t" strokeweight=".47332pt" strokecolor="#444444">
                <v:path arrowok="t"/>
              </v:shape>
            </v:group>
            <v:group style="position:absolute;left:11558;top:2875;width:2;height:7399" coordorigin="11558,2875" coordsize="2,7399">
              <v:shape style="position:absolute;left:11558;top:2875;width:2;height:7399" coordorigin="11558,2875" coordsize="0,7399" path="m11558,10274l11558,2875e" filled="f" stroked="t" strokeweight=".70998pt" strokecolor="#5B5B5B">
                <v:path arrowok="t"/>
              </v:shape>
            </v:group>
            <v:group style="position:absolute;left:393;top:7718;width:4586;height:2" coordorigin="393,7718" coordsize="4586,2">
              <v:shape style="position:absolute;left:393;top:7718;width:4586;height:2" coordorigin="393,7718" coordsize="4586,0" path="m393,7718l4979,7718e" filled="f" stroked="t" strokeweight=".70998pt" strokecolor="#545454">
                <v:path arrowok="t"/>
              </v:shape>
            </v:group>
            <v:group style="position:absolute;left:2421;top:7122;width:2;height:625" coordorigin="2421,7122" coordsize="2,625">
              <v:shape style="position:absolute;left:2421;top:7122;width:2;height:625" coordorigin="2421,7122" coordsize="0,625" path="m2421,7747l2421,7122e" filled="f" stroked="t" strokeweight=".94664pt" strokecolor="#5B5B5B">
                <v:path arrowok="t"/>
              </v:shape>
            </v:group>
            <v:group style="position:absolute;left:4923;top:7721;width:587;height:2" coordorigin="4923,7721" coordsize="587,2">
              <v:shape style="position:absolute;left:4923;top:7721;width:587;height:2" coordorigin="4923,7721" coordsize="587,0" path="m4923,7721l5509,7721e" filled="f" stroked="t" strokeweight=".47332pt" strokecolor="#3B3B3B">
                <v:path arrowok="t"/>
              </v:shape>
            </v:group>
            <v:group style="position:absolute;left:5434;top:7721;width:4596;height:2" coordorigin="5434,7721" coordsize="4596,2">
              <v:shape style="position:absolute;left:5434;top:7721;width:4596;height:2" coordorigin="5434,7721" coordsize="4596,0" path="m5434,7721l10030,7721e" filled="f" stroked="t" strokeweight=".94664pt" strokecolor="#545454">
                <v:path arrowok="t"/>
              </v:shape>
            </v:group>
            <v:group style="position:absolute;left:9935;top:7723;width:289;height:2" coordorigin="9935,7723" coordsize="289,2">
              <v:shape style="position:absolute;left:9935;top:7723;width:289;height:2" coordorigin="9935,7723" coordsize="289,0" path="m9935,7723l10224,7723e" filled="f" stroked="t" strokeweight=".47332pt" strokecolor="#383838">
                <v:path arrowok="t"/>
              </v:shape>
            </v:group>
            <v:group style="position:absolute;left:10167;top:7721;width:1396;height:2" coordorigin="10167,7721" coordsize="1396,2">
              <v:shape style="position:absolute;left:10167;top:7721;width:1396;height:2" coordorigin="10167,7721" coordsize="1396,0" path="m10167,7721l11563,7721e" filled="f" stroked="t" strokeweight=".94664pt" strokecolor="#575757">
                <v:path arrowok="t"/>
              </v:shape>
            </v:group>
            <v:group style="position:absolute;left:2423;top:7675;width:2;height:305" coordorigin="2423,7675" coordsize="2,305">
              <v:shape style="position:absolute;left:2423;top:7675;width:2;height:305" coordorigin="2423,7675" coordsize="0,305" path="m2423,7981l2423,7675e" filled="f" stroked="t" strokeweight=".47332pt" strokecolor="#232323">
                <v:path arrowok="t"/>
              </v:shape>
            </v:group>
            <v:group style="position:absolute;left:4956;top:7962;width:5036;height:2" coordorigin="4956,7962" coordsize="5036,2">
              <v:shape style="position:absolute;left:4956;top:7962;width:5036;height:2" coordorigin="4956,7962" coordsize="5036,0" path="m4956,7962l9992,7962e" filled="f" stroked="t" strokeweight=".70998pt" strokecolor="#4F4F4F">
                <v:path arrowok="t"/>
              </v:shape>
            </v:group>
            <v:group style="position:absolute;left:9935;top:7962;width:398;height:2" coordorigin="9935,7962" coordsize="398,2">
              <v:shape style="position:absolute;left:9935;top:7962;width:398;height:2" coordorigin="9935,7962" coordsize="398,0" path="m9935,7962l10333,7962e" filled="f" stroked="t" strokeweight=".47332pt" strokecolor="#2F2F2F">
                <v:path arrowok="t"/>
              </v:shape>
            </v:group>
            <v:group style="position:absolute;left:10276;top:7962;width:1287;height:2" coordorigin="10276,7962" coordsize="1287,2">
              <v:shape style="position:absolute;left:10276;top:7962;width:1287;height:2" coordorigin="10276,7962" coordsize="1287,0" path="m10276,7962l11563,7962e" filled="f" stroked="t" strokeweight=".70998pt" strokecolor="#575757">
                <v:path arrowok="t"/>
              </v:shape>
            </v:group>
            <v:group style="position:absolute;left:2423;top:7923;width:2;height:591" coordorigin="2423,7923" coordsize="2,591">
              <v:shape style="position:absolute;left:2423;top:7923;width:2;height:591" coordorigin="2423,7923" coordsize="0,591" path="m2423,8515l2423,7923e" filled="f" stroked="t" strokeweight=".70998pt" strokecolor="#4F4F4F">
                <v:path arrowok="t"/>
              </v:shape>
            </v:group>
            <v:group style="position:absolute;left:4963;top:7714;width:2;height:501" coordorigin="4963,7714" coordsize="2,501">
              <v:shape style="position:absolute;left:4963;top:7714;width:2;height:501" coordorigin="4963,7714" coordsize="0,501" path="m4963,8214l4963,7714e" filled="f" stroked="t" strokeweight=".94664pt" strokecolor="#5B5B5B">
                <v:path arrowok="t"/>
              </v:shape>
            </v:group>
            <v:group style="position:absolute;left:4951;top:8205;width:2078;height:2" coordorigin="4951,8205" coordsize="2078,2">
              <v:shape style="position:absolute;left:4951;top:8205;width:2078;height:2" coordorigin="4951,8205" coordsize="2078,0" path="m4951,8205l7029,8205e" filled="f" stroked="t" strokeweight=".70998pt" strokecolor="#545454">
                <v:path arrowok="t"/>
              </v:shape>
            </v:group>
            <v:group style="position:absolute;left:6972;top:8205;width:1292;height:2" coordorigin="6972,8205" coordsize="1292,2">
              <v:shape style="position:absolute;left:6972;top:8205;width:1292;height:2" coordorigin="6972,8205" coordsize="1292,0" path="m6972,8205l8264,8205e" filled="f" stroked="t" strokeweight=".47332pt" strokecolor="#4B4B4B">
                <v:path arrowok="t"/>
              </v:shape>
            </v:group>
            <v:group style="position:absolute;left:8207;top:8205;width:3356;height:2" coordorigin="8207,8205" coordsize="3356,2">
              <v:shape style="position:absolute;left:8207;top:8205;width:3356;height:2" coordorigin="8207,8205" coordsize="3356,0" path="m8207,8205l11563,8205e" filled="f" stroked="t" strokeweight=".70998pt" strokecolor="#4F4F4F">
                <v:path arrowok="t"/>
              </v:shape>
            </v:group>
            <v:group style="position:absolute;left:11558;top:7919;width:2;height:305" coordorigin="11558,7919" coordsize="2,305">
              <v:shape style="position:absolute;left:11558;top:7919;width:2;height:305" coordorigin="11558,7919" coordsize="0,305" path="m11558,8224l11558,7919e" filled="f" stroked="t" strokeweight=".47332pt" strokecolor="#444444">
                <v:path arrowok="t"/>
              </v:shape>
            </v:group>
            <v:group style="position:absolute;left:393;top:8436;width:871;height:2" coordorigin="393,8436" coordsize="871,2">
              <v:shape style="position:absolute;left:393;top:8436;width:871;height:2" coordorigin="393,8436" coordsize="871,0" path="m393,8436l1264,8436e" filled="f" stroked="t" strokeweight=".94664pt" strokecolor="#545454">
                <v:path arrowok="t"/>
              </v:shape>
            </v:group>
            <v:group style="position:absolute;left:1070;top:8438;width:710;height:2" coordorigin="1070,8438" coordsize="710,2">
              <v:shape style="position:absolute;left:1070;top:8438;width:710;height:2" coordorigin="1070,8438" coordsize="710,0" path="m1070,8438l1780,8438e" filled="f" stroked="t" strokeweight=".47332pt" strokecolor="#343434">
                <v:path arrowok="t"/>
              </v:shape>
            </v:group>
            <v:group style="position:absolute;left:1694;top:8441;width:3015;height:2" coordorigin="1694,8441" coordsize="3015,2">
              <v:shape style="position:absolute;left:1694;top:8441;width:3015;height:2" coordorigin="1694,8441" coordsize="3015,0" path="m1694,8441l4710,8441e" filled="f" stroked="t" strokeweight=".94664pt" strokecolor="#4F4F4F">
                <v:path arrowok="t"/>
              </v:shape>
            </v:group>
            <v:group style="position:absolute;left:4653;top:8443;width:336;height:2" coordorigin="4653,8443" coordsize="336,2">
              <v:shape style="position:absolute;left:4653;top:8443;width:336;height:2" coordorigin="4653,8443" coordsize="336,0" path="m4653,8443l4989,8443e" filled="f" stroked="t" strokeweight=".47332pt" strokecolor="#282828">
                <v:path arrowok="t"/>
              </v:shape>
            </v:group>
            <v:group style="position:absolute;left:4960;top:8138;width:2;height:310" coordorigin="4960,8138" coordsize="2,310">
              <v:shape style="position:absolute;left:4960;top:8138;width:2;height:310" coordorigin="4960,8138" coordsize="0,310" path="m4960,8448l4960,8138e" filled="f" stroked="t" strokeweight=".70998pt" strokecolor="#444444">
                <v:path arrowok="t"/>
              </v:shape>
            </v:group>
            <v:group style="position:absolute;left:4918;top:8445;width:6645;height:2" coordorigin="4918,8445" coordsize="6645,2">
              <v:shape style="position:absolute;left:4918;top:8445;width:6645;height:2" coordorigin="4918,8445" coordsize="6645,0" path="m4918,8445l11563,8445e" filled="f" stroked="t" strokeweight=".70998pt" strokecolor="#4F4F4F">
                <v:path arrowok="t"/>
              </v:shape>
            </v:group>
            <v:group style="position:absolute;left:2423;top:8400;width:2;height:310" coordorigin="2423,8400" coordsize="2,310">
              <v:shape style="position:absolute;left:2423;top:8400;width:2;height:310" coordorigin="2423,8400" coordsize="0,310" path="m2423,8710l2423,8400e" filled="f" stroked="t" strokeweight=".47332pt" strokecolor="#484848">
                <v:path arrowok="t"/>
              </v:shape>
            </v:group>
            <v:group style="position:absolute;left:2423;top:8653;width:2;height:296" coordorigin="2423,8653" coordsize="2,296">
              <v:shape style="position:absolute;left:2423;top:8653;width:2;height:296" coordorigin="2423,8653" coordsize="0,296" path="m2423,8948l2423,8653e" filled="f" stroked="t" strokeweight=".47332pt" strokecolor="#343434">
                <v:path arrowok="t"/>
              </v:shape>
            </v:group>
            <v:group style="position:absolute;left:398;top:9137;width:1382;height:2" coordorigin="398,9137" coordsize="1382,2">
              <v:shape style="position:absolute;left:398;top:9137;width:1382;height:2" coordorigin="398,9137" coordsize="1382,0" path="m398,9137l1780,9137e" filled="f" stroked="t" strokeweight=".94664pt" strokecolor="#606060">
                <v:path arrowok="t"/>
              </v:shape>
            </v:group>
            <v:group style="position:absolute;left:1723;top:9141;width:724;height:2" coordorigin="1723,9141" coordsize="724,2">
              <v:shape style="position:absolute;left:1723;top:9141;width:724;height:2" coordorigin="1723,9141" coordsize="724,0" path="m1723,9141l2447,9141e" filled="f" stroked="t" strokeweight=".47332pt" strokecolor="#383838">
                <v:path arrowok="t"/>
              </v:shape>
            </v:group>
            <v:group style="position:absolute;left:2430;top:8986;width:2;height:2031" coordorigin="2430,8986" coordsize="2,2031">
              <v:shape style="position:absolute;left:2430;top:8986;width:2;height:2031" coordorigin="2430,8986" coordsize="0,2031" path="m2430,11017l2430,8986e" filled="f" stroked="t" strokeweight=".94664pt" strokecolor="#4F4F4F">
                <v:path arrowok="t"/>
              </v:shape>
            </v:group>
            <v:group style="position:absolute;left:2376;top:9144;width:7639;height:2" coordorigin="2376,9144" coordsize="7639,2">
              <v:shape style="position:absolute;left:2376;top:9144;width:7639;height:2" coordorigin="2376,9144" coordsize="7639,0" path="m2376,9144l10015,9144e" filled="f" stroked="t" strokeweight=".70998pt" strokecolor="#4F4F4F">
                <v:path arrowok="t"/>
              </v:shape>
            </v:group>
            <v:group style="position:absolute;left:9935;top:9144;width:398;height:2" coordorigin="9935,9144" coordsize="398,2">
              <v:shape style="position:absolute;left:9935;top:9144;width:398;height:2" coordorigin="9935,9144" coordsize="398,0" path="m9935,9144l10333,9144e" filled="f" stroked="t" strokeweight=".47332pt" strokecolor="#2F2F2F">
                <v:path arrowok="t"/>
              </v:shape>
            </v:group>
            <v:group style="position:absolute;left:10276;top:9144;width:1287;height:2" coordorigin="10276,9144" coordsize="1287,2">
              <v:shape style="position:absolute;left:10276;top:9144;width:1287;height:2" coordorigin="10276,9144" coordsize="1287,0" path="m10276,9144l11563,9144e" filled="f" stroked="t" strokeweight=".70998pt" strokecolor="#4F4F4F">
                <v:path arrowok="t"/>
              </v:shape>
            </v:group>
            <v:group style="position:absolute;left:409;top:9115;width:2;height:7199" coordorigin="409,9115" coordsize="2,7199">
              <v:shape style="position:absolute;left:409;top:9115;width:2;height:7199" coordorigin="409,9115" coordsize="0,7199" path="m409,16314l409,9115e" filled="f" stroked="t" strokeweight=".70998pt" strokecolor="#4B4B4B">
                <v:path arrowok="t"/>
              </v:shape>
            </v:group>
            <v:group style="position:absolute;left:2428;top:9373;width:2;height:291" coordorigin="2428,9373" coordsize="2,291">
              <v:shape style="position:absolute;left:2428;top:9373;width:2;height:291" coordorigin="2428,9373" coordsize="0,291" path="m2428,9663l2428,9373e" filled="f" stroked="t" strokeweight=".47332pt" strokecolor="#484848">
                <v:path arrowok="t"/>
              </v:shape>
            </v:group>
            <v:group style="position:absolute;left:393;top:9985;width:11170;height:2" coordorigin="393,9985" coordsize="11170,2">
              <v:shape style="position:absolute;left:393;top:9985;width:11170;height:2" coordorigin="393,9985" coordsize="11170,0" path="m393,9985l11563,9985e" filled="f" stroked="t" strokeweight=".70998pt" strokecolor="#4F4F4F">
                <v:path arrowok="t"/>
              </v:shape>
            </v:group>
            <v:group style="position:absolute;left:398;top:10228;width:4937;height:2" coordorigin="398,10228" coordsize="4937,2">
              <v:shape style="position:absolute;left:398;top:10228;width:4937;height:2" coordorigin="398,10228" coordsize="4937,0" path="m398,10228l5334,10228e" filled="f" stroked="t" strokeweight=".70998pt" strokecolor="#4B4B4B">
                <v:path arrowok="t"/>
              </v:shape>
            </v:group>
            <v:group style="position:absolute;left:5278;top:10231;width:232;height:2" coordorigin="5278,10231" coordsize="232,2">
              <v:shape style="position:absolute;left:5278;top:10231;width:232;height:2" coordorigin="5278,10231" coordsize="232,0" path="m5278,10231l5509,10231e" filled="f" stroked="t" strokeweight=".47332pt" strokecolor="#1C1C1C">
                <v:path arrowok="t"/>
              </v:shape>
            </v:group>
            <v:group style="position:absolute;left:5453;top:10228;width:6111;height:2" coordorigin="5453,10228" coordsize="6111,2">
              <v:shape style="position:absolute;left:5453;top:10228;width:6111;height:2" coordorigin="5453,10228" coordsize="6111,0" path="m5453,10228l11563,10228e" filled="f" stroked="t" strokeweight=".70998pt" strokecolor="#545454">
                <v:path arrowok="t"/>
              </v:shape>
            </v:group>
            <v:group style="position:absolute;left:393;top:10467;width:4605;height:2" coordorigin="393,10467" coordsize="4605,2">
              <v:shape style="position:absolute;left:393;top:10467;width:4605;height:2" coordorigin="393,10467" coordsize="4605,0" path="m393,10467l4998,10467e" filled="f" stroked="t" strokeweight=".94664pt" strokecolor="#4F4F4F">
                <v:path arrowok="t"/>
              </v:shape>
            </v:group>
            <v:group style="position:absolute;left:4923;top:10467;width:412;height:2" coordorigin="4923,10467" coordsize="412,2">
              <v:shape style="position:absolute;left:4923;top:10467;width:412;height:2" coordorigin="4923,10467" coordsize="412,0" path="m4923,10467l5334,10467e" filled="f" stroked="t" strokeweight=".47332pt" strokecolor="#3B3B3B">
                <v:path arrowok="t"/>
              </v:shape>
            </v:group>
            <v:group style="position:absolute;left:5278;top:10469;width:232;height:2" coordorigin="5278,10469" coordsize="232,2">
              <v:shape style="position:absolute;left:5278;top:10469;width:232;height:2" coordorigin="5278,10469" coordsize="232,0" path="m5278,10469l5509,10469e" filled="f" stroked="t" strokeweight=".47332pt" strokecolor="#1F1F1F">
                <v:path arrowok="t"/>
              </v:shape>
            </v:group>
            <v:group style="position:absolute;left:5453;top:10467;width:6111;height:2" coordorigin="5453,10467" coordsize="6111,2">
              <v:shape style="position:absolute;left:5453;top:10467;width:6111;height:2" coordorigin="5453,10467" coordsize="6111,0" path="m5453,10467l11563,10467e" filled="f" stroked="t" strokeweight=".70998pt" strokecolor="#4F4F4F">
                <v:path arrowok="t"/>
              </v:shape>
            </v:group>
            <v:group style="position:absolute;left:11561;top:10202;width:2;height:529" coordorigin="11561,10202" coordsize="2,529">
              <v:shape style="position:absolute;left:11561;top:10202;width:2;height:529" coordorigin="11561,10202" coordsize="0,529" path="m11561,10731l11561,10202e" filled="f" stroked="t" strokeweight=".47332pt" strokecolor="#484848">
                <v:path arrowok="t"/>
              </v:shape>
            </v:group>
            <v:group style="position:absolute;left:388;top:10984;width:2031;height:2" coordorigin="388,10984" coordsize="2031,2">
              <v:shape style="position:absolute;left:388;top:10984;width:2031;height:2" coordorigin="388,10984" coordsize="2031,0" path="m388,10984l2419,10984e" filled="f" stroked="t" strokeweight=".23666pt" strokecolor="#575757">
                <v:path arrowok="t"/>
              </v:shape>
            </v:group>
            <v:group style="position:absolute;left:2404;top:10984;width:445;height:2" coordorigin="2404,10984" coordsize="445,2">
              <v:shape style="position:absolute;left:2404;top:10984;width:445;height:2" coordorigin="2404,10984" coordsize="445,0" path="m2404,10984l2849,10984e" filled="f" stroked="t" strokeweight=".23666pt" strokecolor="#878787">
                <v:path arrowok="t"/>
              </v:shape>
            </v:group>
            <v:group style="position:absolute;left:2849;top:10984;width:2632;height:2" coordorigin="2849,10984" coordsize="2632,2">
              <v:shape style="position:absolute;left:2849;top:10984;width:2632;height:2" coordorigin="2849,10984" coordsize="2632,0" path="m2849,10984l5481,10984e" filled="f" stroked="t" strokeweight=".23666pt" strokecolor="#000000">
                <v:path arrowok="t"/>
              </v:shape>
            </v:group>
            <v:group style="position:absolute;left:5481;top:10984;width:1316;height:2" coordorigin="5481,10984" coordsize="1316,2">
              <v:shape style="position:absolute;left:5481;top:10984;width:1316;height:2" coordorigin="5481,10984" coordsize="1316,0" path="m5481,10984l6797,10984e" filled="f" stroked="t" strokeweight=".23666pt" strokecolor="#777777">
                <v:path arrowok="t"/>
              </v:shape>
            </v:group>
            <v:group style="position:absolute;left:6797;top:10984;width:4738;height:2" coordorigin="6797,10984" coordsize="4738,2">
              <v:shape style="position:absolute;left:6797;top:10984;width:4738;height:2" coordorigin="6797,10984" coordsize="4738,0" path="m6797,10984l11535,10984e" filled="f" stroked="t" strokeweight=".23666pt" strokecolor="#000000">
                <v:path arrowok="t"/>
              </v:shape>
            </v:group>
            <v:group style="position:absolute;left:11558;top:10564;width:2;height:3790" coordorigin="11558,10564" coordsize="2,3790">
              <v:shape style="position:absolute;left:11558;top:10564;width:2;height:3790" coordorigin="11558,10564" coordsize="0,3790" path="m11558,14355l11558,10564e" filled="f" stroked="t" strokeweight=".70998pt" strokecolor="#606060">
                <v:path arrowok="t"/>
              </v:shape>
            </v:group>
            <v:group style="position:absolute;left:398;top:11177;width:7867;height:2" coordorigin="398,11177" coordsize="7867,2">
              <v:shape style="position:absolute;left:398;top:11177;width:7867;height:2" coordorigin="398,11177" coordsize="7867,0" path="m398,11177l8264,11177e" filled="f" stroked="t" strokeweight=".70998pt" strokecolor="#545454">
                <v:path arrowok="t"/>
              </v:shape>
            </v:group>
            <v:group style="position:absolute;left:2423;top:10955;width:2;height:281" coordorigin="2423,10955" coordsize="2,281">
              <v:shape style="position:absolute;left:2423;top:10955;width:2;height:281" coordorigin="2423,10955" coordsize="0,281" path="m2423,11237l2423,10955e" filled="f" stroked="t" strokeweight=".94664pt" strokecolor="#5B5B5B">
                <v:path arrowok="t"/>
              </v:shape>
            </v:group>
            <v:group style="position:absolute;left:8207;top:11177;width:364;height:2" coordorigin="8207,11177" coordsize="364,2">
              <v:shape style="position:absolute;left:8207;top:11177;width:364;height:2" coordorigin="8207,11177" coordsize="364,0" path="m8207,11177l8572,11177e" filled="f" stroked="t" strokeweight=".47332pt" strokecolor="#383838">
                <v:path arrowok="t"/>
              </v:shape>
            </v:group>
            <v:group style="position:absolute;left:8482;top:11177;width:1742;height:2" coordorigin="8482,11177" coordsize="1742,2">
              <v:shape style="position:absolute;left:8482;top:11177;width:1742;height:2" coordorigin="8482,11177" coordsize="1742,0" path="m8482,11177l10224,11177e" filled="f" stroked="t" strokeweight=".70998pt" strokecolor="#545454">
                <v:path arrowok="t"/>
              </v:shape>
            </v:group>
            <v:group style="position:absolute;left:10167;top:11175;width:166;height:2" coordorigin="10167,11175" coordsize="166,2">
              <v:shape style="position:absolute;left:10167;top:11175;width:166;height:2" coordorigin="10167,11175" coordsize="166,0" path="m10167,11175l10333,11175e" filled="f" stroked="t" strokeweight=".47332pt" strokecolor="#383838">
                <v:path arrowok="t"/>
              </v:shape>
            </v:group>
            <v:group style="position:absolute;left:10276;top:11175;width:1287;height:2" coordorigin="10276,11175" coordsize="1287,2">
              <v:shape style="position:absolute;left:10276;top:11175;width:1287;height:2" coordorigin="10276,11175" coordsize="1287,0" path="m10276,11175l11563,11175e" filled="f" stroked="t" strokeweight=".70998pt" strokecolor="#575757">
                <v:path arrowok="t"/>
              </v:shape>
            </v:group>
            <v:group style="position:absolute;left:398;top:11418;width:6428;height:2" coordorigin="398,11418" coordsize="6428,2">
              <v:shape style="position:absolute;left:398;top:11418;width:6428;height:2" coordorigin="398,11418" coordsize="6428,0" path="m398,11418l6825,11418e" filled="f" stroked="t" strokeweight=".70998pt" strokecolor="#545454">
                <v:path arrowok="t"/>
              </v:shape>
            </v:group>
            <v:group style="position:absolute;left:1098;top:11160;width:2;height:744" coordorigin="1098,11160" coordsize="2,744">
              <v:shape style="position:absolute;left:1098;top:11160;width:2;height:744" coordorigin="1098,11160" coordsize="0,744" path="m1098,11904l1098,11160e" filled="f" stroked="t" strokeweight=".23666pt" strokecolor="#5B5B5B">
                <v:path arrowok="t"/>
              </v:shape>
            </v:group>
            <v:group style="position:absolute;left:1763;top:11170;width:2;height:1969" coordorigin="1763,11170" coordsize="2,1969">
              <v:shape style="position:absolute;left:1763;top:11170;width:2;height:1969" coordorigin="1763,11170" coordsize="0,1969" path="m1763,13139l1763,11170e" filled="f" stroked="t" strokeweight=".94664pt" strokecolor="#4F4F4F">
                <v:path arrowok="t"/>
              </v:shape>
            </v:group>
            <v:group style="position:absolute;left:2428;top:11132;width:2;height:315" coordorigin="2428,11132" coordsize="2,315">
              <v:shape style="position:absolute;left:2428;top:11132;width:2;height:315" coordorigin="2428,11132" coordsize="0,315" path="m2428,11446l2428,11132e" filled="f" stroked="t" strokeweight=".47332pt" strokecolor="#383838">
                <v:path arrowok="t"/>
              </v:shape>
            </v:group>
            <v:group style="position:absolute;left:6768;top:11418;width:260;height:2" coordorigin="6768,11418" coordsize="260,2">
              <v:shape style="position:absolute;left:6768;top:11418;width:260;height:2" coordorigin="6768,11418" coordsize="260,0" path="m6768,11418l7029,11418e" filled="f" stroked="t" strokeweight=".47332pt" strokecolor="#444444">
                <v:path arrowok="t"/>
              </v:shape>
            </v:group>
            <v:group style="position:absolute;left:7407;top:11170;width:2;height:2508" coordorigin="7407,11170" coordsize="2,2508">
              <v:shape style="position:absolute;left:7407;top:11170;width:2;height:2508" coordorigin="7407,11170" coordsize="0,2508" path="m7407,13678l7407,11170e" filled="f" stroked="t" strokeweight=".70998pt" strokecolor="#575757">
                <v:path arrowok="t"/>
              </v:shape>
            </v:group>
            <v:group style="position:absolute;left:6948;top:11415;width:4615;height:2" coordorigin="6948,11415" coordsize="4615,2">
              <v:shape style="position:absolute;left:6948;top:11415;width:4615;height:2" coordorigin="6948,11415" coordsize="4615,0" path="m6948,11415l11563,11415e" filled="f" stroked="t" strokeweight=".70998pt" strokecolor="#545454">
                <v:path arrowok="t"/>
              </v:shape>
            </v:group>
            <v:group style="position:absolute;left:2428;top:11375;width:2;height:558" coordorigin="2428,11375" coordsize="2,558">
              <v:shape style="position:absolute;left:2428;top:11375;width:2;height:558" coordorigin="2428,11375" coordsize="0,558" path="m2428,11933l2428,11375e" filled="f" stroked="t" strokeweight=".94664pt" strokecolor="#4F4F4F">
                <v:path arrowok="t"/>
              </v:shape>
            </v:group>
            <v:group style="position:absolute;left:1098;top:11904;width:2;height:1478" coordorigin="1098,11904" coordsize="2,1478">
              <v:shape style="position:absolute;left:1098;top:11904;width:2;height:1478" coordorigin="1098,11904" coordsize="0,1478" path="m1098,13382l1098,11904e" filled="f" stroked="t" strokeweight=".23666pt" strokecolor="#000000">
                <v:path arrowok="t"/>
              </v:shape>
            </v:group>
            <v:group style="position:absolute;left:2428;top:11876;width:2;height:467" coordorigin="2428,11876" coordsize="2,467">
              <v:shape style="position:absolute;left:2428;top:11876;width:2;height:467" coordorigin="2428,11876" coordsize="0,467" path="m2428,12343l2428,11876e" filled="f" stroked="t" strokeweight=".47332pt" strokecolor="#383838">
                <v:path arrowok="t"/>
              </v:shape>
            </v:group>
            <v:group style="position:absolute;left:2428;top:12286;width:2;height:753" coordorigin="2428,12286" coordsize="2,753">
              <v:shape style="position:absolute;left:2428;top:12286;width:2;height:753" coordorigin="2428,12286" coordsize="0,753" path="m2428,13039l2428,12286e" filled="f" stroked="t" strokeweight=".70998pt" strokecolor="#4B4B4B">
                <v:path arrowok="t"/>
              </v:shape>
            </v:group>
            <v:group style="position:absolute;left:2428;top:12982;width:2;height:138" coordorigin="2428,12982" coordsize="2,138">
              <v:shape style="position:absolute;left:2428;top:12982;width:2;height:138" coordorigin="2428,12982" coordsize="0,138" path="m2428,13120l2428,12982e" filled="f" stroked="t" strokeweight=".47332pt" strokecolor="#343434">
                <v:path arrowok="t"/>
              </v:shape>
            </v:group>
            <v:group style="position:absolute;left:1765;top:13063;width:2;height:348" coordorigin="1765,13063" coordsize="2,348">
              <v:shape style="position:absolute;left:1765;top:13063;width:2;height:348" coordorigin="1765,13063" coordsize="0,348" path="m1765,13411l1765,13063e" filled="f" stroked="t" strokeweight=".47332pt" strokecolor="#343434">
                <v:path arrowok="t"/>
              </v:shape>
            </v:group>
            <v:group style="position:absolute;left:2433;top:13063;width:2;height:348" coordorigin="2433,13063" coordsize="2,348">
              <v:shape style="position:absolute;left:2433;top:13063;width:2;height:348" coordorigin="2433,13063" coordsize="0,348" path="m2433,13411l2433,13063e" filled="f" stroked="t" strokeweight=".70998pt" strokecolor="#444444">
                <v:path arrowok="t"/>
              </v:shape>
            </v:group>
            <v:group style="position:absolute;left:388;top:13649;width:445;height:2" coordorigin="388,13649" coordsize="445,2">
              <v:shape style="position:absolute;left:388;top:13649;width:445;height:2" coordorigin="388,13649" coordsize="445,0" path="m388,13649l833,13649e" filled="f" stroked="t" strokeweight=".23666pt" strokecolor="#232323">
                <v:path arrowok="t"/>
              </v:shape>
            </v:group>
            <v:group style="position:absolute;left:833;top:13649;width:270;height:2" coordorigin="833,13649" coordsize="270,2">
              <v:shape style="position:absolute;left:833;top:13649;width:270;height:2" coordorigin="833,13649" coordsize="270,0" path="m833,13649l1103,13649e" filled="f" stroked="t" strokeweight=".23666pt" strokecolor="#000000">
                <v:path arrowok="t"/>
              </v:shape>
            </v:group>
            <v:group style="position:absolute;left:1098;top:13382;width:2;height:272" coordorigin="1098,13382" coordsize="2,272">
              <v:shape style="position:absolute;left:1098;top:13382;width:2;height:272" coordorigin="1098,13382" coordsize="0,272" path="m1098,13654l1098,13382e" filled="f" stroked="t" strokeweight=".23666pt" strokecolor="#343434">
                <v:path arrowok="t"/>
              </v:shape>
            </v:group>
            <v:group style="position:absolute;left:1098;top:13649;width:1321;height:2" coordorigin="1098,13649" coordsize="1321,2">
              <v:shape style="position:absolute;left:1098;top:13649;width:1321;height:2" coordorigin="1098,13649" coordsize="1321,0" path="m1098,13649l2419,13649e" filled="f" stroked="t" strokeweight=".23666pt" strokecolor="#575757">
                <v:path arrowok="t"/>
              </v:shape>
            </v:group>
            <v:group style="position:absolute;left:1765;top:13353;width:2;height:601" coordorigin="1765,13353" coordsize="2,601">
              <v:shape style="position:absolute;left:1765;top:13353;width:2;height:601" coordorigin="1765,13353" coordsize="0,601" path="m1765,13954l1765,13353e" filled="f" stroked="t" strokeweight=".94664pt" strokecolor="#545454">
                <v:path arrowok="t"/>
              </v:shape>
            </v:group>
            <v:group style="position:absolute;left:2428;top:13353;width:2;height:329" coordorigin="2428,13353" coordsize="2,329">
              <v:shape style="position:absolute;left:2428;top:13353;width:2;height:329" coordorigin="2428,13353" coordsize="0,329" path="m2428,13682l2428,13353e" filled="f" stroked="t" strokeweight=".94664pt" strokecolor="#5B5B5B">
                <v:path arrowok="t"/>
              </v:shape>
            </v:group>
            <v:group style="position:absolute;left:1098;top:13649;width:2;height:2174" coordorigin="1098,13649" coordsize="2,2174">
              <v:shape style="position:absolute;left:1098;top:13649;width:2;height:2174" coordorigin="1098,13649" coordsize="0,2174" path="m1098,15823l1098,13649e" filled="f" stroked="t" strokeweight=".23666pt" strokecolor="#000000">
                <v:path arrowok="t"/>
              </v:shape>
            </v:group>
            <v:group style="position:absolute;left:2433;top:13620;width:2;height:334" coordorigin="2433,13620" coordsize="2,334">
              <v:shape style="position:absolute;left:2433;top:13620;width:2;height:334" coordorigin="2433,13620" coordsize="0,334" path="m2433,13954l2433,13620e" filled="f" stroked="t" strokeweight=".47332pt" strokecolor="#2F2F2F">
                <v:path arrowok="t"/>
              </v:shape>
            </v:group>
            <v:group style="position:absolute;left:7412;top:13620;width:2;height:334" coordorigin="7412,13620" coordsize="2,334">
              <v:shape style="position:absolute;left:7412;top:13620;width:2;height:334" coordorigin="7412,13620" coordsize="0,334" path="m7412,13954l7412,13620e" filled="f" stroked="t" strokeweight=".47332pt" strokecolor="#2B2B2B">
                <v:path arrowok="t"/>
              </v:shape>
            </v:group>
            <v:group style="position:absolute;left:11530;top:13649;width:2;height:277" coordorigin="11530,13649" coordsize="2,277">
              <v:shape style="position:absolute;left:11530;top:13649;width:2;height:277" coordorigin="11530,13649" coordsize="0,277" path="m11530,13925l11530,13649e" filled="f" stroked="t" strokeweight="1.1833pt" strokecolor="#8C8C8C">
                <v:path arrowok="t"/>
              </v:shape>
            </v:group>
            <v:group style="position:absolute;left:1765;top:13897;width:2;height:434" coordorigin="1765,13897" coordsize="2,434">
              <v:shape style="position:absolute;left:1765;top:13897;width:2;height:434" coordorigin="1765,13897" coordsize="0,434" path="m1765,14331l1765,13897e" filled="f" stroked="t" strokeweight=".47332pt" strokecolor="#343434">
                <v:path arrowok="t"/>
              </v:shape>
            </v:group>
            <v:group style="position:absolute;left:7412;top:13897;width:2;height:596" coordorigin="7412,13897" coordsize="2,596">
              <v:shape style="position:absolute;left:7412;top:13897;width:2;height:596" coordorigin="7412,13897" coordsize="0,596" path="m7412,14493l7412,13897e" filled="f" stroked="t" strokeweight=".94664pt" strokecolor="#5B5B5B">
                <v:path arrowok="t"/>
              </v:shape>
            </v:group>
            <v:group style="position:absolute;left:11566;top:13825;width:2;height:420" coordorigin="11566,13825" coordsize="2,420">
              <v:shape style="position:absolute;left:11566;top:13825;width:2;height:420" coordorigin="11566,13825" coordsize="0,420" path="m11566,14245l11566,13825e" filled="f" stroked="t" strokeweight=".94664pt" strokecolor="#646464">
                <v:path arrowok="t"/>
              </v:shape>
            </v:group>
            <v:group style="position:absolute;left:1768;top:14273;width:2;height:710" coordorigin="1768,14273" coordsize="2,710">
              <v:shape style="position:absolute;left:1768;top:14273;width:2;height:710" coordorigin="1768,14273" coordsize="0,710" path="m1768,14984l1768,14273e" filled="f" stroked="t" strokeweight=".94664pt" strokecolor="#545454">
                <v:path arrowok="t"/>
              </v:shape>
            </v:group>
            <v:group style="position:absolute;left:11530;top:14302;width:2;height:1521" coordorigin="11530,14302" coordsize="2,1521">
              <v:shape style="position:absolute;left:11530;top:14302;width:2;height:1521" coordorigin="11530,14302" coordsize="0,1521" path="m11530,15823l11530,14302e" filled="f" stroked="t" strokeweight=".23666pt" strokecolor="#000000">
                <v:path arrowok="t"/>
              </v:shape>
            </v:group>
            <v:group style="position:absolute;left:407;top:14436;width:2;height:415" coordorigin="407,14436" coordsize="2,415">
              <v:shape style="position:absolute;left:407;top:14436;width:2;height:415" coordorigin="407,14436" coordsize="0,415" path="m407,14850l407,14436e" filled="f" stroked="t" strokeweight=".47332pt" strokecolor="#232323">
                <v:path arrowok="t"/>
              </v:shape>
            </v:group>
            <v:group style="position:absolute;left:7412;top:14436;width:2;height:548" coordorigin="7412,14436" coordsize="2,548">
              <v:shape style="position:absolute;left:7412;top:14436;width:2;height:548" coordorigin="7412,14436" coordsize="0,548" path="m7412,14984l7412,14436e" filled="f" stroked="t" strokeweight=".47332pt" strokecolor="#3B3B3B">
                <v:path arrowok="t"/>
              </v:shape>
            </v:group>
            <v:group style="position:absolute;left:10304;top:14650;width:1231;height:2" coordorigin="10304,14650" coordsize="1231,2">
              <v:shape style="position:absolute;left:10304;top:14650;width:1231;height:2" coordorigin="10304,14650" coordsize="1231,0" path="m10304,14650l11535,14650e" filled="f" stroked="t" strokeweight=".23666pt" strokecolor="#484B4B">
                <v:path arrowok="t"/>
              </v:shape>
            </v:group>
            <v:group style="position:absolute;left:2430;top:13897;width:2;height:1087" coordorigin="2430,13897" coordsize="2,1087">
              <v:shape style="position:absolute;left:2430;top:13897;width:2;height:1087" coordorigin="2430,13897" coordsize="0,1087" path="m2430,14984l2430,13897e" filled="f" stroked="t" strokeweight=".94664pt" strokecolor="#545454">
                <v:path arrowok="t"/>
              </v:shape>
            </v:group>
            <v:group style="position:absolute;left:1765;top:14927;width:2;height:229" coordorigin="1765,14927" coordsize="2,229">
              <v:shape style="position:absolute;left:1765;top:14927;width:2;height:229" coordorigin="1765,14927" coordsize="0,229" path="m1765,15155l1765,14927e" filled="f" stroked="t" strokeweight=".47332pt" strokecolor="#2B2B2B">
                <v:path arrowok="t"/>
              </v:shape>
            </v:group>
            <v:group style="position:absolute;left:2428;top:14927;width:2;height:229" coordorigin="2428,14927" coordsize="2,229">
              <v:shape style="position:absolute;left:2428;top:14927;width:2;height:229" coordorigin="2428,14927" coordsize="0,229" path="m2428,15155l2428,14927e" filled="f" stroked="t" strokeweight=".47332pt" strokecolor="#2F2F2F">
                <v:path arrowok="t"/>
              </v:shape>
            </v:group>
            <v:group style="position:absolute;left:7415;top:14927;width:2;height:1383" coordorigin="7415,14927" coordsize="2,1383">
              <v:shape style="position:absolute;left:7415;top:14927;width:2;height:1383" coordorigin="7415,14927" coordsize="0,1383" path="m7415,16309l7415,14927e" filled="f" stroked="t" strokeweight=".70998pt" strokecolor="#5B5B5B">
                <v:path arrowok="t"/>
              </v:shape>
            </v:group>
            <v:group style="position:absolute;left:1768;top:15098;width:2;height:558" coordorigin="1768,15098" coordsize="2,558">
              <v:shape style="position:absolute;left:1768;top:15098;width:2;height:558" coordorigin="1768,15098" coordsize="0,558" path="m1768,15656l1768,15098e" filled="f" stroked="t" strokeweight=".70998pt" strokecolor="#4F4F4F">
                <v:path arrowok="t"/>
              </v:shape>
            </v:group>
            <v:group style="position:absolute;left:2430;top:15098;width:2;height:558" coordorigin="2430,15098" coordsize="2,558">
              <v:shape style="position:absolute;left:2430;top:15098;width:2;height:558" coordorigin="2430,15098" coordsize="0,558" path="m2430,15656l2430,15098e" filled="f" stroked="t" strokeweight=".70998pt" strokecolor="#545454">
                <v:path arrowok="t"/>
              </v:shape>
            </v:group>
            <v:group style="position:absolute;left:1770;top:15599;width:2;height:253" coordorigin="1770,15599" coordsize="2,253">
              <v:shape style="position:absolute;left:1770;top:15599;width:2;height:253" coordorigin="1770,15599" coordsize="0,253" path="m1770,15851l1770,15599e" filled="f" stroked="t" strokeweight=".47332pt" strokecolor="#232323">
                <v:path arrowok="t"/>
              </v:shape>
            </v:group>
            <v:group style="position:absolute;left:2433;top:15599;width:2;height:253" coordorigin="2433,15599" coordsize="2,253">
              <v:shape style="position:absolute;left:2433;top:15599;width:2;height:253" coordorigin="2433,15599" coordsize="0,253" path="m2433,15851l2433,15599e" filled="f" stroked="t" strokeweight=".47332pt" strokecolor="#383838">
                <v:path arrowok="t"/>
              </v:shape>
            </v:group>
            <v:group style="position:absolute;left:1098;top:15823;width:2;height:477" coordorigin="1098,15823" coordsize="2,477">
              <v:shape style="position:absolute;left:1098;top:15823;width:2;height:477" coordorigin="1098,15823" coordsize="0,477" path="m1098,16300l1098,15823e" filled="f" stroked="t" strokeweight=".23666pt" strokecolor="#6B6B6B">
                <v:path arrowok="t"/>
              </v:shape>
            </v:group>
            <v:group style="position:absolute;left:1770;top:15794;width:2;height:515" coordorigin="1770,15794" coordsize="2,515">
              <v:shape style="position:absolute;left:1770;top:15794;width:2;height:515" coordorigin="1770,15794" coordsize="0,515" path="m1770,16309l1770,15794e" filled="f" stroked="t" strokeweight=".94664pt" strokecolor="#575757">
                <v:path arrowok="t"/>
              </v:shape>
            </v:group>
            <v:group style="position:absolute;left:2433;top:15794;width:2;height:520" coordorigin="2433,15794" coordsize="2,520">
              <v:shape style="position:absolute;left:2433;top:15794;width:2;height:520" coordorigin="2433,15794" coordsize="0,520" path="m2433,16314l2433,15794e" filled="f" stroked="t" strokeweight=".94664pt" strokecolor="#575757">
                <v:path arrowok="t"/>
              </v:shape>
            </v:group>
            <v:group style="position:absolute;left:4653;top:16304;width:327;height:2" coordorigin="4653,16304" coordsize="327,2">
              <v:shape style="position:absolute;left:4653;top:16304;width:327;height:2" coordorigin="4653,16304" coordsize="327,0" path="m4653,16304l4979,16304e" filled="f" stroked="t" strokeweight=".47332pt" strokecolor="#383838">
                <v:path arrowok="t"/>
              </v:shape>
            </v:group>
            <v:group style="position:absolute;left:6745;top:16300;width:535;height:2" coordorigin="6745,16300" coordsize="535,2">
              <v:shape style="position:absolute;left:6745;top:16300;width:535;height:2" coordorigin="6745,16300" coordsize="535,0" path="m6745,16300l7280,16300e" filled="f" stroked="t" strokeweight=".94664pt" strokecolor="#5B5B5B">
                <v:path arrowok="t"/>
              </v:shape>
            </v:group>
            <v:group style="position:absolute;left:8207;top:16302;width:364;height:2" coordorigin="8207,16302" coordsize="364,2">
              <v:shape style="position:absolute;left:8207;top:16302;width:364;height:2" coordorigin="8207,16302" coordsize="364,0" path="m8207,16302l8572,16302e" filled="f" stroked="t" strokeweight=".47332pt" strokecolor="#383838">
                <v:path arrowok="t"/>
              </v:shape>
            </v:group>
            <v:group style="position:absolute;left:9126;top:16302;width:535;height:2" coordorigin="9126,16302" coordsize="535,2">
              <v:shape style="position:absolute;left:9126;top:16302;width:535;height:2" coordorigin="9126,16302" coordsize="535,0" path="m9126,16302l9660,16302e" filled="f" stroked="t" strokeweight=".70998pt" strokecolor="#3B3B3B">
                <v:path arrowok="t"/>
              </v:shape>
            </v:group>
            <v:group style="position:absolute;left:9935;top:16300;width:289;height:2" coordorigin="9935,16300" coordsize="289,2">
              <v:shape style="position:absolute;left:9935;top:16300;width:289;height:2" coordorigin="9935,16300" coordsize="289,0" path="m9935,16300l10224,16300e" filled="f" stroked="t" strokeweight=".47332pt" strokecolor="#3F3F3F">
                <v:path arrowok="t"/>
              </v:shape>
            </v:group>
            <v:group style="position:absolute;left:402;top:16302;width:11175;height:2" coordorigin="402,16302" coordsize="11175,2">
              <v:shape style="position:absolute;left:402;top:16302;width:11175;height:2" coordorigin="402,16302" coordsize="11175,0" path="m402,16302l11577,16302e" filled="f" stroked="t" strokeweight=".70998pt" strokecolor="#545454">
                <v:path arrowok="t"/>
              </v:shape>
            </v:group>
            <v:group style="position:absolute;left:11530;top:15823;width:2;height:477" coordorigin="11530,15823" coordsize="2,477">
              <v:shape style="position:absolute;left:11530;top:15823;width:2;height:477" coordorigin="11530,15823" coordsize="0,477" path="m11530,16300l11530,15823e" filled="f" stroked="t" strokeweight=".23666pt" strokecolor="#4B4B4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47" w:lineRule="exact"/>
        <w:ind w:left="970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0"/>
          <w:szCs w:val="110"/>
          <w:color w:val="3D4985"/>
          <w:spacing w:val="-146"/>
          <w:w w:val="78"/>
          <w:position w:val="5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283183"/>
          <w:spacing w:val="0"/>
          <w:w w:val="115"/>
          <w:position w:val="10"/>
        </w:rPr>
        <w:t>7'&gt;.L77ll4.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5" w:right="-64"/>
        <w:jc w:val="left"/>
        <w:tabs>
          <w:tab w:pos="14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42.114365pt;margin-top:-20.199640pt;width:88.037536pt;height:2.12994pt;mso-position-horizontal-relative:page;mso-position-vertical-relative:paragraph;z-index:-12801" coordorigin="2842,-404" coordsize="1761,43">
            <v:group style="position:absolute;left:2849;top:-383;width:748;height:2" coordorigin="2849,-383" coordsize="748,2">
              <v:shape style="position:absolute;left:2849;top:-383;width:748;height:2" coordorigin="2849,-383" coordsize="748,0" path="m2849,-383l3597,-383e" filled="f" stroked="t" strokeweight=".70998pt" strokecolor="#3B4893">
                <v:path arrowok="t"/>
              </v:shape>
            </v:group>
            <v:group style="position:absolute;left:3540;top:-385;width:213;height:2" coordorigin="3540,-385" coordsize="213,2">
              <v:shape style="position:absolute;left:3540;top:-385;width:213;height:2" coordorigin="3540,-385" coordsize="213,0" path="m3540,-385l3753,-385e" filled="f" stroked="t" strokeweight="1.41996pt" strokecolor="#485BA3">
                <v:path arrowok="t"/>
              </v:shape>
            </v:group>
            <v:group style="position:absolute;left:3697;top:-383;width:885;height:2" coordorigin="3697,-383" coordsize="885,2">
              <v:shape style="position:absolute;left:3697;top:-383;width:885;height:2" coordorigin="3697,-383" coordsize="885,0" path="m3697,-383l4582,-383e" filled="f" stroked="t" strokeweight="2.12994pt" strokecolor="#3B4B9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86.25145pt;margin-top:-12.46036pt;width:61.294952pt;height:.1pt;mso-position-horizontal-relative:page;mso-position-vertical-relative:paragraph;z-index:-12800" coordorigin="3725,-249" coordsize="1226,2">
            <v:shape style="position:absolute;left:3725;top:-249;width:1226;height:2" coordorigin="3725,-249" coordsize="1226,0" path="m3725,-249l4951,-249e" filled="f" stroked="t" strokeweight=".70998pt" strokecolor="#444B9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2"/>
          <w:szCs w:val="12"/>
          <w:color w:val="757979"/>
          <w:spacing w:val="0"/>
          <w:w w:val="291"/>
          <w:position w:val="1"/>
        </w:rPr>
        <w:t>i</w:t>
      </w:r>
      <w:r>
        <w:rPr>
          <w:rFonts w:ascii="Arial" w:hAnsi="Arial" w:cs="Arial" w:eastAsia="Arial"/>
          <w:sz w:val="12"/>
          <w:szCs w:val="12"/>
          <w:color w:val="757979"/>
          <w:spacing w:val="95"/>
          <w:w w:val="291"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291"/>
          <w:position w:val="1"/>
        </w:rPr>
        <w:t>:</w:t>
      </w:r>
      <w:r>
        <w:rPr>
          <w:rFonts w:ascii="Arial" w:hAnsi="Arial" w:cs="Arial" w:eastAsia="Arial"/>
          <w:sz w:val="12"/>
          <w:szCs w:val="12"/>
          <w:color w:val="333333"/>
          <w:spacing w:val="75"/>
          <w:w w:val="291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  <w:position w:val="1"/>
        </w:rPr>
        <w:t>eriın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61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4"/>
          <w:b/>
          <w:bCs/>
          <w:position w:val="1"/>
        </w:rPr>
        <w:t>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1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tfaıye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35" w:lineRule="auto"/>
        <w:ind w:left="52" w:right="-190" w:firstLine="-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07.399139pt;margin-top:4.015307pt;width:6.153161pt;height:.1pt;mso-position-horizontal-relative:page;mso-position-vertical-relative:paragraph;z-index:-12802" coordorigin="10148,80" coordsize="123,2">
            <v:shape style="position:absolute;left:10148;top:80;width:123;height:2" coordorigin="10148,80" coordsize="123,0" path="m10148,80l10271,80e" filled="f" stroked="t" strokeweight="1.41996pt" strokecolor="#44484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</w:rPr>
        <w:t>Vo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99"/>
        </w:rPr>
        <w:t>l</w:t>
      </w:r>
      <w:r>
        <w:rPr>
          <w:rFonts w:ascii="Arial" w:hAnsi="Arial" w:cs="Arial" w:eastAsia="Arial"/>
          <w:sz w:val="113"/>
          <w:szCs w:val="113"/>
          <w:color w:val="3D4985"/>
          <w:spacing w:val="-540"/>
          <w:w w:val="52"/>
          <w:i/>
          <w:position w:val="1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Arial" w:hAnsi="Arial" w:cs="Arial" w:eastAsia="Arial"/>
          <w:sz w:val="113"/>
          <w:szCs w:val="113"/>
          <w:color w:val="3D4985"/>
          <w:spacing w:val="-721"/>
          <w:w w:val="52"/>
          <w:i/>
          <w:position w:val="17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ÖZ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4"/>
          <w:position w:val="0"/>
        </w:rPr>
        <w:t>U</w:t>
      </w:r>
      <w:r>
        <w:rPr>
          <w:rFonts w:ascii="Arial" w:hAnsi="Arial" w:cs="Arial" w:eastAsia="Arial"/>
          <w:sz w:val="113"/>
          <w:szCs w:val="113"/>
          <w:color w:val="3D4985"/>
          <w:spacing w:val="-563"/>
          <w:w w:val="52"/>
          <w:i/>
          <w:position w:val="1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YANIK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96"/>
        </w:rPr>
        <w:t>ş9.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4" w:equalWidth="0">
            <w:col w:w="532" w:space="2062"/>
            <w:col w:w="2039" w:space="597"/>
            <w:col w:w="1660" w:space="3331"/>
            <w:col w:w="1219"/>
          </w:cols>
        </w:sectPr>
      </w:pPr>
      <w:rPr/>
    </w:p>
    <w:p>
      <w:pPr>
        <w:spacing w:before="72" w:after="0" w:line="215" w:lineRule="auto"/>
        <w:ind w:left="580" w:right="-161" w:firstLine="4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363636"/>
          <w:spacing w:val="-730"/>
          <w:w w:val="115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5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95" w:lineRule="exact"/>
        <w:ind w:left="218" w:right="461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4" w:lineRule="exact"/>
        <w:ind w:left="358" w:right="470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i/>
        </w:rPr>
        <w:t>DJ)</w:t>
      </w:r>
      <w:r>
        <w:rPr>
          <w:rFonts w:ascii="Arial" w:hAnsi="Arial" w:cs="Arial" w:eastAsia="Arial"/>
          <w:sz w:val="16"/>
          <w:szCs w:val="16"/>
          <w:color w:val="363636"/>
          <w:spacing w:val="-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İRE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4"/>
          <w:w w:val="2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3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92" w:lineRule="exact"/>
        <w:ind w:left="888" w:right="528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60" w:bottom="280" w:left="260" w:right="220"/>
          <w:cols w:num="2" w:equalWidth="0">
            <w:col w:w="1611" w:space="2101"/>
            <w:col w:w="7728"/>
          </w:cols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10" w:right="320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QlııyTarihi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          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51515"/>
          <w:spacing w:val="-7"/>
          <w:w w:val="305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12:40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!Iel: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177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6" w:lineRule="exact"/>
        <w:ind w:left="120" w:right="3283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4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3038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Alan: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11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78"/>
        </w:rPr>
        <w:t>ilf.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"/>
          <w:w w:val="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BAKAN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60" w:lineRule="auto"/>
        <w:ind w:left="115" w:right="1695" w:firstLine="5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37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Özdere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                          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MEN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4"/>
          <w:w w:val="9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1"/>
          <w:w w:val="9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2"/>
          <w:w w:val="114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5"/>
          <w:w w:val="119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iZMiR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40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Cumhuriyet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malınilesi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İzmi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Kayabaşı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uzune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Özdere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çöQillğ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MENDERE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6"/>
          <w:w w:val="9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İZMiR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3"/>
          <w:w w:val="15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Çi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)p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2"/>
        </w:rPr>
        <w:t>:Sigara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15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mariıi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0" w:lineRule="exact"/>
        <w:ind w:left="110" w:right="3458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5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53"/>
          <w:position w:val="-1"/>
        </w:rPr>
        <w:t>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37"/>
          <w:w w:val="15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0" w:after="0" w:line="480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1"/>
        </w:rPr>
        <w:t>Betonam1c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6"/>
          <w:w w:val="100"/>
          <w:position w:val="21"/>
        </w:rPr>
        <w:t> </w:t>
      </w:r>
      <w:r>
        <w:rPr>
          <w:rFonts w:ascii="Arial" w:hAnsi="Arial" w:cs="Arial" w:eastAsia="Arial"/>
          <w:sz w:val="48"/>
          <w:szCs w:val="48"/>
          <w:color w:val="363636"/>
          <w:spacing w:val="-1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1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1"/>
          <w:position w:val="2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  <w:position w:val="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75"/>
          <w:w w:val="103"/>
          <w:position w:val="21"/>
        </w:rPr>
        <w:t>A</w:t>
      </w:r>
      <w:r>
        <w:rPr>
          <w:rFonts w:ascii="Arial" w:hAnsi="Arial" w:cs="Arial" w:eastAsia="Arial"/>
          <w:sz w:val="48"/>
          <w:szCs w:val="48"/>
          <w:color w:val="363636"/>
          <w:spacing w:val="3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  <w:position w:val="21"/>
        </w:rPr>
        <w:t>hşap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191" w:lineRule="exact"/>
        <w:ind w:left="33" w:right="-20"/>
        <w:jc w:val="left"/>
        <w:tabs>
          <w:tab w:pos="1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0"/>
          <w:position w:val="-1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8"/>
          <w:w w:val="80"/>
          <w:position w:val="-1"/>
        </w:rPr>
        <w:t>&amp;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80"/>
          <w:position w:val="-1"/>
        </w:rPr>
        <w:t>!l.f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32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1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8"/>
          <w:w w:val="11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8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8"/>
          <w:w w:val="15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7"/>
          <w:w w:val="11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4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1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8"/>
          <w:w w:val="11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2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B7B7B"/>
          <w:spacing w:val="0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B7B7B"/>
          <w:spacing w:val="-7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8"/>
          <w:w w:val="12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B7B7B"/>
          <w:spacing w:val="0"/>
          <w:w w:val="12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B7B7B"/>
          <w:spacing w:val="-18"/>
          <w:w w:val="12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6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7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7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6"/>
          <w:position w:val="-1"/>
        </w:rPr>
        <w:t>......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2"/>
          <w:w w:val="106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5"/>
          <w:position w:val="-1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7"/>
          <w:w w:val="10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  <w:position w:val="-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6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7"/>
          <w:position w:val="-1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7"/>
          <w:w w:val="10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B7B7B"/>
          <w:spacing w:val="-18"/>
          <w:w w:val="15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1"/>
          <w:position w:val="-1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2"/>
          <w:w w:val="111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B7B7B"/>
          <w:spacing w:val="-7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4"/>
          <w:position w:val="-1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15"/>
          <w:position w:val="-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2"/>
          <w:w w:val="11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2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8"/>
          <w:w w:val="15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B7B7B"/>
          <w:spacing w:val="0"/>
          <w:w w:val="11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B7B7B"/>
          <w:spacing w:val="-7"/>
          <w:w w:val="11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B7B7B"/>
          <w:spacing w:val="-14"/>
          <w:w w:val="15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1"/>
          <w:position w:val="-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1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8"/>
          <w:w w:val="15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2"/>
          <w:w w:val="12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7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5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right="-20"/>
        <w:jc w:val="left"/>
        <w:tabs>
          <w:tab w:pos="600" w:val="left"/>
          <w:tab w:pos="1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B5B5B5"/>
          <w:spacing w:val="0"/>
          <w:w w:val="52"/>
        </w:rPr>
        <w:t>j</w:t>
      </w:r>
      <w:r>
        <w:rPr>
          <w:rFonts w:ascii="Arial" w:hAnsi="Arial" w:cs="Arial" w:eastAsia="Arial"/>
          <w:sz w:val="23"/>
          <w:szCs w:val="23"/>
          <w:color w:val="B5B5B5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B5B5B5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52"/>
        </w:rPr>
        <w:t>j</w:t>
      </w:r>
      <w:r>
        <w:rPr>
          <w:rFonts w:ascii="Arial" w:hAnsi="Arial" w:cs="Arial" w:eastAsia="Arial"/>
          <w:sz w:val="18"/>
          <w:szCs w:val="18"/>
          <w:color w:val="A5A5A5"/>
          <w:spacing w:val="-26"/>
          <w:w w:val="52"/>
        </w:rPr>
        <w:t> </w:t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13:40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2" w:equalWidth="0">
            <w:col w:w="5445" w:space="109"/>
            <w:col w:w="5886"/>
          </w:cols>
        </w:sectPr>
      </w:pPr>
      <w:rPr/>
    </w:p>
    <w:p>
      <w:pPr>
        <w:spacing w:before="60" w:after="0" w:line="240" w:lineRule="auto"/>
        <w:ind w:left="124" w:right="-20"/>
        <w:jc w:val="left"/>
        <w:tabs>
          <w:tab w:pos="2200" w:val="left"/>
          <w:tab w:pos="5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62"/>
          <w:position w:val="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7"/>
          <w:w w:val="16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6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irııcı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3" w:after="0" w:line="237" w:lineRule="exact"/>
        <w:ind w:left="214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8"/>
          <w:w w:val="157"/>
          <w:position w:val="-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  <w:position w:val="-1"/>
        </w:rPr>
        <w:t>iri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3"/>
          <w:w w:val="127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-11"/>
          <w:w w:val="154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98"/>
          <w:position w:val="-1"/>
        </w:rPr>
        <w:t>ı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52"/>
          <w:position w:val="-1"/>
        </w:rPr>
        <w:t>C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51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46464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4"/>
          <w:position w:val="-1"/>
        </w:rPr>
        <w:t>BAKAN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24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1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7" w:lineRule="exact"/>
        <w:ind w:right="-6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230"/>
        </w:rPr>
        <w:t>l</w:t>
      </w:r>
      <w:r>
        <w:rPr>
          <w:rFonts w:ascii="Arial" w:hAnsi="Arial" w:cs="Arial" w:eastAsia="Arial"/>
          <w:sz w:val="18"/>
          <w:szCs w:val="18"/>
          <w:color w:val="363636"/>
          <w:spacing w:val="12"/>
          <w:w w:val="23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8"/>
        </w:rPr>
        <w:t>03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w w:val="84"/>
        </w:rPr>
        <w:t>ÇLk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8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12:41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192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!Emniyet-Jandarma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0"/>
        </w:rPr>
        <w:t>13:16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4" w:equalWidth="0">
            <w:col w:w="582" w:space="1559"/>
            <w:col w:w="1719" w:space="825"/>
            <w:col w:w="2291" w:space="718"/>
            <w:col w:w="3746"/>
          </w:cols>
        </w:sectPr>
      </w:pPr>
      <w:rPr/>
    </w:p>
    <w:p>
      <w:pPr>
        <w:spacing w:before="18" w:after="0" w:line="192" w:lineRule="exact"/>
        <w:ind w:left="2161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42" w:after="0" w:line="240" w:lineRule="auto"/>
        <w:ind w:left="12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6" w:after="0" w:line="240" w:lineRule="auto"/>
        <w:ind w:left="9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229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22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3"/>
          <w:w w:val="2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!Dönüş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63" w:lineRule="auto"/>
        <w:ind w:right="-4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51515"/>
          <w:spacing w:val="6"/>
          <w:w w:val="36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r.ki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51515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51515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6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0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4" w:equalWidth="0">
            <w:col w:w="1831" w:space="311"/>
            <w:col w:w="1941" w:space="603"/>
            <w:col w:w="942" w:space="1972"/>
            <w:col w:w="3840"/>
          </w:cols>
        </w:sectPr>
      </w:pPr>
      <w:rPr/>
    </w:p>
    <w:p>
      <w:pPr>
        <w:spacing w:before="5" w:after="0" w:line="192" w:lineRule="exact"/>
        <w:ind w:left="22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w w:val="262"/>
          <w:position w:val="-1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w w:val="263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49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5"/>
          <w:position w:val="-1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Duru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1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7"/>
          <w:position w:val="0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yanınakta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9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38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2"/>
          <w:w w:val="13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232"/>
        </w:rPr>
        <w:t>ul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23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7"/>
          <w:w w:val="2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-49" w:right="45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31"/>
        </w:rPr>
        <w:t>öndürmede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1"/>
          <w:w w:val="13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168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  <w:position w:val="-2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1"/>
          <w:w w:val="103"/>
          <w:position w:val="-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3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8"/>
          <w:w w:val="104"/>
          <w:position w:val="-2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3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78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129" w:right="-20"/>
        <w:jc w:val="left"/>
        <w:tabs>
          <w:tab w:pos="186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Courier New" w:hAnsi="Courier New" w:cs="Courier New" w:eastAsia="Courier New"/>
          <w:sz w:val="20"/>
          <w:szCs w:val="20"/>
          <w:color w:val="363636"/>
          <w:spacing w:val="0"/>
          <w:w w:val="100"/>
          <w:position w:val="1"/>
        </w:rPr>
        <w:t>5</w:t>
      </w:r>
      <w:r>
        <w:rPr>
          <w:rFonts w:ascii="Courier New" w:hAnsi="Courier New" w:cs="Courier New" w:eastAsia="Courier New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71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84" w:lineRule="exact"/>
        <w:ind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2"/>
          <w:position w:val="-4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2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92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81"/>
          <w:i/>
          <w:position w:val="-4"/>
        </w:rPr>
        <w:t>ıcoı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3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A5A5A5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151515"/>
          <w:spacing w:val="0"/>
          <w:w w:val="6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4" w:equalWidth="0">
            <w:col w:w="1389" w:space="852"/>
            <w:col w:w="1298" w:space="1204"/>
            <w:col w:w="2666" w:space="762"/>
            <w:col w:w="3269"/>
          </w:cols>
        </w:sectPr>
      </w:pPr>
      <w:rPr/>
    </w:p>
    <w:p>
      <w:pPr>
        <w:spacing w:before="0" w:after="0" w:line="174" w:lineRule="exact"/>
        <w:ind w:left="216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atıkları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tarafımızdan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6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38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7"/>
          <w:w w:val="13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espit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92" w:lineRule="exact"/>
        <w:ind w:left="12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roplam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4" w:lineRule="auto"/>
        <w:ind w:right="69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atıklarda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çöplükte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düşürmesi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1"/>
          <w:w w:val="10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80" w:bottom="280" w:left="260" w:right="220"/>
          <w:cols w:num="2" w:equalWidth="0">
            <w:col w:w="1602" w:space="559"/>
            <w:col w:w="9279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</w:sectPr>
      </w:pPr>
      <w:rPr/>
    </w:p>
    <w:p>
      <w:pPr>
        <w:spacing w:before="36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47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9"/>
          <w:w w:val="14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3" w:after="0" w:line="240" w:lineRule="auto"/>
        <w:ind w:left="13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!Teslim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0" w:after="0" w:line="193" w:lineRule="exact"/>
        <w:ind w:left="19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64646"/>
          <w:spacing w:val="0"/>
          <w:w w:val="174"/>
          <w:position w:val="-1"/>
        </w:rPr>
        <w:t>jbiıı</w:t>
      </w:r>
      <w:r>
        <w:rPr>
          <w:rFonts w:ascii="Arial" w:hAnsi="Arial" w:cs="Arial" w:eastAsia="Arial"/>
          <w:sz w:val="17"/>
          <w:szCs w:val="17"/>
          <w:color w:val="464646"/>
          <w:spacing w:val="-46"/>
          <w:w w:val="17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  <w:position w:val="-1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9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13.05.2017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5" w:after="0" w:line="240" w:lineRule="auto"/>
        <w:ind w:left="7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14:44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20"/>
          <w:cols w:num="3" w:equalWidth="0">
            <w:col w:w="1631" w:space="530"/>
            <w:col w:w="1423" w:space="2469"/>
            <w:col w:w="5387"/>
          </w:cols>
        </w:sectPr>
      </w:pPr>
      <w:rPr/>
    </w:p>
    <w:p>
      <w:pPr>
        <w:spacing w:before="0" w:after="0" w:line="190" w:lineRule="exact"/>
        <w:ind w:left="215" w:right="-66"/>
        <w:jc w:val="left"/>
        <w:tabs>
          <w:tab w:pos="1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6.968422pt;margin-top:35.688683pt;width:562.687093pt;height:741.179164pt;mso-position-horizontal-relative:page;mso-position-vertical-relative:page;z-index:-12797" coordorigin="339,714" coordsize="11254,14824">
            <v:shape style="position:absolute;left:1997;top:11328;width:3917;height:2976" type="#_x0000_t75">
              <v:imagedata r:id="rId15" o:title=""/>
            </v:shape>
            <v:group style="position:absolute;left:2406;top:4020;width:2;height:7276" coordorigin="2406,4020" coordsize="2,7276">
              <v:shape style="position:absolute;left:2406;top:4020;width:2;height:7276" coordorigin="2406,4020" coordsize="0,7276" path="m2406,11296l2406,4020e" filled="f" stroked="t" strokeweight=".711962pt" strokecolor="#484848">
                <v:path arrowok="t"/>
              </v:shape>
            </v:group>
            <v:group style="position:absolute;left:346;top:730;width:11197;height:2" coordorigin="346,730" coordsize="11197,2">
              <v:shape style="position:absolute;left:346;top:730;width:11197;height:2" coordorigin="346,730" coordsize="11197,0" path="m346,730l11543,730e" filled="f" stroked="t" strokeweight=".711962pt" strokecolor="#545454">
                <v:path arrowok="t"/>
              </v:shape>
            </v:group>
            <v:group style="position:absolute;left:361;top:721;width:2;height:5209" coordorigin="361,721" coordsize="2,5209">
              <v:shape style="position:absolute;left:361;top:721;width:2;height:5209" coordorigin="361,721" coordsize="0,5209" path="m361,5929l361,721e" filled="f" stroked="t" strokeweight=".711962pt" strokecolor="#545454">
                <v:path arrowok="t"/>
              </v:shape>
            </v:group>
            <v:group style="position:absolute;left:2392;top:726;width:2;height:1499" coordorigin="2392,726" coordsize="2,1499">
              <v:shape style="position:absolute;left:2392;top:726;width:2;height:1499" coordorigin="2392,726" coordsize="0,1499" path="m2392,2225l2392,726e" filled="f" stroked="t" strokeweight=".711962pt" strokecolor="#444444">
                <v:path arrowok="t"/>
              </v:shape>
            </v:group>
            <v:group style="position:absolute;left:9142;top:721;width:2;height:1499" coordorigin="9142,721" coordsize="2,1499">
              <v:shape style="position:absolute;left:9142;top:721;width:2;height:1499" coordorigin="9142,721" coordsize="0,1499" path="m9142,2220l9142,721e" filled="f" stroked="t" strokeweight=".711962pt" strokecolor="#4F4F4F">
                <v:path arrowok="t"/>
              </v:shape>
            </v:group>
            <v:group style="position:absolute;left:11541;top:721;width:2;height:3313" coordorigin="11541,721" coordsize="2,3313">
              <v:shape style="position:absolute;left:11541;top:721;width:2;height:3313" coordorigin="11541,721" coordsize="0,3313" path="m11541,4034l11541,721e" filled="f" stroked="t" strokeweight=".711962pt" strokecolor="#575757">
                <v:path arrowok="t"/>
              </v:shape>
            </v:group>
            <v:group style="position:absolute;left:351;top:2430;width:3038;height:2" coordorigin="351,2430" coordsize="3038,2">
              <v:shape style="position:absolute;left:351;top:2430;width:3038;height:2" coordorigin="351,2430" coordsize="3038,0" path="m351,2430l3389,2430e" filled="f" stroked="t" strokeweight=".711962pt" strokecolor="#575757">
                <v:path arrowok="t"/>
              </v:shape>
            </v:group>
            <v:group style="position:absolute;left:351;top:2215;width:11197;height:2" coordorigin="351,2215" coordsize="11197,2">
              <v:shape style="position:absolute;left:351;top:2215;width:11197;height:2" coordorigin="351,2215" coordsize="11197,0" path="m351,2215l11548,2215e" filled="f" stroked="t" strokeweight=".711962pt" strokecolor="#545454">
                <v:path arrowok="t"/>
              </v:shape>
            </v:group>
            <v:group style="position:absolute;left:351;top:2645;width:11202;height:2" coordorigin="351,2645" coordsize="11202,2">
              <v:shape style="position:absolute;left:351;top:2645;width:11202;height:2" coordorigin="351,2645" coordsize="11202,0" path="m351,2645l11553,2645e" filled="f" stroked="t" strokeweight=".711962pt" strokecolor="#545454">
                <v:path arrowok="t"/>
              </v:shape>
            </v:group>
            <v:group style="position:absolute;left:346;top:2864;width:11206;height:2" coordorigin="346,2864" coordsize="11206,2">
              <v:shape style="position:absolute;left:346;top:2864;width:11206;height:2" coordorigin="346,2864" coordsize="11206,0" path="m346,2864l11553,2864e" filled="f" stroked="t" strokeweight=".711962pt" strokecolor="#4F4F4F">
                <v:path arrowok="t"/>
              </v:shape>
            </v:group>
            <v:group style="position:absolute;left:356;top:3082;width:1424;height:2" coordorigin="356,3082" coordsize="1424,2">
              <v:shape style="position:absolute;left:356;top:3082;width:1424;height:2" coordorigin="356,3082" coordsize="1424,0" path="m356,3082l1780,3082e" filled="f" stroked="t" strokeweight=".711962pt" strokecolor="#545454">
                <v:path arrowok="t"/>
              </v:shape>
            </v:group>
            <v:group style="position:absolute;left:356;top:3299;width:11197;height:2" coordorigin="356,3299" coordsize="11197,2">
              <v:shape style="position:absolute;left:356;top:3299;width:11197;height:2" coordorigin="356,3299" coordsize="11197,0" path="m356,3299l11553,3299e" filled="f" stroked="t" strokeweight=".711962pt" strokecolor="#545454">
                <v:path arrowok="t"/>
              </v:shape>
            </v:group>
            <v:group style="position:absolute;left:3883;top:3294;width:2;height:745" coordorigin="3883,3294" coordsize="2,745">
              <v:shape style="position:absolute;left:3883;top:3294;width:2;height:745" coordorigin="3883,3294" coordsize="0,745" path="m3883,4039l3883,3294e" filled="f" stroked="t" strokeweight=".711962pt" strokecolor="#484848">
                <v:path arrowok="t"/>
              </v:shape>
            </v:group>
            <v:group style="position:absolute;left:356;top:4029;width:11197;height:2" coordorigin="356,4029" coordsize="11197,2">
              <v:shape style="position:absolute;left:356;top:4029;width:11197;height:2" coordorigin="356,4029" coordsize="11197,0" path="m356,4029l11553,4029e" filled="f" stroked="t" strokeweight=".711962pt" strokecolor="#4B4B4B">
                <v:path arrowok="t"/>
              </v:shape>
            </v:group>
            <v:group style="position:absolute;left:356;top:4301;width:11197;height:2" coordorigin="356,4301" coordsize="11197,2">
              <v:shape style="position:absolute;left:356;top:4301;width:11197;height:2" coordorigin="356,4301" coordsize="11197,0" path="m356,4301l11553,4301e" filled="f" stroked="t" strokeweight=".711962pt" strokecolor="#575757">
                <v:path arrowok="t"/>
              </v:shape>
            </v:group>
            <v:group style="position:absolute;left:2392;top:4521;width:9165;height:2" coordorigin="2392,4521" coordsize="9165,2">
              <v:shape style="position:absolute;left:2392;top:4521;width:9165;height:2" coordorigin="2392,4521" coordsize="9165,0" path="m2392,4521l11558,4521e" filled="f" stroked="t" strokeweight=".711962pt" strokecolor="#545454">
                <v:path arrowok="t"/>
              </v:shape>
            </v:group>
            <v:group style="position:absolute;left:4941;top:4516;width:2;height:2062" coordorigin="4941,4516" coordsize="2,2062">
              <v:shape style="position:absolute;left:4941;top:4516;width:2;height:2062" coordorigin="4941,4516" coordsize="0,2062" path="m4941,6579l4941,4516e" filled="f" stroked="t" strokeweight=".711962pt" strokecolor="#4B4B4B">
                <v:path arrowok="t"/>
              </v:shape>
            </v:group>
            <v:group style="position:absolute;left:4932;top:5003;width:6621;height:2" coordorigin="4932,5003" coordsize="6621,2">
              <v:shape style="position:absolute;left:4932;top:5003;width:6621;height:2" coordorigin="4932,5003" coordsize="6621,0" path="m4932,5003l11553,5003e" filled="f" stroked="t" strokeweight=".711962pt" strokecolor="#646464">
                <v:path arrowok="t"/>
              </v:shape>
            </v:group>
            <v:group style="position:absolute;left:4932;top:5242;width:6631;height:2" coordorigin="4932,5242" coordsize="6631,2">
              <v:shape style="position:absolute;left:4932;top:5242;width:6631;height:2" coordorigin="4932,5242" coordsize="6631,0" path="m4932,5242l11562,5242e" filled="f" stroked="t" strokeweight=".711962pt" strokecolor="#676767">
                <v:path arrowok="t"/>
              </v:shape>
            </v:group>
            <v:group style="position:absolute;left:4932;top:5485;width:6626;height:2" coordorigin="4932,5485" coordsize="6626,2">
              <v:shape style="position:absolute;left:4932;top:5485;width:6626;height:2" coordorigin="4932,5485" coordsize="6626,0" path="m4932,5485l11558,5485e" filled="f" stroked="t" strokeweight=".711962pt" strokecolor="#575757">
                <v:path arrowok="t"/>
              </v:shape>
            </v:group>
            <v:group style="position:absolute;left:2397;top:5705;width:9161;height:2" coordorigin="2397,5705" coordsize="9161,2">
              <v:shape style="position:absolute;left:2397;top:5705;width:9161;height:2" coordorigin="2397,5705" coordsize="9161,0" path="m2397,5705l11558,5705e" filled="f" stroked="t" strokeweight=".711962pt" strokecolor="#545454">
                <v:path arrowok="t"/>
              </v:shape>
            </v:group>
            <v:group style="position:absolute;left:361;top:5934;width:11197;height:2" coordorigin="361,5934" coordsize="11197,2">
              <v:shape style="position:absolute;left:361;top:5934;width:11197;height:2" coordorigin="361,5934" coordsize="11197,0" path="m361,5934l11558,5934e" filled="f" stroked="t" strokeweight=".711962pt" strokecolor="#545454">
                <v:path arrowok="t"/>
              </v:shape>
            </v:group>
            <v:group style="position:absolute;left:2392;top:6359;width:9170;height:2" coordorigin="2392,6359" coordsize="9170,2">
              <v:shape style="position:absolute;left:2392;top:6359;width:9170;height:2" coordorigin="2392,6359" coordsize="9170,0" path="m2392,6359l11562,6359e" filled="f" stroked="t" strokeweight=".711962pt" strokecolor="#545454">
                <v:path arrowok="t"/>
              </v:shape>
            </v:group>
            <v:group style="position:absolute;left:7841;top:5934;width:2;height:649" coordorigin="7841,5934" coordsize="2,649">
              <v:shape style="position:absolute;left:7841;top:5934;width:2;height:649" coordorigin="7841,5934" coordsize="0,649" path="m7841,6584l7841,5934e" filled="f" stroked="t" strokeweight=".711962pt" strokecolor="#545454">
                <v:path arrowok="t"/>
              </v:shape>
            </v:group>
            <v:group style="position:absolute;left:2397;top:6574;width:9165;height:2" coordorigin="2397,6574" coordsize="9165,2">
              <v:shape style="position:absolute;left:2397;top:6574;width:9165;height:2" coordorigin="2397,6574" coordsize="9165,0" path="m2397,6574l11562,6574e" filled="f" stroked="t" strokeweight=".711962pt" strokecolor="#545454">
                <v:path arrowok="t"/>
              </v:shape>
            </v:group>
            <v:group style="position:absolute;left:375;top:6393;width:2;height:9138" coordorigin="375,6393" coordsize="2,9138">
              <v:shape style="position:absolute;left:375;top:6393;width:2;height:9138" coordorigin="375,6393" coordsize="0,9138" path="m375,15530l375,6393e" filled="f" stroked="t" strokeweight=".711962pt" strokecolor="#4F4F4F">
                <v:path arrowok="t"/>
              </v:shape>
            </v:group>
            <v:group style="position:absolute;left:356;top:6794;width:11202;height:2" coordorigin="356,6794" coordsize="11202,2">
              <v:shape style="position:absolute;left:356;top:6794;width:11202;height:2" coordorigin="356,6794" coordsize="11202,0" path="m356,6794l11558,6794e" filled="f" stroked="t" strokeweight=".711962pt" strokecolor="#545454">
                <v:path arrowok="t"/>
              </v:shape>
            </v:group>
            <v:group style="position:absolute;left:4948;top:7209;width:2;height:668" coordorigin="4948,7209" coordsize="2,668">
              <v:shape style="position:absolute;left:4948;top:7209;width:2;height:668" coordorigin="4948,7209" coordsize="0,668" path="m4948,7877l4948,7209e" filled="f" stroked="t" strokeweight=".949282pt" strokecolor="#4B4B4B">
                <v:path arrowok="t"/>
              </v:shape>
            </v:group>
            <v:group style="position:absolute;left:361;top:7214;width:11202;height:2" coordorigin="361,7214" coordsize="11202,2">
              <v:shape style="position:absolute;left:361;top:7214;width:11202;height:2" coordorigin="361,7214" coordsize="11202,0" path="m361,7214l11562,7214e" filled="f" stroked="t" strokeweight=".711962pt" strokecolor="#575757">
                <v:path arrowok="t"/>
              </v:shape>
            </v:group>
            <v:group style="position:absolute;left:11562;top:7853;width:2;height:7648" coordorigin="11562,7853" coordsize="2,7648">
              <v:shape style="position:absolute;left:11562;top:7853;width:2;height:7648" coordorigin="11562,7853" coordsize="0,7648" path="m11562,15502l11562,7853e" filled="f" stroked="t" strokeweight=".711962pt" strokecolor="#5B5B5B">
                <v:path arrowok="t"/>
              </v:shape>
            </v:group>
            <v:group style="position:absolute;left:365;top:7868;width:11202;height:2" coordorigin="365,7868" coordsize="11202,2">
              <v:shape style="position:absolute;left:365;top:7868;width:11202;height:2" coordorigin="365,7868" coordsize="11202,0" path="m365,7868l11567,7868e" filled="f" stroked="t" strokeweight=".711962pt" strokecolor="#575757">
                <v:path arrowok="t"/>
              </v:shape>
            </v:group>
            <v:group style="position:absolute;left:361;top:8679;width:11202;height:2" coordorigin="361,8679" coordsize="11202,2">
              <v:shape style="position:absolute;left:361;top:8679;width:11202;height:2" coordorigin="361,8679" coordsize="11202,0" path="m361,8679l11562,8679e" filled="f" stroked="t" strokeweight=".711962pt" strokecolor="#575757">
                <v:path arrowok="t"/>
              </v:shape>
            </v:group>
            <v:group style="position:absolute;left:4936;top:7433;width:6626;height:2" coordorigin="4936,7433" coordsize="6626,2">
              <v:shape style="position:absolute;left:4936;top:7433;width:6626;height:2" coordorigin="4936,7433" coordsize="6626,0" path="m4936,7433l11562,7433e" filled="f" stroked="t" strokeweight=".711962pt" strokecolor="#575757">
                <v:path arrowok="t"/>
              </v:shape>
            </v:group>
            <v:group style="position:absolute;left:4941;top:7653;width:6621;height:2" coordorigin="4941,7653" coordsize="6621,2">
              <v:shape style="position:absolute;left:4941;top:7653;width:6621;height:2" coordorigin="4941,7653" coordsize="6621,0" path="m4941,7653l11562,7653e" filled="f" stroked="t" strokeweight=".711962pt" strokecolor="#545454">
                <v:path arrowok="t"/>
              </v:shape>
            </v:group>
            <v:group style="position:absolute;left:361;top:9563;width:11206;height:2" coordorigin="361,9563" coordsize="11206,2">
              <v:shape style="position:absolute;left:361;top:9563;width:11206;height:2" coordorigin="361,9563" coordsize="11206,0" path="m361,9563l11567,9563e" filled="f" stroked="t" strokeweight=".711962pt" strokecolor="#5B5B5B">
                <v:path arrowok="t"/>
              </v:shape>
            </v:group>
            <v:group style="position:absolute;left:361;top:9897;width:11211;height:2" coordorigin="361,9897" coordsize="11211,2">
              <v:shape style="position:absolute;left:361;top:9897;width:11211;height:2" coordorigin="361,9897" coordsize="11211,0" path="m361,9897l11572,9897e" filled="f" stroked="t" strokeweight=".711962pt" strokecolor="#545454">
                <v:path arrowok="t"/>
              </v:shape>
            </v:group>
            <v:group style="position:absolute;left:365;top:10131;width:11206;height:2" coordorigin="365,10131" coordsize="11206,2">
              <v:shape style="position:absolute;left:365;top:10131;width:11206;height:2" coordorigin="365,10131" coordsize="11206,0" path="m365,10131l11572,10131e" filled="f" stroked="t" strokeweight=".711962pt" strokecolor="#575757">
                <v:path arrowok="t"/>
              </v:shape>
            </v:group>
            <v:group style="position:absolute;left:365;top:10608;width:11206;height:2" coordorigin="365,10608" coordsize="11206,2">
              <v:shape style="position:absolute;left:365;top:10608;width:11206;height:2" coordorigin="365,10608" coordsize="11206,0" path="m365,10608l11572,10608e" filled="f" stroked="t" strokeweight=".711962pt" strokecolor="#575757">
                <v:path arrowok="t"/>
              </v:shape>
            </v:group>
            <v:group style="position:absolute;left:1168;top:10895;width:2;height:4631" coordorigin="1168,10895" coordsize="2,4631">
              <v:shape style="position:absolute;left:1168;top:10895;width:2;height:4631" coordorigin="1168,10895" coordsize="0,4631" path="m1168,15525l1168,10895e" filled="f" stroked="t" strokeweight=".711962pt" strokecolor="#4B4B4B">
                <v:path arrowok="t"/>
              </v:shape>
            </v:group>
            <v:group style="position:absolute;left:1747;top:10823;width:2;height:4707" coordorigin="1747,10823" coordsize="2,4707">
              <v:shape style="position:absolute;left:1747;top:10823;width:2;height:4707" coordorigin="1747,10823" coordsize="0,4707" path="m1747,15530l1747,10823e" filled="f" stroked="t" strokeweight=".711962pt" strokecolor="#484848">
                <v:path arrowok="t"/>
              </v:shape>
            </v:group>
            <v:group style="position:absolute;left:370;top:13143;width:1932;height:2" coordorigin="370,13143" coordsize="1932,2">
              <v:shape style="position:absolute;left:370;top:13143;width:1932;height:2" coordorigin="370,13143" coordsize="1932,0" path="m370,13143l2302,13143e" filled="f" stroked="t" strokeweight=".711962pt" strokecolor="#646464">
                <v:path arrowok="t"/>
              </v:shape>
            </v:group>
            <v:group style="position:absolute;left:375;top:15509;width:11211;height:2" coordorigin="375,15509" coordsize="11211,2">
              <v:shape style="position:absolute;left:375;top:15509;width:11211;height:2" coordorigin="375,15509" coordsize="11211,0" path="m375,15509l11586,15509e" filled="f" stroked="t" strokeweight=".711962pt" strokecolor="#606060">
                <v:path arrowok="t"/>
              </v:shape>
            </v:group>
            <v:group style="position:absolute;left:7412;top:10818;width:2;height:4698" coordorigin="7412,10818" coordsize="2,4698">
              <v:shape style="position:absolute;left:7412;top:10818;width:2;height:4698" coordorigin="7412,10818" coordsize="0,4698" path="m7412,15516l7412,10818e" filled="f" stroked="t" strokeweight=".711962pt" strokecolor="#4F4F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Ölll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Gümüldü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262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833" w:right="296"/>
        <w:jc w:val="center"/>
        <w:tabs>
          <w:tab w:pos="2960" w:val="left"/>
          <w:tab w:pos="3340" w:val="left"/>
        </w:tabs>
        <w:rPr>
          <w:rFonts w:ascii="Times New Roman" w:hAnsi="Times New Roman" w:cs="Times New Roman" w:eastAsia="Times New Roman"/>
          <w:sz w:val="55"/>
          <w:szCs w:val="5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9.661255pt;margin-top:26.970005pt;width:20.942024pt;height:28.5pt;mso-position-horizontal-relative:page;mso-position-vertical-relative:paragraph;z-index:-12795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464646"/>
                      <w:w w:val="70"/>
                      <w:position w:val="-1"/>
                    </w:rPr>
                    <w:t>u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464646"/>
                      <w:spacing w:val="-35"/>
                      <w:w w:val="70"/>
                      <w:position w:val="-1"/>
                    </w:rPr>
                    <w:t>?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0"/>
          <w:szCs w:val="50"/>
          <w:color w:val="0041C6"/>
          <w:spacing w:val="20"/>
          <w:w w:val="60"/>
        </w:rPr>
        <w:t>\</w:t>
      </w:r>
      <w:r>
        <w:rPr>
          <w:rFonts w:ascii="Times New Roman" w:hAnsi="Times New Roman" w:cs="Times New Roman" w:eastAsia="Times New Roman"/>
          <w:sz w:val="50"/>
          <w:szCs w:val="50"/>
          <w:color w:val="0041C6"/>
          <w:spacing w:val="0"/>
          <w:w w:val="76"/>
          <w:b/>
          <w:bCs/>
        </w:rPr>
        <w:t>'o\or</w:t>
      </w:r>
      <w:r>
        <w:rPr>
          <w:rFonts w:ascii="Times New Roman" w:hAnsi="Times New Roman" w:cs="Times New Roman" w:eastAsia="Times New Roman"/>
          <w:sz w:val="50"/>
          <w:szCs w:val="50"/>
          <w:color w:val="0041C6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50"/>
          <w:szCs w:val="50"/>
          <w:color w:val="0041C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55"/>
          <w:szCs w:val="55"/>
          <w:color w:val="3D4675"/>
          <w:spacing w:val="0"/>
          <w:w w:val="100"/>
          <w:position w:val="23"/>
        </w:rPr>
      </w:r>
      <w:r>
        <w:rPr>
          <w:rFonts w:ascii="Times New Roman" w:hAnsi="Times New Roman" w:cs="Times New Roman" w:eastAsia="Times New Roman"/>
          <w:sz w:val="55"/>
          <w:szCs w:val="55"/>
          <w:color w:val="3D4675"/>
          <w:spacing w:val="0"/>
          <w:w w:val="100"/>
          <w:u w:val="thick" w:color="545B90"/>
          <w:position w:val="23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color w:val="3D4675"/>
          <w:spacing w:val="0"/>
          <w:w w:val="100"/>
          <w:u w:val="thick" w:color="545B90"/>
          <w:position w:val="23"/>
        </w:rPr>
        <w:tab/>
      </w:r>
      <w:r>
        <w:rPr>
          <w:rFonts w:ascii="Times New Roman" w:hAnsi="Times New Roman" w:cs="Times New Roman" w:eastAsia="Times New Roman"/>
          <w:sz w:val="55"/>
          <w:szCs w:val="55"/>
          <w:color w:val="3D4675"/>
          <w:spacing w:val="0"/>
          <w:w w:val="100"/>
          <w:u w:val="thick" w:color="545B90"/>
          <w:position w:val="23"/>
        </w:rPr>
      </w:r>
      <w:r>
        <w:rPr>
          <w:rFonts w:ascii="Times New Roman" w:hAnsi="Times New Roman" w:cs="Times New Roman" w:eastAsia="Times New Roman"/>
          <w:sz w:val="55"/>
          <w:szCs w:val="55"/>
          <w:color w:val="3D4675"/>
          <w:spacing w:val="0"/>
          <w:w w:val="104"/>
          <w:u w:val="thick" w:color="545B90"/>
          <w:position w:val="23"/>
        </w:rPr>
        <w:t>(</w:t>
      </w:r>
      <w:r>
        <w:rPr>
          <w:rFonts w:ascii="Times New Roman" w:hAnsi="Times New Roman" w:cs="Times New Roman" w:eastAsia="Times New Roman"/>
          <w:sz w:val="55"/>
          <w:szCs w:val="55"/>
          <w:color w:val="3D4675"/>
          <w:spacing w:val="0"/>
          <w:w w:val="104"/>
          <w:u w:val="thick" w:color="545B90"/>
          <w:position w:val="23"/>
        </w:rPr>
      </w:r>
      <w:r>
        <w:rPr>
          <w:rFonts w:ascii="Times New Roman" w:hAnsi="Times New Roman" w:cs="Times New Roman" w:eastAsia="Times New Roman"/>
          <w:sz w:val="55"/>
          <w:szCs w:val="55"/>
          <w:color w:val="3D4675"/>
          <w:spacing w:val="0"/>
          <w:w w:val="103"/>
          <w:u w:val="thick" w:color="545B90"/>
          <w:position w:val="23"/>
        </w:rPr>
        <w:t>/.</w:t>
      </w:r>
      <w:r>
        <w:rPr>
          <w:rFonts w:ascii="Times New Roman" w:hAnsi="Times New Roman" w:cs="Times New Roman" w:eastAsia="Times New Roman"/>
          <w:sz w:val="55"/>
          <w:szCs w:val="55"/>
          <w:color w:val="3D4675"/>
          <w:spacing w:val="0"/>
          <w:w w:val="103"/>
          <w:position w:val="23"/>
        </w:rPr>
      </w:r>
      <w:r>
        <w:rPr>
          <w:rFonts w:ascii="Times New Roman" w:hAnsi="Times New Roman" w:cs="Times New Roman" w:eastAsia="Times New Roman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right="101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KIPKIP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5" w:lineRule="exact"/>
        <w:ind w:right="206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lıf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Şoruru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87" w:right="18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1F66E4"/>
          <w:spacing w:val="7"/>
          <w:w w:val="21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F87E8"/>
          <w:spacing w:val="0"/>
          <w:w w:val="7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79" w:right="159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8"/>
          <w:w w:val="10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454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78"/>
        </w:rPr>
        <w:t>1</w:t>
      </w:r>
      <w:r>
        <w:rPr>
          <w:rFonts w:ascii="Arial" w:hAnsi="Arial" w:cs="Arial" w:eastAsia="Arial"/>
          <w:sz w:val="25"/>
          <w:szCs w:val="25"/>
          <w:color w:val="363636"/>
          <w:spacing w:val="-1"/>
          <w:w w:val="7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78"/>
          <w:i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21"/>
          <w:w w:val="78"/>
          <w:i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2"/>
        </w:rPr>
        <w:t>MaYıs</w:t>
      </w:r>
      <w:r>
        <w:rPr>
          <w:rFonts w:ascii="Arial" w:hAnsi="Arial" w:cs="Arial" w:eastAsia="Arial"/>
          <w:sz w:val="24"/>
          <w:szCs w:val="24"/>
          <w:color w:val="363636"/>
          <w:spacing w:val="23"/>
          <w:w w:val="5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0"/>
          <w:b/>
          <w:bCs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31" w:right="1742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pict>
          <v:shape style="position:absolute;margin-left:432pt;margin-top:23.183662pt;width:125.760002pt;height:110.400002pt;mso-position-horizontal-relative:page;mso-position-vertical-relative:paragraph;z-index:-12796" type="#_x0000_t75">
            <v:imagedata r:id="rId16" o:title=""/>
          </v:shape>
        </w:pic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39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97"/>
          <w:i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60" w:right="220"/>
          <w:cols w:num="3" w:equalWidth="0">
            <w:col w:w="1278" w:space="242"/>
            <w:col w:w="4318" w:space="2542"/>
            <w:col w:w="3060"/>
          </w:cols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720" w:bottom="280" w:left="200" w:right="380"/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1" w:lineRule="exact"/>
        <w:ind w:left="647" w:right="-6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B2B2B"/>
          <w:spacing w:val="0"/>
          <w:w w:val="100"/>
          <w:b/>
          <w:bCs/>
          <w:position w:val="-1"/>
        </w:rPr>
        <w:t>BÜ</w:t>
      </w:r>
      <w:r>
        <w:rPr>
          <w:rFonts w:ascii="Arial" w:hAnsi="Arial" w:cs="Arial" w:eastAsia="Arial"/>
          <w:sz w:val="16"/>
          <w:szCs w:val="16"/>
          <w:color w:val="2B2B2B"/>
          <w:spacing w:val="-2"/>
          <w:w w:val="100"/>
          <w:b/>
          <w:bCs/>
          <w:position w:val="-1"/>
        </w:rPr>
        <w:t>Y</w:t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00"/>
          <w:b/>
          <w:bCs/>
          <w:position w:val="-1"/>
        </w:rPr>
        <w:t>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69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7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3" w:after="0" w:line="247" w:lineRule="auto"/>
        <w:ind w:left="887" w:right="344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40" w:lineRule="auto"/>
        <w:ind w:left="1635" w:right="427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00" w:right="380"/>
          <w:cols w:num="2" w:equalWidth="0">
            <w:col w:w="1673" w:space="1836"/>
            <w:col w:w="7831"/>
          </w:cols>
        </w:sectPr>
      </w:pPr>
      <w:rPr/>
    </w:p>
    <w:p>
      <w:pPr>
        <w:spacing w:before="4" w:after="0" w:line="30" w:lineRule="exact"/>
        <w:jc w:val="left"/>
        <w:rPr>
          <w:sz w:val="3"/>
          <w:szCs w:val="3"/>
        </w:rPr>
      </w:pPr>
      <w:rPr/>
      <w:r>
        <w:rPr>
          <w:sz w:val="3"/>
          <w:szCs w:val="3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4.200239" w:type="dxa"/>
      </w:tblPr>
      <w:tblGrid/>
      <w:tr>
        <w:trPr>
          <w:trHeight w:val="240" w:hRule="exact"/>
        </w:trPr>
        <w:tc>
          <w:tcPr>
            <w:tcW w:w="2594" w:type="dxa"/>
            <w:tcBorders>
              <w:top w:val="single" w:sz="7.658384" w:space="0" w:color="484848"/>
              <w:bottom w:val="single" w:sz="7.6583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1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  <w:position w:val="-1"/>
              </w:rPr>
              <w:t>bla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8"/>
                <w:position w:val="-1"/>
              </w:rPr>
              <w:t>Tarihi:l3.05.20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9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2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14" w:type="dxa"/>
            <w:tcBorders>
              <w:top w:val="single" w:sz="7.658384" w:space="0" w:color="484848"/>
              <w:bottom w:val="single" w:sz="7.6583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1" w:lineRule="exact"/>
              <w:ind w:left="62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14"/>
                <w:position w:val="-1"/>
              </w:rPr>
              <w:t>No:l2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67" w:type="dxa"/>
            <w:tcBorders>
              <w:top w:val="single" w:sz="7.658384" w:space="0" w:color="484848"/>
              <w:bottom w:val="single" w:sz="7.658384" w:space="0" w:color="4B4B4B"/>
              <w:left w:val="nil" w:sz="6" w:space="0" w:color="auto"/>
              <w:right w:val="single" w:sz="5.743784" w:space="0" w:color="4B4B4B"/>
            </w:tcBorders>
          </w:tcPr>
          <w:p>
            <w:pPr>
              <w:spacing w:before="9" w:after="0" w:line="211" w:lineRule="exact"/>
              <w:ind w:left="153" w:right="-20"/>
              <w:jc w:val="left"/>
              <w:tabs>
                <w:tab w:pos="28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:12:30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6"/>
                <w:position w:val="-1"/>
              </w:rPr>
              <w:t>tfel:2938800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5" w:hRule="exact"/>
        </w:trPr>
        <w:tc>
          <w:tcPr>
            <w:tcW w:w="2594" w:type="dxa"/>
            <w:tcBorders>
              <w:top w:val="single" w:sz="7.658384" w:space="0" w:color="4B4B4B"/>
              <w:bottom w:val="single" w:sz="7.6583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2B2B2B"/>
                <w:spacing w:val="0"/>
                <w:w w:val="90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B2B2B"/>
                <w:spacing w:val="10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Tarihi: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7"/>
                <w:position w:val="-1"/>
              </w:rPr>
              <w:t>ı3.05.2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9"/>
                <w:w w:val="108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5"/>
                <w:position w:val="-1"/>
              </w:rPr>
              <w:t>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14" w:type="dxa"/>
            <w:tcBorders>
              <w:top w:val="single" w:sz="7.658384" w:space="0" w:color="4B4B4B"/>
              <w:bottom w:val="single" w:sz="7.6583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11" w:lineRule="exact"/>
              <w:ind w:left="61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0E0E0E"/>
                <w:spacing w:val="-18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7"/>
                <w:position w:val="-1"/>
              </w:rPr>
              <w:t>3037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67" w:type="dxa"/>
            <w:tcBorders>
              <w:top w:val="single" w:sz="7.658384" w:space="0" w:color="4B4B4B"/>
              <w:bottom w:val="single" w:sz="7.658384" w:space="0" w:color="4B4B4B"/>
              <w:left w:val="nil" w:sz="6" w:space="0" w:color="auto"/>
              <w:right w:val="single" w:sz="5.743784" w:space="0" w:color="4B4B4B"/>
            </w:tcBorders>
          </w:tcPr>
          <w:p>
            <w:pPr>
              <w:spacing w:before="14" w:after="0" w:line="211" w:lineRule="exact"/>
              <w:ind w:left="15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5"/>
                <w:position w:val="-1"/>
              </w:rPr>
              <w:t>Alan:A.Hikmet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5"/>
                <w:w w:val="10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5"/>
                <w:position w:val="-1"/>
              </w:rPr>
              <w:t>KÜÇÜKGÜL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09" w:lineRule="exact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:AOSB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10045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54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:AOSB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10045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54" w:right="-20"/>
        <w:jc w:val="left"/>
        <w:tabs>
          <w:tab w:pos="1480" w:val="left"/>
          <w:tab w:pos="358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Ttirtl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:OtYangını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Sebebi:Sigara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</w:sectPr>
      </w:pPr>
      <w:rPr/>
    </w:p>
    <w:p>
      <w:pPr>
        <w:spacing w:before="20" w:after="0" w:line="240" w:lineRule="auto"/>
        <w:ind w:left="154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rtangı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0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left="406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  <w:cols w:num="2" w:equalWidth="0">
            <w:col w:w="6676" w:space="212"/>
            <w:col w:w="4452"/>
          </w:cols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9" w:right="-69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8"/>
        </w:rPr>
        <w:t>:.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40" w:lineRule="auto"/>
        <w:ind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2"/>
        </w:rPr>
        <w:t>FD....:Ji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::ı..:ce:..:..r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00"/>
          <w:u w:val="single" w:color="2A2A2A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2A2A2A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2A2A2A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,,----,----.-----.---ı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2:40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37" w:lineRule="exact"/>
        <w:ind w:left="16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4.505188pt;margin-top:-20.911968pt;width:55.164329pt;height:24pt;mso-position-horizontal-relative:page;mso-position-vertical-relative:paragraph;z-index:-1279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20" w:val="left"/>
                      <w:tab w:pos="104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-53"/>
                      <w:w w:val="48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84"/>
          <w:position w:val="-1"/>
        </w:rPr>
        <w:t>IKiracı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8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Kullanan: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  <w:cols w:num="2" w:equalWidth="0">
            <w:col w:w="3495" w:space="541"/>
            <w:col w:w="7304"/>
          </w:cols>
        </w:sectPr>
      </w:pPr>
      <w:rPr/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1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lt\miri:İbrahim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right="-7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229"/>
        </w:rPr>
        <w:t>ı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12: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Saati:12:34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  <w:cols w:num="3" w:equalWidth="0">
            <w:col w:w="644" w:space="2210"/>
            <w:col w:w="3275" w:space="1890"/>
            <w:col w:w="3321"/>
          </w:cols>
        </w:sectPr>
      </w:pPr>
      <w:rPr/>
    </w:p>
    <w:p>
      <w:pPr>
        <w:spacing w:before="1" w:after="0" w:line="240" w:lineRule="auto"/>
        <w:ind w:left="17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208"/>
        </w:rPr>
        <w:t>410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30" w:lineRule="atLeast"/>
        <w:ind w:left="5" w:right="3949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  <w:cols w:num="3" w:equalWidth="0">
            <w:col w:w="695" w:space="2178"/>
            <w:col w:w="1424" w:space="477"/>
            <w:col w:w="6566"/>
          </w:cols>
        </w:sectPr>
      </w:pPr>
      <w:rPr/>
    </w:p>
    <w:p>
      <w:pPr>
        <w:spacing w:before="0" w:after="0" w:line="271" w:lineRule="exact"/>
        <w:ind w:left="154" w:right="-20"/>
        <w:jc w:val="left"/>
        <w:tabs>
          <w:tab w:pos="560" w:val="left"/>
          <w:tab w:pos="2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B2B2B"/>
          <w:spacing w:val="0"/>
          <w:w w:val="79"/>
          <w:position w:val="1"/>
        </w:rPr>
        <w:t>tv</w:t>
      </w:r>
      <w:r>
        <w:rPr>
          <w:rFonts w:ascii="Arial" w:hAnsi="Arial" w:cs="Arial" w:eastAsia="Arial"/>
          <w:sz w:val="30"/>
          <w:szCs w:val="30"/>
          <w:color w:val="2B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65"/>
          <w:position w:val="1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6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23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23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1"/>
          <w:w w:val="23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8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2873" w:right="-53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  <w:cols w:num="2" w:equalWidth="0">
            <w:col w:w="4366" w:space="402"/>
            <w:col w:w="6572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0" w:lineRule="auto"/>
        <w:ind w:left="154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47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Söndtirmede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</w:sectPr>
      </w:pPr>
      <w:rPr/>
    </w:p>
    <w:p>
      <w:pPr>
        <w:spacing w:before="20" w:after="0" w:line="240" w:lineRule="auto"/>
        <w:ind w:left="16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174" w:lineRule="exact"/>
        <w:ind w:right="-20"/>
        <w:jc w:val="left"/>
        <w:tabs>
          <w:tab w:pos="1700" w:val="left"/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Şu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-4"/>
        </w:rPr>
        <w:t>IK.K.T.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29" w:right="-20"/>
        <w:jc w:val="left"/>
        <w:tabs>
          <w:tab w:pos="1700" w:val="left"/>
          <w:tab w:pos="35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2B2B2B"/>
          <w:spacing w:val="0"/>
          <w:w w:val="217"/>
          <w:position w:val="-1"/>
        </w:rPr>
        <w:t>ı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2B2B2B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B2B2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B2B2B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56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  <w:cols w:num="3" w:equalWidth="0">
            <w:col w:w="1431" w:space="1524"/>
            <w:col w:w="1129" w:space="685"/>
            <w:col w:w="6571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273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.Zara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0" w:lineRule="exact"/>
        <w:ind w:right="67" w:firstLine="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2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arafımızca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sehven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80" w:bottom="280" w:left="200" w:right="380"/>
          <w:cols w:num="2" w:equalWidth="0">
            <w:col w:w="2416" w:space="457"/>
            <w:col w:w="846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</w:sectPr>
      </w:pPr>
      <w:rPr/>
    </w:p>
    <w:p>
      <w:pPr>
        <w:spacing w:before="35" w:after="0" w:line="240" w:lineRule="auto"/>
        <w:ind w:left="17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14" w:lineRule="exact"/>
        <w:ind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  <w:position w:val="-1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9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  <w:cols w:num="2" w:equalWidth="0">
            <w:col w:w="1139" w:space="1734"/>
            <w:col w:w="8467"/>
          </w:cols>
        </w:sectPr>
      </w:pPr>
      <w:rPr/>
    </w:p>
    <w:p>
      <w:pPr>
        <w:spacing w:before="25" w:after="0" w:line="240" w:lineRule="auto"/>
        <w:ind w:left="173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8"/>
        </w:rPr>
        <w:t>Yarm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26" w:lineRule="exact"/>
        <w:ind w:left="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w w:val="89"/>
          <w:position w:val="-1"/>
        </w:rPr>
        <w:t>Eı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"/>
          <w:w w:val="89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25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6"/>
          <w:w w:val="255"/>
          <w:position w:val="-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</w:sectPr>
      </w:pPr>
      <w:rPr/>
    </w:p>
    <w:p>
      <w:pPr>
        <w:spacing w:before="28" w:after="0" w:line="240" w:lineRule="auto"/>
        <w:ind w:left="18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37" w:lineRule="exact"/>
        <w:ind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99"/>
          <w:position w:val="-1"/>
        </w:rPr>
        <w:t>rrari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-1"/>
        </w:rPr>
        <w:t>l3.05.2017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85"/>
          <w:position w:val="-1"/>
        </w:rPr>
        <w:t>!Saati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24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"/>
        </w:rPr>
        <w:t>13:00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  <w:cols w:num="2" w:equalWidth="0">
            <w:col w:w="1368" w:space="1505"/>
            <w:col w:w="8467"/>
          </w:cols>
        </w:sectPr>
      </w:pPr>
      <w:rPr/>
    </w:p>
    <w:p>
      <w:pPr>
        <w:spacing w:before="21" w:after="0" w:line="240" w:lineRule="auto"/>
        <w:ind w:left="269" w:right="-20"/>
        <w:jc w:val="left"/>
        <w:tabs>
          <w:tab w:pos="1260" w:val="left"/>
          <w:tab w:pos="1880" w:val="left"/>
          <w:tab w:pos="2860" w:val="left"/>
          <w:tab w:pos="8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GİDENEKİP: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ÇİGL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GRUB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026" w:right="-20"/>
        <w:jc w:val="left"/>
        <w:tabs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5773" w:right="45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2" w:after="0" w:line="431" w:lineRule="exact"/>
        <w:ind w:left="4356" w:right="6492"/>
        <w:jc w:val="center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8C9090"/>
          <w:spacing w:val="0"/>
          <w:w w:val="67"/>
          <w:b/>
          <w:bCs/>
          <w:i/>
          <w:position w:val="-1"/>
        </w:rPr>
        <w:t>.rA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3953" w:right="6424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pict>
          <v:shape style="position:absolute;margin-left:24.959999pt;margin-top:3.976577pt;width:12.48pt;height:33.599998pt;mso-position-horizontal-relative:page;mso-position-vertical-relative:paragraph;z-index:-12793" type="#_x0000_t75">
            <v:imagedata r:id="rId17" o:title=""/>
          </v:shape>
        </w:pict>
      </w:r>
      <w:r>
        <w:rPr>
          <w:rFonts w:ascii="Arial" w:hAnsi="Arial" w:cs="Arial" w:eastAsia="Arial"/>
          <w:sz w:val="19"/>
          <w:szCs w:val="19"/>
          <w:color w:val="8C9090"/>
          <w:spacing w:val="0"/>
          <w:w w:val="151"/>
        </w:rPr>
        <w:t>·</w:t>
      </w:r>
      <w:r>
        <w:rPr>
          <w:rFonts w:ascii="Arial" w:hAnsi="Arial" w:cs="Arial" w:eastAsia="Arial"/>
          <w:sz w:val="19"/>
          <w:szCs w:val="19"/>
          <w:color w:val="8C9090"/>
          <w:spacing w:val="11"/>
          <w:w w:val="151"/>
        </w:rPr>
        <w:t> </w:t>
      </w:r>
      <w:r>
        <w:rPr>
          <w:rFonts w:ascii="Arial" w:hAnsi="Arial" w:cs="Arial" w:eastAsia="Arial"/>
          <w:sz w:val="19"/>
          <w:szCs w:val="19"/>
          <w:color w:val="8C9090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8C9090"/>
          <w:spacing w:val="1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8C9090"/>
          <w:spacing w:val="0"/>
          <w:w w:val="110"/>
        </w:rPr>
        <w:t>Bö</w:t>
      </w:r>
      <w:r>
        <w:rPr>
          <w:rFonts w:ascii="Arial" w:hAnsi="Arial" w:cs="Arial" w:eastAsia="Arial"/>
          <w:sz w:val="20"/>
          <w:szCs w:val="20"/>
          <w:color w:val="8C9090"/>
          <w:spacing w:val="-2"/>
          <w:w w:val="111"/>
        </w:rPr>
        <w:t>g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5"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14" w:lineRule="exact"/>
        <w:ind w:left="3834" w:right="6298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CA0A1"/>
          <w:spacing w:val="0"/>
          <w:w w:val="146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9CA0A1"/>
          <w:spacing w:val="-3"/>
          <w:w w:val="14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9090"/>
          <w:spacing w:val="0"/>
          <w:w w:val="100"/>
          <w:position w:val="-1"/>
        </w:rPr>
        <w:t>ııP,'6</w:t>
      </w:r>
      <w:r>
        <w:rPr>
          <w:rFonts w:ascii="Times New Roman" w:hAnsi="Times New Roman" w:cs="Times New Roman" w:eastAsia="Times New Roman"/>
          <w:sz w:val="18"/>
          <w:szCs w:val="18"/>
          <w:color w:val="8C9090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8C9090"/>
          <w:spacing w:val="2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108"/>
          <w:position w:val="-1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6.51339pt;margin-top:42.312328pt;width:565.246605pt;height:773.236408pt;mso-position-horizontal-relative:page;mso-position-vertical-relative:page;z-index:-12794" coordorigin="330,846" coordsize="11305,15465">
            <v:shape style="position:absolute;left:8851;top:12134;width:2784;height:2381" type="#_x0000_t75">
              <v:imagedata r:id="rId18" o:title=""/>
            </v:shape>
            <v:group style="position:absolute;left:340;top:868;width:11042;height:2" coordorigin="340,868" coordsize="11042,2">
              <v:shape style="position:absolute;left:340;top:868;width:11042;height:2" coordorigin="340,868" coordsize="11042,0" path="m340,868l11382,868e" filled="f" stroked="t" strokeweight=".717973pt" strokecolor="#4F4F54">
                <v:path arrowok="t"/>
              </v:shape>
            </v:group>
            <v:group style="position:absolute;left:361;top:853;width:2;height:15443" coordorigin="361,853" coordsize="2,15443">
              <v:shape style="position:absolute;left:361;top:853;width:2;height:15443" coordorigin="361,853" coordsize="0,15443" path="m361,16297l361,853e" filled="f" stroked="t" strokeweight=".717973pt" strokecolor="#3F3F3F">
                <v:path arrowok="t"/>
              </v:shape>
            </v:group>
            <v:group style="position:absolute;left:3051;top:858;width:2;height:1194" coordorigin="3051,858" coordsize="2,1194">
              <v:shape style="position:absolute;left:3051;top:858;width:2;height:1194" coordorigin="3051,858" coordsize="0,1194" path="m3051,2052l3051,858e" filled="f" stroked="t" strokeweight=".717973pt" strokecolor="#343434">
                <v:path arrowok="t"/>
              </v:shape>
            </v:group>
            <v:group style="position:absolute;left:8879;top:863;width:2;height:1189" coordorigin="8879,863" coordsize="2,1189">
              <v:shape style="position:absolute;left:8879;top:863;width:2;height:1189" coordorigin="8879,863" coordsize="0,1189" path="m8879,2052l8879,863e" filled="f" stroked="t" strokeweight=".717973pt" strokecolor="#444444">
                <v:path arrowok="t"/>
              </v:shape>
            </v:group>
            <v:group style="position:absolute;left:11389;top:863;width:2;height:11286" coordorigin="11389,863" coordsize="2,11286">
              <v:shape style="position:absolute;left:11389;top:863;width:2;height:11286" coordorigin="11389,863" coordsize="0,11286" path="m11389,12149l11389,863e" filled="f" stroked="t" strokeweight=".717973pt" strokecolor="#4B4B4B">
                <v:path arrowok="t"/>
              </v:shape>
            </v:group>
            <v:group style="position:absolute;left:345;top:2766;width:11038;height:2" coordorigin="345,2766" coordsize="11038,2">
              <v:shape style="position:absolute;left:345;top:2766;width:11038;height:2" coordorigin="345,2766" coordsize="11038,0" path="m345,2766l11382,2766e" filled="f" stroked="t" strokeweight=".957298pt" strokecolor="#484848">
                <v:path arrowok="t"/>
              </v:shape>
            </v:group>
            <v:group style="position:absolute;left:345;top:3011;width:11042;height:2" coordorigin="345,3011" coordsize="11042,2">
              <v:shape style="position:absolute;left:345;top:3011;width:11042;height:2" coordorigin="345,3011" coordsize="11042,0" path="m345,3011l11387,3011e" filled="f" stroked="t" strokeweight=".957298pt" strokecolor="#484848">
                <v:path arrowok="t"/>
              </v:shape>
            </v:group>
            <v:group style="position:absolute;left:345;top:3253;width:11047;height:2" coordorigin="345,3253" coordsize="11047,2">
              <v:shape style="position:absolute;left:345;top:3253;width:11047;height:2" coordorigin="345,3253" coordsize="11047,0" path="m345,3253l11392,3253e" filled="f" stroked="t" strokeweight=".957298pt" strokecolor="#484848">
                <v:path arrowok="t"/>
              </v:shape>
            </v:group>
            <v:group style="position:absolute;left:4243;top:3193;width:2;height:1064" coordorigin="4243,3193" coordsize="2,1064">
              <v:shape style="position:absolute;left:4243;top:3193;width:2;height:1064" coordorigin="4243,3193" coordsize="0,1064" path="m4243,4258l4243,3193e" filled="f" stroked="t" strokeweight=".717973pt" strokecolor="#3F3F3F">
                <v:path arrowok="t"/>
              </v:shape>
            </v:group>
            <v:group style="position:absolute;left:7072;top:3246;width:2;height:1007" coordorigin="7072,3246" coordsize="2,1007">
              <v:shape style="position:absolute;left:7072;top:3246;width:2;height:1007" coordorigin="7072,3246" coordsize="0,1007" path="m7072,4253l7072,3246e" filled="f" stroked="t" strokeweight=".957298pt" strokecolor="#4B4B4B">
                <v:path arrowok="t"/>
              </v:shape>
            </v:group>
            <v:group style="position:absolute;left:340;top:4243;width:11052;height:2" coordorigin="340,4243" coordsize="11052,2">
              <v:shape style="position:absolute;left:340;top:4243;width:11052;height:2" coordorigin="340,4243" coordsize="11052,0" path="m340,4243l11392,4243e" filled="f" stroked="t" strokeweight=".957298pt" strokecolor="#3F3F3F">
                <v:path arrowok="t"/>
              </v:shape>
              <v:shape style="position:absolute;left:3072;top:12557;width:979;height:1267" type="#_x0000_t75">
                <v:imagedata r:id="rId19" o:title=""/>
              </v:shape>
            </v:group>
            <v:group style="position:absolute;left:3068;top:4234;width:2;height:12068" coordorigin="3068,4234" coordsize="2,12068">
              <v:shape style="position:absolute;left:3068;top:4234;width:2;height:12068" coordorigin="3068,4234" coordsize="0,12068" path="m3068,16301l3068,4234e" filled="f" stroked="t" strokeweight=".957298pt" strokecolor="#48484B">
                <v:path arrowok="t"/>
              </v:shape>
            </v:group>
            <v:group style="position:absolute;left:345;top:4521;width:11052;height:2" coordorigin="345,4521" coordsize="11052,2">
              <v:shape style="position:absolute;left:345;top:4521;width:11052;height:2" coordorigin="345,4521" coordsize="11052,0" path="m345,4521l11397,4521e" filled="f" stroked="t" strokeweight=".717973pt" strokecolor="#484848">
                <v:path arrowok="t"/>
              </v:shape>
            </v:group>
            <v:group style="position:absolute;left:3049;top:4763;width:8348;height:2" coordorigin="3049,4763" coordsize="8348,2">
              <v:shape style="position:absolute;left:3049;top:4763;width:8348;height:2" coordorigin="3049,4763" coordsize="8348,0" path="m3049,4763l11397,4763e" filled="f" stroked="t" strokeweight=".957298pt" strokecolor="#484848">
                <v:path arrowok="t"/>
              </v:shape>
            </v:group>
            <v:group style="position:absolute;left:4954;top:4708;width:2;height:2474" coordorigin="4954,4708" coordsize="2,2474">
              <v:shape style="position:absolute;left:4954;top:4708;width:2;height:2474" coordorigin="4954,4708" coordsize="0,2474" path="m4954,7182l4954,4708e" filled="f" stroked="t" strokeweight=".957298pt" strokecolor="#383838">
                <v:path arrowok="t"/>
              </v:shape>
            </v:group>
            <v:group style="position:absolute;left:4944;top:5248;width:6452;height:2" coordorigin="4944,5248" coordsize="6452,2">
              <v:shape style="position:absolute;left:4944;top:5248;width:6452;height:2" coordorigin="4944,5248" coordsize="6452,0" path="m4944,5248l11397,5248e" filled="f" stroked="t" strokeweight=".957298pt" strokecolor="#484848">
                <v:path arrowok="t"/>
              </v:shape>
            </v:group>
            <v:group style="position:absolute;left:4949;top:5487;width:6447;height:2" coordorigin="4949,5487" coordsize="6447,2">
              <v:shape style="position:absolute;left:4949;top:5487;width:6447;height:2" coordorigin="4949,5487" coordsize="6447,0" path="m4949,5487l11397,5487e" filled="f" stroked="t" strokeweight=".957298pt" strokecolor="#484848">
                <v:path arrowok="t"/>
              </v:shape>
            </v:group>
            <v:group style="position:absolute;left:4949;top:5732;width:6447;height:2" coordorigin="4949,5732" coordsize="6447,2">
              <v:shape style="position:absolute;left:4949;top:5732;width:6447;height:2" coordorigin="4949,5732" coordsize="6447,0" path="m4949,5732l11397,5732e" filled="f" stroked="t" strokeweight=".957298pt" strokecolor="#484848">
                <v:path arrowok="t"/>
              </v:shape>
            </v:group>
            <v:group style="position:absolute;left:3049;top:5974;width:8348;height:2" coordorigin="3049,5974" coordsize="8348,2">
              <v:shape style="position:absolute;left:3049;top:5974;width:8348;height:2" coordorigin="3049,5974" coordsize="8348,0" path="m3049,5974l11397,5974e" filled="f" stroked="t" strokeweight=".957298pt" strokecolor="#444444">
                <v:path arrowok="t"/>
              </v:shape>
            </v:group>
            <v:group style="position:absolute;left:345;top:6216;width:11052;height:2" coordorigin="345,6216" coordsize="11052,2">
              <v:shape style="position:absolute;left:345;top:6216;width:11052;height:2" coordorigin="345,6216" coordsize="11052,0" path="m345,6216l11397,6216e" filled="f" stroked="t" strokeweight=".957298pt" strokecolor="#444448">
                <v:path arrowok="t"/>
              </v:shape>
            </v:group>
            <v:group style="position:absolute;left:8204;top:6209;width:2;height:964" coordorigin="8204,6209" coordsize="2,964">
              <v:shape style="position:absolute;left:8204;top:6209;width:2;height:964" coordorigin="8204,6209" coordsize="0,964" path="m8204,7173l8204,6209e" filled="f" stroked="t" strokeweight=".717973pt" strokecolor="#3F3F3F">
                <v:path arrowok="t"/>
              </v:shape>
            </v:group>
            <v:group style="position:absolute;left:3044;top:6691;width:8352;height:2" coordorigin="3044,6691" coordsize="8352,2">
              <v:shape style="position:absolute;left:3044;top:6691;width:8352;height:2" coordorigin="3044,6691" coordsize="8352,0" path="m3044,6691l11397,6691e" filled="f" stroked="t" strokeweight=".957298pt" strokecolor="#484848">
                <v:path arrowok="t"/>
              </v:shape>
            </v:group>
            <v:group style="position:absolute;left:3044;top:7165;width:8352;height:2" coordorigin="3044,7165" coordsize="8352,2">
              <v:shape style="position:absolute;left:3044;top:7165;width:8352;height:2" coordorigin="3044,7165" coordsize="8352,0" path="m3044,7165l11397,7165e" filled="f" stroked="t" strokeweight=".957298pt" strokecolor="#484848">
                <v:path arrowok="t"/>
              </v:shape>
            </v:group>
            <v:group style="position:absolute;left:345;top:7410;width:11057;height:2" coordorigin="345,7410" coordsize="11057,2">
              <v:shape style="position:absolute;left:345;top:7410;width:11057;height:2" coordorigin="345,7410" coordsize="11057,0" path="m345,7410l11401,7410e" filled="f" stroked="t" strokeweight=".957298pt" strokecolor="#4B4B4B">
                <v:path arrowok="t"/>
              </v:shape>
            </v:group>
            <v:group style="position:absolute;left:345;top:7652;width:11057;height:2" coordorigin="345,7652" coordsize="11057,2">
              <v:shape style="position:absolute;left:345;top:7652;width:11057;height:2" coordorigin="345,7652" coordsize="11057,0" path="m345,7652l11401,7652e" filled="f" stroked="t" strokeweight=".957298pt" strokecolor="#484848">
                <v:path arrowok="t"/>
              </v:shape>
            </v:group>
            <v:group style="position:absolute;left:4961;top:7642;width:2;height:748" coordorigin="4961,7642" coordsize="2,748">
              <v:shape style="position:absolute;left:4961;top:7642;width:2;height:748" coordorigin="4961,7642" coordsize="0,748" path="m4961,8390l4961,7642e" filled="f" stroked="t" strokeweight=".717973pt" strokecolor="#3B3B3B">
                <v:path arrowok="t"/>
              </v:shape>
            </v:group>
            <v:group style="position:absolute;left:4954;top:7892;width:6447;height:2" coordorigin="4954,7892" coordsize="6447,2">
              <v:shape style="position:absolute;left:4954;top:7892;width:6447;height:2" coordorigin="4954,7892" coordsize="6447,0" path="m4954,7892l11401,7892e" filled="f" stroked="t" strokeweight=".957298pt" strokecolor="#484848">
                <v:path arrowok="t"/>
              </v:shape>
            </v:group>
            <v:group style="position:absolute;left:4954;top:8136;width:6447;height:2" coordorigin="4954,8136" coordsize="6447,2">
              <v:shape style="position:absolute;left:4954;top:8136;width:6447;height:2" coordorigin="4954,8136" coordsize="6447,0" path="m4954,8136l11401,8136e" filled="f" stroked="t" strokeweight=".717973pt" strokecolor="#444444">
                <v:path arrowok="t"/>
              </v:shape>
            </v:group>
            <v:group style="position:absolute;left:349;top:8378;width:11052;height:2" coordorigin="349,8378" coordsize="11052,2">
              <v:shape style="position:absolute;left:349;top:8378;width:11052;height:2" coordorigin="349,8378" coordsize="11052,0" path="m349,8378l11401,8378e" filled="f" stroked="t" strokeweight=".957298pt" strokecolor="#484848">
                <v:path arrowok="t"/>
              </v:shape>
            </v:group>
            <v:group style="position:absolute;left:349;top:9167;width:11057;height:2" coordorigin="349,9167" coordsize="11057,2">
              <v:shape style="position:absolute;left:349;top:9167;width:11057;height:2" coordorigin="349,9167" coordsize="11057,0" path="m349,9167l11406,9167e" filled="f" stroked="t" strokeweight=".957298pt" strokecolor="#484848">
                <v:path arrowok="t"/>
              </v:shape>
            </v:group>
            <v:group style="position:absolute;left:359;top:10260;width:11047;height:2" coordorigin="359,10260" coordsize="11047,2">
              <v:shape style="position:absolute;left:359;top:10260;width:11047;height:2" coordorigin="359,10260" coordsize="11047,0" path="m359,10260l11406,10260e" filled="f" stroked="t" strokeweight=".957298pt" strokecolor="#444444">
                <v:path arrowok="t"/>
              </v:shape>
            </v:group>
            <v:group style="position:absolute;left:359;top:10502;width:11057;height:2" coordorigin="359,10502" coordsize="11057,2">
              <v:shape style="position:absolute;left:359;top:10502;width:11057;height:2" coordorigin="359,10502" coordsize="11057,0" path="m359,10502l11416,10502e" filled="f" stroked="t" strokeweight=".957298pt" strokecolor="#484848">
                <v:path arrowok="t"/>
              </v:shape>
            </v:group>
            <v:group style="position:absolute;left:359;top:10745;width:11052;height:2" coordorigin="359,10745" coordsize="11052,2">
              <v:shape style="position:absolute;left:359;top:10745;width:11052;height:2" coordorigin="359,10745" coordsize="11052,0" path="m359,10745l11411,10745e" filled="f" stroked="t" strokeweight=".717973pt" strokecolor="#484848">
                <v:path arrowok="t"/>
              </v:shape>
            </v:group>
            <v:group style="position:absolute;left:354;top:11226;width:11057;height:2" coordorigin="354,11226" coordsize="11057,2">
              <v:shape style="position:absolute;left:354;top:11226;width:11057;height:2" coordorigin="354,11226" coordsize="11057,0" path="m354,11226l11411,11226e" filled="f" stroked="t" strokeweight=".957298pt" strokecolor="#4B4B4B">
                <v:path arrowok="t"/>
              </v:shape>
            </v:group>
            <v:group style="position:absolute;left:354;top:11466;width:11057;height:2" coordorigin="354,11466" coordsize="11057,2">
              <v:shape style="position:absolute;left:354;top:11466;width:11057;height:2" coordorigin="354,11466" coordsize="11057,0" path="m354,11466l11411,11466e" filled="f" stroked="t" strokeweight=".957298pt" strokecolor="#4B4B4F">
                <v:path arrowok="t"/>
              </v:shape>
            </v:group>
            <v:group style="position:absolute;left:1364;top:11421;width:2;height:4881" coordorigin="1364,11421" coordsize="2,4881">
              <v:shape style="position:absolute;left:1364;top:11421;width:2;height:4881" coordorigin="1364,11421" coordsize="0,4881" path="m1364,16301l1364,11421e" filled="f" stroked="t" strokeweight=".717973pt" strokecolor="#3F3F3F">
                <v:path arrowok="t"/>
              </v:shape>
            </v:group>
            <v:group style="position:absolute;left:2041;top:11464;width:2;height:4838" coordorigin="2041,11464" coordsize="2,4838">
              <v:shape style="position:absolute;left:2041;top:11464;width:2;height:4838" coordorigin="2041,11464" coordsize="0,4838" path="m2041,16301l2041,11464e" filled="f" stroked="t" strokeweight=".957298pt" strokecolor="#3B3B3B">
                <v:path arrowok="t"/>
              </v:shape>
            </v:group>
            <v:group style="position:absolute;left:7881;top:11454;width:2;height:4838" coordorigin="7881,11454" coordsize="2,4838">
              <v:shape style="position:absolute;left:7881;top:11454;width:2;height:4838" coordorigin="7881,11454" coordsize="0,4838" path="m7881,16292l7881,11454e" filled="f" stroked="t" strokeweight=".717973pt" strokecolor="#3B3B3B">
                <v:path arrowok="t"/>
              </v:shape>
            </v:group>
            <v:group style="position:absolute;left:354;top:11711;width:11057;height:2" coordorigin="354,11711" coordsize="11057,2">
              <v:shape style="position:absolute;left:354;top:11711;width:11057;height:2" coordorigin="354,11711" coordsize="11057,0" path="m354,11711l11411,11711e" filled="f" stroked="t" strokeweight=".957298pt" strokecolor="#484848">
                <v:path arrowok="t"/>
              </v:shape>
            </v:group>
            <v:group style="position:absolute;left:6352;top:13410;width:723;height:2" coordorigin="6352,13410" coordsize="723,2">
              <v:shape style="position:absolute;left:6352;top:13410;width:723;height:2" coordorigin="6352,13410" coordsize="723,0" path="m6352,13410l7074,13410e" filled="f" stroked="t" strokeweight="3.111218pt" strokecolor="#484B90">
                <v:path arrowok="t"/>
              </v:shape>
            </v:group>
            <v:group style="position:absolute;left:364;top:16292;width:11062;height:2" coordorigin="364,16292" coordsize="11062,2">
              <v:shape style="position:absolute;left:364;top:16292;width:11062;height:2" coordorigin="364,16292" coordsize="11062,0" path="m364,16292l11425,16292e" filled="f" stroked="t" strokeweight=".717973pt" strokecolor="#3F3F3F">
                <v:path arrowok="t"/>
              </v:shape>
            </v:group>
            <v:group style="position:absolute;left:6699;top:13571;width:2;height:283" coordorigin="6699,13571" coordsize="2,283">
              <v:shape style="position:absolute;left:6699;top:13571;width:2;height:283" coordorigin="6699,13571" coordsize="0,283" path="m6699,13853l6699,13571e" filled="f" stroked="t" strokeweight="2.61748pt" strokecolor="#DFDFE2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308"/>
        <w:jc w:val="right"/>
        <w:tabs>
          <w:tab w:pos="720" w:val="left"/>
        </w:tabs>
        <w:rPr>
          <w:rFonts w:ascii="Courier New" w:hAnsi="Courier New" w:cs="Courier New" w:eastAsia="Courier New"/>
          <w:sz w:val="69"/>
          <w:szCs w:val="6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390106pt;margin-top:26.663465pt;width:87.476386pt;height:41pt;mso-position-horizontal-relative:page;mso-position-vertical-relative:paragraph;z-index:-12791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6418C"/>
                      <w:spacing w:val="4"/>
                      <w:w w:val="205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424670"/>
                      <w:spacing w:val="0"/>
                      <w:w w:val="134"/>
                      <w:position w:val="-1"/>
                    </w:rPr>
                    <w:t>v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424670"/>
                      <w:spacing w:val="-120"/>
                      <w:w w:val="13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565656"/>
                      <w:spacing w:val="0"/>
                      <w:w w:val="42"/>
                      <w:position w:val="-1"/>
                    </w:rPr>
                    <w:t>.-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1266B"/>
          <w:w w:val="96"/>
          <w:b/>
          <w:bCs/>
          <w:i/>
        </w:rPr>
        <w:t>1</w:t>
      </w:r>
      <w:r>
        <w:rPr>
          <w:rFonts w:ascii="Arial" w:hAnsi="Arial" w:cs="Arial" w:eastAsia="Arial"/>
          <w:sz w:val="19"/>
          <w:szCs w:val="19"/>
          <w:color w:val="21266B"/>
          <w:w w:val="100"/>
          <w:b/>
          <w:bCs/>
          <w:i/>
        </w:rPr>
        <w:tab/>
      </w:r>
      <w:r>
        <w:rPr>
          <w:rFonts w:ascii="Arial" w:hAnsi="Arial" w:cs="Arial" w:eastAsia="Arial"/>
          <w:sz w:val="19"/>
          <w:szCs w:val="19"/>
          <w:color w:val="21266B"/>
          <w:w w:val="100"/>
          <w:b/>
          <w:bCs/>
          <w:i/>
        </w:rPr>
      </w:r>
      <w:r>
        <w:rPr>
          <w:rFonts w:ascii="Courier New" w:hAnsi="Courier New" w:cs="Courier New" w:eastAsia="Courier New"/>
          <w:sz w:val="69"/>
          <w:szCs w:val="69"/>
          <w:color w:val="36418C"/>
          <w:spacing w:val="0"/>
          <w:w w:val="83"/>
          <w:b/>
          <w:bCs/>
          <w:i/>
        </w:rPr>
        <w:t>1</w:t>
      </w:r>
      <w:r>
        <w:rPr>
          <w:rFonts w:ascii="Courier New" w:hAnsi="Courier New" w:cs="Courier New" w:eastAsia="Courier New"/>
          <w:sz w:val="69"/>
          <w:szCs w:val="69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1"/>
          <w:szCs w:val="21"/>
          <w:color w:val="414141"/>
          <w:w w:val="246"/>
        </w:rPr>
        <w:t>ı-----ı---ı-----</w:t>
      </w:r>
      <w:r>
        <w:rPr>
          <w:rFonts w:ascii="Arial" w:hAnsi="Arial" w:cs="Arial" w:eastAsia="Arial"/>
          <w:sz w:val="21"/>
          <w:szCs w:val="21"/>
          <w:color w:val="414141"/>
          <w:spacing w:val="13"/>
          <w:w w:val="246"/>
        </w:rPr>
        <w:t>;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100"/>
          <w:b/>
          <w:bCs/>
        </w:rPr>
        <w:t>rı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101"/>
          <w:b/>
          <w:bCs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-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65656"/>
          <w:spacing w:val="0"/>
          <w:w w:val="101"/>
          <w:b/>
          <w:bCs/>
        </w:rPr>
        <w:t>n.OSE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39" w:after="0" w:line="240" w:lineRule="auto"/>
        <w:ind w:left="3136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B2B2B"/>
          <w:spacing w:val="2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B2B2B"/>
          <w:spacing w:val="-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B2B2B"/>
          <w:spacing w:val="1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11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left="-40" w:right="403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rahiı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5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5B3A5"/>
          <w:spacing w:val="0"/>
          <w:w w:val="72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B5B3A5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5B3A5"/>
          <w:spacing w:val="17"/>
          <w:w w:val="7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1"/>
        </w:rPr>
        <w:t>DlRlM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8" w:lineRule="exact"/>
        <w:ind w:left="413" w:right="45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2B2B2B"/>
          <w:spacing w:val="0"/>
          <w:w w:val="166"/>
        </w:rPr>
        <w:t>i</w:t>
      </w:r>
      <w:r>
        <w:rPr>
          <w:rFonts w:ascii="Arial" w:hAnsi="Arial" w:cs="Arial" w:eastAsia="Arial"/>
          <w:sz w:val="23"/>
          <w:szCs w:val="23"/>
          <w:color w:val="2B2B2B"/>
          <w:spacing w:val="-15"/>
          <w:w w:val="166"/>
        </w:rPr>
        <w:t> </w:t>
      </w:r>
      <w:r>
        <w:rPr>
          <w:rFonts w:ascii="Arial" w:hAnsi="Arial" w:cs="Arial" w:eastAsia="Arial"/>
          <w:sz w:val="23"/>
          <w:szCs w:val="23"/>
          <w:color w:val="312F4D"/>
          <w:spacing w:val="0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312F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8" w:right="4662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595B82"/>
          <w:spacing w:val="0"/>
          <w:w w:val="544"/>
          <w:i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2" w:lineRule="auto"/>
        <w:ind w:left="440" w:right="4070" w:firstLine="-40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oJka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DEMiREL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380"/>
          <w:cols w:num="2" w:equalWidth="0">
            <w:col w:w="5226" w:space="553"/>
            <w:col w:w="5561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exact"/>
        <w:ind w:left="3626" w:right="422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407513pt;margin-top:-14.929475pt;width:19.257041pt;height:44pt;mso-position-horizontal-relative:page;mso-position-vertical-relative:paragraph;z-index:-12786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2D2D2D"/>
                      <w:spacing w:val="0"/>
                      <w:w w:val="157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1"/>
        </w:rPr>
        <w:t>DAiRES'i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2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5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3" w:lineRule="exact"/>
        <w:ind w:left="88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2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618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-2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2" w:lineRule="exact"/>
        <w:ind w:left="665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2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YANGJN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300501" w:type="dxa"/>
      </w:tblPr>
      <w:tblGrid/>
      <w:tr>
        <w:trPr>
          <w:trHeight w:val="241" w:hRule="exact"/>
        </w:trPr>
        <w:tc>
          <w:tcPr>
            <w:tcW w:w="1191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Pla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3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20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13.05.2017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10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33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6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8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45"/>
              </w:rPr>
              <w:t>ll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76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2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4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3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12:24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419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single" w:sz="5.588736" w:space="0" w:color="575757"/>
            </w:tcBorders>
          </w:tcPr>
          <w:p>
            <w:pPr>
              <w:spacing w:before="7" w:after="0" w:line="240" w:lineRule="auto"/>
              <w:ind w:left="26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632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80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191" w:type="dxa"/>
            <w:tcBorders>
              <w:top w:val="single" w:sz="5.588736" w:space="0" w:color="4F4F4F"/>
              <w:bottom w:val="single" w:sz="5.588736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5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4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24"/>
                <w:position w:val="-1"/>
              </w:rPr>
              <w:t>ıtTarihi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13" w:type="dxa"/>
            <w:tcBorders>
              <w:top w:val="single" w:sz="5.588736" w:space="0" w:color="4F4F4F"/>
              <w:bottom w:val="single" w:sz="5.588736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0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13.05.2017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10" w:type="dxa"/>
            <w:tcBorders>
              <w:top w:val="single" w:sz="5.588736" w:space="0" w:color="4F4F4F"/>
              <w:bottom w:val="single" w:sz="5.588736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5" w:lineRule="exact"/>
              <w:ind w:left="331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3"/>
              </w:rPr>
              <w:t>[Kayıt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5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14"/>
                <w:position w:val="-1"/>
              </w:rPr>
              <w:t>:3036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76" w:type="dxa"/>
            <w:tcBorders>
              <w:top w:val="single" w:sz="5.588736" w:space="0" w:color="4F4F4F"/>
              <w:bottom w:val="single" w:sz="5.588736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1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9"/>
              </w:rPr>
              <w:t>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L[Ç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419" w:type="dxa"/>
            <w:tcBorders>
              <w:top w:val="single" w:sz="5.588736" w:space="0" w:color="4F4F4F"/>
              <w:bottom w:val="single" w:sz="5.588736" w:space="0" w:color="4B4B4B"/>
              <w:left w:val="nil" w:sz="6" w:space="0" w:color="auto"/>
              <w:right w:val="single" w:sz="5.588736" w:space="0" w:color="575757"/>
            </w:tcBorders>
          </w:tcPr>
          <w:p>
            <w:pPr/>
            <w:rPr/>
          </w:p>
        </w:tc>
      </w:tr>
    </w:tbl>
    <w:p>
      <w:pPr>
        <w:spacing w:before="0" w:after="0" w:line="212" w:lineRule="exact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IJ3ildirile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:Sevgi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6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3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Maltepe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Kaymakam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190" w:lineRule="exact"/>
        <w:ind w:left="162" w:right="-20"/>
        <w:jc w:val="left"/>
        <w:tabs>
          <w:tab w:pos="1500" w:val="left"/>
          <w:tab w:pos="502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152" w:right="-20"/>
        <w:jc w:val="left"/>
        <w:tabs>
          <w:tab w:pos="36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D3D3D"/>
          <w:w w:val="54"/>
          <w:position w:val="1"/>
        </w:rPr>
        <w:t>rı</w:t>
      </w:r>
      <w:r>
        <w:rPr>
          <w:rFonts w:ascii="Times New Roman" w:hAnsi="Times New Roman" w:cs="Times New Roman" w:eastAsia="Times New Roman"/>
          <w:sz w:val="32"/>
          <w:szCs w:val="32"/>
          <w:color w:val="3D3D3D"/>
          <w:spacing w:val="10"/>
          <w:w w:val="54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1"/>
          <w:position w:val="1"/>
        </w:rPr>
        <w:t>İse:-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36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5.996246pt;margin-top:.198934pt;width:3.67302pt;height:26pt;mso-position-horizontal-relative:page;mso-position-vertical-relative:paragraph;z-index:-1278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Betoııa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>·me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3622" w:right="-20"/>
        <w:jc w:val="left"/>
        <w:tabs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259155pt;margin-top:5.223456pt;width:28.356584pt;height:26pt;mso-position-horizontal-relative:page;mso-position-vertical-relative:paragraph;z-index:-1278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4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79797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2"/>
        </w:rPr>
        <w:t>ğer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0"/>
        </w:rPr>
        <w:t>,'{angını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12:29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79" w:lineRule="exact"/>
        <w:ind w:left="4385" w:right="672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0"/>
          <w:w w:val="49"/>
          <w:position w:val="-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166" w:right="-20"/>
        <w:jc w:val="left"/>
        <w:tabs>
          <w:tab w:pos="2220" w:val="left"/>
          <w:tab w:pos="5640" w:val="left"/>
          <w:tab w:pos="75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1"/>
          <w:position w:val="3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5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51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40"/>
          <w:w w:val="15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Kamuya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3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65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Volka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ÖZUY</w:t>
      </w:r>
      <w:r>
        <w:rPr>
          <w:rFonts w:ascii="Arial" w:hAnsi="Arial" w:cs="Arial" w:eastAsia="Arial"/>
          <w:sz w:val="19"/>
          <w:szCs w:val="19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ANIK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2273" w:right="-20"/>
        <w:jc w:val="left"/>
        <w:tabs>
          <w:tab w:pos="47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68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1"/>
          <w:w w:val="2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95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294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F5050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2"/>
          <w:szCs w:val="22"/>
          <w:color w:val="4F505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12:25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12:27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52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6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0"/>
          <w:w w:val="2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6182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6" w:lineRule="exact"/>
        <w:ind w:left="171" w:right="-20"/>
        <w:jc w:val="left"/>
        <w:tabs>
          <w:tab w:pos="466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4675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6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46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5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2164" w:right="-20"/>
        <w:jc w:val="left"/>
        <w:tabs>
          <w:tab w:pos="466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7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0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3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9" w:lineRule="auto"/>
        <w:ind w:left="2164" w:right="2449" w:firstLine="-2012"/>
        <w:jc w:val="left"/>
        <w:tabs>
          <w:tab w:pos="46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0"/>
          <w:w w:val="14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!Eki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4" w:lineRule="auto"/>
        <w:ind w:left="176" w:right="2700" w:firstLine="-23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vanldığında;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1" w:lineRule="exact"/>
        <w:ind w:left="4622" w:right="38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3"/>
        </w:rPr>
        <w:t>söndüıilcü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218" w:right="-20"/>
        <w:jc w:val="left"/>
        <w:tabs>
          <w:tab w:pos="2140" w:val="left"/>
          <w:tab w:pos="6520" w:val="left"/>
          <w:tab w:pos="6880" w:val="left"/>
          <w:tab w:pos="8060" w:val="left"/>
          <w:tab w:pos="9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8"/>
          <w:position w:val="-2"/>
        </w:rPr>
        <w:t>öndümte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3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00"/>
          <w:position w:val="-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16"/>
          <w:w w:val="6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İle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Sön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-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9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  <w:position w:val="-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7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55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55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5480" w:right="-20"/>
        <w:jc w:val="left"/>
        <w:tabs>
          <w:tab w:pos="6520" w:val="left"/>
          <w:tab w:pos="6820" w:val="left"/>
          <w:tab w:pos="8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0,1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2D2D2D"/>
          <w:spacing w:val="0"/>
          <w:w w:val="64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2D2D2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4"/>
        </w:rPr>
        <w:t> </w:t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141"/>
          <w:position w:val="0"/>
        </w:rPr>
        <w:t>1</w:t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Kullanılmadı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7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pöp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konteynırındaki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14" w:lineRule="exact"/>
        <w:ind w:left="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9" w:lineRule="auto"/>
        <w:ind w:left="171" w:right="52" w:firstLine="1975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konteynı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araştıJnıada;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bırakılan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igaranı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3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71" w:right="-20"/>
        <w:jc w:val="left"/>
        <w:tabs>
          <w:tab w:pos="214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SigortaJı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9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[Bedeli: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78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213"/>
        </w:rPr>
        <w:t>rııç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4"/>
          <w:w w:val="2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4" w:lineRule="auto"/>
        <w:ind w:left="171" w:right="7497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65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edilmedi.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0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80" w:right="-20"/>
        <w:jc w:val="left"/>
        <w:tabs>
          <w:tab w:pos="214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82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9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10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3D3D3D"/>
          <w:spacing w:val="1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6"/>
          <w:position w:val="1"/>
        </w:rPr>
        <w:t>jSaati: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12:42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64" w:right="-20"/>
        <w:jc w:val="left"/>
        <w:tabs>
          <w:tab w:pos="1060" w:val="left"/>
          <w:tab w:pos="154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</w:rPr>
        <w:t>ÖIU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04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6" w:lineRule="exact"/>
        <w:ind w:left="5005" w:right="-20"/>
        <w:jc w:val="left"/>
        <w:tabs>
          <w:tab w:pos="844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29"/>
          <w:szCs w:val="29"/>
          <w:color w:val="2D2D2D"/>
          <w:spacing w:val="0"/>
          <w:w w:val="72"/>
          <w:b/>
          <w:bCs/>
          <w:position w:val="-12"/>
        </w:rPr>
        <w:t>1</w:t>
      </w:r>
      <w:r>
        <w:rPr>
          <w:rFonts w:ascii="Arial" w:hAnsi="Arial" w:cs="Arial" w:eastAsia="Arial"/>
          <w:sz w:val="29"/>
          <w:szCs w:val="29"/>
          <w:color w:val="2D2D2D"/>
          <w:spacing w:val="-36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D2D2D"/>
          <w:spacing w:val="0"/>
          <w:w w:val="63"/>
          <w:position w:val="-12"/>
        </w:rPr>
        <w:t>2</w:t>
      </w:r>
      <w:r>
        <w:rPr>
          <w:rFonts w:ascii="Times New Roman" w:hAnsi="Times New Roman" w:cs="Times New Roman" w:eastAsia="Times New Roman"/>
          <w:sz w:val="32"/>
          <w:szCs w:val="32"/>
          <w:color w:val="2D2D2D"/>
          <w:spacing w:val="0"/>
          <w:w w:val="63"/>
          <w:position w:val="-1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D2D2D"/>
          <w:spacing w:val="10"/>
          <w:w w:val="63"/>
          <w:position w:val="-1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0"/>
          <w:w w:val="53"/>
          <w:position w:val="-12"/>
        </w:rPr>
        <w:t>azr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-4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0"/>
          <w:w w:val="53"/>
          <w:position w:val="-12"/>
        </w:rPr>
        <w:t>:AA1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0"/>
          <w:w w:val="53"/>
          <w:position w:val="-12"/>
        </w:rPr>
        <w:t>1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0"/>
          <w:w w:val="53"/>
          <w:position w:val="-12"/>
        </w:rPr>
        <w:t>  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48"/>
          <w:w w:val="53"/>
          <w:position w:val="-1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0"/>
          <w:w w:val="178"/>
          <w:position w:val="-12"/>
        </w:rPr>
        <w:t>_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40" w:bottom="280" w:left="360" w:right="300"/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507" w:lineRule="exact"/>
        <w:ind w:left="180" w:right="-156"/>
        <w:jc w:val="left"/>
        <w:tabs>
          <w:tab w:pos="24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8.321136pt;margin-top:-.287917pt;width:43.481732pt;height:14.5pt;mso-position-horizontal-relative:page;mso-position-vertical-relative:paragraph;z-index:-12783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B6E72"/>
                      <w:spacing w:val="10"/>
                      <w:w w:val="106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B6E72"/>
                      <w:spacing w:val="4"/>
                      <w:w w:val="106"/>
                    </w:rPr>
                    <w:t>ur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B6E72"/>
                      <w:spacing w:val="2"/>
                      <w:w w:val="105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B6E72"/>
                      <w:spacing w:val="0"/>
                      <w:w w:val="105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B6E72"/>
                      <w:spacing w:val="2"/>
                      <w:w w:val="105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B6E72"/>
                      <w:spacing w:val="0"/>
                      <w:w w:val="105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İlfaiycci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77"/>
          <w:szCs w:val="77"/>
          <w:color w:val="2D2D2D"/>
          <w:spacing w:val="-44"/>
          <w:w w:val="32"/>
          <w:position w:val="-31"/>
        </w:rPr>
        <w:t>3</w:t>
      </w:r>
      <w:r>
        <w:rPr>
          <w:rFonts w:ascii="Times New Roman" w:hAnsi="Times New Roman" w:cs="Times New Roman" w:eastAsia="Times New Roman"/>
          <w:sz w:val="77"/>
          <w:szCs w:val="77"/>
          <w:color w:val="4F5050"/>
          <w:spacing w:val="-41"/>
          <w:w w:val="22"/>
          <w:position w:val="-31"/>
        </w:rPr>
        <w:t>.</w:t>
      </w:r>
      <w:r>
        <w:rPr>
          <w:rFonts w:ascii="Arial" w:hAnsi="Arial" w:cs="Arial" w:eastAsia="Arial"/>
          <w:sz w:val="26"/>
          <w:szCs w:val="26"/>
          <w:color w:val="6B6E72"/>
          <w:spacing w:val="0"/>
          <w:w w:val="265"/>
          <w:position w:val="3"/>
        </w:rPr>
        <w:t>i</w:t>
      </w:r>
      <w:r>
        <w:rPr>
          <w:rFonts w:ascii="Arial" w:hAnsi="Arial" w:cs="Arial" w:eastAsia="Arial"/>
          <w:sz w:val="26"/>
          <w:szCs w:val="26"/>
          <w:color w:val="6B6E72"/>
          <w:spacing w:val="-4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587"/>
          <w:spacing w:val="-39"/>
          <w:w w:val="94"/>
          <w:position w:val="3"/>
        </w:rPr>
        <w:t>·</w:t>
      </w:r>
      <w:r>
        <w:rPr>
          <w:rFonts w:ascii="Times New Roman" w:hAnsi="Times New Roman" w:cs="Times New Roman" w:eastAsia="Times New Roman"/>
          <w:sz w:val="77"/>
          <w:szCs w:val="77"/>
          <w:color w:val="6B6E72"/>
          <w:spacing w:val="-222"/>
          <w:w w:val="24"/>
          <w:position w:val="-3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828587"/>
          <w:spacing w:val="0"/>
          <w:w w:val="94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28587"/>
          <w:spacing w:val="-82"/>
          <w:w w:val="93"/>
          <w:position w:val="3"/>
        </w:rPr>
        <w:t>a</w:t>
      </w:r>
      <w:r>
        <w:rPr>
          <w:rFonts w:ascii="Times New Roman" w:hAnsi="Times New Roman" w:cs="Times New Roman" w:eastAsia="Times New Roman"/>
          <w:sz w:val="77"/>
          <w:szCs w:val="77"/>
          <w:color w:val="41486D"/>
          <w:spacing w:val="-113"/>
          <w:w w:val="79"/>
          <w:position w:val="-3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828587"/>
          <w:spacing w:val="0"/>
          <w:w w:val="93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828587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9"/>
          <w:w w:val="90"/>
          <w:position w:val="3"/>
        </w:rPr>
        <w:t>y</w:t>
      </w:r>
      <w:r>
        <w:rPr>
          <w:rFonts w:ascii="Times New Roman" w:hAnsi="Times New Roman" w:cs="Times New Roman" w:eastAsia="Times New Roman"/>
          <w:sz w:val="77"/>
          <w:szCs w:val="77"/>
          <w:color w:val="41486D"/>
          <w:spacing w:val="-141"/>
          <w:w w:val="79"/>
          <w:position w:val="-3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E72"/>
          <w:spacing w:val="0"/>
          <w:w w:val="44"/>
          <w:position w:val="3"/>
        </w:rPr>
        <w:t>r.</w:t>
      </w:r>
      <w:r>
        <w:rPr>
          <w:rFonts w:ascii="Times New Roman" w:hAnsi="Times New Roman" w:cs="Times New Roman" w:eastAsia="Times New Roman"/>
          <w:sz w:val="19"/>
          <w:szCs w:val="19"/>
          <w:color w:val="6B6E72"/>
          <w:spacing w:val="-45"/>
          <w:w w:val="43"/>
          <w:position w:val="3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9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59"/>
          <w:position w:val="3"/>
        </w:rPr>
        <w:t>.</w:t>
      </w:r>
      <w:r>
        <w:rPr>
          <w:rFonts w:ascii="Times New Roman" w:hAnsi="Times New Roman" w:cs="Times New Roman" w:eastAsia="Times New Roman"/>
          <w:sz w:val="77"/>
          <w:szCs w:val="77"/>
          <w:color w:val="41486D"/>
          <w:spacing w:val="-238"/>
          <w:w w:val="80"/>
          <w:position w:val="-3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8"/>
          <w:position w:val="3"/>
        </w:rPr>
        <w:t>..t&lt;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58"/>
          <w:position w:val="3"/>
        </w:rPr>
        <w:t>ı</w:t>
      </w:r>
      <w:r>
        <w:rPr>
          <w:rFonts w:ascii="Times New Roman" w:hAnsi="Times New Roman" w:cs="Times New Roman" w:eastAsia="Times New Roman"/>
          <w:sz w:val="77"/>
          <w:szCs w:val="77"/>
          <w:color w:val="41486D"/>
          <w:spacing w:val="-117"/>
          <w:w w:val="79"/>
          <w:position w:val="-31"/>
        </w:rPr>
        <w:t>i</w:t>
      </w:r>
      <w:r>
        <w:rPr>
          <w:rFonts w:ascii="Arial" w:hAnsi="Arial" w:cs="Arial" w:eastAsia="Arial"/>
          <w:sz w:val="16"/>
          <w:szCs w:val="16"/>
          <w:color w:val="596482"/>
          <w:spacing w:val="-6"/>
          <w:w w:val="150"/>
          <w:i/>
          <w:position w:val="3"/>
        </w:rPr>
        <w:t>(</w:t>
      </w:r>
      <w:r>
        <w:rPr>
          <w:rFonts w:ascii="Arial" w:hAnsi="Arial" w:cs="Arial" w:eastAsia="Arial"/>
          <w:sz w:val="16"/>
          <w:szCs w:val="16"/>
          <w:color w:val="2B315D"/>
          <w:spacing w:val="-24"/>
          <w:w w:val="119"/>
          <w:i/>
          <w:position w:val="3"/>
        </w:rPr>
        <w:t>t</w:t>
      </w:r>
      <w:r>
        <w:rPr>
          <w:rFonts w:ascii="Times New Roman" w:hAnsi="Times New Roman" w:cs="Times New Roman" w:eastAsia="Times New Roman"/>
          <w:sz w:val="77"/>
          <w:szCs w:val="77"/>
          <w:color w:val="41486D"/>
          <w:spacing w:val="-174"/>
          <w:w w:val="79"/>
          <w:position w:val="-31"/>
        </w:rPr>
        <w:t>i</w:t>
      </w:r>
      <w:r>
        <w:rPr>
          <w:rFonts w:ascii="Arial" w:hAnsi="Arial" w:cs="Arial" w:eastAsia="Arial"/>
          <w:sz w:val="16"/>
          <w:szCs w:val="16"/>
          <w:color w:val="2B315D"/>
          <w:spacing w:val="0"/>
          <w:w w:val="119"/>
          <w:i/>
          <w:position w:val="3"/>
        </w:rPr>
        <w:t>t.</w:t>
      </w:r>
      <w:r>
        <w:rPr>
          <w:rFonts w:ascii="Arial" w:hAnsi="Arial" w:cs="Arial" w:eastAsia="Arial"/>
          <w:sz w:val="16"/>
          <w:szCs w:val="16"/>
          <w:color w:val="2B315D"/>
          <w:spacing w:val="-10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77"/>
          <w:szCs w:val="77"/>
          <w:color w:val="41486D"/>
          <w:spacing w:val="0"/>
          <w:w w:val="80"/>
          <w:position w:val="-31"/>
        </w:rPr>
        <w:t>'</w:t>
      </w:r>
      <w:r>
        <w:rPr>
          <w:rFonts w:ascii="Times New Roman" w:hAnsi="Times New Roman" w:cs="Times New Roman" w:eastAsia="Times New Roman"/>
          <w:sz w:val="77"/>
          <w:szCs w:val="77"/>
          <w:color w:val="41486D"/>
          <w:spacing w:val="-184"/>
          <w:w w:val="80"/>
          <w:position w:val="-31"/>
        </w:rPr>
        <w:t>J</w:t>
      </w:r>
      <w:r>
        <w:rPr>
          <w:rFonts w:ascii="Arial" w:hAnsi="Arial" w:cs="Arial" w:eastAsia="Arial"/>
          <w:sz w:val="20"/>
          <w:szCs w:val="20"/>
          <w:color w:val="828587"/>
          <w:spacing w:val="0"/>
          <w:w w:val="103"/>
          <w:position w:val="3"/>
        </w:rPr>
        <w:t>·</w:t>
      </w:r>
      <w:r>
        <w:rPr>
          <w:rFonts w:ascii="Arial" w:hAnsi="Arial" w:cs="Arial" w:eastAsia="Arial"/>
          <w:sz w:val="20"/>
          <w:szCs w:val="20"/>
          <w:color w:val="828587"/>
          <w:spacing w:val="-11"/>
          <w:w w:val="103"/>
          <w:position w:val="3"/>
        </w:rPr>
        <w:t>·</w:t>
      </w:r>
      <w:r>
        <w:rPr>
          <w:rFonts w:ascii="Times New Roman" w:hAnsi="Times New Roman" w:cs="Times New Roman" w:eastAsia="Times New Roman"/>
          <w:sz w:val="77"/>
          <w:szCs w:val="77"/>
          <w:color w:val="6B6E72"/>
          <w:spacing w:val="-36"/>
          <w:w w:val="23"/>
          <w:position w:val="-31"/>
        </w:rPr>
        <w:t>'</w:t>
      </w:r>
      <w:r>
        <w:rPr>
          <w:rFonts w:ascii="Arial" w:hAnsi="Arial" w:cs="Arial" w:eastAsia="Arial"/>
          <w:sz w:val="20"/>
          <w:szCs w:val="20"/>
          <w:color w:val="828587"/>
          <w:spacing w:val="-91"/>
          <w:w w:val="103"/>
          <w:position w:val="3"/>
        </w:rPr>
        <w:t>g</w:t>
      </w:r>
      <w:r>
        <w:rPr>
          <w:rFonts w:ascii="Times New Roman" w:hAnsi="Times New Roman" w:cs="Times New Roman" w:eastAsia="Times New Roman"/>
          <w:sz w:val="77"/>
          <w:szCs w:val="77"/>
          <w:color w:val="6B6E72"/>
          <w:spacing w:val="-123"/>
          <w:w w:val="22"/>
          <w:position w:val="-31"/>
        </w:rPr>
        <w:t>m</w:t>
      </w:r>
      <w:r>
        <w:rPr>
          <w:rFonts w:ascii="Arial" w:hAnsi="Arial" w:cs="Arial" w:eastAsia="Arial"/>
          <w:sz w:val="20"/>
          <w:szCs w:val="20"/>
          <w:color w:val="828587"/>
          <w:spacing w:val="0"/>
          <w:w w:val="103"/>
          <w:position w:val="3"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76" w:lineRule="exact"/>
        <w:ind w:right="-206"/>
        <w:jc w:val="left"/>
        <w:rPr>
          <w:rFonts w:ascii="Arial" w:hAnsi="Arial" w:cs="Arial" w:eastAsia="Arial"/>
          <w:sz w:val="56"/>
          <w:szCs w:val="56"/>
        </w:rPr>
      </w:pPr>
      <w:rPr/>
      <w:r>
        <w:rPr/>
        <w:br w:type="column"/>
      </w:r>
      <w:r>
        <w:rPr>
          <w:rFonts w:ascii="Arial" w:hAnsi="Arial" w:cs="Arial" w:eastAsia="Arial"/>
          <w:sz w:val="101"/>
          <w:szCs w:val="101"/>
          <w:color w:val="313D89"/>
          <w:w w:val="80"/>
          <w:position w:val="-38"/>
        </w:rPr>
        <w:t>c</w:t>
      </w:r>
      <w:r>
        <w:rPr>
          <w:rFonts w:ascii="Arial" w:hAnsi="Arial" w:cs="Arial" w:eastAsia="Arial"/>
          <w:sz w:val="101"/>
          <w:szCs w:val="101"/>
          <w:color w:val="313D89"/>
          <w:spacing w:val="-213"/>
          <w:w w:val="79"/>
          <w:position w:val="-38"/>
        </w:rPr>
        <w:t>ı</w:t>
      </w:r>
      <w:r>
        <w:rPr>
          <w:rFonts w:ascii="Arial" w:hAnsi="Arial" w:cs="Arial" w:eastAsia="Arial"/>
          <w:sz w:val="101"/>
          <w:szCs w:val="101"/>
          <w:color w:val="3D3D3D"/>
          <w:spacing w:val="-156"/>
          <w:w w:val="106"/>
          <w:position w:val="-38"/>
        </w:rPr>
        <w:t>"</w:t>
      </w:r>
      <w:r>
        <w:rPr>
          <w:rFonts w:ascii="Arial" w:hAnsi="Arial" w:cs="Arial" w:eastAsia="Arial"/>
          <w:sz w:val="56"/>
          <w:szCs w:val="56"/>
          <w:color w:val="3D3D3D"/>
          <w:spacing w:val="0"/>
          <w:w w:val="41"/>
          <w:position w:val="9"/>
        </w:rPr>
        <w:t>.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0" w:after="0" w:line="676" w:lineRule="exact"/>
        <w:ind w:right="-20"/>
        <w:jc w:val="left"/>
        <w:tabs>
          <w:tab w:pos="500" w:val="left"/>
          <w:tab w:pos="920" w:val="left"/>
        </w:tabs>
        <w:rPr>
          <w:rFonts w:ascii="Arial" w:hAnsi="Arial" w:cs="Arial" w:eastAsia="Arial"/>
          <w:sz w:val="56"/>
          <w:szCs w:val="56"/>
        </w:rPr>
      </w:pPr>
      <w:rPr/>
      <w:r>
        <w:rPr/>
        <w:br w:type="column"/>
      </w:r>
      <w:r>
        <w:rPr>
          <w:rFonts w:ascii="Arial" w:hAnsi="Arial" w:cs="Arial" w:eastAsia="Arial"/>
          <w:sz w:val="101"/>
          <w:szCs w:val="101"/>
          <w:color w:val="3D3D3D"/>
          <w:spacing w:val="-100"/>
          <w:w w:val="106"/>
          <w:position w:val="-38"/>
        </w:rPr>
        <w:t>'</w:t>
      </w:r>
      <w:r>
        <w:rPr>
          <w:rFonts w:ascii="Arial" w:hAnsi="Arial" w:cs="Arial" w:eastAsia="Arial"/>
          <w:sz w:val="56"/>
          <w:szCs w:val="56"/>
          <w:color w:val="3D3D3D"/>
          <w:spacing w:val="0"/>
          <w:w w:val="41"/>
          <w:position w:val="9"/>
        </w:rPr>
        <w:t>.</w:t>
      </w:r>
      <w:r>
        <w:rPr>
          <w:rFonts w:ascii="Arial" w:hAnsi="Arial" w:cs="Arial" w:eastAsia="Arial"/>
          <w:sz w:val="56"/>
          <w:szCs w:val="56"/>
          <w:color w:val="3D3D3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56"/>
          <w:szCs w:val="56"/>
          <w:color w:val="3D3D3D"/>
          <w:spacing w:val="0"/>
          <w:w w:val="32"/>
          <w:position w:val="9"/>
        </w:rPr>
        <w:t>.</w:t>
      </w:r>
      <w:r>
        <w:rPr>
          <w:rFonts w:ascii="Arial" w:hAnsi="Arial" w:cs="Arial" w:eastAsia="Arial"/>
          <w:sz w:val="56"/>
          <w:szCs w:val="56"/>
          <w:color w:val="3D3D3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56"/>
          <w:szCs w:val="56"/>
          <w:color w:val="3D3D3D"/>
          <w:spacing w:val="0"/>
          <w:w w:val="103"/>
          <w:position w:val="9"/>
        </w:rPr>
        <w:t>.c.:'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00"/>
          <w:cols w:num="3" w:equalWidth="0">
            <w:col w:w="4268" w:space="3522"/>
            <w:col w:w="736" w:space="102"/>
            <w:col w:w="2632"/>
          </w:cols>
        </w:sectPr>
      </w:pPr>
      <w:rPr/>
    </w:p>
    <w:p>
      <w:pPr>
        <w:spacing w:before="0" w:after="0" w:line="137" w:lineRule="exact"/>
        <w:ind w:left="4241" w:right="-20"/>
        <w:jc w:val="left"/>
        <w:tabs>
          <w:tab w:pos="8420" w:val="left"/>
          <w:tab w:pos="8920" w:val="left"/>
          <w:tab w:pos="1044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415.894836pt;margin-top:11.572166pt;width:15.834742pt;height:.1pt;mso-position-horizontal-relative:page;mso-position-vertical-relative:paragraph;z-index:-12789" coordorigin="8318,231" coordsize="317,2">
            <v:shape style="position:absolute;left:8318;top:231;width:317;height:2" coordorigin="8318,231" coordsize="317,0" path="m8318,231l8635,231e" filled="f" stroked="t" strokeweight="1.164319pt" strokecolor="#000000">
              <v:path arrowok="t"/>
            </v:shape>
          </v:group>
          <w10:wrap type="none"/>
        </w:pict>
      </w:r>
      <w:r>
        <w:rPr/>
        <w:pict>
          <v:group style="position:absolute;margin-left:437.900482pt;margin-top:1.062906pt;width:118.527703pt;height:36.618252pt;mso-position-horizontal-relative:page;mso-position-vertical-relative:paragraph;z-index:-12788" coordorigin="8758,21" coordsize="2371,732">
            <v:group style="position:absolute;left:8793;top:231;width:2301;height:2" coordorigin="8793,231" coordsize="2301,2">
              <v:shape style="position:absolute;left:8793;top:231;width:2301;height:2" coordorigin="8793,231" coordsize="2301,0" path="m8793,231l11094,231e" filled="f" stroked="t" strokeweight="3.492958pt" strokecolor="#3B4B74">
                <v:path arrowok="t"/>
              </v:shape>
            </v:group>
            <v:group style="position:absolute;left:11082;top:146;width:2;height:298" coordorigin="11082,146" coordsize="2,298">
              <v:shape style="position:absolute;left:11082;top:146;width:2;height:298" coordorigin="11082,146" coordsize="0,298" path="m11082,444l11082,146e" filled="f" stroked="t" strokeweight=".931455pt" strokecolor="#4B4B4B">
                <v:path arrowok="t"/>
              </v:shape>
            </v:group>
            <v:group style="position:absolute;left:11059;top:33;width:2;height:709" coordorigin="11059,33" coordsize="2,709">
              <v:shape style="position:absolute;left:11059;top:33;width:2;height:709" coordorigin="11059,33" coordsize="0,709" path="m11059,742l11059,33e" filled="f" stroked="t" strokeweight="1.164319pt" strokecolor="#4F4F5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828587"/>
          <w:spacing w:val="0"/>
          <w:w w:val="100"/>
          <w:position w:val="-10"/>
        </w:rPr>
        <w:t>ri</w:t>
      </w:r>
      <w:r>
        <w:rPr>
          <w:rFonts w:ascii="Arial" w:hAnsi="Arial" w:cs="Arial" w:eastAsia="Arial"/>
          <w:sz w:val="23"/>
          <w:szCs w:val="23"/>
          <w:color w:val="828587"/>
          <w:spacing w:val="-56"/>
          <w:w w:val="100"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828587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3"/>
          <w:szCs w:val="23"/>
          <w:color w:val="828587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7"/>
          <w:szCs w:val="27"/>
          <w:color w:val="4F5050"/>
          <w:spacing w:val="0"/>
          <w:w w:val="56"/>
          <w:position w:val="-11"/>
        </w:rPr>
        <w:t>ıı.ı</w:t>
      </w:r>
      <w:r>
        <w:rPr>
          <w:rFonts w:ascii="Times New Roman" w:hAnsi="Times New Roman" w:cs="Times New Roman" w:eastAsia="Times New Roman"/>
          <w:sz w:val="27"/>
          <w:szCs w:val="27"/>
          <w:color w:val="4F5050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F5050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40"/>
          <w:position w:val="-11"/>
        </w:rPr>
        <w:t>llnr'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-14"/>
          <w:w w:val="140"/>
          <w:position w:val="-1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  <w:position w:val="-11"/>
        </w:rPr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40"/>
          <w:i/>
          <w:position w:val="-13"/>
        </w:rPr>
        <w:t>Q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00"/>
        </w:sectPr>
      </w:pPr>
      <w:rPr/>
    </w:p>
    <w:p>
      <w:pPr>
        <w:spacing w:before="0" w:after="0" w:line="735" w:lineRule="exact"/>
        <w:ind w:right="-20"/>
        <w:jc w:val="right"/>
        <w:tabs>
          <w:tab w:pos="480" w:val="left"/>
        </w:tabs>
        <w:rPr>
          <w:rFonts w:ascii="Arial" w:hAnsi="Arial" w:cs="Arial" w:eastAsia="Arial"/>
          <w:sz w:val="91"/>
          <w:szCs w:val="91"/>
        </w:rPr>
      </w:pPr>
      <w:rPr/>
      <w:r>
        <w:rPr/>
        <w:pict>
          <v:group style="position:absolute;margin-left:491.109863pt;margin-top:55.305359pt;width:39.353992pt;height:.1pt;mso-position-horizontal-relative:page;mso-position-vertical-relative:paragraph;z-index:-12787" coordorigin="9822,1106" coordsize="787,2">
            <v:shape style="position:absolute;left:9822;top:1106;width:787;height:2" coordorigin="9822,1106" coordsize="787,0" path="m9822,1106l10609,1106e" filled="f" stroked="t" strokeweight="1.630047pt" strokecolor="#444F4F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8.561523pt;margin-top:44.500805pt;width:20.035501pt;height:7.5pt;mso-position-horizontal-relative:page;mso-position-vertical-relative:paragraph;z-index:-1278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D2D2D"/>
                      <w:spacing w:val="0"/>
                      <w:w w:val="185"/>
                      <w:b/>
                      <w:bCs/>
                    </w:rPr>
                    <w:t>DA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1"/>
          <w:szCs w:val="91"/>
          <w:color w:val="2D2D2D"/>
          <w:w w:val="21"/>
          <w:position w:val="-15"/>
        </w:rPr>
        <w:t>V</w:t>
      </w:r>
      <w:r>
        <w:rPr>
          <w:rFonts w:ascii="Arial" w:hAnsi="Arial" w:cs="Arial" w:eastAsia="Arial"/>
          <w:sz w:val="91"/>
          <w:szCs w:val="91"/>
          <w:color w:val="2D2D2D"/>
          <w:w w:val="22"/>
          <w:position w:val="-15"/>
        </w:rPr>
        <w:t>o</w:t>
      </w:r>
      <w:r>
        <w:rPr>
          <w:rFonts w:ascii="Arial" w:hAnsi="Arial" w:cs="Arial" w:eastAsia="Arial"/>
          <w:sz w:val="91"/>
          <w:szCs w:val="91"/>
          <w:color w:val="2D2D2D"/>
          <w:w w:val="100"/>
          <w:position w:val="-15"/>
        </w:rPr>
        <w:tab/>
      </w:r>
      <w:r>
        <w:rPr>
          <w:rFonts w:ascii="Arial" w:hAnsi="Arial" w:cs="Arial" w:eastAsia="Arial"/>
          <w:sz w:val="91"/>
          <w:szCs w:val="91"/>
          <w:color w:val="2D2D2D"/>
          <w:w w:val="100"/>
          <w:position w:val="-15"/>
        </w:rPr>
      </w:r>
      <w:r>
        <w:rPr>
          <w:rFonts w:ascii="Arial" w:hAnsi="Arial" w:cs="Arial" w:eastAsia="Arial"/>
          <w:sz w:val="91"/>
          <w:szCs w:val="91"/>
          <w:color w:val="2B315D"/>
          <w:w w:val="152"/>
          <w:position w:val="-15"/>
        </w:rPr>
        <w:t>ı</w:t>
      </w:r>
      <w:r>
        <w:rPr>
          <w:rFonts w:ascii="Arial" w:hAnsi="Arial" w:cs="Arial" w:eastAsia="Arial"/>
          <w:sz w:val="91"/>
          <w:szCs w:val="91"/>
          <w:color w:val="2B315D"/>
          <w:spacing w:val="-38"/>
          <w:w w:val="152"/>
          <w:position w:val="-15"/>
        </w:rPr>
        <w:t>f</w:t>
      </w:r>
      <w:r>
        <w:rPr>
          <w:rFonts w:ascii="Arial" w:hAnsi="Arial" w:cs="Arial" w:eastAsia="Arial"/>
          <w:sz w:val="91"/>
          <w:szCs w:val="91"/>
          <w:color w:val="2B315D"/>
          <w:spacing w:val="-202"/>
          <w:w w:val="153"/>
          <w:position w:val="-15"/>
        </w:rPr>
        <w:t>l</w:t>
      </w:r>
      <w:r>
        <w:rPr>
          <w:rFonts w:ascii="Arial" w:hAnsi="Arial" w:cs="Arial" w:eastAsia="Arial"/>
          <w:sz w:val="91"/>
          <w:szCs w:val="91"/>
          <w:color w:val="2D2D2D"/>
          <w:spacing w:val="0"/>
          <w:w w:val="23"/>
          <w:position w:val="-15"/>
        </w:rPr>
        <w:t>NIK</w:t>
      </w:r>
      <w:r>
        <w:rPr>
          <w:rFonts w:ascii="Arial" w:hAnsi="Arial" w:cs="Arial" w:eastAsia="Arial"/>
          <w:sz w:val="91"/>
          <w:szCs w:val="91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0"/>
          <w:w w:val="79"/>
          <w:i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0"/>
          <w:w w:val="79"/>
          <w:i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9"/>
          <w:w w:val="79"/>
          <w:i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79"/>
        </w:rPr>
        <w:t>tıaı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72" w:after="0" w:line="504" w:lineRule="exact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1F2DA5"/>
          <w:spacing w:val="-4"/>
          <w:w w:val="318"/>
          <w:position w:val="7"/>
        </w:rPr>
        <w:t>/</w:t>
      </w:r>
      <w:r>
        <w:rPr>
          <w:rFonts w:ascii="Arial" w:hAnsi="Arial" w:cs="Arial" w:eastAsia="Arial"/>
          <w:sz w:val="12"/>
          <w:szCs w:val="12"/>
          <w:color w:val="4F5050"/>
          <w:spacing w:val="0"/>
          <w:w w:val="157"/>
          <w:position w:val="12"/>
        </w:rPr>
        <w:t>'</w:t>
      </w:r>
      <w:r>
        <w:rPr>
          <w:rFonts w:ascii="Arial" w:hAnsi="Arial" w:cs="Arial" w:eastAsia="Arial"/>
          <w:sz w:val="12"/>
          <w:szCs w:val="12"/>
          <w:color w:val="4F5050"/>
          <w:spacing w:val="0"/>
          <w:w w:val="158"/>
          <w:position w:val="12"/>
        </w:rPr>
        <w:t>1</w:t>
      </w:r>
      <w:r>
        <w:rPr>
          <w:rFonts w:ascii="Arial" w:hAnsi="Arial" w:cs="Arial" w:eastAsia="Arial"/>
          <w:sz w:val="12"/>
          <w:szCs w:val="12"/>
          <w:color w:val="4F5050"/>
          <w:spacing w:val="-21"/>
          <w:w w:val="100"/>
          <w:position w:val="12"/>
        </w:rPr>
        <w:t> </w:t>
      </w:r>
      <w:r>
        <w:rPr>
          <w:rFonts w:ascii="Arial" w:hAnsi="Arial" w:cs="Arial" w:eastAsia="Arial"/>
          <w:sz w:val="31"/>
          <w:szCs w:val="31"/>
          <w:color w:val="2D2D2D"/>
          <w:spacing w:val="-70"/>
          <w:w w:val="79"/>
          <w:b/>
          <w:bCs/>
          <w:position w:val="-4"/>
        </w:rPr>
        <w:t>,</w:t>
      </w:r>
      <w:r>
        <w:rPr>
          <w:rFonts w:ascii="Arial" w:hAnsi="Arial" w:cs="Arial" w:eastAsia="Arial"/>
          <w:sz w:val="12"/>
          <w:szCs w:val="12"/>
          <w:color w:val="41486D"/>
          <w:spacing w:val="0"/>
          <w:w w:val="78"/>
          <w:position w:val="12"/>
        </w:rPr>
        <w:t>·</w:t>
      </w:r>
      <w:r>
        <w:rPr>
          <w:rFonts w:ascii="Arial" w:hAnsi="Arial" w:cs="Arial" w:eastAsia="Arial"/>
          <w:sz w:val="12"/>
          <w:szCs w:val="12"/>
          <w:color w:val="41486D"/>
          <w:spacing w:val="-6"/>
          <w:w w:val="100"/>
          <w:position w:val="12"/>
        </w:rPr>
        <w:t> </w:t>
      </w:r>
      <w:r>
        <w:rPr>
          <w:rFonts w:ascii="Arial" w:hAnsi="Arial" w:cs="Arial" w:eastAsia="Arial"/>
          <w:sz w:val="31"/>
          <w:szCs w:val="31"/>
          <w:color w:val="2D2D2D"/>
          <w:spacing w:val="-4"/>
          <w:w w:val="80"/>
          <w:b/>
          <w:bCs/>
          <w:position w:val="-4"/>
        </w:rPr>
        <w:t>!</w:t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79"/>
          <w:b/>
          <w:bCs/>
          <w:position w:val="-4"/>
        </w:rPr>
        <w:t>ı</w:t>
      </w:r>
      <w:r>
        <w:rPr>
          <w:rFonts w:ascii="Arial" w:hAnsi="Arial" w:cs="Arial" w:eastAsia="Arial"/>
          <w:sz w:val="31"/>
          <w:szCs w:val="31"/>
          <w:color w:val="2D2D2D"/>
          <w:spacing w:val="-153"/>
          <w:w w:val="80"/>
          <w:b/>
          <w:bCs/>
          <w:position w:val="-4"/>
        </w:rPr>
        <w:t>7</w:t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253"/>
          <w:position w:val="12"/>
        </w:rPr>
        <w:t>:</w:t>
      </w:r>
      <w:r>
        <w:rPr>
          <w:rFonts w:ascii="Arial" w:hAnsi="Arial" w:cs="Arial" w:eastAsia="Arial"/>
          <w:sz w:val="12"/>
          <w:szCs w:val="12"/>
          <w:color w:val="3D3D3D"/>
          <w:spacing w:val="5"/>
          <w:w w:val="100"/>
          <w:position w:val="12"/>
        </w:rPr>
        <w:t> </w:t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75"/>
          <w:b/>
          <w:bCs/>
          <w:position w:val="-4"/>
        </w:rPr>
        <w:t>ı</w:t>
      </w:r>
      <w:r>
        <w:rPr>
          <w:rFonts w:ascii="Arial" w:hAnsi="Arial" w:cs="Arial" w:eastAsia="Arial"/>
          <w:sz w:val="31"/>
          <w:szCs w:val="31"/>
          <w:color w:val="2D2D2D"/>
          <w:spacing w:val="-73"/>
          <w:w w:val="75"/>
          <w:b/>
          <w:bCs/>
          <w:position w:val="-4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4F5050"/>
          <w:spacing w:val="0"/>
          <w:w w:val="75"/>
          <w:position w:val="12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4F5050"/>
          <w:spacing w:val="-19"/>
          <w:w w:val="75"/>
          <w:position w:val="12"/>
        </w:rPr>
        <w:t>l</w:t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75"/>
          <w:b/>
          <w:bCs/>
          <w:position w:val="-4"/>
        </w:rPr>
        <w:t>.</w:t>
      </w:r>
      <w:r>
        <w:rPr>
          <w:rFonts w:ascii="Arial" w:hAnsi="Arial" w:cs="Arial" w:eastAsia="Arial"/>
          <w:sz w:val="31"/>
          <w:szCs w:val="31"/>
          <w:color w:val="2D2D2D"/>
          <w:spacing w:val="5"/>
          <w:w w:val="75"/>
          <w:b/>
          <w:bCs/>
          <w:position w:val="-4"/>
        </w:rPr>
        <w:t> </w:t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79"/>
          <w:b/>
          <w:bCs/>
          <w:position w:val="-4"/>
        </w:rPr>
        <w:t>,il</w:t>
      </w:r>
      <w:r>
        <w:rPr>
          <w:rFonts w:ascii="Arial" w:hAnsi="Arial" w:cs="Arial" w:eastAsia="Arial"/>
          <w:sz w:val="31"/>
          <w:szCs w:val="31"/>
          <w:color w:val="2D2D2D"/>
          <w:spacing w:val="-12"/>
          <w:w w:val="80"/>
          <w:b/>
          <w:bCs/>
          <w:position w:val="-4"/>
        </w:rPr>
        <w:t>r</w:t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79"/>
          <w:b/>
          <w:bCs/>
          <w:position w:val="-4"/>
        </w:rPr>
        <w:t>l</w:t>
      </w:r>
      <w:r>
        <w:rPr>
          <w:rFonts w:ascii="Arial" w:hAnsi="Arial" w:cs="Arial" w:eastAsia="Arial"/>
          <w:sz w:val="31"/>
          <w:szCs w:val="31"/>
          <w:color w:val="2D2D2D"/>
          <w:spacing w:val="-60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36"/>
          <w:szCs w:val="36"/>
          <w:color w:val="3D3D3D"/>
          <w:spacing w:val="0"/>
          <w:w w:val="261"/>
          <w:position w:val="7"/>
        </w:rPr>
        <w:t>,</w:t>
      </w:r>
      <w:r>
        <w:rPr>
          <w:rFonts w:ascii="Arial" w:hAnsi="Arial" w:cs="Arial" w:eastAsia="Arial"/>
          <w:sz w:val="36"/>
          <w:szCs w:val="36"/>
          <w:color w:val="3D3D3D"/>
          <w:spacing w:val="-64"/>
          <w:w w:val="100"/>
          <w:position w:val="7"/>
        </w:rPr>
        <w:t> </w: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  <w:position w:val="12"/>
        </w:rPr>
        <w:t>Q</w: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  <w:position w:val="12"/>
        </w:rPr>
        <w:t>  </w:t>
      </w:r>
      <w:r>
        <w:rPr>
          <w:rFonts w:ascii="Arial" w:hAnsi="Arial" w:cs="Arial" w:eastAsia="Arial"/>
          <w:sz w:val="13"/>
          <w:szCs w:val="13"/>
          <w:color w:val="2D2D2D"/>
          <w:spacing w:val="13"/>
          <w:w w:val="100"/>
          <w:position w:val="12"/>
        </w:rPr>
        <w:t> </w: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25"/>
          <w:position w:val="12"/>
        </w:rPr>
        <w:t>...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1709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9.691589pt;margin-top:-10.927709pt;width:7.7088pt;height:10pt;mso-position-horizontal-relative:page;mso-position-vertical-relative:paragraph;z-index:-1278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3D3D3D"/>
                      <w:spacing w:val="0"/>
                      <w:w w:val="73"/>
                    </w:rPr>
                    <w:t>cu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979797"/>
          <w:spacing w:val="0"/>
          <w:w w:val="67"/>
          <w:position w:val="-9"/>
        </w:rPr>
        <w:t>·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00"/>
          <w:cols w:num="3" w:equalWidth="0">
            <w:col w:w="6889" w:space="1152"/>
            <w:col w:w="409" w:space="219"/>
            <w:col w:w="2591"/>
          </w:cols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486" w:lineRule="exact"/>
        <w:ind w:left="2481" w:right="-20"/>
        <w:jc w:val="left"/>
        <w:tabs>
          <w:tab w:pos="4160" w:val="left"/>
        </w:tabs>
        <w:rPr>
          <w:rFonts w:ascii="Arial" w:hAnsi="Arial" w:cs="Arial" w:eastAsia="Arial"/>
          <w:sz w:val="137"/>
          <w:szCs w:val="137"/>
        </w:rPr>
      </w:pPr>
      <w:rPr/>
      <w:r>
        <w:rPr>
          <w:rFonts w:ascii="Arial" w:hAnsi="Arial" w:cs="Arial" w:eastAsia="Arial"/>
          <w:sz w:val="137"/>
          <w:szCs w:val="137"/>
          <w:color w:val="1F2DA5"/>
          <w:w w:val="150"/>
          <w:position w:val="-10"/>
        </w:rPr>
      </w:r>
      <w:r>
        <w:rPr>
          <w:rFonts w:ascii="Arial" w:hAnsi="Arial" w:cs="Arial" w:eastAsia="Arial"/>
          <w:sz w:val="137"/>
          <w:szCs w:val="137"/>
          <w:color w:val="1F2DA5"/>
          <w:w w:val="150"/>
          <w:strike/>
          <w:position w:val="-10"/>
        </w:rPr>
        <w:t>e</w:t>
      </w:r>
      <w:r>
        <w:rPr>
          <w:rFonts w:ascii="Arial" w:hAnsi="Arial" w:cs="Arial" w:eastAsia="Arial"/>
          <w:sz w:val="137"/>
          <w:szCs w:val="137"/>
          <w:color w:val="1F2DA5"/>
          <w:w w:val="150"/>
          <w:strike/>
          <w:position w:val="-10"/>
        </w:rPr>
      </w:r>
      <w:r>
        <w:rPr>
          <w:rFonts w:ascii="Arial" w:hAnsi="Arial" w:cs="Arial" w:eastAsia="Arial"/>
          <w:sz w:val="137"/>
          <w:szCs w:val="137"/>
          <w:color w:val="1F2DA5"/>
          <w:w w:val="99"/>
          <w:strike/>
          <w:position w:val="-10"/>
        </w:rPr>
        <w:t> </w:t>
      </w:r>
      <w:r>
        <w:rPr>
          <w:rFonts w:ascii="Arial" w:hAnsi="Arial" w:cs="Arial" w:eastAsia="Arial"/>
          <w:sz w:val="137"/>
          <w:szCs w:val="137"/>
          <w:color w:val="1F2DA5"/>
          <w:w w:val="100"/>
          <w:strike/>
          <w:position w:val="-10"/>
        </w:rPr>
        <w:tab/>
      </w:r>
      <w:r>
        <w:rPr>
          <w:rFonts w:ascii="Arial" w:hAnsi="Arial" w:cs="Arial" w:eastAsia="Arial"/>
          <w:sz w:val="137"/>
          <w:szCs w:val="137"/>
          <w:color w:val="1F2DA5"/>
          <w:w w:val="100"/>
          <w:strike/>
          <w:position w:val="-10"/>
        </w:rPr>
      </w:r>
      <w:r>
        <w:rPr>
          <w:rFonts w:ascii="Arial" w:hAnsi="Arial" w:cs="Arial" w:eastAsia="Arial"/>
          <w:sz w:val="137"/>
          <w:szCs w:val="137"/>
          <w:color w:val="1F2DA5"/>
          <w:w w:val="100"/>
          <w:position w:val="-10"/>
        </w:rPr>
      </w:r>
      <w:r>
        <w:rPr>
          <w:rFonts w:ascii="Arial" w:hAnsi="Arial" w:cs="Arial" w:eastAsia="Arial"/>
          <w:sz w:val="137"/>
          <w:szCs w:val="137"/>
          <w:color w:val="000000"/>
          <w:w w:val="100"/>
          <w:position w:val="0"/>
        </w:rPr>
      </w:r>
    </w:p>
    <w:p>
      <w:pPr>
        <w:spacing w:before="0" w:after="0" w:line="276" w:lineRule="exact"/>
        <w:ind w:left="185" w:right="-94"/>
        <w:jc w:val="left"/>
        <w:tabs>
          <w:tab w:pos="2460" w:val="left"/>
          <w:tab w:pos="40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6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6"/>
        </w:rPr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0"/>
          <w:w w:val="100"/>
          <w:b/>
          <w:bCs/>
          <w:position w:val="1"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0"/>
          <w:w w:val="100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-12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74"/>
          <w:b/>
          <w:bCs/>
          <w:i/>
          <w:position w:val="1"/>
        </w:rPr>
        <w:t>K!</w:t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100"/>
          <w:b/>
          <w:bCs/>
          <w:i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100"/>
          <w:b/>
          <w:bCs/>
          <w:i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4"/>
          <w:b/>
          <w:bCs/>
          <w:position w:val="1"/>
        </w:rPr>
        <w:t>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right="-20"/>
        <w:jc w:val="left"/>
        <w:tabs>
          <w:tab w:pos="4380" w:val="left"/>
          <w:tab w:pos="51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itf.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position w:val="9"/>
        </w:rPr>
        <w:t>ö'U'4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position w:val="9"/>
        </w:rPr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344"/>
          <w:i/>
          <w:position w:val="9"/>
        </w:rPr>
        <w:t>·</w:t>
      </w:r>
      <w:r>
        <w:rPr>
          <w:rFonts w:ascii="Arial" w:hAnsi="Arial" w:cs="Arial" w:eastAsia="Arial"/>
          <w:sz w:val="16"/>
          <w:szCs w:val="16"/>
          <w:color w:val="3D3D3D"/>
          <w:spacing w:val="-93"/>
          <w:w w:val="344"/>
          <w:i/>
          <w:position w:val="9"/>
        </w:rPr>
        <w:t> </w:t>
      </w:r>
      <w:r>
        <w:rPr>
          <w:rFonts w:ascii="Arial" w:hAnsi="Arial" w:cs="Arial" w:eastAsia="Arial"/>
          <w:sz w:val="16"/>
          <w:szCs w:val="16"/>
          <w:color w:val="C1C3C3"/>
          <w:spacing w:val="0"/>
          <w:w w:val="54"/>
          <w:position w:val="9"/>
        </w:rPr>
        <w:t>,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09" w:lineRule="exact"/>
        <w:ind w:right="962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D2D2D"/>
          <w:w w:val="56"/>
          <w:position w:val="-3"/>
        </w:rPr>
        <w:t>.,.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-20"/>
          <w:w w:val="56"/>
          <w:position w:val="-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4F5050"/>
          <w:spacing w:val="12"/>
          <w:w w:val="56"/>
          <w:position w:val="-3"/>
        </w:rPr>
        <w:t>.</w:t>
      </w:r>
      <w:r>
        <w:rPr>
          <w:rFonts w:ascii="Arial" w:hAnsi="Arial" w:cs="Arial" w:eastAsia="Arial"/>
          <w:sz w:val="27"/>
          <w:szCs w:val="27"/>
          <w:color w:val="6B6E72"/>
          <w:spacing w:val="0"/>
          <w:w w:val="54"/>
          <w:position w:val="8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360" w:right="300"/>
          <w:cols w:num="2" w:equalWidth="0">
            <w:col w:w="4410" w:space="795"/>
            <w:col w:w="6055"/>
          </w:cols>
        </w:sectPr>
      </w:pPr>
      <w:rPr/>
    </w:p>
    <w:p>
      <w:pPr>
        <w:spacing w:before="0" w:after="0" w:line="276" w:lineRule="exact"/>
        <w:ind w:left="2500" w:right="-20"/>
        <w:jc w:val="left"/>
        <w:tabs>
          <w:tab w:pos="103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24.334272pt;margin-top:43.140862pt;width:550.723016pt;height:792.739449pt;mso-position-horizontal-relative:page;mso-position-vertical-relative:page;z-index:-12790" coordorigin="487,863" coordsize="11014,15855">
            <v:group style="position:absolute;left:494;top:882;width:10977;height:2" coordorigin="494,882" coordsize="10977,2">
              <v:shape style="position:absolute;left:494;top:882;width:10977;height:2" coordorigin="494,882" coordsize="10977,0" path="m494,882l11471,882e" filled="f" stroked="t" strokeweight=".698592pt" strokecolor="#545454">
                <v:path arrowok="t"/>
              </v:shape>
            </v:group>
            <v:group style="position:absolute;left:503;top:870;width:2;height:723" coordorigin="503,870" coordsize="2,723">
              <v:shape style="position:absolute;left:503;top:870;width:2;height:723" coordorigin="503,870" coordsize="0,723" path="m503,1593l503,870e" filled="f" stroked="t" strokeweight=".698592pt" strokecolor="#5B5B5B">
                <v:path arrowok="t"/>
              </v:shape>
            </v:group>
            <v:group style="position:absolute;left:2496;top:875;width:2;height:1517" coordorigin="2496,875" coordsize="2,1517">
              <v:shape style="position:absolute;left:2496;top:875;width:2;height:1517" coordorigin="2496,875" coordsize="0,1517" path="m2496,2392l2496,875e" filled="f" stroked="t" strokeweight=".698592pt" strokecolor="#545454">
                <v:path arrowok="t"/>
              </v:shape>
            </v:group>
            <v:group style="position:absolute;left:9131;top:879;width:2;height:1513" coordorigin="9131,879" coordsize="2,1513">
              <v:shape style="position:absolute;left:9131;top:879;width:2;height:1513" coordorigin="9131,879" coordsize="0,1513" path="m9131,2392l9131,879e" filled="f" stroked="t" strokeweight=".698592pt" strokecolor="#4F4F4F">
                <v:path arrowok="t"/>
              </v:shape>
            </v:group>
            <v:group style="position:absolute;left:11473;top:875;width:2;height:10083" coordorigin="11473,875" coordsize="2,10083">
              <v:shape style="position:absolute;left:11473;top:875;width:2;height:10083" coordorigin="11473,875" coordsize="0,10083" path="m11473,10958l11473,875e" filled="f" stroked="t" strokeweight=".698592pt" strokecolor="#575757">
                <v:path arrowok="t"/>
              </v:shape>
            </v:group>
            <v:group style="position:absolute;left:11464;top:1229;width:2;height:983" coordorigin="11464,1229" coordsize="2,983">
              <v:shape style="position:absolute;left:11464;top:1229;width:2;height:983" coordorigin="11464,1229" coordsize="0,983" path="m11464,2212l11464,1229e" filled="f" stroked="t" strokeweight=".698592pt" strokecolor="#5B5B5B">
                <v:path arrowok="t"/>
              </v:shape>
            </v:group>
            <v:group style="position:absolute;left:2496;top:1536;width:2;height:180" coordorigin="2496,1536" coordsize="2,180">
              <v:shape style="position:absolute;left:2496;top:1536;width:2;height:180" coordorigin="2496,1536" coordsize="0,180" path="m2496,1716l2496,1536e" filled="f" stroked="t" strokeweight=".465728pt" strokecolor="#383838">
                <v:path arrowok="t"/>
              </v:shape>
            </v:group>
            <v:group style="position:absolute;left:512;top:1536;width:2;height:15047" coordorigin="512,1536" coordsize="2,15047">
              <v:shape style="position:absolute;left:512;top:1536;width:2;height:15047" coordorigin="512,1536" coordsize="0,15047" path="m512,16583l512,1536e" filled="f" stroked="t" strokeweight=".698592pt" strokecolor="#484848">
                <v:path arrowok="t"/>
              </v:shape>
            </v:group>
            <v:group style="position:absolute;left:503;top:3103;width:10968;height:2" coordorigin="503,3103" coordsize="10968,2">
              <v:shape style="position:absolute;left:503;top:3103;width:10968;height:2" coordorigin="503,3103" coordsize="10968,0" path="m503,3103l11471,3103e" filled="f" stroked="t" strokeweight=".698592pt" strokecolor="#4B4B4B">
                <v:path arrowok="t"/>
              </v:shape>
            </v:group>
            <v:group style="position:absolute;left:498;top:3340;width:10977;height:2" coordorigin="498,3340" coordsize="10977,2">
              <v:shape style="position:absolute;left:498;top:3340;width:10977;height:2" coordorigin="498,3340" coordsize="10977,0" path="m498,3340l11476,3340e" filled="f" stroked="t" strokeweight=".698592pt" strokecolor="#4B4B4B">
                <v:path arrowok="t"/>
              </v:shape>
            </v:group>
            <v:group style="position:absolute;left:503;top:3576;width:10973;height:2" coordorigin="503,3576" coordsize="10973,2">
              <v:shape style="position:absolute;left:503;top:3576;width:10973;height:2" coordorigin="503,3576" coordsize="10973,0" path="m503,3576l11476,3576e" filled="f" stroked="t" strokeweight=".698592pt" strokecolor="#4B4B4B">
                <v:path arrowok="t"/>
              </v:shape>
            </v:group>
            <v:group style="position:absolute;left:3966;top:3564;width:2;height:1002" coordorigin="3966,3564" coordsize="2,1002">
              <v:shape style="position:absolute;left:3966;top:3564;width:2;height:1002" coordorigin="3966,3564" coordsize="0,1002" path="m3966,4566l3966,3564e" filled="f" stroked="t" strokeweight=".931455pt" strokecolor="#4F4F4F">
                <v:path arrowok="t"/>
              </v:shape>
            </v:group>
            <v:group style="position:absolute;left:7005;top:3564;width:2;height:1002" coordorigin="7005,3564" coordsize="2,1002">
              <v:shape style="position:absolute;left:7005;top:3564;width:2;height:1002" coordorigin="7005,3564" coordsize="0,1002" path="m7005,4566l7005,3564e" filled="f" stroked="t" strokeweight=".698592pt" strokecolor="#5B5B5B">
                <v:path arrowok="t"/>
              </v:shape>
            </v:group>
            <v:group style="position:absolute;left:6991;top:3824;width:2128;height:2" coordorigin="6991,3824" coordsize="2128,2">
              <v:shape style="position:absolute;left:6991;top:3824;width:2128;height:2" coordorigin="6991,3824" coordsize="2128,0" path="m6991,3824l9119,3824e" filled="f" stroked="t" strokeweight=".698592pt" strokecolor="#4F4F4F">
                <v:path arrowok="t"/>
              </v:shape>
            </v:group>
            <v:group style="position:absolute;left:9119;top:3824;width:1942;height:2" coordorigin="9119,3824" coordsize="1942,2">
              <v:shape style="position:absolute;left:9119;top:3824;width:1942;height:2" coordorigin="9119,3824" coordsize="1942,0" path="m9119,3824l11061,3824e" filled="f" stroked="t" strokeweight=".232864pt" strokecolor="#000000">
                <v:path arrowok="t"/>
              </v:shape>
            </v:group>
            <v:group style="position:absolute;left:11061;top:3824;width:414;height:2" coordorigin="11061,3824" coordsize="414,2">
              <v:shape style="position:absolute;left:11061;top:3824;width:414;height:2" coordorigin="11061,3824" coordsize="414,0" path="m11061,3824l11476,3824e" filled="f" stroked="t" strokeweight=".232864pt" strokecolor="#575757">
                <v:path arrowok="t"/>
              </v:shape>
            </v:group>
            <v:group style="position:absolute;left:3963;top:4250;width:1844;height:2" coordorigin="3963,4250" coordsize="1844,2">
              <v:shape style="position:absolute;left:3963;top:4250;width:1844;height:2" coordorigin="3963,4250" coordsize="1844,0" path="m3963,4250l5808,4250e" filled="f" stroked="t" strokeweight=".698592pt" strokecolor="#4B4B4B">
                <v:path arrowok="t"/>
              </v:shape>
            </v:group>
            <v:group style="position:absolute;left:5752;top:4247;width:405;height:2" coordorigin="5752,4247" coordsize="405,2">
              <v:shape style="position:absolute;left:5752;top:4247;width:405;height:2" coordorigin="5752,4247" coordsize="405,0" path="m5752,4247l6157,4247e" filled="f" stroked="t" strokeweight=".931455pt" strokecolor="#979797">
                <v:path arrowok="t"/>
              </v:shape>
            </v:group>
            <v:group style="position:absolute;left:5882;top:4245;width:433;height:2" coordorigin="5882,4245" coordsize="433,2">
              <v:shape style="position:absolute;left:5882;top:4245;width:433;height:2" coordorigin="5882,4245" coordsize="433,0" path="m5882,4245l6315,4245e" filled="f" stroked="t" strokeweight=".698592pt" strokecolor="#B3B3B3">
                <v:path arrowok="t"/>
              </v:shape>
            </v:group>
            <v:group style="position:absolute;left:6748;top:4245;width:265;height:2" coordorigin="6748,4245" coordsize="265,2">
              <v:shape style="position:absolute;left:6748;top:4245;width:265;height:2" coordorigin="6748,4245" coordsize="265,0" path="m6748,4245l7014,4245e" filled="f" stroked="t" strokeweight=".931455pt" strokecolor="#AFAFAF">
                <v:path arrowok="t"/>
              </v:shape>
            </v:group>
            <v:group style="position:absolute;left:498;top:4557;width:10982;height:2" coordorigin="498,4557" coordsize="10982,2">
              <v:shape style="position:absolute;left:498;top:4557;width:10982;height:2" coordorigin="498,4557" coordsize="10982,0" path="m498,4557l11480,4557e" filled="f" stroked="t" strokeweight=".931455pt" strokecolor="#4B4B4B">
                <v:path arrowok="t"/>
              </v:shape>
            </v:group>
            <v:group style="position:absolute;left:503;top:4834;width:10977;height:2" coordorigin="503,4834" coordsize="10977,2">
              <v:shape style="position:absolute;left:503;top:4834;width:10977;height:2" coordorigin="503,4834" coordsize="10977,0" path="m503,4834l11480,4834e" filled="f" stroked="t" strokeweight=".698592pt" strokecolor="#4B4B4B">
                <v:path arrowok="t"/>
              </v:shape>
            </v:group>
            <v:group style="position:absolute;left:2496;top:5072;width:6166;height:2" coordorigin="2496,5072" coordsize="6166,2">
              <v:shape style="position:absolute;left:2496;top:5072;width:6166;height:2" coordorigin="2496,5072" coordsize="6166,0" path="m2496,5072l8663,5072e" filled="f" stroked="t" strokeweight=".698592pt" strokecolor="#545454">
                <v:path arrowok="t"/>
              </v:shape>
            </v:group>
            <v:group style="position:absolute;left:8607;top:5072;width:689;height:2" coordorigin="8607,5072" coordsize="689,2">
              <v:shape style="position:absolute;left:8607;top:5072;width:689;height:2" coordorigin="8607,5072" coordsize="689,0" path="m8607,5072l9296,5072e" filled="f" stroked="t" strokeweight=".698592pt" strokecolor="#383838">
                <v:path arrowok="t"/>
              </v:shape>
            </v:group>
            <v:group style="position:absolute;left:9189;top:5072;width:2291;height:2" coordorigin="9189,5072" coordsize="2291,2">
              <v:shape style="position:absolute;left:9189;top:5072;width:2291;height:2" coordorigin="9189,5072" coordsize="2291,0" path="m9189,5072l11480,5072e" filled="f" stroked="t" strokeweight=".698592pt" strokecolor="#4F4F4F">
                <v:path arrowok="t"/>
              </v:shape>
            </v:group>
            <v:group style="position:absolute;left:5002;top:5063;width:2;height:515" coordorigin="5002,5063" coordsize="2,515">
              <v:shape style="position:absolute;left:5002;top:5063;width:2;height:515" coordorigin="5002,5063" coordsize="0,515" path="m5002,5578l5002,5063e" filled="f" stroked="t" strokeweight=".698592pt" strokecolor="#4F4F4F">
                <v:path arrowok="t"/>
              </v:shape>
            </v:group>
            <v:group style="position:absolute;left:7843;top:5068;width:2;height:492" coordorigin="7843,5068" coordsize="2,492">
              <v:shape style="position:absolute;left:7843;top:5068;width:2;height:492" coordorigin="7843,5068" coordsize="0,492" path="m7843,5559l7843,5068e" filled="f" stroked="t" strokeweight=".698592pt" strokecolor="#4F4F4F">
                <v:path arrowok="t"/>
              </v:shape>
            </v:group>
            <v:group style="position:absolute;left:2508;top:4552;width:2;height:12073" coordorigin="2508,4552" coordsize="2,12073">
              <v:shape style="position:absolute;left:2508;top:4552;width:2;height:12073" coordorigin="2508,4552" coordsize="0,12073" path="m2508,16626l2508,4552e" filled="f" stroked="t" strokeweight=".698592pt" strokecolor="#575757">
                <v:path arrowok="t"/>
              </v:shape>
            </v:group>
            <v:group style="position:absolute;left:4988;top:5547;width:6497;height:2" coordorigin="4988,5547" coordsize="6497,2">
              <v:shape style="position:absolute;left:4988;top:5547;width:6497;height:2" coordorigin="4988,5547" coordsize="6497,0" path="m4988,5547l11485,5547e" filled="f" stroked="t" strokeweight=".698592pt" strokecolor="#4F4F4F">
                <v:path arrowok="t"/>
              </v:shape>
            </v:group>
            <v:group style="position:absolute;left:5002;top:5063;width:2;height:2156" coordorigin="5002,5063" coordsize="2,2156">
              <v:shape style="position:absolute;left:5002;top:5063;width:2;height:2156" coordorigin="5002,5063" coordsize="0,2156" path="m5002,7218l5002,5063e" filled="f" stroked="t" strokeweight=".698592pt" strokecolor="#4B4B4B">
                <v:path arrowok="t"/>
              </v:shape>
            </v:group>
            <v:group style="position:absolute;left:4993;top:5788;width:6488;height:2" coordorigin="4993,5788" coordsize="6488,2">
              <v:shape style="position:absolute;left:4993;top:5788;width:6488;height:2" coordorigin="4993,5788" coordsize="6488,0" path="m4993,5788l11480,5788e" filled="f" stroked="t" strokeweight=".698592pt" strokecolor="#4F4F4F">
                <v:path arrowok="t"/>
              </v:shape>
            </v:group>
            <v:group style="position:absolute;left:5002;top:5744;width:2;height:303" coordorigin="5002,5744" coordsize="2,303">
              <v:shape style="position:absolute;left:5002;top:5744;width:2;height:303" coordorigin="5002,5744" coordsize="0,303" path="m5002,6046l5002,5744e" filled="f" stroked="t" strokeweight=".931455pt" strokecolor="#545454">
                <v:path arrowok="t"/>
              </v:shape>
            </v:group>
            <v:group style="position:absolute;left:4997;top:6025;width:6488;height:2" coordorigin="4997,6025" coordsize="6488,2">
              <v:shape style="position:absolute;left:4997;top:6025;width:6488;height:2" coordorigin="4997,6025" coordsize="6488,0" path="m4997,6025l11485,6025e" filled="f" stroked="t" strokeweight=".698592pt" strokecolor="#4F4F4F">
                <v:path arrowok="t"/>
              </v:shape>
            </v:group>
            <v:group style="position:absolute;left:2496;top:6261;width:8984;height:2" coordorigin="2496,6261" coordsize="8984,2">
              <v:shape style="position:absolute;left:2496;top:6261;width:8984;height:2" coordorigin="2496,6261" coordsize="8984,0" path="m2496,6261l11480,6261e" filled="f" stroked="t" strokeweight=".698592pt" strokecolor="#4F4F4F">
                <v:path arrowok="t"/>
              </v:shape>
            </v:group>
            <v:group style="position:absolute;left:983;top:6502;width:10502;height:2" coordorigin="983,6502" coordsize="10502,2">
              <v:shape style="position:absolute;left:983;top:6502;width:10502;height:2" coordorigin="983,6502" coordsize="10502,0" path="m983,6502l11485,6502e" filled="f" stroked="t" strokeweight=".698592pt" strokecolor="#4F4F4F">
                <v:path arrowok="t"/>
              </v:shape>
            </v:group>
            <v:group style="position:absolute;left:5004;top:6457;width:2;height:761" coordorigin="5004,6457" coordsize="2,761">
              <v:shape style="position:absolute;left:5004;top:6457;width:2;height:761" coordorigin="5004,6457" coordsize="0,761" path="m5004,7218l5004,6457e" filled="f" stroked="t" strokeweight=".698592pt" strokecolor="#4F4F4F">
                <v:path arrowok="t"/>
              </v:shape>
            </v:group>
            <v:group style="position:absolute;left:7836;top:6507;width:19;height:2" coordorigin="7836,6507" coordsize="19,2">
              <v:shape style="position:absolute;left:7836;top:6507;width:19;height:2" coordorigin="7836,6507" coordsize="19,0" path="m7836,6507l7854,6507e" filled="f" stroked="t" strokeweight="1.181798pt" strokecolor="#4B4B4B">
                <v:path arrowok="t"/>
              </v:shape>
            </v:group>
            <v:group style="position:absolute;left:2496;top:6970;width:8989;height:2" coordorigin="2496,6970" coordsize="8989,2">
              <v:shape style="position:absolute;left:2496;top:6970;width:8989;height:2" coordorigin="2496,6970" coordsize="8989,0" path="m2496,6970l11485,6970e" filled="f" stroked="t" strokeweight=".698592pt" strokecolor="#4F4F4F">
                <v:path arrowok="t"/>
              </v:shape>
            </v:group>
            <v:group style="position:absolute;left:7848;top:6755;width:2;height:459" coordorigin="7848,6755" coordsize="2,459">
              <v:shape style="position:absolute;left:7848;top:6755;width:2;height:459" coordorigin="7848,6755" coordsize="0,459" path="m7848,7214l7848,6755e" filled="f" stroked="t" strokeweight=".698592pt" strokecolor="#4B4B4B">
                <v:path arrowok="t"/>
              </v:shape>
            </v:group>
            <v:group style="position:absolute;left:11476;top:6680;width:2;height:336" coordorigin="11476,6680" coordsize="2,336">
              <v:shape style="position:absolute;left:11476;top:6680;width:2;height:336" coordorigin="11476,6680" coordsize="0,336" path="m11476,7015l11476,6680e" filled="f" stroked="t" strokeweight=".931455pt" strokecolor="#5B5B5B">
                <v:path arrowok="t"/>
              </v:shape>
            </v:group>
            <v:group style="position:absolute;left:2501;top:7209;width:8989;height:2" coordorigin="2501,7209" coordsize="8989,2">
              <v:shape style="position:absolute;left:2501;top:7209;width:8989;height:2" coordorigin="2501,7209" coordsize="8989,0" path="m2501,7209l11490,7209e" filled="f" stroked="t" strokeweight=".698592pt" strokecolor="#4F4F4F">
                <v:path arrowok="t"/>
              </v:shape>
            </v:group>
            <v:group style="position:absolute;left:503;top:7448;width:10982;height:2" coordorigin="503,7448" coordsize="10982,2">
              <v:shape style="position:absolute;left:503;top:7448;width:10982;height:2" coordorigin="503,7448" coordsize="10982,0" path="m503,7448l11485,7448e" filled="f" stroked="t" strokeweight=".931455pt" strokecolor="#4F4F4F">
                <v:path arrowok="t"/>
              </v:shape>
            </v:group>
            <v:group style="position:absolute;left:11478;top:7162;width:2;height:2198" coordorigin="11478,7162" coordsize="2,2198">
              <v:shape style="position:absolute;left:11478;top:7162;width:2;height:2198" coordorigin="11478,7162" coordsize="0,2198" path="m11478,9360l11478,7162e" filled="f" stroked="t" strokeweight=".698592pt" strokecolor="#575757">
                <v:path arrowok="t"/>
              </v:shape>
            </v:group>
            <v:group style="position:absolute;left:512;top:7916;width:10973;height:2" coordorigin="512,7916" coordsize="10973,2">
              <v:shape style="position:absolute;left:512;top:7916;width:10973;height:2" coordorigin="512,7916" coordsize="10973,0" path="m512,7916l11485,7916e" filled="f" stroked="t" strokeweight=".698592pt" strokecolor="#545454">
                <v:path arrowok="t"/>
              </v:shape>
            </v:group>
            <v:group style="position:absolute;left:5007;top:7909;width:2;height:501" coordorigin="5007,7909" coordsize="2,501">
              <v:shape style="position:absolute;left:5007;top:7909;width:2;height:501" coordorigin="5007,7909" coordsize="0,501" path="m5007,8410l5007,7909e" filled="f" stroked="t" strokeweight=".698592pt" strokecolor="#4B4B4B">
                <v:path arrowok="t"/>
              </v:shape>
            </v:group>
            <v:group style="position:absolute;left:4997;top:8150;width:6488;height:2" coordorigin="4997,8150" coordsize="6488,2">
              <v:shape style="position:absolute;left:4997;top:8150;width:6488;height:2" coordorigin="4997,8150" coordsize="6488,0" path="m4997,8150l11485,8150e" filled="f" stroked="t" strokeweight=".698592pt" strokecolor="#4F4F4F">
                <v:path arrowok="t"/>
              </v:shape>
            </v:group>
            <v:group style="position:absolute;left:517;top:8112;width:2;height:298" coordorigin="517,8112" coordsize="2,298">
              <v:shape style="position:absolute;left:517;top:8112;width:2;height:298" coordorigin="517,8112" coordsize="0,298" path="m517,8410l517,8112e" filled="f" stroked="t" strokeweight=".465728pt" strokecolor="#484848">
                <v:path arrowok="t"/>
              </v:shape>
            </v:group>
            <v:group style="position:absolute;left:5009;top:7909;width:2;height:728" coordorigin="5009,7909" coordsize="2,728">
              <v:shape style="position:absolute;left:5009;top:7909;width:2;height:728" coordorigin="5009,7909" coordsize="0,728" path="m5009,8637l5009,7909e" filled="f" stroked="t" strokeweight=".931455pt" strokecolor="#4F4F4F">
                <v:path arrowok="t"/>
              </v:shape>
            </v:group>
            <v:group style="position:absolute;left:5002;top:8388;width:6483;height:2" coordorigin="5002,8388" coordsize="6483,2">
              <v:shape style="position:absolute;left:5002;top:8388;width:6483;height:2" coordorigin="5002,8388" coordsize="6483,0" path="m5002,8388l11485,8388e" filled="f" stroked="t" strokeweight=".698592pt" strokecolor="#4F4F4F">
                <v:path arrowok="t"/>
              </v:shape>
            </v:group>
            <v:group style="position:absolute;left:508;top:8629;width:6329;height:2" coordorigin="508,8629" coordsize="6329,2">
              <v:shape style="position:absolute;left:508;top:8629;width:6329;height:2" coordorigin="508,8629" coordsize="6329,0" path="m508,8629l6837,8629e" filled="f" stroked="t" strokeweight=".698592pt" strokecolor="#4B4B4B">
                <v:path arrowok="t"/>
              </v:shape>
            </v:group>
            <v:group style="position:absolute;left:6781;top:8627;width:242;height:2" coordorigin="6781,8627" coordsize="242,2">
              <v:shape style="position:absolute;left:6781;top:8627;width:242;height:2" coordorigin="6781,8627" coordsize="242,0" path="m6781,8627l7023,8627e" filled="f" stroked="t" strokeweight=".465728pt" strokecolor="#383838">
                <v:path arrowok="t"/>
              </v:shape>
            </v:group>
            <v:group style="position:absolute;left:6967;top:8625;width:4518;height:2" coordorigin="6967,8625" coordsize="4518,2">
              <v:shape style="position:absolute;left:6967;top:8625;width:4518;height:2" coordorigin="6967,8625" coordsize="4518,0" path="m6967,8625l11485,8625e" filled="f" stroked="t" strokeweight=".698592pt" strokecolor="#4F4F4F">
                <v:path arrowok="t"/>
              </v:shape>
            </v:group>
            <v:group style="position:absolute;left:517;top:8603;width:2;height:331" coordorigin="517,8603" coordsize="2,331">
              <v:shape style="position:absolute;left:517;top:8603;width:2;height:331" coordorigin="517,8603" coordsize="0,331" path="m517,8934l517,8603e" filled="f" stroked="t" strokeweight=".465728pt" strokecolor="#3F3F3F">
                <v:path arrowok="t"/>
              </v:shape>
            </v:group>
            <v:group style="position:absolute;left:512;top:9095;width:1365;height:2" coordorigin="512,9095" coordsize="1365,2">
              <v:shape style="position:absolute;left:512;top:9095;width:1365;height:2" coordorigin="512,9095" coordsize="1365,0" path="m512,9095l1877,9095e" filled="f" stroked="t" strokeweight=".465728pt" strokecolor="#545454">
                <v:path arrowok="t"/>
              </v:shape>
            </v:group>
            <v:group style="position:absolute;left:1821;top:9095;width:3987;height:2" coordorigin="1821,9095" coordsize="3987,2">
              <v:shape style="position:absolute;left:1821;top:9095;width:3987;height:2" coordorigin="1821,9095" coordsize="3987,0" path="m1821,9095l5808,9095e" filled="f" stroked="t" strokeweight=".698592pt" strokecolor="#4F4F4F">
                <v:path arrowok="t"/>
              </v:shape>
            </v:group>
            <v:group style="position:absolute;left:5752;top:9095;width:228;height:2" coordorigin="5752,9095" coordsize="228,2">
              <v:shape style="position:absolute;left:5752;top:9095;width:228;height:2" coordorigin="5752,9095" coordsize="228,0" path="m5752,9095l5980,9095e" filled="f" stroked="t" strokeweight=".465728pt" strokecolor="#2F2F2F">
                <v:path arrowok="t"/>
              </v:shape>
            </v:group>
            <v:group style="position:absolute;left:5924;top:9093;width:5561;height:2" coordorigin="5924,9093" coordsize="5561,2">
              <v:shape style="position:absolute;left:5924;top:9093;width:5561;height:2" coordorigin="5924,9093" coordsize="5561,0" path="m5924,9093l11485,9093e" filled="f" stroked="t" strokeweight=".698592pt" strokecolor="#4F4F4F">
                <v:path arrowok="t"/>
              </v:shape>
            </v:group>
            <v:group style="position:absolute;left:508;top:9927;width:10982;height:2" coordorigin="508,9927" coordsize="10982,2">
              <v:shape style="position:absolute;left:508;top:9927;width:10982;height:2" coordorigin="508,9927" coordsize="10982,0" path="m508,9927l11490,9927e" filled="f" stroked="t" strokeweight=".698592pt" strokecolor="#545454">
                <v:path arrowok="t"/>
              </v:shape>
            </v:group>
            <v:group style="position:absolute;left:11490;top:5063;width:2;height:11624" coordorigin="11490,5063" coordsize="2,11624">
              <v:shape style="position:absolute;left:11490;top:5063;width:2;height:11624" coordorigin="11490,5063" coordsize="0,11624" path="m11490,16687l11490,5063e" filled="f" stroked="t" strokeweight=".698592pt" strokecolor="#575757">
                <v:path arrowok="t"/>
              </v:shape>
            </v:group>
            <v:group style="position:absolute;left:517;top:9885;width:2;height:307" coordorigin="517,9885" coordsize="2,307">
              <v:shape style="position:absolute;left:517;top:9885;width:2;height:307" coordorigin="517,9885" coordsize="0,307" path="m517,10192l517,9885e" filled="f" stroked="t" strokeweight=".465728pt" strokecolor="#444444">
                <v:path arrowok="t"/>
              </v:shape>
            </v:group>
            <v:group style="position:absolute;left:512;top:10163;width:10977;height:2" coordorigin="512,10163" coordsize="10977,2">
              <v:shape style="position:absolute;left:512;top:10163;width:10977;height:2" coordorigin="512,10163" coordsize="10977,0" path="m512,10163l11490,10163e" filled="f" stroked="t" strokeweight=".698592pt" strokecolor="#545454">
                <v:path arrowok="t"/>
              </v:shape>
            </v:group>
            <v:group style="position:absolute;left:512;top:10407;width:6325;height:2" coordorigin="512,10407" coordsize="6325,2">
              <v:shape style="position:absolute;left:512;top:10407;width:6325;height:2" coordorigin="512,10407" coordsize="6325,0" path="m512,10407l6837,10407e" filled="f" stroked="t" strokeweight=".931455pt" strokecolor="#545454">
                <v:path arrowok="t"/>
              </v:shape>
            </v:group>
            <v:group style="position:absolute;left:6781;top:10405;width:242;height:2" coordorigin="6781,10405" coordsize="242,2">
              <v:shape style="position:absolute;left:6781;top:10405;width:242;height:2" coordorigin="6781,10405" coordsize="242,0" path="m6781,10405l7023,10405e" filled="f" stroked="t" strokeweight=".465728pt" strokecolor="#343434">
                <v:path arrowok="t"/>
              </v:shape>
            </v:group>
            <v:group style="position:absolute;left:6967;top:10402;width:4527;height:2" coordorigin="6967,10402" coordsize="4527,2">
              <v:shape style="position:absolute;left:6967;top:10402;width:4527;height:2" coordorigin="6967,10402" coordsize="4527,0" path="m6967,10402l11494,10402e" filled="f" stroked="t" strokeweight=".698592pt" strokecolor="#4F4F4F">
                <v:path arrowok="t"/>
              </v:shape>
            </v:group>
            <v:group style="position:absolute;left:503;top:10925;width:1346;height:2" coordorigin="503,10925" coordsize="1346,2">
              <v:shape style="position:absolute;left:503;top:10925;width:1346;height:2" coordorigin="503,10925" coordsize="1346,0" path="m503,10925l1849,10925e" filled="f" stroked="t" strokeweight=".232864pt" strokecolor="#808080">
                <v:path arrowok="t"/>
              </v:shape>
            </v:group>
            <v:group style="position:absolute;left:1849;top:10925;width:647;height:2" coordorigin="1849,10925" coordsize="647,2">
              <v:shape style="position:absolute;left:1849;top:10925;width:647;height:2" coordorigin="1849,10925" coordsize="647,0" path="m1849,10925l2496,10925e" filled="f" stroked="t" strokeweight=".232864pt" strokecolor="#000000">
                <v:path arrowok="t"/>
              </v:shape>
            </v:group>
            <v:group style="position:absolute;left:2482;top:10925;width:452;height:2" coordorigin="2482,10925" coordsize="452,2">
              <v:shape style="position:absolute;left:2482;top:10925;width:452;height:2" coordorigin="2482,10925" coordsize="452,0" path="m2482,10925l2934,10925e" filled="f" stroked="t" strokeweight=".232864pt" strokecolor="#707070">
                <v:path arrowok="t"/>
              </v:shape>
            </v:group>
            <v:group style="position:absolute;left:2934;top:10925;width:848;height:2" coordorigin="2934,10925" coordsize="848,2">
              <v:shape style="position:absolute;left:2934;top:10925;width:848;height:2" coordorigin="2934,10925" coordsize="848,0" path="m2934,10925l3782,10925e" filled="f" stroked="t" strokeweight=".232864pt" strokecolor="#545454">
                <v:path arrowok="t"/>
              </v:shape>
            </v:group>
            <v:group style="position:absolute;left:3782;top:10925;width:177;height:2" coordorigin="3782,10925" coordsize="177,2">
              <v:shape style="position:absolute;left:3782;top:10925;width:177;height:2" coordorigin="3782,10925" coordsize="177,0" path="m3782,10925l3959,10925e" filled="f" stroked="t" strokeweight=".232864pt" strokecolor="#3F3F3F">
                <v:path arrowok="t"/>
              </v:shape>
            </v:group>
            <v:group style="position:absolute;left:3959;top:10925;width:759;height:2" coordorigin="3959,10925" coordsize="759,2">
              <v:shape style="position:absolute;left:3959;top:10925;width:759;height:2" coordorigin="3959,10925" coordsize="759,0" path="m3959,10925l4718,10925e" filled="f" stroked="t" strokeweight=".232864pt" strokecolor="#606060">
                <v:path arrowok="t"/>
              </v:shape>
            </v:group>
            <v:group style="position:absolute;left:4718;top:10925;width:1542;height:2" coordorigin="4718,10925" coordsize="1542,2">
              <v:shape style="position:absolute;left:4718;top:10925;width:1542;height:2" coordorigin="4718,10925" coordsize="1542,0" path="m4718,10925l6259,10925e" filled="f" stroked="t" strokeweight=".232864pt" strokecolor="#000000">
                <v:path arrowok="t"/>
              </v:shape>
            </v:group>
            <v:group style="position:absolute;left:6259;top:10925;width:550;height:2" coordorigin="6259,10925" coordsize="550,2">
              <v:shape style="position:absolute;left:6259;top:10925;width:550;height:2" coordorigin="6259,10925" coordsize="550,0" path="m6259,10925l6809,10925e" filled="f" stroked="t" strokeweight=".232864pt" strokecolor="#606060">
                <v:path arrowok="t"/>
              </v:shape>
            </v:group>
            <v:group style="position:absolute;left:6809;top:10925;width:186;height:2" coordorigin="6809,10925" coordsize="186,2">
              <v:shape style="position:absolute;left:6809;top:10925;width:186;height:2" coordorigin="6809,10925" coordsize="186,0" path="m6809,10925l6995,10925e" filled="f" stroked="t" strokeweight=".232864pt" strokecolor="#343434">
                <v:path arrowok="t"/>
              </v:shape>
            </v:group>
            <v:group style="position:absolute;left:6995;top:10925;width:410;height:2" coordorigin="6995,10925" coordsize="410,2">
              <v:shape style="position:absolute;left:6995;top:10925;width:410;height:2" coordorigin="6995,10925" coordsize="410,0" path="m6995,10925l7405,10925e" filled="f" stroked="t" strokeweight=".232864pt" strokecolor="#484848">
                <v:path arrowok="t"/>
              </v:shape>
            </v:group>
            <v:group style="position:absolute;left:7405;top:10925;width:4070;height:2" coordorigin="7405,10925" coordsize="4070,2">
              <v:shape style="position:absolute;left:7405;top:10925;width:4070;height:2" coordorigin="7405,10925" coordsize="4070,0" path="m7405,10925l11476,10925e" filled="f" stroked="t" strokeweight=".232864pt" strokecolor="#000000">
                <v:path arrowok="t"/>
              </v:shape>
            </v:group>
            <v:group style="position:absolute;left:519;top:10896;width:2;height:1328" coordorigin="519,10896" coordsize="2,1328">
              <v:shape style="position:absolute;left:519;top:10896;width:2;height:1328" coordorigin="519,10896" coordsize="0,1328" path="m519,12225l519,10896e" filled="f" stroked="t" strokeweight=".698592pt" strokecolor="#444444">
                <v:path arrowok="t"/>
              </v:shape>
            </v:group>
            <v:group style="position:absolute;left:512;top:11107;width:10982;height:2" coordorigin="512,11107" coordsize="10982,2">
              <v:shape style="position:absolute;left:512;top:11107;width:10982;height:2" coordorigin="512,11107" coordsize="10982,0" path="m512,11107l11494,11107e" filled="f" stroked="t" strokeweight=".698592pt" strokecolor="#4F4F4F">
                <v:path arrowok="t"/>
              </v:shape>
            </v:group>
            <v:group style="position:absolute;left:512;top:11350;width:2012;height:2" coordorigin="512,11350" coordsize="2012,2">
              <v:shape style="position:absolute;left:512;top:11350;width:2012;height:2" coordorigin="512,11350" coordsize="2012,0" path="m512,11350l2524,11350e" filled="f" stroked="t" strokeweight=".698592pt" strokecolor="#545454">
                <v:path arrowok="t"/>
              </v:shape>
            </v:group>
            <v:group style="position:absolute;left:1202;top:11109;width:2;height:723" coordorigin="1202,11109" coordsize="2,723">
              <v:shape style="position:absolute;left:1202;top:11109;width:2;height:723" coordorigin="1202,11109" coordsize="0,723" path="m1202,11832l1202,11109e" filled="f" stroked="t" strokeweight=".232864pt" strokecolor="#3F3F3F">
                <v:path arrowok="t"/>
              </v:shape>
            </v:group>
            <v:group style="position:absolute;left:1863;top:11104;width:2;height:5507" coordorigin="1863,11104" coordsize="2,5507">
              <v:shape style="position:absolute;left:1863;top:11104;width:2;height:5507" coordorigin="1863,11104" coordsize="0,5507" path="m1863,16611l1863,11104e" filled="f" stroked="t" strokeweight=".698592pt" strokecolor="#575757">
                <v:path arrowok="t"/>
              </v:shape>
            </v:group>
            <v:group style="position:absolute;left:2454;top:11350;width:3833;height:2" coordorigin="2454,11350" coordsize="3833,2">
              <v:shape style="position:absolute;left:2454;top:11350;width:3833;height:2" coordorigin="2454,11350" coordsize="3833,0" path="m2454,11350l6287,11350e" filled="f" stroked="t" strokeweight=".465728pt" strokecolor="#484848">
                <v:path arrowok="t"/>
              </v:shape>
            </v:group>
            <v:group style="position:absolute;left:7414;top:11099;width:2;height:5611" coordorigin="7414,11099" coordsize="2,5611">
              <v:shape style="position:absolute;left:7414;top:11099;width:2;height:5611" coordorigin="7414,11099" coordsize="0,5611" path="m7414,16711l7414,11099e" filled="f" stroked="t" strokeweight=".698592pt" strokecolor="#5B5B5B">
                <v:path arrowok="t"/>
              </v:shape>
            </v:group>
            <v:group style="position:absolute;left:6078;top:11343;width:5416;height:2" coordorigin="6078,11343" coordsize="5416,2">
              <v:shape style="position:absolute;left:6078;top:11343;width:5416;height:2" coordorigin="6078,11343" coordsize="5416,0" path="m6078,11343l11494,11343e" filled="f" stroked="t" strokeweight=".698592pt" strokecolor="#545454">
                <v:path arrowok="t"/>
              </v:shape>
            </v:group>
            <v:group style="position:absolute;left:1202;top:11832;width:2;height:1347" coordorigin="1202,11832" coordsize="2,1347">
              <v:shape style="position:absolute;left:1202;top:11832;width:2;height:1347" coordorigin="1202,11832" coordsize="0,1347" path="m1202,13179l1202,11832e" filled="f" stroked="t" strokeweight=".232864pt" strokecolor="#000000">
                <v:path arrowok="t"/>
              </v:shape>
            </v:group>
            <v:group style="position:absolute;left:11492;top:7946;width:2;height:8741" coordorigin="11492,7946" coordsize="2,8741">
              <v:shape style="position:absolute;left:11492;top:7946;width:2;height:8741" coordorigin="11492,7946" coordsize="0,8741" path="m11492,16687l11492,7946e" filled="f" stroked="t" strokeweight=".465728pt" strokecolor="#575757">
                <v:path arrowok="t"/>
              </v:shape>
            </v:group>
            <v:group style="position:absolute;left:503;top:13482;width:703;height:2" coordorigin="503,13482" coordsize="703,2">
              <v:shape style="position:absolute;left:503;top:13482;width:703;height:2" coordorigin="503,13482" coordsize="703,0" path="m503,13482l1206,13482e" filled="f" stroked="t" strokeweight=".232864pt" strokecolor="#282828">
                <v:path arrowok="t"/>
              </v:shape>
            </v:group>
            <v:group style="position:absolute;left:1202;top:13179;width:2;height:307" coordorigin="1202,13179" coordsize="2,307">
              <v:shape style="position:absolute;left:1202;top:13179;width:2;height:307" coordorigin="1202,13179" coordsize="0,307" path="m1202,13487l1202,13179e" filled="f" stroked="t" strokeweight=".232864pt" strokecolor="#5B5B5B">
                <v:path arrowok="t"/>
              </v:shape>
            </v:group>
            <v:group style="position:absolute;left:1202;top:13482;width:657;height:2" coordorigin="1202,13482" coordsize="657,2">
              <v:shape style="position:absolute;left:1202;top:13482;width:657;height:2" coordorigin="1202,13482" coordsize="657,0" path="m1202,13482l1858,13482e" filled="f" stroked="t" strokeweight=".232864pt" strokecolor="#4F4F4F">
                <v:path arrowok="t"/>
              </v:shape>
            </v:group>
            <v:group style="position:absolute;left:1844;top:13482;width:647;height:2" coordorigin="1844,13482" coordsize="647,2">
              <v:shape style="position:absolute;left:1844;top:13482;width:647;height:2" coordorigin="1844,13482" coordsize="647,0" path="m1844,13482l2492,13482e" filled="f" stroked="t" strokeweight=".232864pt" strokecolor="#1F1F1F">
                <v:path arrowok="t"/>
              </v:shape>
            </v:group>
            <v:group style="position:absolute;left:1202;top:13482;width:2;height:3058" coordorigin="1202,13482" coordsize="2,3058">
              <v:shape style="position:absolute;left:1202;top:13482;width:2;height:3058" coordorigin="1202,13482" coordsize="0,3058" path="m1202,16540l1202,13482e" filled="f" stroked="t" strokeweight=".232864pt" strokecolor="#000000">
                <v:path arrowok="t"/>
              </v:shape>
            </v:group>
            <v:group style="position:absolute;left:2510;top:13647;width:2;height:165" coordorigin="2510,13647" coordsize="2,165">
              <v:shape style="position:absolute;left:2510;top:13647;width:2;height:165" coordorigin="2510,13647" coordsize="0,165" path="m2510,13813l2510,13647e" filled="f" stroked="t" strokeweight=".465728pt" strokecolor="#2F2F2F">
                <v:path arrowok="t"/>
              </v:shape>
            </v:group>
            <v:group style="position:absolute;left:526;top:14806;width:2;height:1777" coordorigin="526,14806" coordsize="2,1777">
              <v:shape style="position:absolute;left:526;top:14806;width:2;height:1777" coordorigin="526,14806" coordsize="0,1777" path="m526,16583l526,14806e" filled="f" stroked="t" strokeweight=".698592pt" strokecolor="#4F4F4F">
                <v:path arrowok="t"/>
              </v:shape>
            </v:group>
            <v:group style="position:absolute;left:7424;top:12404;width:2;height:4306" coordorigin="7424,12404" coordsize="2,4306">
              <v:shape style="position:absolute;left:7424;top:12404;width:2;height:4306" coordorigin="7424,12404" coordsize="0,4306" path="m7424,16711l7424,12404e" filled="f" stroked="t" strokeweight=".698592pt" strokecolor="#5B5B5B">
                <v:path arrowok="t"/>
              </v:shape>
            </v:group>
            <v:group style="position:absolute;left:2515;top:15170;width:2;height:227" coordorigin="2515,15170" coordsize="2,227">
              <v:shape style="position:absolute;left:2515;top:15170;width:2;height:227" coordorigin="2515,15170" coordsize="0,227" path="m2515,15396l2515,15170e" filled="f" stroked="t" strokeweight=".465728pt" strokecolor="#3B3B3B">
                <v:path arrowok="t"/>
              </v:shape>
            </v:group>
            <v:group style="position:absolute;left:526;top:15340;width:2;height:156" coordorigin="526,15340" coordsize="2,156">
              <v:shape style="position:absolute;left:526;top:15340;width:2;height:156" coordorigin="526,15340" coordsize="0,156" path="m526,15496l526,15340e" filled="f" stroked="t" strokeweight=".465728pt" strokecolor="#232323">
                <v:path arrowok="t"/>
              </v:shape>
            </v:group>
            <v:group style="position:absolute;left:1865;top:15240;width:2;height:662" coordorigin="1865,15240" coordsize="2,662">
              <v:shape style="position:absolute;left:1865;top:15240;width:2;height:662" coordorigin="1865,15240" coordsize="0,662" path="m1865,15902l1865,15240e" filled="f" stroked="t" strokeweight=".698592pt" strokecolor="#606060">
                <v:path arrowok="t"/>
              </v:shape>
            </v:group>
            <v:group style="position:absolute;left:1865;top:16082;width:2;height:529" coordorigin="1865,16082" coordsize="2,529">
              <v:shape style="position:absolute;left:1865;top:16082;width:2;height:529" coordorigin="1865,16082" coordsize="0,529" path="m1865,16611l1865,16082e" filled="f" stroked="t" strokeweight=".698592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6"/>
          <w:position w:val="6"/>
        </w:rPr>
        <w:t>tfaiv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6"/>
          <w:position w:val="6"/>
        </w:rPr>
        <w:t>e</w:t>
      </w:r>
      <w:r>
        <w:rPr>
          <w:rFonts w:ascii="Arial" w:hAnsi="Arial" w:cs="Arial" w:eastAsia="Arial"/>
          <w:sz w:val="20"/>
          <w:szCs w:val="20"/>
          <w:color w:val="2D2D2D"/>
          <w:spacing w:val="12"/>
          <w:w w:val="86"/>
          <w:position w:val="6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6"/>
          <w:position w:val="6"/>
        </w:rPr>
        <w:t>Kuze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6"/>
          <w:position w:val="6"/>
        </w:rPr>
        <w:t>y</w:t>
      </w:r>
      <w:r>
        <w:rPr>
          <w:rFonts w:ascii="Arial" w:hAnsi="Arial" w:cs="Arial" w:eastAsia="Arial"/>
          <w:sz w:val="20"/>
          <w:szCs w:val="20"/>
          <w:color w:val="2D2D2D"/>
          <w:spacing w:val="-12"/>
          <w:w w:val="86"/>
          <w:position w:val="6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6"/>
          <w:position w:val="6"/>
        </w:rPr>
        <w:t>Bölg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6"/>
          <w:position w:val="6"/>
        </w:rPr>
        <w:t>e</w:t>
      </w:r>
      <w:r>
        <w:rPr>
          <w:rFonts w:ascii="Arial" w:hAnsi="Arial" w:cs="Arial" w:eastAsia="Arial"/>
          <w:sz w:val="20"/>
          <w:szCs w:val="20"/>
          <w:color w:val="2D2D2D"/>
          <w:spacing w:val="28"/>
          <w:w w:val="86"/>
          <w:position w:val="6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6"/>
        </w:rPr>
        <w:t>Amiri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49"/>
          <w:i/>
          <w:position w:val="0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left="5174" w:right="44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Orha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ÖKMENER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5181" w:right="546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360" w:right="3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2" w:lineRule="auto"/>
        <w:ind w:left="3702" w:right="4205" w:firstLine="-1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279427pt;margin-top:-18.417088pt;width:41.132882pt;height:54pt;mso-position-horizontal-relative:page;mso-position-vertical-relative:paragraph;z-index:-12779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Arial" w:hAnsi="Arial" w:cs="Arial" w:eastAsia="Arial"/>
                      <w:sz w:val="108"/>
                      <w:szCs w:val="108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2F2F2F"/>
                      <w:spacing w:val="0"/>
                      <w:w w:val="137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left="821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9"/>
          <w:position w:val="1"/>
        </w:rPr>
        <w:t>!ZMIR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574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074642pt;margin-top:8.473883pt;width:42.486122pt;height:9pt;mso-position-horizontal-relative:page;mso-position-vertical-relative:paragraph;z-index:-12778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2F2F2F"/>
                      <w:spacing w:val="0"/>
                      <w:w w:val="80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1"/>
          <w:position w:val="7"/>
        </w:rPr>
        <w:t>BÜYÜKSEHIR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6.851702" w:type="dxa"/>
      </w:tblPr>
      <w:tblGrid/>
      <w:tr>
        <w:trPr>
          <w:trHeight w:val="239" w:hRule="exact"/>
        </w:trPr>
        <w:tc>
          <w:tcPr>
            <w:tcW w:w="1237" w:type="dxa"/>
            <w:tcBorders>
              <w:top w:val="nil" w:sz="6" w:space="0" w:color="auto"/>
              <w:bottom w:val="single" w:sz="5.695696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44" w:type="dxa"/>
            <w:tcBorders>
              <w:top w:val="nil" w:sz="6" w:space="0" w:color="auto"/>
              <w:bottom w:val="single" w:sz="5.695696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7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13.05.2017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64" w:type="dxa"/>
            <w:tcBorders>
              <w:top w:val="single" w:sz="5.695696" w:space="0" w:color="6B6B6B"/>
              <w:bottom w:val="single" w:sz="5.695696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78" w:type="dxa"/>
            <w:gridSpan w:val="2"/>
            <w:tcBorders>
              <w:top w:val="nil" w:sz="6" w:space="0" w:color="auto"/>
              <w:bottom w:val="single" w:sz="5.695696" w:space="0" w:color="6B6B6B"/>
              <w:left w:val="nil" w:sz="6" w:space="0" w:color="auto"/>
              <w:right w:val="single" w:sz="5.695696" w:space="0" w:color="676767"/>
            </w:tcBorders>
          </w:tcPr>
          <w:p>
            <w:pPr>
              <w:spacing w:before="2" w:after="0" w:line="230" w:lineRule="exact"/>
              <w:ind w:left="249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14242"/>
                <w:spacing w:val="0"/>
                <w:w w:val="146"/>
              </w:rPr>
              <w:t>:ll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14242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:09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!Tel: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-1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65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20"/>
                <w:w w:val="6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505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753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48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79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37" w:type="dxa"/>
            <w:tcBorders>
              <w:top w:val="single" w:sz="5.695696" w:space="0" w:color="6B6B6B"/>
              <w:bottom w:val="single" w:sz="5.695696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44" w:type="dxa"/>
            <w:tcBorders>
              <w:top w:val="single" w:sz="5.695696" w:space="0" w:color="6B6B6B"/>
              <w:bottom w:val="single" w:sz="5.695696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5"/>
              </w:rPr>
              <w:t>13.05.2017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64" w:type="dxa"/>
            <w:tcBorders>
              <w:top w:val="single" w:sz="5.695696" w:space="0" w:color="6B6B6B"/>
              <w:bottom w:val="single" w:sz="5.695696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254" w:right="-20"/>
              <w:jc w:val="left"/>
              <w:tabs>
                <w:tab w:pos="16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3035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78" w:type="dxa"/>
            <w:gridSpan w:val="2"/>
            <w:tcBorders>
              <w:top w:val="single" w:sz="5.695696" w:space="0" w:color="6B6B6B"/>
              <w:bottom w:val="single" w:sz="5.695696" w:space="0" w:color="676767"/>
              <w:left w:val="nil" w:sz="6" w:space="0" w:color="auto"/>
              <w:right w:val="single" w:sz="3.797128" w:space="0" w:color="484848"/>
            </w:tcBorders>
          </w:tcPr>
          <w:p>
            <w:pPr>
              <w:spacing w:before="4" w:after="0" w:line="240" w:lineRule="auto"/>
              <w:ind w:left="2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5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0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Osma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Avn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6"/>
              </w:rPr>
              <w:t>YAZlCI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3" w:hRule="exact"/>
        </w:trPr>
        <w:tc>
          <w:tcPr>
            <w:tcW w:w="11023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mah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23"/>
              </w:rPr>
              <w:t>iltepe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7"/>
                <w:w w:val="12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sok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2"/>
              </w:rPr>
              <w:t>URLA/İZMİR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37" w:type="dxa"/>
            <w:tcBorders>
              <w:top w:val="single" w:sz="5.695696" w:space="0" w:color="676767"/>
              <w:bottom w:val="single" w:sz="5.695696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512" w:type="dxa"/>
            <w:gridSpan w:val="3"/>
            <w:tcBorders>
              <w:top w:val="single" w:sz="5.695696" w:space="0" w:color="676767"/>
              <w:bottom w:val="single" w:sz="5.695696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mah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Yeşiltepe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sok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bo:l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önü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98"/>
              </w:rPr>
              <w:t>URL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7"/>
                <w:w w:val="9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1"/>
                <w:w w:val="133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5"/>
              </w:rPr>
              <w:t>fZMiR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274" w:type="dxa"/>
            <w:tcBorders>
              <w:top w:val="single" w:sz="5.695696" w:space="0" w:color="6B6B6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29" w:hRule="exact"/>
        </w:trPr>
        <w:tc>
          <w:tcPr>
            <w:tcW w:w="1237" w:type="dxa"/>
            <w:tcBorders>
              <w:top w:val="single" w:sz="5.695696" w:space="0" w:color="67676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512" w:type="dxa"/>
            <w:gridSpan w:val="3"/>
            <w:tcBorders>
              <w:top w:val="single" w:sz="5.695696" w:space="0" w:color="67676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79" w:right="-20"/>
              <w:jc w:val="left"/>
              <w:tabs>
                <w:tab w:pos="2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3"/>
              </w:rPr>
              <w:t>SINIFI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27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90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4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6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2"/>
              </w:rPr>
              <w:t>Devre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44" w:lineRule="exact"/>
        <w:ind w:left="152" w:right="-20"/>
        <w:jc w:val="left"/>
        <w:tabs>
          <w:tab w:pos="352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422012pt;margin-top:16.895212pt;width:4.465240pt;height:26pt;mso-position-horizontal-relative:page;mso-position-vertical-relative:paragraph;z-index:-1277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2"/>
          <w:position w:val="1"/>
        </w:rPr>
        <w:t>t</w:t>
      </w:r>
      <w:r>
        <w:rPr>
          <w:rFonts w:ascii="Arial" w:hAnsi="Arial" w:cs="Arial" w:eastAsia="Arial"/>
          <w:sz w:val="23"/>
          <w:szCs w:val="23"/>
          <w:color w:val="2F2F2F"/>
          <w:spacing w:val="36"/>
          <w:w w:val="7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49"/>
          <w:position w:val="1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7"/>
        </w:rPr>
        <w:t>Hususi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380" w:right="280"/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" w:lineRule="exact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5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5"/>
          <w:w w:val="10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410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B3B1B3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550" w:lineRule="exact"/>
        <w:ind w:right="-118"/>
        <w:jc w:val="left"/>
        <w:tabs>
          <w:tab w:pos="52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414242"/>
          <w:spacing w:val="0"/>
          <w:w w:val="59"/>
          <w:position w:val="-4"/>
        </w:rPr>
        <w:t>ı</w:t>
      </w:r>
      <w:r>
        <w:rPr>
          <w:rFonts w:ascii="Arial" w:hAnsi="Arial" w:cs="Arial" w:eastAsia="Arial"/>
          <w:sz w:val="52"/>
          <w:szCs w:val="52"/>
          <w:color w:val="414242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2"/>
          <w:szCs w:val="52"/>
          <w:color w:val="414242"/>
          <w:spacing w:val="0"/>
          <w:w w:val="100"/>
          <w:position w:val="-4"/>
        </w:rPr>
      </w:r>
      <w:r>
        <w:rPr>
          <w:rFonts w:ascii="Arial" w:hAnsi="Arial" w:cs="Arial" w:eastAsia="Arial"/>
          <w:sz w:val="27"/>
          <w:szCs w:val="27"/>
          <w:color w:val="414242"/>
          <w:spacing w:val="0"/>
          <w:w w:val="59"/>
          <w:position w:val="5"/>
        </w:rPr>
        <w:t>iY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6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5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80"/>
          <w:cols w:num="4" w:equalWidth="0">
            <w:col w:w="1216" w:space="2306"/>
            <w:col w:w="2588" w:space="161"/>
            <w:col w:w="681" w:space="3"/>
            <w:col w:w="4305"/>
          </w:cols>
        </w:sectPr>
      </w:pPr>
      <w:rPr/>
    </w:p>
    <w:p>
      <w:pPr>
        <w:spacing w:before="0" w:after="0" w:line="194" w:lineRule="exact"/>
        <w:ind w:left="2064" w:right="-20"/>
        <w:jc w:val="left"/>
        <w:tabs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GUlnu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ÜSTÜN</w:t>
        <w:tab/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Kahrama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8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9"/>
          <w:w w:val="9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1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6"/>
        </w:rPr>
        <w:t>ÜN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3" w:after="0" w:line="212" w:lineRule="exact"/>
        <w:ind w:left="20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18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Mitat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ERAK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2069" w:right="-20"/>
        <w:jc w:val="left"/>
        <w:tabs>
          <w:tab w:pos="456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227"/>
        </w:rPr>
        <w:t>ı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9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59"/>
        </w:rPr>
        <w:t>:</w:t>
      </w:r>
      <w:r>
        <w:rPr>
          <w:rFonts w:ascii="Arial" w:hAnsi="Arial" w:cs="Arial" w:eastAsia="Arial"/>
          <w:sz w:val="26"/>
          <w:szCs w:val="26"/>
          <w:color w:val="2F2F2F"/>
          <w:spacing w:val="5"/>
          <w:w w:val="206"/>
        </w:rPr>
        <w:t>ı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65"/>
        </w:rPr>
        <w:t>O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8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42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6154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56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4544" w:right="44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67" w:lineRule="auto"/>
        <w:ind w:left="2074" w:right="4093" w:firstLine="2497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56" w:right="-20"/>
        <w:jc w:val="left"/>
        <w:tabs>
          <w:tab w:pos="2040" w:val="left"/>
          <w:tab w:pos="456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08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5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0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7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56" w:right="2436" w:firstLine="-9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GörüldUğü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görUldü.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584" w:right="38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05" w:lineRule="exact"/>
        <w:ind w:left="156" w:right="-20"/>
        <w:jc w:val="left"/>
        <w:tabs>
          <w:tab w:pos="2060" w:val="left"/>
          <w:tab w:pos="4620" w:val="left"/>
          <w:tab w:pos="640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TUrü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3"/>
        </w:rPr>
        <w:t>lKöpU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7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5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4"/>
          <w:position w:val="-3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2" w:lineRule="exact"/>
        <w:ind w:left="4613" w:right="-20"/>
        <w:jc w:val="left"/>
        <w:tabs>
          <w:tab w:pos="646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48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2F2F2F"/>
          <w:spacing w:val="-50"/>
          <w:w w:val="48"/>
          <w:position w:val="0"/>
        </w:rPr>
        <w:t> </w:t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48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0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1"/>
        </w:rPr>
        <w:t>çalışiırma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UFH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75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W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otomobilin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1" w:lineRule="auto"/>
        <w:ind w:left="156" w:right="243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rıoto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kaput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3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7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0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lfoplam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5.000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UFH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8"/>
        </w:rPr>
        <w:t>mında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1" w:lineRule="auto"/>
        <w:ind w:left="2127" w:right="72" w:firstLine="-1976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çalışiırma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1"/>
        </w:rPr>
        <w:t>elektronik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41"/>
        </w:rPr>
        <w:t>teşleme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18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kablolarında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56" w:right="-20"/>
        <w:jc w:val="left"/>
        <w:tabs>
          <w:tab w:pos="206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Alınamadı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817225pt;margin-top:4.437859pt;width:5.893175pt;height:18.5pt;mso-position-horizontal-relative:page;mso-position-vertical-relative:paragraph;z-index:-12775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414242"/>
                      <w:spacing w:val="0"/>
                      <w:w w:val="114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40" w:lineRule="auto"/>
        <w:ind w:left="4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'g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F2F2F"/>
          <w:spacing w:val="0"/>
          <w:w w:val="347"/>
        </w:rPr>
        <w:t>ı</w:t>
      </w:r>
      <w:r>
        <w:rPr>
          <w:rFonts w:ascii="Arial" w:hAnsi="Arial" w:cs="Arial" w:eastAsia="Arial"/>
          <w:sz w:val="17"/>
          <w:szCs w:val="17"/>
          <w:color w:val="2F2F2F"/>
          <w:spacing w:val="-119"/>
          <w:w w:val="3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40" w:lineRule="auto"/>
        <w:ind w:left="166" w:right="-20"/>
        <w:jc w:val="left"/>
        <w:tabs>
          <w:tab w:pos="204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6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8"/>
          <w:position w:val="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5"/>
          <w:position w:val="1"/>
        </w:rPr>
        <w:t>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51" w:right="-20"/>
        <w:jc w:val="left"/>
        <w:tabs>
          <w:tab w:pos="1060" w:val="left"/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Öl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ü</w:t>
      </w:r>
      <w:r>
        <w:rPr>
          <w:rFonts w:ascii="Arial" w:hAnsi="Arial" w:cs="Arial" w:eastAsia="Arial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300" w:right="43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5.305267pt;margin-top:-4.631526pt;width:118.210583pt;height:63.5pt;mso-position-horizontal-relative:page;mso-position-vertical-relative:paragraph;z-index:-12776" type="#_x0000_t202" filled="f" stroked="f">
            <v:textbox inset="0,0,0,0">
              <w:txbxContent>
                <w:p>
                  <w:pPr>
                    <w:spacing w:before="0" w:after="0" w:line="1270" w:lineRule="exact"/>
                    <w:ind w:right="-231"/>
                    <w:jc w:val="left"/>
                    <w:rPr>
                      <w:rFonts w:ascii="Arial" w:hAnsi="Arial" w:cs="Arial" w:eastAsia="Arial"/>
                      <w:sz w:val="127"/>
                      <w:szCs w:val="127"/>
                    </w:rPr>
                  </w:pPr>
                  <w:rPr/>
                  <w:r>
                    <w:rPr>
                      <w:rFonts w:ascii="Arial" w:hAnsi="Arial" w:cs="Arial" w:eastAsia="Arial"/>
                      <w:sz w:val="127"/>
                      <w:szCs w:val="127"/>
                      <w:color w:val="2F2F2F"/>
                      <w:w w:val="45"/>
                      <w:position w:val="-1"/>
                    </w:rPr>
                    <w:t>İ: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F2F2F"/>
                      <w:spacing w:val="-191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F2F2F"/>
                      <w:spacing w:val="0"/>
                      <w:w w:val="45"/>
                      <w:position w:val="-1"/>
                    </w:rPr>
                    <w:t>x:LGE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F2F2F"/>
                      <w:spacing w:val="-173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A1A1A1"/>
                      <w:spacing w:val="0"/>
                      <w:w w:val="21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7" w:lineRule="exact"/>
        <w:ind w:left="5610" w:right="-20"/>
        <w:jc w:val="left"/>
        <w:tabs>
          <w:tab w:pos="85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8"/>
          <w:szCs w:val="28"/>
          <w:color w:val="414242"/>
          <w:spacing w:val="0"/>
          <w:w w:val="78"/>
          <w:position w:val="-2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414242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14242"/>
          <w:spacing w:val="0"/>
          <w:w w:val="77"/>
          <w:position w:val="-2"/>
        </w:rPr>
        <w:t>6</w:t>
      </w:r>
      <w:r>
        <w:rPr>
          <w:rFonts w:ascii="Times New Roman" w:hAnsi="Times New Roman" w:cs="Times New Roman" w:eastAsia="Times New Roman"/>
          <w:sz w:val="28"/>
          <w:szCs w:val="28"/>
          <w:color w:val="414242"/>
          <w:spacing w:val="26"/>
          <w:w w:val="77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414242"/>
          <w:spacing w:val="0"/>
          <w:w w:val="50"/>
          <w:position w:val="-2"/>
        </w:rPr>
        <w:t>MaYı</w:t>
      </w:r>
      <w:r>
        <w:rPr>
          <w:rFonts w:ascii="Arial" w:hAnsi="Arial" w:cs="Arial" w:eastAsia="Arial"/>
          <w:sz w:val="25"/>
          <w:szCs w:val="25"/>
          <w:color w:val="414242"/>
          <w:spacing w:val="0"/>
          <w:w w:val="50"/>
          <w:position w:val="-2"/>
        </w:rPr>
        <w:t>s</w:t>
      </w:r>
      <w:r>
        <w:rPr>
          <w:rFonts w:ascii="Arial" w:hAnsi="Arial" w:cs="Arial" w:eastAsia="Arial"/>
          <w:sz w:val="25"/>
          <w:szCs w:val="25"/>
          <w:color w:val="414242"/>
          <w:spacing w:val="0"/>
          <w:w w:val="5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414242"/>
          <w:spacing w:val="9"/>
          <w:w w:val="5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14242"/>
          <w:spacing w:val="0"/>
          <w:w w:val="62"/>
          <w:position w:val="-2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right="169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4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5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166" w:right="-20"/>
        <w:jc w:val="left"/>
        <w:tabs>
          <w:tab w:pos="87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</w:r>
      <w:r>
        <w:rPr>
          <w:rFonts w:ascii="Arial" w:hAnsi="Arial" w:cs="Arial" w:eastAsia="Arial"/>
          <w:sz w:val="22"/>
          <w:szCs w:val="22"/>
          <w:color w:val="A1A1A1"/>
          <w:spacing w:val="0"/>
          <w:w w:val="62"/>
          <w:position w:val="-7"/>
        </w:rPr>
        <w:t>..</w:t>
      </w:r>
      <w:r>
        <w:rPr>
          <w:rFonts w:ascii="Arial" w:hAnsi="Arial" w:cs="Arial" w:eastAsia="Arial"/>
          <w:sz w:val="22"/>
          <w:szCs w:val="22"/>
          <w:color w:val="A1A1A1"/>
          <w:spacing w:val="-29"/>
          <w:w w:val="62"/>
          <w:position w:val="-7"/>
        </w:rPr>
        <w:t>.</w:t>
      </w:r>
      <w:r>
        <w:rPr>
          <w:rFonts w:ascii="Arial" w:hAnsi="Arial" w:cs="Arial" w:eastAsia="Arial"/>
          <w:sz w:val="22"/>
          <w:szCs w:val="22"/>
          <w:color w:val="707070"/>
          <w:spacing w:val="10"/>
          <w:w w:val="86"/>
          <w:position w:val="-7"/>
        </w:rPr>
        <w:t>·</w:t>
      </w:r>
      <w:r>
        <w:rPr>
          <w:rFonts w:ascii="Arial" w:hAnsi="Arial" w:cs="Arial" w:eastAsia="Arial"/>
          <w:sz w:val="22"/>
          <w:szCs w:val="22"/>
          <w:color w:val="A1A1A1"/>
          <w:spacing w:val="0"/>
          <w:w w:val="130"/>
          <w:position w:val="-7"/>
        </w:rPr>
        <w:t>'</w:t>
      </w:r>
      <w:r>
        <w:rPr>
          <w:rFonts w:ascii="Arial" w:hAnsi="Arial" w:cs="Arial" w:eastAsia="Arial"/>
          <w:sz w:val="22"/>
          <w:szCs w:val="22"/>
          <w:color w:val="A1A1A1"/>
          <w:spacing w:val="-32"/>
          <w:w w:val="131"/>
          <w:position w:val="-7"/>
        </w:rPr>
        <w:t>·</w:t>
      </w:r>
      <w:r>
        <w:rPr>
          <w:rFonts w:ascii="Arial" w:hAnsi="Arial" w:cs="Arial" w:eastAsia="Arial"/>
          <w:sz w:val="22"/>
          <w:szCs w:val="22"/>
          <w:color w:val="5D5D5D"/>
          <w:spacing w:val="12"/>
          <w:w w:val="243"/>
          <w:position w:val="-7"/>
        </w:rPr>
        <w:t>,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11"/>
          <w:position w:val="-7"/>
        </w:rPr>
        <w:t>ı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12"/>
          <w:position w:val="-7"/>
        </w:rPr>
        <w:t>-</w:t>
      </w:r>
      <w:r>
        <w:rPr>
          <w:rFonts w:ascii="Arial" w:hAnsi="Arial" w:cs="Arial" w:eastAsia="Arial"/>
          <w:sz w:val="22"/>
          <w:szCs w:val="22"/>
          <w:color w:val="2F2F2F"/>
          <w:spacing w:val="-22"/>
          <w:w w:val="100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73"/>
          <w:position w:val="-7"/>
        </w:rPr>
        <w:t>''''</w:t>
      </w:r>
      <w:r>
        <w:rPr>
          <w:rFonts w:ascii="Arial" w:hAnsi="Arial" w:cs="Arial" w:eastAsia="Arial"/>
          <w:sz w:val="22"/>
          <w:szCs w:val="22"/>
          <w:color w:val="5D5D5D"/>
          <w:spacing w:val="1"/>
          <w:w w:val="73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414242"/>
          <w:spacing w:val="-24"/>
          <w:w w:val="151"/>
          <w:position w:val="-7"/>
        </w:rPr>
        <w:t>·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68"/>
          <w:position w:val="-7"/>
        </w:rPr>
        <w:t>.</w:t>
      </w:r>
      <w:r>
        <w:rPr>
          <w:rFonts w:ascii="Arial" w:hAnsi="Arial" w:cs="Arial" w:eastAsia="Arial"/>
          <w:sz w:val="22"/>
          <w:szCs w:val="22"/>
          <w:color w:val="5D5D5D"/>
          <w:spacing w:val="-7"/>
          <w:w w:val="68"/>
          <w:position w:val="-7"/>
        </w:rPr>
        <w:t>.</w:t>
      </w:r>
      <w:r>
        <w:rPr>
          <w:rFonts w:ascii="Arial" w:hAnsi="Arial" w:cs="Arial" w:eastAsia="Arial"/>
          <w:sz w:val="22"/>
          <w:szCs w:val="22"/>
          <w:color w:val="414242"/>
          <w:spacing w:val="0"/>
          <w:w w:val="107"/>
          <w:position w:val="-7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80"/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44" w:lineRule="exact"/>
        <w:ind w:left="1870" w:right="-84"/>
        <w:jc w:val="left"/>
        <w:tabs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2"/>
          <w:szCs w:val="22"/>
          <w:color w:val="2F2F2F"/>
          <w:w w:val="83"/>
          <w:position w:val="-15"/>
        </w:rPr>
        <w:t>3</w:t>
      </w:r>
      <w:r>
        <w:rPr>
          <w:rFonts w:ascii="Courier New" w:hAnsi="Courier New" w:cs="Courier New" w:eastAsia="Courier New"/>
          <w:sz w:val="22"/>
          <w:szCs w:val="22"/>
          <w:color w:val="2F2F2F"/>
          <w:spacing w:val="23"/>
          <w:w w:val="83"/>
          <w:position w:val="-1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22"/>
          <w:w w:val="98"/>
          <w:position w:val="-1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-7"/>
          <w:w w:val="63"/>
          <w:position w:val="-1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3"/>
          <w:position w:val="-11"/>
        </w:rPr>
        <w:t>OST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4"/>
          <w:position w:val="-1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4"/>
          <w:position w:val="-11"/>
        </w:rPr>
        <w:t>GRUPLAR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7"/>
          <w:w w:val="94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1"/>
        </w:rPr>
        <w:t>AMIRI</w:t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600"/>
          <w:position w:val="-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36"/>
          <w:szCs w:val="36"/>
          <w:color w:val="2F2F2F"/>
          <w:spacing w:val="0"/>
          <w:w w:val="59"/>
          <w:position w:val="-9"/>
        </w:rPr>
        <w:t>Hta</w:t>
      </w:r>
      <w:r>
        <w:rPr>
          <w:rFonts w:ascii="Arial" w:hAnsi="Arial" w:cs="Arial" w:eastAsia="Arial"/>
          <w:sz w:val="36"/>
          <w:szCs w:val="36"/>
          <w:color w:val="2F2F2F"/>
          <w:spacing w:val="-25"/>
          <w:w w:val="59"/>
          <w:position w:val="-9"/>
        </w:rPr>
        <w:t>.</w:t>
      </w:r>
      <w:r>
        <w:rPr>
          <w:rFonts w:ascii="Arial" w:hAnsi="Arial" w:cs="Arial" w:eastAsia="Arial"/>
          <w:sz w:val="36"/>
          <w:szCs w:val="36"/>
          <w:color w:val="62627E"/>
          <w:spacing w:val="0"/>
          <w:w w:val="59"/>
          <w:position w:val="-9"/>
        </w:rPr>
        <w:t>.</w:t>
      </w:r>
      <w:r>
        <w:rPr>
          <w:rFonts w:ascii="Arial" w:hAnsi="Arial" w:cs="Arial" w:eastAsia="Arial"/>
          <w:sz w:val="36"/>
          <w:szCs w:val="36"/>
          <w:color w:val="62627E"/>
          <w:spacing w:val="2"/>
          <w:w w:val="59"/>
          <w:position w:val="-9"/>
        </w:rPr>
        <w:t> </w:t>
      </w:r>
      <w:r>
        <w:rPr>
          <w:rFonts w:ascii="Arial" w:hAnsi="Arial" w:cs="Arial" w:eastAsia="Arial"/>
          <w:sz w:val="30"/>
          <w:szCs w:val="30"/>
          <w:color w:val="414242"/>
          <w:spacing w:val="0"/>
          <w:w w:val="76"/>
          <w:position w:val="-9"/>
        </w:rPr>
        <w:t>1</w:t>
      </w:r>
      <w:r>
        <w:rPr>
          <w:rFonts w:ascii="Arial" w:hAnsi="Arial" w:cs="Arial" w:eastAsia="Arial"/>
          <w:sz w:val="30"/>
          <w:szCs w:val="30"/>
          <w:color w:val="414242"/>
          <w:spacing w:val="-77"/>
          <w:w w:val="76"/>
          <w:position w:val="-9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807E90"/>
          <w:spacing w:val="0"/>
          <w:w w:val="76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07E90"/>
          <w:spacing w:val="22"/>
          <w:w w:val="76"/>
          <w:position w:val="-9"/>
        </w:rPr>
        <w:t> </w:t>
      </w:r>
      <w:r>
        <w:rPr>
          <w:rFonts w:ascii="Arial" w:hAnsi="Arial" w:cs="Arial" w:eastAsia="Arial"/>
          <w:sz w:val="30"/>
          <w:szCs w:val="30"/>
          <w:color w:val="A1A1A1"/>
          <w:spacing w:val="0"/>
          <w:w w:val="62"/>
          <w:position w:val="-9"/>
        </w:rPr>
        <w:t>.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80"/>
          <w:cols w:num="2" w:equalWidth="0">
            <w:col w:w="9130" w:space="101"/>
            <w:col w:w="2029"/>
          </w:cols>
        </w:sectPr>
      </w:pPr>
      <w:rPr/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1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Okta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7"/>
        </w:rPr>
        <w:t>ÇINAR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342" w:lineRule="exact"/>
        <w:ind w:right="-20"/>
        <w:jc w:val="left"/>
        <w:tabs>
          <w:tab w:pos="62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511"/>
          <w:position w:val="-3"/>
        </w:rPr>
        <w:t>i</w:t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-3"/>
        </w:rPr>
      </w:r>
      <w:r>
        <w:rPr>
          <w:rFonts w:ascii="Arial" w:hAnsi="Arial" w:cs="Arial" w:eastAsia="Arial"/>
          <w:sz w:val="38"/>
          <w:szCs w:val="38"/>
          <w:color w:val="B3B1B3"/>
          <w:spacing w:val="10"/>
          <w:w w:val="61"/>
          <w:position w:val="-3"/>
        </w:rPr>
        <w:t>.</w:t>
      </w:r>
      <w:r>
        <w:rPr>
          <w:rFonts w:ascii="Arial" w:hAnsi="Arial" w:cs="Arial" w:eastAsia="Arial"/>
          <w:sz w:val="38"/>
          <w:szCs w:val="38"/>
          <w:color w:val="707070"/>
          <w:spacing w:val="-44"/>
          <w:w w:val="73"/>
          <w:position w:val="-3"/>
        </w:rPr>
        <w:t>-</w:t>
      </w:r>
      <w:r>
        <w:rPr>
          <w:rFonts w:ascii="Arial" w:hAnsi="Arial" w:cs="Arial" w:eastAsia="Arial"/>
          <w:sz w:val="38"/>
          <w:szCs w:val="38"/>
          <w:color w:val="B3B1B3"/>
          <w:spacing w:val="0"/>
          <w:w w:val="49"/>
          <w:position w:val="-3"/>
        </w:rPr>
        <w:t>·--</w:t>
      </w:r>
      <w:r>
        <w:rPr>
          <w:rFonts w:ascii="Arial" w:hAnsi="Arial" w:cs="Arial" w:eastAsia="Arial"/>
          <w:sz w:val="38"/>
          <w:szCs w:val="38"/>
          <w:color w:val="B3B1B3"/>
          <w:spacing w:val="-32"/>
          <w:w w:val="48"/>
          <w:position w:val="-3"/>
        </w:rPr>
        <w:t>.</w:t>
      </w:r>
      <w:r>
        <w:rPr>
          <w:rFonts w:ascii="Arial" w:hAnsi="Arial" w:cs="Arial" w:eastAsia="Arial"/>
          <w:sz w:val="38"/>
          <w:szCs w:val="38"/>
          <w:color w:val="8C908C"/>
          <w:spacing w:val="0"/>
          <w:w w:val="70"/>
          <w:position w:val="-3"/>
        </w:rPr>
        <w:t>,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6" w:lineRule="exact"/>
        <w:ind w:left="275" w:right="-20"/>
        <w:jc w:val="left"/>
        <w:tabs>
          <w:tab w:pos="118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318665pt;margin-top:-5.164785pt;width:7.364684pt;height:14pt;mso-position-horizontal-relative:page;mso-position-vertical-relative:paragraph;z-index:-12774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8C908C"/>
                      <w:w w:val="102"/>
                      <w:i/>
                    </w:rPr>
                    <w:t>'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707070"/>
                      <w:w w:val="65"/>
                      <w:i/>
                    </w:rPr>
                    <w:t>it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5D5D5D"/>
          <w:spacing w:val="0"/>
          <w:w w:val="152"/>
          <w:position w:val="-10"/>
        </w:rPr>
        <w:t>e</w:t>
      </w:r>
      <w:r>
        <w:rPr>
          <w:rFonts w:ascii="Arial" w:hAnsi="Arial" w:cs="Arial" w:eastAsia="Arial"/>
          <w:sz w:val="21"/>
          <w:szCs w:val="21"/>
          <w:color w:val="5D5D5D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1"/>
          <w:szCs w:val="21"/>
          <w:color w:val="5D5D5D"/>
          <w:spacing w:val="4"/>
          <w:w w:val="135"/>
          <w:position w:val="-10"/>
        </w:rPr>
        <w:t>c</w:t>
      </w:r>
      <w:r>
        <w:rPr>
          <w:rFonts w:ascii="Arial" w:hAnsi="Arial" w:cs="Arial" w:eastAsia="Arial"/>
          <w:sz w:val="21"/>
          <w:szCs w:val="21"/>
          <w:color w:val="8C908C"/>
          <w:spacing w:val="0"/>
          <w:w w:val="136"/>
          <w:position w:val="-10"/>
        </w:rPr>
        <w:t>·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80"/>
          <w:cols w:num="2" w:equalWidth="0">
            <w:col w:w="3787" w:space="4671"/>
            <w:col w:w="2802"/>
          </w:cols>
        </w:sectPr>
      </w:pPr>
      <w:rPr/>
    </w:p>
    <w:p>
      <w:pPr>
        <w:spacing w:before="0" w:after="0" w:line="150" w:lineRule="exact"/>
        <w:ind w:left="5468" w:right="-20"/>
        <w:jc w:val="left"/>
        <w:tabs>
          <w:tab w:pos="8260" w:val="left"/>
          <w:tab w:pos="9240" w:val="left"/>
          <w:tab w:pos="9840" w:val="left"/>
          <w:tab w:pos="1012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0"/>
        </w:rPr>
        <w:t>Mitat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0"/>
        </w:rPr>
        <w:t>ERAK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-45"/>
          <w:w w:val="133"/>
          <w:position w:val="-25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414242"/>
          <w:spacing w:val="0"/>
          <w:w w:val="133"/>
          <w:position w:val="-25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14242"/>
          <w:spacing w:val="-69"/>
          <w:w w:val="133"/>
          <w:position w:val="-2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242"/>
          <w:spacing w:val="0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14242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-58"/>
          <w:w w:val="88"/>
          <w:i/>
          <w:position w:val="-25"/>
        </w:rPr>
        <w:t>g</w:t>
      </w:r>
      <w:r>
        <w:rPr>
          <w:rFonts w:ascii="Times New Roman" w:hAnsi="Times New Roman" w:cs="Times New Roman" w:eastAsia="Times New Roman"/>
          <w:sz w:val="46"/>
          <w:szCs w:val="46"/>
          <w:color w:val="5D5D5D"/>
          <w:spacing w:val="-132"/>
          <w:w w:val="133"/>
          <w:position w:val="-2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14242"/>
          <w:spacing w:val="-25"/>
          <w:w w:val="105"/>
          <w:i/>
          <w:position w:val="-25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146"/>
          <w:i/>
          <w:position w:val="-25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21"/>
          <w:w w:val="100"/>
          <w:i/>
          <w:position w:val="-25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A1A1A1"/>
          <w:spacing w:val="-67"/>
          <w:w w:val="60"/>
          <w:position w:val="-25"/>
        </w:rPr>
        <w:t>·</w:t>
      </w:r>
      <w:r>
        <w:rPr>
          <w:rFonts w:ascii="Times New Roman" w:hAnsi="Times New Roman" w:cs="Times New Roman" w:eastAsia="Times New Roman"/>
          <w:sz w:val="46"/>
          <w:szCs w:val="46"/>
          <w:color w:val="807E90"/>
          <w:spacing w:val="0"/>
          <w:w w:val="48"/>
          <w:position w:val="-25"/>
        </w:rPr>
        <w:t>.</w:t>
      </w:r>
      <w:r>
        <w:rPr>
          <w:rFonts w:ascii="Times New Roman" w:hAnsi="Times New Roman" w:cs="Times New Roman" w:eastAsia="Times New Roman"/>
          <w:sz w:val="46"/>
          <w:szCs w:val="46"/>
          <w:color w:val="807E90"/>
          <w:spacing w:val="0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46"/>
          <w:szCs w:val="46"/>
          <w:color w:val="807E90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74"/>
          <w:position w:val="-25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-30"/>
          <w:w w:val="74"/>
          <w:position w:val="-2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100"/>
          <w:position w:val="-25"/>
        </w:rPr>
      </w:r>
      <w:r>
        <w:rPr>
          <w:rFonts w:ascii="Arial" w:hAnsi="Arial" w:cs="Arial" w:eastAsia="Arial"/>
          <w:sz w:val="35"/>
          <w:szCs w:val="35"/>
          <w:color w:val="8C908C"/>
          <w:spacing w:val="0"/>
          <w:w w:val="74"/>
          <w:i/>
          <w:position w:val="-25"/>
        </w:rPr>
        <w:t>f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80"/>
        </w:sectPr>
      </w:pPr>
      <w:rPr/>
    </w:p>
    <w:p>
      <w:pPr>
        <w:spacing w:before="73" w:after="0" w:line="345" w:lineRule="exact"/>
        <w:ind w:left="2212" w:right="-151"/>
        <w:jc w:val="left"/>
        <w:tabs>
          <w:tab w:pos="4220" w:val="left"/>
        </w:tabs>
        <w:rPr>
          <w:rFonts w:ascii="Times New Roman" w:hAnsi="Times New Roman" w:cs="Times New Roman" w:eastAsia="Times New Roman"/>
          <w:sz w:val="74"/>
          <w:szCs w:val="74"/>
        </w:rPr>
      </w:pPr>
      <w:rPr/>
      <w:r>
        <w:rPr>
          <w:rFonts w:ascii="Times New Roman" w:hAnsi="Times New Roman" w:cs="Times New Roman" w:eastAsia="Times New Roman"/>
          <w:sz w:val="74"/>
          <w:szCs w:val="74"/>
          <w:color w:val="3D467C"/>
          <w:position w:val="-42"/>
        </w:rPr>
      </w:r>
      <w:r>
        <w:rPr>
          <w:rFonts w:ascii="Times New Roman" w:hAnsi="Times New Roman" w:cs="Times New Roman" w:eastAsia="Times New Roman"/>
          <w:sz w:val="74"/>
          <w:szCs w:val="74"/>
          <w:color w:val="3D467C"/>
          <w:u w:val="thick" w:color="576497"/>
          <w:position w:val="-42"/>
        </w:rPr>
        <w:t> </w:t>
      </w:r>
      <w:r>
        <w:rPr>
          <w:rFonts w:ascii="Times New Roman" w:hAnsi="Times New Roman" w:cs="Times New Roman" w:eastAsia="Times New Roman"/>
          <w:sz w:val="74"/>
          <w:szCs w:val="74"/>
          <w:color w:val="3D467C"/>
          <w:spacing w:val="76"/>
          <w:u w:val="thick" w:color="576497"/>
          <w:position w:val="-42"/>
        </w:rPr>
        <w:t> </w:t>
      </w:r>
      <w:r>
        <w:rPr>
          <w:rFonts w:ascii="Times New Roman" w:hAnsi="Times New Roman" w:cs="Times New Roman" w:eastAsia="Times New Roman"/>
          <w:sz w:val="74"/>
          <w:szCs w:val="74"/>
          <w:color w:val="3D467C"/>
          <w:spacing w:val="76"/>
          <w:u w:val="thick" w:color="576497"/>
          <w:position w:val="-42"/>
        </w:rPr>
      </w:r>
      <w:r>
        <w:rPr>
          <w:rFonts w:ascii="Times New Roman" w:hAnsi="Times New Roman" w:cs="Times New Roman" w:eastAsia="Times New Roman"/>
          <w:sz w:val="74"/>
          <w:szCs w:val="74"/>
          <w:color w:val="3D467C"/>
          <w:spacing w:val="0"/>
          <w:w w:val="102"/>
          <w:u w:val="thick" w:color="576497"/>
          <w:position w:val="-42"/>
        </w:rPr>
        <w:t>\</w:t>
      </w:r>
      <w:r>
        <w:rPr>
          <w:rFonts w:ascii="Times New Roman" w:hAnsi="Times New Roman" w:cs="Times New Roman" w:eastAsia="Times New Roman"/>
          <w:sz w:val="74"/>
          <w:szCs w:val="74"/>
          <w:color w:val="3D467C"/>
          <w:spacing w:val="0"/>
          <w:w w:val="102"/>
          <w:u w:val="thick" w:color="576497"/>
          <w:position w:val="-42"/>
        </w:rPr>
      </w:r>
      <w:r>
        <w:rPr>
          <w:rFonts w:ascii="Times New Roman" w:hAnsi="Times New Roman" w:cs="Times New Roman" w:eastAsia="Times New Roman"/>
          <w:sz w:val="74"/>
          <w:szCs w:val="74"/>
          <w:color w:val="3D467C"/>
          <w:spacing w:val="0"/>
          <w:w w:val="103"/>
          <w:u w:val="thick" w:color="576497"/>
          <w:position w:val="-42"/>
        </w:rPr>
        <w:t>_</w:t>
      </w:r>
      <w:r>
        <w:rPr>
          <w:rFonts w:ascii="Times New Roman" w:hAnsi="Times New Roman" w:cs="Times New Roman" w:eastAsia="Times New Roman"/>
          <w:sz w:val="74"/>
          <w:szCs w:val="74"/>
          <w:color w:val="3D467C"/>
          <w:spacing w:val="0"/>
          <w:w w:val="103"/>
          <w:u w:val="thick" w:color="576497"/>
          <w:position w:val="-42"/>
        </w:rPr>
      </w:r>
      <w:r>
        <w:rPr>
          <w:rFonts w:ascii="Times New Roman" w:hAnsi="Times New Roman" w:cs="Times New Roman" w:eastAsia="Times New Roman"/>
          <w:sz w:val="74"/>
          <w:szCs w:val="74"/>
          <w:color w:val="3D467C"/>
          <w:spacing w:val="0"/>
          <w:w w:val="100"/>
          <w:u w:val="thick" w:color="576497"/>
          <w:position w:val="-42"/>
        </w:rPr>
        <w:t> </w:t>
      </w:r>
      <w:r>
        <w:rPr>
          <w:rFonts w:ascii="Times New Roman" w:hAnsi="Times New Roman" w:cs="Times New Roman" w:eastAsia="Times New Roman"/>
          <w:sz w:val="74"/>
          <w:szCs w:val="74"/>
          <w:color w:val="3D467C"/>
          <w:spacing w:val="0"/>
          <w:w w:val="100"/>
          <w:u w:val="thick" w:color="576497"/>
          <w:position w:val="-42"/>
        </w:rPr>
        <w:tab/>
      </w:r>
      <w:r>
        <w:rPr>
          <w:rFonts w:ascii="Times New Roman" w:hAnsi="Times New Roman" w:cs="Times New Roman" w:eastAsia="Times New Roman"/>
          <w:sz w:val="74"/>
          <w:szCs w:val="74"/>
          <w:color w:val="3D467C"/>
          <w:spacing w:val="0"/>
          <w:w w:val="100"/>
          <w:u w:val="thick" w:color="576497"/>
          <w:position w:val="-42"/>
        </w:rPr>
      </w:r>
      <w:r>
        <w:rPr>
          <w:rFonts w:ascii="Times New Roman" w:hAnsi="Times New Roman" w:cs="Times New Roman" w:eastAsia="Times New Roman"/>
          <w:sz w:val="74"/>
          <w:szCs w:val="74"/>
          <w:color w:val="3D467C"/>
          <w:spacing w:val="0"/>
          <w:w w:val="100"/>
          <w:position w:val="-42"/>
        </w:rPr>
      </w:r>
      <w:r>
        <w:rPr>
          <w:rFonts w:ascii="Times New Roman" w:hAnsi="Times New Roman" w:cs="Times New Roman" w:eastAsia="Times New Roman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0" w:after="0" w:line="418" w:lineRule="exact"/>
        <w:ind w:right="-20"/>
        <w:jc w:val="left"/>
        <w:tabs>
          <w:tab w:pos="2820" w:val="left"/>
          <w:tab w:pos="3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67"/>
          <w:position w:val="-1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67"/>
          <w:position w:val="-12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3"/>
          <w:w w:val="67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55"/>
          <w:i/>
          <w:position w:val="-12"/>
        </w:rPr>
        <w:t>)</w:t>
      </w:r>
      <w:r>
        <w:rPr>
          <w:rFonts w:ascii="Arial" w:hAnsi="Arial" w:cs="Arial" w:eastAsia="Arial"/>
          <w:sz w:val="17"/>
          <w:szCs w:val="17"/>
          <w:color w:val="A1A1A1"/>
          <w:spacing w:val="-38"/>
          <w:w w:val="38"/>
          <w:i/>
          <w:position w:val="-12"/>
        </w:rPr>
        <w:t>_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96"/>
          <w:i/>
          <w:position w:val="-12"/>
        </w:rPr>
        <w:t>na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71"/>
          <w:i/>
          <w:position w:val="-12"/>
        </w:rPr>
        <w:t>l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  <w:position w:val="-12"/>
        </w:rPr>
        <w:tab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  <w:position w:val="-12"/>
        </w:rPr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7"/>
          <w:i/>
          <w:position w:val="-12"/>
        </w:rPr>
        <w:t>l!Ui·M.[l1ülff</w:t>
      </w:r>
      <w:r>
        <w:rPr>
          <w:rFonts w:ascii="Arial" w:hAnsi="Arial" w:cs="Arial" w:eastAsia="Arial"/>
          <w:sz w:val="23"/>
          <w:szCs w:val="23"/>
          <w:color w:val="5D5D5D"/>
          <w:spacing w:val="-10"/>
          <w:w w:val="77"/>
          <w:i/>
          <w:position w:val="-12"/>
        </w:rPr>
        <w:t> </w:t>
      </w:r>
      <w:r>
        <w:rPr>
          <w:rFonts w:ascii="Arial" w:hAnsi="Arial" w:cs="Arial" w:eastAsia="Arial"/>
          <w:sz w:val="56"/>
          <w:szCs w:val="56"/>
          <w:color w:val="707070"/>
          <w:spacing w:val="-66"/>
          <w:w w:val="61"/>
          <w:i/>
          <w:position w:val="-12"/>
        </w:rPr>
        <w:t>1</w:t>
      </w:r>
      <w:r>
        <w:rPr>
          <w:rFonts w:ascii="Arial" w:hAnsi="Arial" w:cs="Arial" w:eastAsia="Arial"/>
          <w:sz w:val="56"/>
          <w:szCs w:val="56"/>
          <w:color w:val="1A218E"/>
          <w:spacing w:val="0"/>
          <w:w w:val="146"/>
          <w:i/>
          <w:position w:val="-12"/>
        </w:rPr>
        <w:t>1</w:t>
      </w:r>
      <w:r>
        <w:rPr>
          <w:rFonts w:ascii="Arial" w:hAnsi="Arial" w:cs="Arial" w:eastAsia="Arial"/>
          <w:sz w:val="56"/>
          <w:szCs w:val="56"/>
          <w:color w:val="1A218E"/>
          <w:spacing w:val="-102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57"/>
          <w:position w:val="-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80"/>
          <w:cols w:num="2" w:equalWidth="0">
            <w:col w:w="4239" w:space="1177"/>
            <w:col w:w="5844"/>
          </w:cols>
        </w:sectPr>
      </w:pPr>
      <w:rPr/>
    </w:p>
    <w:p>
      <w:pPr>
        <w:spacing w:before="0" w:after="0" w:line="201" w:lineRule="exact"/>
        <w:ind w:left="489" w:right="-20"/>
        <w:jc w:val="left"/>
        <w:tabs>
          <w:tab w:pos="8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B3B1B3"/>
          <w:spacing w:val="0"/>
          <w:w w:val="128"/>
          <w:position w:val="-8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3B1B3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B3B1B3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7"/>
          <w:szCs w:val="27"/>
          <w:color w:val="A1A1A1"/>
          <w:spacing w:val="-4"/>
          <w:w w:val="125"/>
          <w:position w:val="-6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8C908C"/>
          <w:spacing w:val="-12"/>
          <w:w w:val="128"/>
          <w:position w:val="-14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1AEDD"/>
          <w:spacing w:val="-4"/>
          <w:w w:val="73"/>
          <w:position w:val="-1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3B1B3"/>
          <w:spacing w:val="0"/>
          <w:w w:val="37"/>
          <w:position w:val="-14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B3B1B3"/>
          <w:spacing w:val="10"/>
          <w:w w:val="37"/>
          <w:position w:val="-14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414242"/>
          <w:spacing w:val="0"/>
          <w:w w:val="143"/>
          <w:position w:val="-6"/>
        </w:rPr>
        <w:t>(-'</w:t>
      </w:r>
      <w:r>
        <w:rPr>
          <w:rFonts w:ascii="Times New Roman" w:hAnsi="Times New Roman" w:cs="Times New Roman" w:eastAsia="Times New Roman"/>
          <w:sz w:val="27"/>
          <w:szCs w:val="27"/>
          <w:color w:val="414242"/>
          <w:spacing w:val="8"/>
          <w:w w:val="143"/>
          <w:position w:val="-6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414242"/>
          <w:spacing w:val="-38"/>
          <w:w w:val="69"/>
          <w:position w:val="-6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-48"/>
          <w:w w:val="49"/>
          <w:position w:val="-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7"/>
          <w:w w:val="65"/>
          <w:position w:val="-14"/>
        </w:rPr>
        <w:t>•</w:t>
      </w:r>
      <w:r>
        <w:rPr>
          <w:rFonts w:ascii="Times New Roman" w:hAnsi="Times New Roman" w:cs="Times New Roman" w:eastAsia="Times New Roman"/>
          <w:sz w:val="27"/>
          <w:szCs w:val="27"/>
          <w:color w:val="414242"/>
          <w:spacing w:val="0"/>
          <w:w w:val="69"/>
          <w:position w:val="-6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414242"/>
          <w:spacing w:val="-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14242"/>
          <w:spacing w:val="0"/>
          <w:w w:val="69"/>
          <w:position w:val="-6"/>
        </w:rPr>
        <w:t>-..</w:t>
      </w:r>
      <w:r>
        <w:rPr>
          <w:rFonts w:ascii="Times New Roman" w:hAnsi="Times New Roman" w:cs="Times New Roman" w:eastAsia="Times New Roman"/>
          <w:sz w:val="27"/>
          <w:szCs w:val="27"/>
          <w:color w:val="414242"/>
          <w:spacing w:val="-3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59"/>
          <w:position w:val="-14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32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3B1B3"/>
          <w:spacing w:val="-19"/>
          <w:w w:val="205"/>
          <w:position w:val="-14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76"/>
          <w:position w:val="-1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8"/>
          <w:w w:val="76"/>
          <w:position w:val="-1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2"/>
          <w:i/>
          <w:position w:val="-6"/>
        </w:rPr>
        <w:t>'o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6"/>
          <w:w w:val="83"/>
          <w:i/>
          <w:position w:val="-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B3B1B3"/>
          <w:spacing w:val="0"/>
          <w:w w:val="51"/>
          <w:position w:val="-1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3B1B3"/>
          <w:spacing w:val="-22"/>
          <w:w w:val="51"/>
          <w:position w:val="-1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51"/>
          <w:w w:val="83"/>
          <w:i/>
          <w:position w:val="-6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B3B1B3"/>
          <w:spacing w:val="11"/>
          <w:w w:val="51"/>
          <w:position w:val="-14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3"/>
          <w:i/>
          <w:position w:val="-6"/>
        </w:rPr>
        <w:t>,r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80"/>
        </w:sectPr>
      </w:pPr>
      <w:rPr/>
    </w:p>
    <w:p>
      <w:pPr>
        <w:spacing w:before="0" w:after="0" w:line="523" w:lineRule="exact"/>
        <w:ind w:right="-20"/>
        <w:jc w:val="right"/>
        <w:rPr>
          <w:rFonts w:ascii="Times New Roman" w:hAnsi="Times New Roman" w:cs="Times New Roman" w:eastAsia="Times New Roman"/>
          <w:sz w:val="53"/>
          <w:szCs w:val="5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100"/>
          <w:position w:val="-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17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-20"/>
          <w:w w:val="17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346B"/>
          <w:spacing w:val="-44"/>
          <w:w w:val="62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-10"/>
          <w:w w:val="194"/>
          <w:position w:val="-1"/>
        </w:rPr>
        <w:t>·</w:t>
      </w:r>
      <w:r>
        <w:rPr>
          <w:rFonts w:ascii="Times New Roman" w:hAnsi="Times New Roman" w:cs="Times New Roman" w:eastAsia="Times New Roman"/>
          <w:sz w:val="53"/>
          <w:szCs w:val="53"/>
          <w:color w:val="A1A1A1"/>
          <w:spacing w:val="0"/>
          <w:w w:val="64"/>
          <w:position w:val="-1"/>
        </w:rPr>
        <w:t>ail</w: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8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A1A1A1"/>
          <w:spacing w:val="-2"/>
          <w:w w:val="101"/>
        </w:rPr>
        <w:t>Y</w:t>
      </w:r>
      <w:r>
        <w:rPr>
          <w:rFonts w:ascii="Times New Roman" w:hAnsi="Times New Roman" w:cs="Times New Roman" w:eastAsia="Times New Roman"/>
          <w:sz w:val="29"/>
          <w:szCs w:val="29"/>
          <w:color w:val="A1A1A1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A1A1A1"/>
          <w:spacing w:val="-91"/>
          <w:w w:val="101"/>
        </w:rPr>
        <w:t>P</w:t>
      </w:r>
      <w:r>
        <w:rPr>
          <w:rFonts w:ascii="Times New Roman" w:hAnsi="Times New Roman" w:cs="Times New Roman" w:eastAsia="Times New Roman"/>
          <w:sz w:val="29"/>
          <w:szCs w:val="29"/>
          <w:color w:val="807E90"/>
          <w:spacing w:val="0"/>
          <w:w w:val="97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807E90"/>
          <w:spacing w:val="-22"/>
          <w:w w:val="97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B3B1B3"/>
          <w:spacing w:val="0"/>
          <w:w w:val="76"/>
        </w:rPr>
        <w:t>C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53" w:after="0" w:line="240" w:lineRule="auto"/>
        <w:ind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7"/>
          <w:i/>
        </w:rPr>
        <w:t>11/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2"/>
          <w:w w:val="87"/>
          <w:i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87"/>
          <w:i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1"/>
          <w:w w:val="87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D5D5D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8C908C"/>
          <w:spacing w:val="2"/>
          <w:w w:val="8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5D5D5D"/>
          <w:spacing w:val="0"/>
          <w:w w:val="16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5D5D5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5D5D5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3B1B3"/>
          <w:spacing w:val="5"/>
          <w:w w:val="59"/>
          <w:i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C908C"/>
          <w:spacing w:val="-23"/>
          <w:w w:val="156"/>
          <w:i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47"/>
          <w:i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7" w:after="0" w:line="240" w:lineRule="auto"/>
        <w:ind w:left="18" w:right="-20"/>
        <w:jc w:val="left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707070"/>
          <w:spacing w:val="-12"/>
          <w:w w:val="234"/>
          <w:i/>
        </w:rPr>
        <w:t>.</w:t>
      </w:r>
      <w:r>
        <w:rPr>
          <w:rFonts w:ascii="Arial" w:hAnsi="Arial" w:cs="Arial" w:eastAsia="Arial"/>
          <w:sz w:val="5"/>
          <w:szCs w:val="5"/>
          <w:color w:val="414242"/>
          <w:spacing w:val="0"/>
          <w:w w:val="129"/>
          <w:i/>
        </w:rPr>
        <w:t>f</w:t>
      </w:r>
      <w:r>
        <w:rPr>
          <w:rFonts w:ascii="Arial" w:hAnsi="Arial" w:cs="Arial" w:eastAsia="Arial"/>
          <w:sz w:val="5"/>
          <w:szCs w:val="5"/>
          <w:color w:val="414242"/>
          <w:spacing w:val="1"/>
          <w:w w:val="100"/>
          <w:i/>
        </w:rPr>
        <w:t> </w:t>
      </w:r>
      <w:r>
        <w:rPr>
          <w:rFonts w:ascii="Arial" w:hAnsi="Arial" w:cs="Arial" w:eastAsia="Arial"/>
          <w:sz w:val="5"/>
          <w:szCs w:val="5"/>
          <w:color w:val="2F2F2F"/>
          <w:spacing w:val="0"/>
          <w:w w:val="162"/>
          <w:i/>
        </w:rPr>
        <w:t>..........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80"/>
          <w:cols w:num="3" w:equalWidth="0">
            <w:col w:w="3343" w:space="36"/>
            <w:col w:w="854" w:space="4685"/>
            <w:col w:w="2342"/>
          </w:cols>
        </w:sectPr>
      </w:pPr>
      <w:rPr/>
    </w:p>
    <w:p>
      <w:pPr>
        <w:spacing w:before="0" w:after="0" w:line="245" w:lineRule="exact"/>
        <w:ind w:left="370" w:right="-128"/>
        <w:jc w:val="left"/>
        <w:tabs>
          <w:tab w:pos="24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24.799999pt;margin-top:29.004904pt;width:552.482309pt;height:794.888101pt;mso-position-horizontal-relative:page;mso-position-vertical-relative:page;z-index:-12780" coordorigin="496,580" coordsize="11050,15898">
            <v:group style="position:absolute;left:508;top:597;width:451;height:2" coordorigin="508,597" coordsize="451,2">
              <v:shape style="position:absolute;left:508;top:597;width:451;height:2" coordorigin="508,597" coordsize="451,0" path="m508,597l959,597e" filled="f" stroked="t" strokeweight=".711962pt" strokecolor="#707070">
                <v:path arrowok="t"/>
              </v:shape>
            </v:group>
            <v:group style="position:absolute;left:515;top:587;width:2;height:5834" coordorigin="515,587" coordsize="2,5834">
              <v:shape style="position:absolute;left:515;top:587;width:2;height:5834" coordorigin="515,587" coordsize="0,5834" path="m515,6421l515,587e" filled="f" stroked="t" strokeweight=".711962pt" strokecolor="#5B5B5B">
                <v:path arrowok="t"/>
              </v:shape>
            </v:group>
            <v:group style="position:absolute;left:902;top:599;width:864;height:2" coordorigin="902,599" coordsize="864,2">
              <v:shape style="position:absolute;left:902;top:599;width:864;height:2" coordorigin="902,599" coordsize="864,0" path="m902,599l1766,599e" filled="f" stroked="t" strokeweight=".474641pt" strokecolor="#5B5B5B">
                <v:path arrowok="t"/>
              </v:shape>
            </v:group>
            <v:group style="position:absolute;left:1528;top:599;width:930;height:2" coordorigin="1528,599" coordsize="930,2">
              <v:shape style="position:absolute;left:1528;top:599;width:930;height:2" coordorigin="1528,599" coordsize="930,0" path="m1528,599l2459,599e" filled="f" stroked="t" strokeweight=".949282pt" strokecolor="#747474">
                <v:path arrowok="t"/>
              </v:shape>
            </v:group>
            <v:group style="position:absolute;left:2430;top:592;width:2;height:859" coordorigin="2430,592" coordsize="2,859">
              <v:shape style="position:absolute;left:2430;top:592;width:2;height:859" coordorigin="2430,592" coordsize="0,859" path="m2430,1451l2430,592e" filled="f" stroked="t" strokeweight=".711962pt" strokecolor="#545454">
                <v:path arrowok="t"/>
              </v:shape>
            </v:group>
            <v:group style="position:absolute;left:2387;top:599;width:964;height:2" coordorigin="2387,599" coordsize="964,2">
              <v:shape style="position:absolute;left:2387;top:599;width:964;height:2" coordorigin="2387,599" coordsize="964,0" path="m2387,599l3351,599e" filled="f" stroked="t" strokeweight=".474641pt" strokecolor="#5B5B5B">
                <v:path arrowok="t"/>
              </v:shape>
            </v:group>
            <v:group style="position:absolute;left:3228;top:602;width:4419;height:2" coordorigin="3228,602" coordsize="4419,2">
              <v:shape style="position:absolute;left:3228;top:602;width:4419;height:2" coordorigin="3228,602" coordsize="4419,0" path="m3228,602l7646,602e" filled="f" stroked="t" strokeweight=".711962pt" strokecolor="#707070">
                <v:path arrowok="t"/>
              </v:shape>
            </v:group>
            <v:group style="position:absolute;left:7566;top:602;width:256;height:2" coordorigin="7566,602" coordsize="256,2">
              <v:shape style="position:absolute;left:7566;top:602;width:256;height:2" coordorigin="7566,602" coordsize="256,0" path="m7566,602l7822,602e" filled="f" stroked="t" strokeweight=".474641pt" strokecolor="#606060">
                <v:path arrowok="t"/>
              </v:shape>
            </v:group>
            <v:group style="position:absolute;left:7765;top:602;width:313;height:2" coordorigin="7765,602" coordsize="313,2">
              <v:shape style="position:absolute;left:7765;top:602;width:313;height:2" coordorigin="7765,602" coordsize="313,0" path="m7765,602l8078,602e" filled="f" stroked="t" strokeweight=".474641pt" strokecolor="#444444">
                <v:path arrowok="t"/>
              </v:shape>
            </v:group>
            <v:group style="position:absolute;left:8021;top:602;width:3484;height:2" coordorigin="8021,602" coordsize="3484,2">
              <v:shape style="position:absolute;left:8021;top:602;width:3484;height:2" coordorigin="8021,602" coordsize="3484,0" path="m8021,602l11505,602e" filled="f" stroked="t" strokeweight=".711962pt" strokecolor="#6B6B6B">
                <v:path arrowok="t"/>
              </v:shape>
            </v:group>
            <v:group style="position:absolute;left:9115;top:597;width:2;height:1604" coordorigin="9115,597" coordsize="2,1604">
              <v:shape style="position:absolute;left:9115;top:597;width:2;height:1604" coordorigin="9115,597" coordsize="0,1604" path="m9115,2201l9115,597e" filled="f" stroked="t" strokeweight=".711962pt" strokecolor="#5B5B5B">
                <v:path arrowok="t"/>
              </v:shape>
            </v:group>
            <v:group style="position:absolute;left:9066;top:602;width:261;height:2" coordorigin="9066,602" coordsize="261,2">
              <v:shape style="position:absolute;left:9066;top:602;width:261;height:2" coordorigin="9066,602" coordsize="261,0" path="m9066,602l9327,602e" filled="f" stroked="t" strokeweight=".474641pt" strokecolor="#484848">
                <v:path arrowok="t"/>
              </v:shape>
            </v:group>
            <v:group style="position:absolute;left:11498;top:597;width:2;height:1852" coordorigin="11498,597" coordsize="2,1852">
              <v:shape style="position:absolute;left:11498;top:597;width:2;height:1852" coordorigin="11498,597" coordsize="0,1852" path="m11498,2449l11498,597e" filled="f" stroked="t" strokeweight=".711962pt" strokecolor="#676767">
                <v:path arrowok="t"/>
              </v:shape>
            </v:group>
            <v:group style="position:absolute;left:2428;top:1241;width:2;height:454" coordorigin="2428,1241" coordsize="2,454">
              <v:shape style="position:absolute;left:2428;top:1241;width:2;height:454" coordorigin="2428,1241" coordsize="0,454" path="m2428,1695l2428,1241e" filled="f" stroked="t" strokeweight=".949282pt" strokecolor="#676767">
                <v:path arrowok="t"/>
              </v:shape>
            </v:group>
            <v:group style="position:absolute;left:513;top:1638;width:2;height:172" coordorigin="513,1638" coordsize="2,172">
              <v:shape style="position:absolute;left:513;top:1638;width:2;height:172" coordorigin="513,1638" coordsize="0,172" path="m513,1809l513,1638e" filled="f" stroked="t" strokeweight=".474641pt" strokecolor="#3B3B3B">
                <v:path arrowok="t"/>
              </v:shape>
            </v:group>
            <v:group style="position:absolute;left:2425;top:1638;width:2;height:172" coordorigin="2425,1638" coordsize="2,172">
              <v:shape style="position:absolute;left:2425;top:1638;width:2;height:172" coordorigin="2425,1638" coordsize="0,172" path="m2425,1809l2425,1638e" filled="f" stroked="t" strokeweight=".711962pt" strokecolor="#4F4F4F">
                <v:path arrowok="t"/>
              </v:shape>
            </v:group>
            <v:group style="position:absolute;left:2430;top:1752;width:2;height:444" coordorigin="2430,1752" coordsize="2,444">
              <v:shape style="position:absolute;left:2430;top:1752;width:2;height:444" coordorigin="2430,1752" coordsize="0,444" path="m2430,2196l2430,1752e" filled="f" stroked="t" strokeweight=".474641pt" strokecolor="#383838">
                <v:path arrowok="t"/>
              </v:shape>
            </v:group>
            <v:group style="position:absolute;left:503;top:3387;width:7120;height:2" coordorigin="503,3387" coordsize="7120,2">
              <v:shape style="position:absolute;left:503;top:3387;width:7120;height:2" coordorigin="503,3387" coordsize="7120,0" path="m503,3387l7623,3387e" filled="f" stroked="t" strokeweight=".711962pt" strokecolor="#6B6B6B">
                <v:path arrowok="t"/>
              </v:shape>
            </v:group>
            <v:group style="position:absolute;left:7566;top:3390;width:256;height:2" coordorigin="7566,3390" coordsize="256,2">
              <v:shape style="position:absolute;left:7566;top:3390;width:256;height:2" coordorigin="7566,3390" coordsize="256,0" path="m7566,3390l7822,3390e" filled="f" stroked="t" strokeweight=".474641pt" strokecolor="#545454">
                <v:path arrowok="t"/>
              </v:shape>
            </v:group>
            <v:group style="position:absolute;left:11503;top:2626;width:2;height:1838" coordorigin="11503,2626" coordsize="2,1838">
              <v:shape style="position:absolute;left:11503;top:2626;width:2;height:1838" coordorigin="11503,2626" coordsize="0,1838" path="m11503,4464l11503,2626e" filled="f" stroked="t" strokeweight=".711962pt" strokecolor="#676767">
                <v:path arrowok="t"/>
              </v:shape>
            </v:group>
            <v:group style="position:absolute;left:7765;top:3390;width:3745;height:2" coordorigin="7765,3390" coordsize="3745,2">
              <v:shape style="position:absolute;left:7765;top:3390;width:3745;height:2" coordorigin="7765,3390" coordsize="3745,0" path="m7765,3390l11510,3390e" filled="f" stroked="t" strokeweight=".711962pt" strokecolor="#646464">
                <v:path arrowok="t"/>
              </v:shape>
            </v:group>
            <v:group style="position:absolute;left:3878;top:3380;width:2;height:492" coordorigin="3878,3380" coordsize="2,492">
              <v:shape style="position:absolute;left:3878;top:3380;width:2;height:492" coordorigin="3878,3380" coordsize="0,492" path="m3878,3872l3878,3380e" filled="f" stroked="t" strokeweight=".474641pt" strokecolor="#383838">
                <v:path arrowok="t"/>
              </v:shape>
            </v:group>
            <v:group style="position:absolute;left:7181;top:3380;width:2;height:277" coordorigin="7181,3380" coordsize="2,277">
              <v:shape style="position:absolute;left:7181;top:3380;width:2;height:277" coordorigin="7181,3380" coordsize="0,277" path="m7181,3657l7181,3380e" filled="f" stroked="t" strokeweight=".474641pt" strokecolor="#575757">
                <v:path arrowok="t"/>
              </v:shape>
            </v:group>
            <v:group style="position:absolute;left:517;top:3600;width:2;height:272" coordorigin="517,3600" coordsize="2,272">
              <v:shape style="position:absolute;left:517;top:3600;width:2;height:272" coordorigin="517,3600" coordsize="0,272" path="m517,3872l517,3600e" filled="f" stroked="t" strokeweight=".474641pt" strokecolor="#3F3F3F">
                <v:path arrowok="t"/>
              </v:shape>
            </v:group>
            <v:group style="position:absolute;left:3873;top:3834;width:2762;height:2" coordorigin="3873,3834" coordsize="2762,2">
              <v:shape style="position:absolute;left:3873;top:3834;width:2762;height:2" coordorigin="3873,3834" coordsize="2762,0" path="m3873,3834l6635,3834e" filled="f" stroked="t" strokeweight=".711962pt" strokecolor="#838383">
                <v:path arrowok="t"/>
              </v:shape>
            </v:group>
            <v:group style="position:absolute;left:7167;top:3843;width:1932;height:2" coordorigin="7167,3843" coordsize="1932,2">
              <v:shape style="position:absolute;left:7167;top:3843;width:1932;height:2" coordorigin="7167,3843" coordsize="1932,0" path="m7167,3843l9099,3843e" filled="f" stroked="t" strokeweight=".237321pt" strokecolor="#3B3B3B">
                <v:path arrowok="t"/>
              </v:shape>
            </v:group>
            <v:group style="position:absolute;left:7181;top:3600;width:2;height:272" coordorigin="7181,3600" coordsize="2,272">
              <v:shape style="position:absolute;left:7181;top:3600;width:2;height:272" coordorigin="7181,3600" coordsize="0,272" path="m7181,3872l7181,3600e" filled="f" stroked="t" strokeweight=".474641pt" strokecolor="#3B3B3B">
                <v:path arrowok="t"/>
              </v:shape>
            </v:group>
            <v:group style="position:absolute;left:9099;top:3843;width:1975;height:2" coordorigin="9099,3843" coordsize="1975,2">
              <v:shape style="position:absolute;left:9099;top:3843;width:1975;height:2" coordorigin="9099,3843" coordsize="1975,0" path="m9099,3843l11073,3843e" filled="f" stroked="t" strokeweight=".237321pt" strokecolor="#000000">
                <v:path arrowok="t"/>
              </v:shape>
            </v:group>
            <v:group style="position:absolute;left:11073;top:3843;width:437;height:2" coordorigin="11073,3843" coordsize="437,2">
              <v:shape style="position:absolute;left:11073;top:3843;width:437;height:2" coordorigin="11073,3843" coordsize="437,0" path="m11073,3843l11510,3843e" filled="f" stroked="t" strokeweight=".237321pt" strokecolor="#6B6B6B">
                <v:path arrowok="t"/>
              </v:shape>
            </v:group>
            <v:group style="position:absolute;left:508;top:4153;width:299;height:2" coordorigin="508,4153" coordsize="299,2">
              <v:shape style="position:absolute;left:508;top:4153;width:299;height:2" coordorigin="508,4153" coordsize="299,0" path="m508,4153l807,4153e" filled="f" stroked="t" strokeweight=".474641pt" strokecolor="#4B4B4B">
                <v:path arrowok="t"/>
              </v:shape>
            </v:group>
            <v:group style="position:absolute;left:750;top:4153;width:1025;height:2" coordorigin="750,4153" coordsize="1025,2">
              <v:shape style="position:absolute;left:750;top:4153;width:1025;height:2" coordorigin="750,4153" coordsize="1025,0" path="m750,4153l1775,4153e" filled="f" stroked="t" strokeweight=".949282pt" strokecolor="#7C7C7C">
                <v:path arrowok="t"/>
              </v:shape>
            </v:group>
            <v:group style="position:absolute;left:1709;top:4156;width:2202;height:2" coordorigin="1709,4156" coordsize="2202,2">
              <v:shape style="position:absolute;left:1709;top:4156;width:2202;height:2" coordorigin="1709,4156" coordsize="2202,0" path="m1709,4156l3911,4156e" filled="f" stroked="t" strokeweight=".711962pt" strokecolor="#676767">
                <v:path arrowok="t"/>
              </v:shape>
            </v:group>
            <v:group style="position:absolute;left:3883;top:3815;width:2;height:349" coordorigin="3883,3815" coordsize="2,349">
              <v:shape style="position:absolute;left:3883;top:3815;width:2;height:349" coordorigin="3883,3815" coordsize="0,349" path="m3883,4163l3883,3815e" filled="f" stroked="t" strokeweight="1.186603pt" strokecolor="#484848">
                <v:path arrowok="t"/>
              </v:shape>
            </v:group>
            <v:group style="position:absolute;left:3588;top:4151;width:2255;height:2" coordorigin="3588,4151" coordsize="2255,2">
              <v:shape style="position:absolute;left:3588;top:4151;width:2255;height:2" coordorigin="3588,4151" coordsize="2255,0" path="m3588,4151l5843,4151e" filled="f" stroked="t" strokeweight=".949282pt" strokecolor="#444444">
                <v:path arrowok="t"/>
              </v:shape>
            </v:group>
            <v:group style="position:absolute;left:5648;top:4156;width:5867;height:2" coordorigin="5648,4156" coordsize="5867,2">
              <v:shape style="position:absolute;left:5648;top:4156;width:5867;height:2" coordorigin="5648,4156" coordsize="5867,0" path="m5648,4156l11515,4156e" filled="f" stroked="t" strokeweight=".711962pt" strokecolor="#676767">
                <v:path arrowok="t"/>
              </v:shape>
            </v:group>
            <v:group style="position:absolute;left:7181;top:3815;width:2;height:349" coordorigin="7181,3815" coordsize="2,349">
              <v:shape style="position:absolute;left:7181;top:3815;width:2;height:349" coordorigin="7181,3815" coordsize="0,349" path="m7181,4163l7181,3815e" filled="f" stroked="t" strokeweight=".711962pt" strokecolor="#646464">
                <v:path arrowok="t"/>
              </v:shape>
            </v:group>
            <v:group style="position:absolute;left:508;top:4438;width:1258;height:2" coordorigin="508,4438" coordsize="1258,2">
              <v:shape style="position:absolute;left:508;top:4438;width:1258;height:2" coordorigin="508,4438" coordsize="1258,0" path="m508,4438l1766,4438e" filled="f" stroked="t" strokeweight=".711962pt" strokecolor="#6B6B6B">
                <v:path arrowok="t"/>
              </v:shape>
            </v:group>
            <v:group style="position:absolute;left:1709;top:4440;width:209;height:2" coordorigin="1709,4440" coordsize="209,2">
              <v:shape style="position:absolute;left:1709;top:4440;width:209;height:2" coordorigin="1709,4440" coordsize="209,0" path="m1709,4440l1918,4440e" filled="f" stroked="t" strokeweight=".474641pt" strokecolor="#3F3F3F">
                <v:path arrowok="t"/>
              </v:shape>
            </v:group>
            <v:group style="position:absolute;left:1861;top:4442;width:9649;height:2" coordorigin="1861,4442" coordsize="9649,2">
              <v:shape style="position:absolute;left:1861;top:4442;width:9649;height:2" coordorigin="1861,4442" coordsize="9649,0" path="m1861,4442l11510,4442e" filled="f" stroked="t" strokeweight=".711962pt" strokecolor="#676767">
                <v:path arrowok="t"/>
              </v:shape>
            </v:group>
            <v:group style="position:absolute;left:2430;top:4144;width:2;height:320" coordorigin="2430,4144" coordsize="2,320">
              <v:shape style="position:absolute;left:2430;top:4144;width:2;height:320" coordorigin="2430,4144" coordsize="0,320" path="m2430,4464l2430,4144e" filled="f" stroked="t" strokeweight=".474641pt" strokecolor="#343434">
                <v:path arrowok="t"/>
              </v:shape>
            </v:group>
            <v:group style="position:absolute;left:2437;top:4144;width:2;height:12322" coordorigin="2437,4144" coordsize="2,12322">
              <v:shape style="position:absolute;left:2437;top:4144;width:2;height:12322" coordorigin="2437,4144" coordsize="0,12322" path="m2437,16466l2437,4144e" filled="f" stroked="t" strokeweight=".711962pt" strokecolor="#5B5B5B">
                <v:path arrowok="t"/>
              </v:shape>
            </v:group>
            <v:group style="position:absolute;left:2421;top:4679;width:4234;height:2" coordorigin="2421,4679" coordsize="4234,2">
              <v:shape style="position:absolute;left:2421;top:4679;width:4234;height:2" coordorigin="2421,4679" coordsize="4234,0" path="m2421,4679l6654,4679e" filled="f" stroked="t" strokeweight=".711962pt" strokecolor="#6B6B6B">
                <v:path arrowok="t"/>
              </v:shape>
            </v:group>
            <v:group style="position:absolute;left:6598;top:4681;width:603;height:2" coordorigin="6598,4681" coordsize="603,2">
              <v:shape style="position:absolute;left:6598;top:4681;width:603;height:2" coordorigin="6598,4681" coordsize="603,0" path="m6598,4681l7200,4681e" filled="f" stroked="t" strokeweight=".474641pt" strokecolor="#545454">
                <v:path arrowok="t"/>
              </v:shape>
            </v:group>
            <v:group style="position:absolute;left:7143;top:4681;width:679;height:2" coordorigin="7143,4681" coordsize="679,2">
              <v:shape style="position:absolute;left:7143;top:4681;width:679;height:2" coordorigin="7143,4681" coordsize="679,0" path="m7143,4681l7822,4681e" filled="f" stroked="t" strokeweight=".949282pt" strokecolor="#707070">
                <v:path arrowok="t"/>
              </v:shape>
            </v:group>
            <v:group style="position:absolute;left:7765;top:4679;width:313;height:2" coordorigin="7765,4679" coordsize="313,2">
              <v:shape style="position:absolute;left:7765;top:4679;width:313;height:2" coordorigin="7765,4679" coordsize="313,0" path="m7765,4679l8078,4679e" filled="f" stroked="t" strokeweight=".474641pt" strokecolor="#3F3F3F">
                <v:path arrowok="t"/>
              </v:shape>
            </v:group>
            <v:group style="position:absolute;left:8021;top:4681;width:551;height:2" coordorigin="8021,4681" coordsize="551,2">
              <v:shape style="position:absolute;left:8021;top:4681;width:551;height:2" coordorigin="8021,4681" coordsize="551,0" path="m8021,4681l8572,4681e" filled="f" stroked="t" strokeweight=".474641pt" strokecolor="#606060">
                <v:path arrowok="t"/>
              </v:shape>
            </v:group>
            <v:group style="position:absolute;left:8515;top:4681;width:612;height:2" coordorigin="8515,4681" coordsize="612,2">
              <v:shape style="position:absolute;left:8515;top:4681;width:612;height:2" coordorigin="8515,4681" coordsize="612,0" path="m8515,4681l9127,4681e" filled="f" stroked="t" strokeweight=".949282pt" strokecolor="#747474">
                <v:path arrowok="t"/>
              </v:shape>
            </v:group>
            <v:group style="position:absolute;left:9070;top:4679;width:256;height:2" coordorigin="9070,4679" coordsize="256,2">
              <v:shape style="position:absolute;left:9070;top:4679;width:256;height:2" coordorigin="9070,4679" coordsize="256,0" path="m9070,4679l9327,4679e" filled="f" stroked="t" strokeweight=".474641pt" strokecolor="#3B3B3B">
                <v:path arrowok="t"/>
              </v:shape>
            </v:group>
            <v:group style="position:absolute;left:9270;top:4681;width:2240;height:2" coordorigin="9270,4681" coordsize="2240,2">
              <v:shape style="position:absolute;left:9270;top:4681;width:2240;height:2" coordorigin="9270,4681" coordsize="2240,0" path="m9270,4681l11510,4681e" filled="f" stroked="t" strokeweight=".711962pt" strokecolor="#6B6B6B">
                <v:path arrowok="t"/>
              </v:shape>
            </v:group>
            <v:group style="position:absolute;left:11505;top:4392;width:2;height:310" coordorigin="11505,4392" coordsize="2,310">
              <v:shape style="position:absolute;left:11505;top:4392;width:2;height:310" coordorigin="11505,4392" coordsize="0,310" path="m11505,4703l11505,4392e" filled="f" stroked="t" strokeweight=".474641pt" strokecolor="#3F3F3F">
                <v:path arrowok="t"/>
              </v:shape>
            </v:group>
            <v:group style="position:absolute;left:4929;top:4669;width:2;height:1485" coordorigin="4929,4669" coordsize="2,1485">
              <v:shape style="position:absolute;left:4929;top:4669;width:2;height:1485" coordorigin="4929,4669" coordsize="0,1485" path="m4929,6154l4929,4669e" filled="f" stroked="t" strokeweight=".949282pt" strokecolor="#646464">
                <v:path arrowok="t"/>
              </v:shape>
            </v:group>
            <v:group style="position:absolute;left:7803;top:4674;width:2;height:67" coordorigin="7803,4674" coordsize="2,67">
              <v:shape style="position:absolute;left:7803;top:4674;width:2;height:67" coordorigin="7803,4674" coordsize="0,67" path="m7803,4741l7803,4674e" filled="f" stroked="t" strokeweight=".949282pt" strokecolor="#646464">
                <v:path arrowok="t"/>
              </v:shape>
            </v:group>
            <v:group style="position:absolute;left:11505;top:4631;width:2;height:788" coordorigin="11505,4631" coordsize="2,788">
              <v:shape style="position:absolute;left:11505;top:4631;width:2;height:788" coordorigin="11505,4631" coordsize="0,788" path="m11505,5419l11505,4631e" filled="f" stroked="t" strokeweight=".949282pt" strokecolor="#6B6B6B">
                <v:path arrowok="t"/>
              </v:shape>
            </v:group>
            <v:group style="position:absolute;left:517;top:4884;width:2;height:296" coordorigin="517,4884" coordsize="2,296">
              <v:shape style="position:absolute;left:517;top:4884;width:2;height:296" coordorigin="517,4884" coordsize="0,296" path="m517,5180l517,4884e" filled="f" stroked="t" strokeweight=".474641pt" strokecolor="#3F3F3F">
                <v:path arrowok="t"/>
              </v:shape>
            </v:group>
            <v:group style="position:absolute;left:4917;top:5144;width:6598;height:2" coordorigin="4917,5144" coordsize="6598,2">
              <v:shape style="position:absolute;left:4917;top:5144;width:6598;height:2" coordorigin="4917,5144" coordsize="6598,0" path="m4917,5144l11515,5144e" filled="f" stroked="t" strokeweight=".711962pt" strokecolor="#6B6B6B">
                <v:path arrowok="t"/>
              </v:shape>
            </v:group>
            <v:group style="position:absolute;left:7328;top:5144;width:503;height:2" coordorigin="7328,5144" coordsize="503,2">
              <v:shape style="position:absolute;left:7328;top:5144;width:503;height:2" coordorigin="7328,5144" coordsize="503,0" path="m7328,5144l7832,5144e" filled="f" stroked="t" strokeweight=".474641pt" strokecolor="#545454">
                <v:path arrowok="t"/>
              </v:shape>
            </v:group>
            <v:group style="position:absolute;left:7808;top:4884;width:2;height:267" coordorigin="7808,4884" coordsize="2,267">
              <v:shape style="position:absolute;left:7808;top:4884;width:2;height:267" coordorigin="7808,4884" coordsize="0,267" path="m7808,5151l7808,4884e" filled="f" stroked="t" strokeweight=".474641pt" strokecolor="#3F3F3F">
                <v:path arrowok="t"/>
              </v:shape>
            </v:group>
            <v:group style="position:absolute;left:2430;top:5123;width:2;height:286" coordorigin="2430,5123" coordsize="2,286">
              <v:shape style="position:absolute;left:2430;top:5123;width:2;height:286" coordorigin="2430,5123" coordsize="0,286" path="m2430,5409l2430,5123e" filled="f" stroked="t" strokeweight=".474641pt" strokecolor="#4F4F4F">
                <v:path arrowok="t"/>
              </v:shape>
            </v:group>
            <v:group style="position:absolute;left:4922;top:5395;width:2701;height:2" coordorigin="4922,5395" coordsize="2701,2">
              <v:shape style="position:absolute;left:4922;top:5395;width:2701;height:2" coordorigin="4922,5395" coordsize="2701,0" path="m4922,5395l7623,5395e" filled="f" stroked="t" strokeweight=".711962pt" strokecolor="#6B6B6B">
                <v:path arrowok="t"/>
              </v:shape>
            </v:group>
            <v:group style="position:absolute;left:7566;top:5395;width:256;height:2" coordorigin="7566,5395" coordsize="256,2">
              <v:shape style="position:absolute;left:7566;top:5395;width:256;height:2" coordorigin="7566,5395" coordsize="256,0" path="m7566,5395l7822,5395e" filled="f" stroked="t" strokeweight=".474641pt" strokecolor="#5B5B5B">
                <v:path arrowok="t"/>
              </v:shape>
            </v:group>
            <v:group style="position:absolute;left:7765;top:5392;width:3750;height:2" coordorigin="7765,5392" coordsize="3750,2">
              <v:shape style="position:absolute;left:7765;top:5392;width:3750;height:2" coordorigin="7765,5392" coordsize="3750,0" path="m7765,5392l11515,5392e" filled="f" stroked="t" strokeweight=".711962pt" strokecolor="#676767">
                <v:path arrowok="t"/>
              </v:shape>
            </v:group>
            <v:group style="position:absolute;left:2430;top:5352;width:2;height:310" coordorigin="2430,5352" coordsize="2,310">
              <v:shape style="position:absolute;left:2430;top:5352;width:2;height:310" coordorigin="2430,5352" coordsize="0,310" path="m2430,5662l2430,5352e" filled="f" stroked="t" strokeweight=".474641pt" strokecolor="#232323">
                <v:path arrowok="t"/>
              </v:shape>
            </v:group>
            <v:group style="position:absolute;left:4922;top:5643;width:2701;height:2" coordorigin="4922,5643" coordsize="2701,2">
              <v:shape style="position:absolute;left:4922;top:5643;width:2701;height:2" coordorigin="4922,5643" coordsize="2701,0" path="m4922,5643l7623,5643e" filled="f" stroked="t" strokeweight=".711962pt" strokecolor="#6B6B6B">
                <v:path arrowok="t"/>
              </v:shape>
            </v:group>
            <v:group style="position:absolute;left:7566;top:5643;width:256;height:2" coordorigin="7566,5643" coordsize="256,2">
              <v:shape style="position:absolute;left:7566;top:5643;width:256;height:2" coordorigin="7566,5643" coordsize="256,0" path="m7566,5643l7822,5643e" filled="f" stroked="t" strokeweight=".474641pt" strokecolor="#575757">
                <v:path arrowok="t"/>
              </v:shape>
            </v:group>
            <v:group style="position:absolute;left:7765;top:5643;width:313;height:2" coordorigin="7765,5643" coordsize="313,2">
              <v:shape style="position:absolute;left:7765;top:5643;width:313;height:2" coordorigin="7765,5643" coordsize="313,0" path="m7765,5643l8078,5643e" filled="f" stroked="t" strokeweight=".474641pt" strokecolor="#444444">
                <v:path arrowok="t"/>
              </v:shape>
            </v:group>
            <v:group style="position:absolute;left:8021;top:5643;width:1106;height:2" coordorigin="8021,5643" coordsize="1106,2">
              <v:shape style="position:absolute;left:8021;top:5643;width:1106;height:2" coordorigin="8021,5643" coordsize="1106,0" path="m8021,5643l9127,5643e" filled="f" stroked="t" strokeweight=".711962pt" strokecolor="#707070">
                <v:path arrowok="t"/>
              </v:shape>
            </v:group>
            <v:group style="position:absolute;left:9070;top:5643;width:256;height:2" coordorigin="9070,5643" coordsize="256,2">
              <v:shape style="position:absolute;left:9070;top:5643;width:256;height:2" coordorigin="9070,5643" coordsize="256,0" path="m9070,5643l9327,5643e" filled="f" stroked="t" strokeweight=".474641pt" strokecolor="#444444">
                <v:path arrowok="t"/>
              </v:shape>
            </v:group>
            <v:group style="position:absolute;left:9270;top:5643;width:2240;height:2" coordorigin="9270,5643" coordsize="2240,2">
              <v:shape style="position:absolute;left:9270;top:5643;width:2240;height:2" coordorigin="9270,5643" coordsize="2240,0" path="m9270,5643l11510,5643e" filled="f" stroked="t" strokeweight=".711962pt" strokecolor="#6B6B6B">
                <v:path arrowok="t"/>
              </v:shape>
            </v:group>
            <v:group style="position:absolute;left:11505;top:5347;width:2;height:563" coordorigin="11505,5347" coordsize="2,563">
              <v:shape style="position:absolute;left:11505;top:5347;width:2;height:563" coordorigin="11505,5347" coordsize="0,563" path="m11505,5910l11505,5347e" filled="f" stroked="t" strokeweight=".474641pt" strokecolor="#4B4B4B">
                <v:path arrowok="t"/>
              </v:shape>
            </v:group>
            <v:group style="position:absolute;left:2430;top:5605;width:2;height:835" coordorigin="2430,5605" coordsize="2,835">
              <v:shape style="position:absolute;left:2430;top:5605;width:2;height:835" coordorigin="2430,5605" coordsize="0,835" path="m2430,6440l2430,5605e" filled="f" stroked="t" strokeweight=".711962pt" strokecolor="#606060">
                <v:path arrowok="t"/>
              </v:shape>
            </v:group>
            <v:group style="position:absolute;left:2421;top:5884;width:1970;height:2" coordorigin="2421,5884" coordsize="1970,2">
              <v:shape style="position:absolute;left:2421;top:5884;width:1970;height:2" coordorigin="2421,5884" coordsize="1970,0" path="m2421,5884l4390,5884e" filled="f" stroked="t" strokeweight=".711962pt" strokecolor="#6B6B6B">
                <v:path arrowok="t"/>
              </v:shape>
            </v:group>
            <v:group style="position:absolute;left:4333;top:5884;width:622;height:2" coordorigin="4333,5884" coordsize="622,2">
              <v:shape style="position:absolute;left:4333;top:5884;width:622;height:2" coordorigin="4333,5884" coordsize="622,0" path="m4333,5884l4955,5884e" filled="f" stroked="t" strokeweight=".474641pt" strokecolor="#545454">
                <v:path arrowok="t"/>
              </v:shape>
            </v:group>
            <v:group style="position:absolute;left:4884;top:5886;width:3194;height:2" coordorigin="4884,5886" coordsize="3194,2">
              <v:shape style="position:absolute;left:4884;top:5886;width:3194;height:2" coordorigin="4884,5886" coordsize="3194,0" path="m4884,5886l8078,5886e" filled="f" stroked="t" strokeweight=".711962pt" strokecolor="#6B6B6B">
                <v:path arrowok="t"/>
              </v:shape>
            </v:group>
            <v:group style="position:absolute;left:8021;top:5886;width:551;height:2" coordorigin="8021,5886" coordsize="551,2">
              <v:shape style="position:absolute;left:8021;top:5886;width:551;height:2" coordorigin="8021,5886" coordsize="551,0" path="m8021,5886l8572,5886e" filled="f" stroked="t" strokeweight=".474641pt" strokecolor="#575757">
                <v:path arrowok="t"/>
              </v:shape>
            </v:group>
            <v:group style="position:absolute;left:8515;top:5886;width:3004;height:2" coordorigin="8515,5886" coordsize="3004,2">
              <v:shape style="position:absolute;left:8515;top:5886;width:3004;height:2" coordorigin="8515,5886" coordsize="3004,0" path="m8515,5886l11520,5886e" filled="f" stroked="t" strokeweight=".711962pt" strokecolor="#6B6B6B">
                <v:path arrowok="t"/>
              </v:shape>
            </v:group>
            <v:group style="position:absolute;left:513;top:6125;width:446;height:2" coordorigin="513,6125" coordsize="446,2">
              <v:shape style="position:absolute;left:513;top:6125;width:446;height:2" coordorigin="513,6125" coordsize="446,0" path="m513,6125l959,6125e" filled="f" stroked="t" strokeweight=".949282pt" strokecolor="#707070">
                <v:path arrowok="t"/>
              </v:shape>
            </v:group>
            <v:group style="position:absolute;left:902;top:6125;width:318;height:2" coordorigin="902,6125" coordsize="318,2">
              <v:shape style="position:absolute;left:902;top:6125;width:318;height:2" coordorigin="902,6125" coordsize="318,0" path="m902,6125l1220,6125e" filled="f" stroked="t" strokeweight=".474641pt" strokecolor="#4B4B4B">
                <v:path arrowok="t"/>
              </v:shape>
            </v:group>
            <v:group style="position:absolute;left:1163;top:6128;width:6460;height:2" coordorigin="1163,6128" coordsize="6460,2">
              <v:shape style="position:absolute;left:1163;top:6128;width:6460;height:2" coordorigin="1163,6128" coordsize="6460,0" path="m1163,6128l7623,6128e" filled="f" stroked="t" strokeweight=".711962pt" strokecolor="#676767">
                <v:path arrowok="t"/>
              </v:shape>
            </v:group>
            <v:group style="position:absolute;left:7566;top:6130;width:513;height:2" coordorigin="7566,6130" coordsize="513,2">
              <v:shape style="position:absolute;left:7566;top:6130;width:513;height:2" coordorigin="7566,6130" coordsize="513,0" path="m7566,6130l8078,6130e" filled="f" stroked="t" strokeweight=".474641pt" strokecolor="#4B4B4B">
                <v:path arrowok="t"/>
              </v:shape>
            </v:group>
            <v:group style="position:absolute;left:8021;top:6130;width:1106;height:2" coordorigin="8021,6130" coordsize="1106,2">
              <v:shape style="position:absolute;left:8021;top:6130;width:1106;height:2" coordorigin="8021,6130" coordsize="1106,0" path="m8021,6130l9127,6130e" filled="f" stroked="t" strokeweight=".711962pt" strokecolor="#676767">
                <v:path arrowok="t"/>
              </v:shape>
            </v:group>
            <v:group style="position:absolute;left:9070;top:6130;width:256;height:2" coordorigin="9070,6130" coordsize="256,2">
              <v:shape style="position:absolute;left:9070;top:6130;width:256;height:2" coordorigin="9070,6130" coordsize="256,0" path="m9070,6130l9327,6130e" filled="f" stroked="t" strokeweight=".474641pt" strokecolor="#444444">
                <v:path arrowok="t"/>
              </v:shape>
            </v:group>
            <v:group style="position:absolute;left:9270;top:6130;width:2245;height:2" coordorigin="9270,6130" coordsize="2245,2">
              <v:shape style="position:absolute;left:9270;top:6130;width:2245;height:2" coordorigin="9270,6130" coordsize="2245,0" path="m9270,6130l11515,6130e" filled="f" stroked="t" strokeweight=".711962pt" strokecolor="#676767">
                <v:path arrowok="t"/>
              </v:shape>
            </v:group>
            <v:group style="position:absolute;left:11512;top:5820;width:2;height:5123" coordorigin="11512,5820" coordsize="2,5123">
              <v:shape style="position:absolute;left:11512;top:5820;width:2;height:5123" coordorigin="11512,5820" coordsize="0,5123" path="m11512,10942l11512,5820e" filled="f" stroked="t" strokeweight=".711962pt" strokecolor="#676767">
                <v:path arrowok="t"/>
              </v:shape>
            </v:group>
            <v:group style="position:absolute;left:517;top:6082;width:2;height:320" coordorigin="517,6082" coordsize="2,320">
              <v:shape style="position:absolute;left:517;top:6082;width:2;height:320" coordorigin="517,6082" coordsize="0,320" path="m517,6402l517,6082e" filled="f" stroked="t" strokeweight=".474641pt" strokecolor="#3B3B3B">
                <v:path arrowok="t"/>
              </v:shape>
            </v:group>
            <v:group style="position:absolute;left:4932;top:6082;width:2;height:344" coordorigin="4932,6082" coordsize="2,344">
              <v:shape style="position:absolute;left:4932;top:6082;width:2;height:344" coordorigin="4932,6082" coordsize="0,344" path="m4932,6426l4932,6082e" filled="f" stroked="t" strokeweight=".474641pt" strokecolor="#444444">
                <v:path arrowok="t"/>
              </v:shape>
            </v:group>
            <v:group style="position:absolute;left:2430;top:6369;width:2;height:248" coordorigin="2430,6369" coordsize="2,248">
              <v:shape style="position:absolute;left:2430;top:6369;width:2;height:248" coordorigin="2430,6369" coordsize="0,248" path="m2430,6617l2430,6369e" filled="f" stroked="t" strokeweight=".474641pt" strokecolor="#484848">
                <v:path arrowok="t"/>
              </v:shape>
            </v:group>
            <v:group style="position:absolute;left:2425;top:6598;width:1524;height:2" coordorigin="2425,6598" coordsize="1524,2">
              <v:shape style="position:absolute;left:2425;top:6598;width:1524;height:2" coordorigin="2425,6598" coordsize="1524,0" path="m2425,6598l3949,6598e" filled="f" stroked="t" strokeweight=".711962pt" strokecolor="#6B6B6B">
                <v:path arrowok="t"/>
              </v:shape>
            </v:group>
            <v:group style="position:absolute;left:3845;top:6598;width:546;height:2" coordorigin="3845,6598" coordsize="546,2">
              <v:shape style="position:absolute;left:3845;top:6598;width:546;height:2" coordorigin="3845,6598" coordsize="546,0" path="m3845,6598l4390,6598e" filled="f" stroked="t" strokeweight=".474641pt" strokecolor="#545454">
                <v:path arrowok="t"/>
              </v:shape>
            </v:group>
            <v:group style="position:absolute;left:4333;top:6598;width:3289;height:2" coordorigin="4333,6598" coordsize="3289,2">
              <v:shape style="position:absolute;left:4333;top:6598;width:3289;height:2" coordorigin="4333,6598" coordsize="3289,0" path="m4333,6598l7623,6598e" filled="f" stroked="t" strokeweight=".711962pt" strokecolor="#6B6B6B">
                <v:path arrowok="t"/>
              </v:shape>
            </v:group>
            <v:group style="position:absolute;left:4932;top:6369;width:2;height:707" coordorigin="4932,6369" coordsize="2,707">
              <v:shape style="position:absolute;left:4932;top:6369;width:2;height:707" coordorigin="4932,6369" coordsize="0,707" path="m4932,7075l4932,6369e" filled="f" stroked="t" strokeweight=".949282pt" strokecolor="#606060">
                <v:path arrowok="t"/>
              </v:shape>
            </v:group>
            <v:group style="position:absolute;left:7566;top:6598;width:266;height:2" coordorigin="7566,6598" coordsize="266,2">
              <v:shape style="position:absolute;left:7566;top:6598;width:266;height:2" coordorigin="7566,6598" coordsize="266,0" path="m7566,6598l7832,6598e" filled="f" stroked="t" strokeweight=".474641pt" strokecolor="#545454">
                <v:path arrowok="t"/>
              </v:shape>
            </v:group>
            <v:group style="position:absolute;left:7810;top:6125;width:2;height:955" coordorigin="7810,6125" coordsize="2,955">
              <v:shape style="position:absolute;left:7810;top:6125;width:2;height:955" coordorigin="7810,6125" coordsize="0,955" path="m7810,7080l7810,6125e" filled="f" stroked="t" strokeweight=".711962pt" strokecolor="#606060">
                <v:path arrowok="t"/>
              </v:shape>
            </v:group>
            <v:group style="position:absolute;left:7760;top:6598;width:318;height:2" coordorigin="7760,6598" coordsize="318,2">
              <v:shape style="position:absolute;left:7760;top:6598;width:318;height:2" coordorigin="7760,6598" coordsize="318,0" path="m7760,6598l8078,6598e" filled="f" stroked="t" strokeweight=".474641pt" strokecolor="#3F3F3F">
                <v:path arrowok="t"/>
              </v:shape>
            </v:group>
            <v:group style="position:absolute;left:8021;top:6598;width:1106;height:2" coordorigin="8021,6598" coordsize="1106,2">
              <v:shape style="position:absolute;left:8021;top:6598;width:1106;height:2" coordorigin="8021,6598" coordsize="1106,0" path="m8021,6598l9127,6598e" filled="f" stroked="t" strokeweight=".711962pt" strokecolor="#676767">
                <v:path arrowok="t"/>
              </v:shape>
            </v:group>
            <v:group style="position:absolute;left:9070;top:6598;width:256;height:2" coordorigin="9070,6598" coordsize="256,2">
              <v:shape style="position:absolute;left:9070;top:6598;width:256;height:2" coordorigin="9070,6598" coordsize="256,0" path="m9070,6598l9327,6598e" filled="f" stroked="t" strokeweight=".474641pt" strokecolor="#444444">
                <v:path arrowok="t"/>
              </v:shape>
            </v:group>
            <v:group style="position:absolute;left:9270;top:6600;width:2245;height:2" coordorigin="9270,6600" coordsize="2245,2">
              <v:shape style="position:absolute;left:9270;top:6600;width:2245;height:2" coordorigin="9270,6600" coordsize="2245,0" path="m9270,6600l11515,6600e" filled="f" stroked="t" strokeweight=".711962pt" strokecolor="#707070">
                <v:path arrowok="t"/>
              </v:shape>
            </v:group>
            <v:group style="position:absolute;left:2421;top:7068;width:5658;height:2" coordorigin="2421,7068" coordsize="5658,2">
              <v:shape style="position:absolute;left:2421;top:7068;width:5658;height:2" coordorigin="2421,7068" coordsize="5658,0" path="m2421,7068l8078,7068e" filled="f" stroked="t" strokeweight=".711962pt" strokecolor="#707070">
                <v:path arrowok="t"/>
              </v:shape>
            </v:group>
            <v:group style="position:absolute;left:8021;top:7068;width:551;height:2" coordorigin="8021,7068" coordsize="551,2">
              <v:shape style="position:absolute;left:8021;top:7068;width:551;height:2" coordorigin="8021,7068" coordsize="551,0" path="m8021,7068l8572,7068e" filled="f" stroked="t" strokeweight=".474641pt" strokecolor="#4F4F4F">
                <v:path arrowok="t"/>
              </v:shape>
            </v:group>
            <v:group style="position:absolute;left:8515;top:7068;width:3004;height:2" coordorigin="8515,7068" coordsize="3004,2">
              <v:shape style="position:absolute;left:8515;top:7068;width:3004;height:2" coordorigin="8515,7068" coordsize="3004,0" path="m8515,7068l11520,7068e" filled="f" stroked="t" strokeweight=".711962pt" strokecolor="#6B6B6B">
                <v:path arrowok="t"/>
              </v:shape>
            </v:group>
            <v:group style="position:absolute;left:513;top:7304;width:11002;height:2" coordorigin="513,7304" coordsize="11002,2">
              <v:shape style="position:absolute;left:513;top:7304;width:11002;height:2" coordorigin="513,7304" coordsize="11002,0" path="m513,7304l11515,7304e" filled="f" stroked="t" strokeweight=".711962pt" strokecolor="#707070">
                <v:path arrowok="t"/>
              </v:shape>
            </v:group>
            <v:group style="position:absolute;left:517;top:6574;width:2;height:4411" coordorigin="517,6574" coordsize="2,4411">
              <v:shape style="position:absolute;left:517;top:6574;width:2;height:4411" coordorigin="517,6574" coordsize="0,4411" path="m517,10985l517,6574e" filled="f" stroked="t" strokeweight=".711962pt" strokecolor="#5B5B5B">
                <v:path arrowok="t"/>
              </v:shape>
            </v:group>
            <v:group style="position:absolute;left:1709;top:7304;width:209;height:2" coordorigin="1709,7304" coordsize="209,2">
              <v:shape style="position:absolute;left:1709;top:7304;width:209;height:2" coordorigin="1709,7304" coordsize="209,0" path="m1709,7304l1918,7304e" filled="f" stroked="t" strokeweight=".474641pt" strokecolor="#3B3B3B">
                <v:path arrowok="t"/>
              </v:shape>
            </v:group>
            <v:group style="position:absolute;left:6598;top:7307;width:788;height:2" coordorigin="6598,7307" coordsize="788,2">
              <v:shape style="position:absolute;left:6598;top:7307;width:788;height:2" coordorigin="6598,7307" coordsize="788,0" path="m6598,7307l7385,7307e" filled="f" stroked="t" strokeweight=".474641pt" strokecolor="#646464">
                <v:path arrowok="t"/>
              </v:shape>
            </v:group>
            <v:group style="position:absolute;left:9270;top:7307;width:1832;height:2" coordorigin="9270,7307" coordsize="1832,2">
              <v:shape style="position:absolute;left:9270;top:7307;width:1832;height:2" coordorigin="9270,7307" coordsize="1832,0" path="m9270,7307l11102,7307e" filled="f" stroked="t" strokeweight=".474641pt" strokecolor="#646464">
                <v:path arrowok="t"/>
              </v:shape>
            </v:group>
            <v:group style="position:absolute;left:517;top:7261;width:2;height:325" coordorigin="517,7261" coordsize="2,325">
              <v:shape style="position:absolute;left:517;top:7261;width:2;height:325" coordorigin="517,7261" coordsize="0,325" path="m517,7586l517,7261e" filled="f" stroked="t" strokeweight=".474641pt" strokecolor="#343434">
                <v:path arrowok="t"/>
              </v:shape>
            </v:group>
            <v:group style="position:absolute;left:11510;top:7261;width:2;height:325" coordorigin="11510,7261" coordsize="2,325">
              <v:shape style="position:absolute;left:11510;top:7261;width:2;height:325" coordorigin="11510,7261" coordsize="0,325" path="m11510,7586l11510,7261e" filled="f" stroked="t" strokeweight=".474641pt" strokecolor="#4B4B4B">
                <v:path arrowok="t"/>
              </v:shape>
            </v:group>
            <v:group style="position:absolute;left:508;top:7770;width:1258;height:2" coordorigin="508,7770" coordsize="1258,2">
              <v:shape style="position:absolute;left:508;top:7770;width:1258;height:2" coordorigin="508,7770" coordsize="1258,0" path="m508,7770l1766,7770e" filled="f" stroked="t" strokeweight=".711962pt" strokecolor="#747474">
                <v:path arrowok="t"/>
              </v:shape>
            </v:group>
            <v:group style="position:absolute;left:1709;top:7775;width:750;height:2" coordorigin="1709,7775" coordsize="750,2">
              <v:shape style="position:absolute;left:1709;top:7775;width:750;height:2" coordorigin="1709,7775" coordsize="750,0" path="m1709,7775l2459,7775e" filled="f" stroked="t" strokeweight=".474641pt" strokecolor="#545454">
                <v:path arrowok="t"/>
              </v:shape>
            </v:group>
            <v:group style="position:absolute;left:2387;top:7775;width:527;height:2" coordorigin="2387,7775" coordsize="527,2">
              <v:shape style="position:absolute;left:2387;top:7775;width:527;height:2" coordorigin="2387,7775" coordsize="527,0" path="m2387,7775l2914,7775e" filled="f" stroked="t" strokeweight=".949282pt" strokecolor="#777777">
                <v:path arrowok="t"/>
              </v:shape>
            </v:group>
            <v:group style="position:absolute;left:2857;top:7772;width:494;height:2" coordorigin="2857,7772" coordsize="494,2">
              <v:shape style="position:absolute;left:2857;top:7772;width:494;height:2" coordorigin="2857,7772" coordsize="494,0" path="m2857,7772l3351,7772e" filled="f" stroked="t" strokeweight=".474641pt" strokecolor="#545454">
                <v:path arrowok="t"/>
              </v:shape>
            </v:group>
            <v:group style="position:absolute;left:3294;top:7775;width:1096;height:2" coordorigin="3294,7775" coordsize="1096,2">
              <v:shape style="position:absolute;left:3294;top:7775;width:1096;height:2" coordorigin="3294,7775" coordsize="1096,0" path="m3294,7775l4390,7775e" filled="f" stroked="t" strokeweight=".711962pt" strokecolor="#707070">
                <v:path arrowok="t"/>
              </v:shape>
            </v:group>
            <v:group style="position:absolute;left:4333;top:7775;width:612;height:2" coordorigin="4333,7775" coordsize="612,2">
              <v:shape style="position:absolute;left:4333;top:7775;width:612;height:2" coordorigin="4333,7775" coordsize="612,0" path="m4333,7775l4946,7775e" filled="f" stroked="t" strokeweight=".474641pt" strokecolor="#545454">
                <v:path arrowok="t"/>
              </v:shape>
            </v:group>
            <v:group style="position:absolute;left:4889;top:7777;width:2312;height:2" coordorigin="4889,7777" coordsize="2312,2">
              <v:shape style="position:absolute;left:4889;top:7777;width:2312;height:2" coordorigin="4889,7777" coordsize="2312,0" path="m4889,7777l7200,7777e" filled="f" stroked="t" strokeweight=".711962pt" strokecolor="#747474">
                <v:path arrowok="t"/>
              </v:shape>
            </v:group>
            <v:group style="position:absolute;left:7143;top:7777;width:242;height:2" coordorigin="7143,7777" coordsize="242,2">
              <v:shape style="position:absolute;left:7143;top:7777;width:242;height:2" coordorigin="7143,7777" coordsize="242,0" path="m7143,7777l7385,7777e" filled="f" stroked="t" strokeweight=".474641pt" strokecolor="#545454">
                <v:path arrowok="t"/>
              </v:shape>
            </v:group>
            <v:group style="position:absolute;left:7328;top:7775;width:750;height:2" coordorigin="7328,7775" coordsize="750,2">
              <v:shape style="position:absolute;left:7328;top:7775;width:750;height:2" coordorigin="7328,7775" coordsize="750,0" path="m7328,7775l8078,7775e" filled="f" stroked="t" strokeweight=".949282pt" strokecolor="#7C7C7C">
                <v:path arrowok="t"/>
              </v:shape>
            </v:group>
            <v:group style="position:absolute;left:8021;top:7775;width:551;height:2" coordorigin="8021,7775" coordsize="551,2">
              <v:shape style="position:absolute;left:8021;top:7775;width:551;height:2" coordorigin="8021,7775" coordsize="551,0" path="m8021,7775l8572,7775e" filled="f" stroked="t" strokeweight=".474641pt" strokecolor="#5B5B5B">
                <v:path arrowok="t"/>
              </v:shape>
            </v:group>
            <v:group style="position:absolute;left:8515;top:7777;width:3004;height:2" coordorigin="8515,7777" coordsize="3004,2">
              <v:shape style="position:absolute;left:8515;top:7777;width:3004;height:2" coordorigin="8515,7777" coordsize="3004,0" path="m8515,7777l11520,7777e" filled="f" stroked="t" strokeweight=".711962pt" strokecolor="#747474">
                <v:path arrowok="t"/>
              </v:shape>
            </v:group>
            <v:group style="position:absolute;left:4932;top:7768;width:2;height:568" coordorigin="4932,7768" coordsize="2,568">
              <v:shape style="position:absolute;left:4932;top:7768;width:2;height:568" coordorigin="4932,7768" coordsize="0,568" path="m4932,8336l4932,7768e" filled="f" stroked="t" strokeweight=".711962pt" strokecolor="#646464">
                <v:path arrowok="t"/>
              </v:shape>
            </v:group>
            <v:group style="position:absolute;left:4922;top:8016;width:6598;height:2" coordorigin="4922,8016" coordsize="6598,2">
              <v:shape style="position:absolute;left:4922;top:8016;width:6598;height:2" coordorigin="4922,8016" coordsize="6598,0" path="m4922,8016l11520,8016e" filled="f" stroked="t" strokeweight=".711962pt" strokecolor="#6B6B6B">
                <v:path arrowok="t"/>
              </v:shape>
            </v:group>
            <v:group style="position:absolute;left:11510;top:7648;width:2;height:654" coordorigin="11510,7648" coordsize="2,654">
              <v:shape style="position:absolute;left:11510;top:7648;width:2;height:654" coordorigin="11510,7648" coordsize="0,654" path="m11510,8302l11510,7648e" filled="f" stroked="t" strokeweight=".949282pt" strokecolor="#6B6B6B">
                <v:path arrowok="t"/>
              </v:shape>
            </v:group>
            <v:group style="position:absolute;left:4927;top:8257;width:6593;height:2" coordorigin="4927,8257" coordsize="6593,2">
              <v:shape style="position:absolute;left:4927;top:8257;width:6593;height:2" coordorigin="4927,8257" coordsize="6593,0" path="m4927,8257l11520,8257e" filled="f" stroked="t" strokeweight=".711962pt" strokecolor="#6B6B6B">
                <v:path arrowok="t"/>
              </v:shape>
            </v:group>
            <v:group style="position:absolute;left:513;top:8536;width:294;height:2" coordorigin="513,8536" coordsize="294,2">
              <v:shape style="position:absolute;left:513;top:8536;width:294;height:2" coordorigin="513,8536" coordsize="294,0" path="m513,8536l807,8536e" filled="f" stroked="t" strokeweight=".474641pt" strokecolor="#484848">
                <v:path arrowok="t"/>
              </v:shape>
            </v:group>
            <v:group style="position:absolute;left:520;top:6584;width:2;height:4402" coordorigin="520,6584" coordsize="2,4402">
              <v:shape style="position:absolute;left:520;top:6584;width:2;height:4402" coordorigin="520,6584" coordsize="0,4402" path="m520,10985l520,6584e" filled="f" stroked="t" strokeweight=".711962pt" strokecolor="#575757">
                <v:path arrowok="t"/>
              </v:shape>
            </v:group>
            <v:group style="position:absolute;left:750;top:8536;width:209;height:2" coordorigin="750,8536" coordsize="209,2">
              <v:shape style="position:absolute;left:750;top:8536;width:209;height:2" coordorigin="750,8536" coordsize="209,0" path="m750,8536l959,8536e" filled="f" stroked="t" strokeweight=".474641pt" strokecolor="#606060">
                <v:path arrowok="t"/>
              </v:shape>
            </v:group>
            <v:group style="position:absolute;left:902;top:8539;width:864;height:2" coordorigin="902,8539" coordsize="864,2">
              <v:shape style="position:absolute;left:902;top:8539;width:864;height:2" coordorigin="902,8539" coordsize="864,0" path="m902,8539l1766,8539e" filled="f" stroked="t" strokeweight=".949282pt" strokecolor="#777777">
                <v:path arrowok="t"/>
              </v:shape>
            </v:group>
            <v:group style="position:absolute;left:1709;top:8541;width:1206;height:2" coordorigin="1709,8541" coordsize="1206,2">
              <v:shape style="position:absolute;left:1709;top:8541;width:1206;height:2" coordorigin="1709,8541" coordsize="1206,0" path="m1709,8541l2914,8541e" filled="f" stroked="t" strokeweight=".474641pt" strokecolor="#57575B">
                <v:path arrowok="t"/>
              </v:shape>
            </v:group>
            <v:group style="position:absolute;left:2857;top:8541;width:494;height:2" coordorigin="2857,8541" coordsize="494,2">
              <v:shape style="position:absolute;left:2857;top:8541;width:494;height:2" coordorigin="2857,8541" coordsize="494,0" path="m2857,8541l3351,8541e" filled="f" stroked="t" strokeweight=".949282pt" strokecolor="#6B6B6B">
                <v:path arrowok="t"/>
              </v:shape>
            </v:group>
            <v:group style="position:absolute;left:3294;top:8541;width:608;height:2" coordorigin="3294,8541" coordsize="608,2">
              <v:shape style="position:absolute;left:3294;top:8541;width:608;height:2" coordorigin="3294,8541" coordsize="608,0" path="m3294,8541l3902,8541e" filled="f" stroked="t" strokeweight=".474641pt" strokecolor="#4B4B4B">
                <v:path arrowok="t"/>
              </v:shape>
            </v:group>
            <v:group style="position:absolute;left:3845;top:8541;width:3356;height:2" coordorigin="3845,8541" coordsize="3356,2">
              <v:shape style="position:absolute;left:3845;top:8541;width:3356;height:2" coordorigin="3845,8541" coordsize="3356,0" path="m3845,8541l7200,8541e" filled="f" stroked="t" strokeweight=".711962pt" strokecolor="#707070">
                <v:path arrowok="t"/>
              </v:shape>
            </v:group>
            <v:group style="position:absolute;left:4934;top:8235;width:2;height:310" coordorigin="4934,8235" coordsize="2,310">
              <v:shape style="position:absolute;left:4934;top:8235;width:2;height:310" coordorigin="4934,8235" coordsize="0,310" path="m4934,8546l4934,8235e" filled="f" stroked="t" strokeweight=".474641pt" strokecolor="#4B4B4B">
                <v:path arrowok="t"/>
              </v:shape>
            </v:group>
            <v:group style="position:absolute;left:7143;top:8541;width:479;height:2" coordorigin="7143,8541" coordsize="479,2">
              <v:shape style="position:absolute;left:7143;top:8541;width:479;height:2" coordorigin="7143,8541" coordsize="479,0" path="m7143,8541l7623,8541e" filled="f" stroked="t" strokeweight=".474641pt" strokecolor="#4B4B4B">
                <v:path arrowok="t"/>
              </v:shape>
            </v:group>
            <v:group style="position:absolute;left:7566;top:8543;width:3954;height:2" coordorigin="7566,8543" coordsize="3954,2">
              <v:shape style="position:absolute;left:7566;top:8543;width:3954;height:2" coordorigin="7566,8543" coordsize="3954,0" path="m7566,8543l11520,8543e" filled="f" stroked="t" strokeweight=".711962pt" strokecolor="#707070">
                <v:path arrowok="t"/>
              </v:shape>
            </v:group>
            <v:group style="position:absolute;left:2435;top:8527;width:2;height:291" coordorigin="2435,8527" coordsize="2,291">
              <v:shape style="position:absolute;left:2435;top:8527;width:2;height:291" coordorigin="2435,8527" coordsize="0,291" path="m2435,8818l2435,8527e" filled="f" stroked="t" strokeweight=".474641pt" strokecolor="#2F2F2F">
                <v:path arrowok="t"/>
              </v:shape>
            </v:group>
            <v:group style="position:absolute;left:2435;top:8761;width:2;height:740" coordorigin="2435,8761" coordsize="2,740">
              <v:shape style="position:absolute;left:2435;top:8761;width:2;height:740" coordorigin="2435,8761" coordsize="0,740" path="m2435,9501l2435,8761e" filled="f" stroked="t" strokeweight=".949282pt" strokecolor="#606060">
                <v:path arrowok="t"/>
              </v:shape>
            </v:group>
            <v:group style="position:absolute;left:513;top:9469;width:1253;height:2" coordorigin="513,9469" coordsize="1253,2">
              <v:shape style="position:absolute;left:513;top:9469;width:1253;height:2" coordorigin="513,9469" coordsize="1253,0" path="m513,9469l1766,9469e" filled="f" stroked="t" strokeweight=".711962pt" strokecolor="#707070">
                <v:path arrowok="t"/>
              </v:shape>
            </v:group>
            <v:group style="position:absolute;left:1709;top:9472;width:209;height:2" coordorigin="1709,9472" coordsize="209,2">
              <v:shape style="position:absolute;left:1709;top:9472;width:209;height:2" coordorigin="1709,9472" coordsize="209,0" path="m1709,9472l1918,9472e" filled="f" stroked="t" strokeweight=".474641pt" strokecolor="#545454">
                <v:path arrowok="t"/>
              </v:shape>
            </v:group>
            <v:group style="position:absolute;left:1861;top:9472;width:598;height:2" coordorigin="1861,9472" coordsize="598,2">
              <v:shape style="position:absolute;left:1861;top:9472;width:598;height:2" coordorigin="1861,9472" coordsize="598,0" path="m1861,9472l2459,9472e" filled="f" stroked="t" strokeweight=".949282pt" strokecolor="#777777">
                <v:path arrowok="t"/>
              </v:shape>
            </v:group>
            <v:group style="position:absolute;left:2387;top:9472;width:4813;height:2" coordorigin="2387,9472" coordsize="4813,2">
              <v:shape style="position:absolute;left:2387;top:9472;width:4813;height:2" coordorigin="2387,9472" coordsize="4813,0" path="m2387,9472l7200,9472e" filled="f" stroked="t" strokeweight=".711962pt" strokecolor="#646464">
                <v:path arrowok="t"/>
              </v:shape>
            </v:group>
            <v:group style="position:absolute;left:7143;top:9477;width:242;height:2" coordorigin="7143,9477" coordsize="242,2">
              <v:shape style="position:absolute;left:7143;top:9477;width:242;height:2" coordorigin="7143,9477" coordsize="242,0" path="m7143,9477l7385,9477e" filled="f" stroked="t" strokeweight=".474641pt" strokecolor="#4B4B4B">
                <v:path arrowok="t"/>
              </v:shape>
            </v:group>
            <v:group style="position:absolute;left:7328;top:9474;width:4196;height:2" coordorigin="7328,9474" coordsize="4196,2">
              <v:shape style="position:absolute;left:7328;top:9474;width:4196;height:2" coordorigin="7328,9474" coordsize="4196,0" path="m7328,9474l11524,9474e" filled="f" stroked="t" strokeweight=".711962pt" strokecolor="#707070">
                <v:path arrowok="t"/>
              </v:shape>
            </v:group>
            <v:group style="position:absolute;left:11515;top:6622;width:2;height:3638" coordorigin="11515,6622" coordsize="2,3638">
              <v:shape style="position:absolute;left:11515;top:6622;width:2;height:3638" coordorigin="11515,6622" coordsize="0,3638" path="m11515,10260l11515,6622e" filled="f" stroked="t" strokeweight=".474641pt" strokecolor="#606060">
                <v:path arrowok="t"/>
              </v:shape>
            </v:group>
            <v:group style="position:absolute;left:2435;top:9429;width:2;height:554" coordorigin="2435,9429" coordsize="2,554">
              <v:shape style="position:absolute;left:2435;top:9429;width:2;height:554" coordorigin="2435,9429" coordsize="0,554" path="m2435,9983l2435,9429e" filled="f" stroked="t" strokeweight=".474641pt" strokecolor="#3F3F3F">
                <v:path arrowok="t"/>
              </v:shape>
            </v:group>
            <v:group style="position:absolute;left:11515;top:9696;width:2;height:563" coordorigin="11515,9696" coordsize="2,563">
              <v:shape style="position:absolute;left:11515;top:9696;width:2;height:563" coordorigin="11515,9696" coordsize="0,563" path="m11515,10260l11515,9696e" filled="f" stroked="t" strokeweight=".949282pt" strokecolor="#646464">
                <v:path arrowok="t"/>
              </v:shape>
            </v:group>
            <v:group style="position:absolute;left:517;top:10322;width:290;height:2" coordorigin="517,10322" coordsize="290,2">
              <v:shape style="position:absolute;left:517;top:10322;width:290;height:2" coordorigin="517,10322" coordsize="290,0" path="m517,10322l807,10322e" filled="f" stroked="t" strokeweight=".474641pt" strokecolor="#484848">
                <v:path arrowok="t"/>
              </v:shape>
            </v:group>
            <v:group style="position:absolute;left:750;top:10322;width:209;height:2" coordorigin="750,10322" coordsize="209,2">
              <v:shape style="position:absolute;left:750;top:10322;width:209;height:2" coordorigin="750,10322" coordsize="209,0" path="m750,10322l959,10322e" filled="f" stroked="t" strokeweight=".474641pt" strokecolor="#646464">
                <v:path arrowok="t"/>
              </v:shape>
            </v:group>
            <v:group style="position:absolute;left:902;top:10324;width:1016;height:2" coordorigin="902,10324" coordsize="1016,2">
              <v:shape style="position:absolute;left:902;top:10324;width:1016;height:2" coordorigin="902,10324" coordsize="1016,0" path="m902,10324l1918,10324e" filled="f" stroked="t" strokeweight=".949282pt" strokecolor="#777777">
                <v:path arrowok="t"/>
              </v:shape>
            </v:group>
            <v:group style="position:absolute;left:1861;top:10324;width:598;height:2" coordorigin="1861,10324" coordsize="598,2">
              <v:shape style="position:absolute;left:1861;top:10324;width:598;height:2" coordorigin="1861,10324" coordsize="598,0" path="m1861,10324l2459,10324e" filled="f" stroked="t" strokeweight=".474641pt" strokecolor="#575757">
                <v:path arrowok="t"/>
              </v:shape>
            </v:group>
            <v:group style="position:absolute;left:2387;top:10326;width:9137;height:2" coordorigin="2387,10326" coordsize="9137,2">
              <v:shape style="position:absolute;left:2387;top:10326;width:9137;height:2" coordorigin="2387,10326" coordsize="9137,0" path="m2387,10326l11524,10326e" filled="f" stroked="t" strokeweight=".711962pt" strokecolor="#6B6B6B">
                <v:path arrowok="t"/>
              </v:shape>
            </v:group>
            <v:group style="position:absolute;left:517;top:10568;width:8610;height:2" coordorigin="517,10568" coordsize="8610,2">
              <v:shape style="position:absolute;left:517;top:10568;width:8610;height:2" coordorigin="517,10568" coordsize="8610,0" path="m517,10568l9127,10568e" filled="f" stroked="t" strokeweight=".711962pt" strokecolor="#707070">
                <v:path arrowok="t"/>
              </v:shape>
            </v:group>
            <v:group style="position:absolute;left:522;top:10283;width:2;height:310" coordorigin="522,10283" coordsize="2,310">
              <v:shape style="position:absolute;left:522;top:10283;width:2;height:310" coordorigin="522,10283" coordsize="0,310" path="m522,10594l522,10283e" filled="f" stroked="t" strokeweight=".474641pt" strokecolor="#383838">
                <v:path arrowok="t"/>
              </v:shape>
            </v:group>
            <v:group style="position:absolute;left:7357;top:10312;width:2;height:253" coordorigin="7357,10312" coordsize="2,253">
              <v:shape style="position:absolute;left:7357;top:10312;width:2;height:253" coordorigin="7357,10312" coordsize="0,253" path="m7357,10565l7357,10312e" filled="f" stroked="t" strokeweight=".711962pt" strokecolor="#606060">
                <v:path arrowok="t"/>
              </v:shape>
            </v:group>
            <v:group style="position:absolute;left:9070;top:10570;width:256;height:2" coordorigin="9070,10570" coordsize="256,2">
              <v:shape style="position:absolute;left:9070;top:10570;width:256;height:2" coordorigin="9070,10570" coordsize="256,0" path="m9070,10570l9327,10570e" filled="f" stroked="t" strokeweight=".474641pt" strokecolor="#4B4B4B">
                <v:path arrowok="t"/>
              </v:shape>
            </v:group>
            <v:group style="position:absolute;left:9270;top:10570;width:2259;height:2" coordorigin="9270,10570" coordsize="2259,2">
              <v:shape style="position:absolute;left:9270;top:10570;width:2259;height:2" coordorigin="9270,10570" coordsize="2259,0" path="m9270,10570l11529,10570e" filled="f" stroked="t" strokeweight=".711962pt" strokecolor="#707070">
                <v:path arrowok="t"/>
              </v:shape>
            </v:group>
            <v:group style="position:absolute;left:513;top:10852;width:2876;height:2" coordorigin="513,10852" coordsize="2876,2">
              <v:shape style="position:absolute;left:513;top:10852;width:2876;height:2" coordorigin="513,10852" coordsize="2876,0" path="m513,10852l3389,10852e" filled="f" stroked="t" strokeweight=".711962pt" strokecolor="#6B6B6B">
                <v:path arrowok="t"/>
              </v:shape>
            </v:group>
            <v:group style="position:absolute;left:3294;top:10852;width:608;height:2" coordorigin="3294,10852" coordsize="608,2">
              <v:shape style="position:absolute;left:3294;top:10852;width:608;height:2" coordorigin="3294,10852" coordsize="608,0" path="m3294,10852l3902,10852e" filled="f" stroked="t" strokeweight=".474641pt" strokecolor="#575757">
                <v:path arrowok="t"/>
              </v:shape>
            </v:group>
            <v:group style="position:absolute;left:3845;top:10854;width:3541;height:2" coordorigin="3845,10854" coordsize="3541,2">
              <v:shape style="position:absolute;left:3845;top:10854;width:3541;height:2" coordorigin="3845,10854" coordsize="3541,0" path="m3845,10854l7385,10854e" filled="f" stroked="t" strokeweight=".711962pt" strokecolor="#707070">
                <v:path arrowok="t"/>
              </v:shape>
            </v:group>
            <v:group style="position:absolute;left:7328;top:10852;width:294;height:2" coordorigin="7328,10852" coordsize="294,2">
              <v:shape style="position:absolute;left:7328;top:10852;width:294;height:2" coordorigin="7328,10852" coordsize="294,0" path="m7328,10852l7623,10852e" filled="f" stroked="t" strokeweight=".474641pt" strokecolor="#5B5B5B">
                <v:path arrowok="t"/>
              </v:shape>
            </v:group>
            <v:group style="position:absolute;left:7566;top:10854;width:3959;height:2" coordorigin="7566,10854" coordsize="3959,2">
              <v:shape style="position:absolute;left:7566;top:10854;width:3959;height:2" coordorigin="7566,10854" coordsize="3959,0" path="m7566,10854l11524,10854e" filled="f" stroked="t" strokeweight=".711962pt" strokecolor="#777777">
                <v:path arrowok="t"/>
              </v:shape>
            </v:group>
            <v:group style="position:absolute;left:522;top:10727;width:2;height:401" coordorigin="522,10727" coordsize="2,401">
              <v:shape style="position:absolute;left:522;top:10727;width:2;height:401" coordorigin="522,10727" coordsize="0,401" path="m522,11128l522,10727e" filled="f" stroked="t" strokeweight=".711962pt" strokecolor="#7C7C7C">
                <v:path arrowok="t"/>
              </v:shape>
            </v:group>
            <v:group style="position:absolute;left:11517;top:10804;width:2;height:325" coordorigin="11517,10804" coordsize="2,325">
              <v:shape style="position:absolute;left:11517;top:10804;width:2;height:325" coordorigin="11517,10804" coordsize="0,325" path="m11517,11128l11517,10804e" filled="f" stroked="t" strokeweight=".711962pt" strokecolor="#676767">
                <v:path arrowok="t"/>
              </v:shape>
            </v:group>
            <v:group style="position:absolute;left:513;top:11343;width:2402;height:2" coordorigin="513,11343" coordsize="2402,2">
              <v:shape style="position:absolute;left:513;top:11343;width:2402;height:2" coordorigin="513,11343" coordsize="2402,0" path="m513,11343l2914,11343e" filled="f" stroked="t" strokeweight=".711962pt" strokecolor="#6B6B6B">
                <v:path arrowok="t"/>
              </v:shape>
            </v:group>
            <v:group style="position:absolute;left:524;top:11019;width:2;height:5452" coordorigin="524,11019" coordsize="2,5452">
              <v:shape style="position:absolute;left:524;top:11019;width:2;height:5452" coordorigin="524,11019" coordsize="0,5452" path="m524,16471l524,11019e" filled="f" stroked="t" strokeweight=".711962pt" strokecolor="#606060">
                <v:path arrowok="t"/>
              </v:shape>
            </v:group>
            <v:group style="position:absolute;left:2857;top:11343;width:494;height:2" coordorigin="2857,11343" coordsize="494,2">
              <v:shape style="position:absolute;left:2857;top:11343;width:494;height:2" coordorigin="2857,11343" coordsize="494,0" path="m2857,11343l3351,11343e" filled="f" stroked="t" strokeweight=".474641pt" strokecolor="#5B5B5B">
                <v:path arrowok="t"/>
              </v:shape>
            </v:group>
            <v:group style="position:absolute;left:3232;top:11343;width:717;height:2" coordorigin="3232,11343" coordsize="717,2">
              <v:shape style="position:absolute;left:3232;top:11343;width:717;height:2" coordorigin="3232,11343" coordsize="717,0" path="m3232,11343l3949,11343e" filled="f" stroked="t" strokeweight=".949282pt" strokecolor="#747474">
                <v:path arrowok="t"/>
              </v:shape>
            </v:group>
            <v:group style="position:absolute;left:3845;top:11343;width:546;height:2" coordorigin="3845,11343" coordsize="546,2">
              <v:shape style="position:absolute;left:3845;top:11343;width:546;height:2" coordorigin="3845,11343" coordsize="546,0" path="m3845,11343l4390,11343e" filled="f" stroked="t" strokeweight=".474641pt" strokecolor="#545454">
                <v:path arrowok="t"/>
              </v:shape>
            </v:group>
            <v:group style="position:absolute;left:4333;top:11341;width:3289;height:2" coordorigin="4333,11341" coordsize="3289,2">
              <v:shape style="position:absolute;left:4333;top:11341;width:3289;height:2" coordorigin="4333,11341" coordsize="3289,0" path="m4333,11341l7623,11341e" filled="f" stroked="t" strokeweight=".711962pt" strokecolor="#707070">
                <v:path arrowok="t"/>
              </v:shape>
            </v:group>
            <v:group style="position:absolute;left:7566;top:11343;width:513;height:2" coordorigin="7566,11343" coordsize="513,2">
              <v:shape style="position:absolute;left:7566;top:11343;width:513;height:2" coordorigin="7566,11343" coordsize="513,0" path="m7566,11343l8078,11343e" filled="f" stroked="t" strokeweight=".474641pt" strokecolor="#575757">
                <v:path arrowok="t"/>
              </v:shape>
            </v:group>
            <v:group style="position:absolute;left:8021;top:11343;width:788;height:2" coordorigin="8021,11343" coordsize="788,2">
              <v:shape style="position:absolute;left:8021;top:11343;width:788;height:2" coordorigin="8021,11343" coordsize="788,0" path="m8021,11343l8809,11343e" filled="f" stroked="t" strokeweight=".949282pt" strokecolor="#777777">
                <v:path arrowok="t"/>
              </v:shape>
            </v:group>
            <v:group style="position:absolute;left:8515;top:11341;width:612;height:2" coordorigin="8515,11341" coordsize="612,2">
              <v:shape style="position:absolute;left:8515;top:11341;width:612;height:2" coordorigin="8515,11341" coordsize="612,0" path="m8515,11341l9127,11341e" filled="f" stroked="t" strokeweight=".474641pt" strokecolor="#646464">
                <v:path arrowok="t"/>
              </v:shape>
            </v:group>
            <v:group style="position:absolute;left:9070;top:11343;width:256;height:2" coordorigin="9070,11343" coordsize="256,2">
              <v:shape style="position:absolute;left:9070;top:11343;width:256;height:2" coordorigin="9070,11343" coordsize="256,0" path="m9070,11343l9327,11343e" filled="f" stroked="t" strokeweight=".474641pt" strokecolor="#484848">
                <v:path arrowok="t"/>
              </v:shape>
            </v:group>
            <v:group style="position:absolute;left:9270;top:11343;width:2255;height:2" coordorigin="9270,11343" coordsize="2255,2">
              <v:shape style="position:absolute;left:9270;top:11343;width:2255;height:2" coordorigin="9270,11343" coordsize="2255,0" path="m9270,11343l11524,11343e" filled="f" stroked="t" strokeweight=".711962pt" strokecolor="#6B6B6B">
                <v:path arrowok="t"/>
              </v:shape>
            </v:group>
            <v:group style="position:absolute;left:11520;top:11071;width:2;height:301" coordorigin="11520,11071" coordsize="2,301">
              <v:shape style="position:absolute;left:11520;top:11071;width:2;height:301" coordorigin="11520,11071" coordsize="0,301" path="m11520,11372l11520,11071e" filled="f" stroked="t" strokeweight=".474641pt" strokecolor="#4B4B4B">
                <v:path arrowok="t"/>
              </v:shape>
            </v:group>
            <v:group style="position:absolute;left:517;top:11582;width:1248;height:2" coordorigin="517,11582" coordsize="1248,2">
              <v:shape style="position:absolute;left:517;top:11582;width:1248;height:2" coordorigin="517,11582" coordsize="1248,0" path="m517,11582l1766,11582e" filled="f" stroked="t" strokeweight=".711962pt" strokecolor="#6B6B6B">
                <v:path arrowok="t"/>
              </v:shape>
            </v:group>
            <v:group style="position:absolute;left:522;top:11300;width:2;height:310" coordorigin="522,11300" coordsize="2,310">
              <v:shape style="position:absolute;left:522;top:11300;width:2;height:310" coordorigin="522,11300" coordsize="0,310" path="m522,11611l522,11300e" filled="f" stroked="t" strokeweight=".474641pt" strokecolor="#484848">
                <v:path arrowok="t"/>
              </v:shape>
            </v:group>
            <v:group style="position:absolute;left:1505;top:11582;width:413;height:2" coordorigin="1505,11582" coordsize="413,2">
              <v:shape style="position:absolute;left:1505;top:11582;width:413;height:2" coordorigin="1505,11582" coordsize="413,0" path="m1505,11582l1918,11582e" filled="f" stroked="t" strokeweight=".474641pt" strokecolor="#484848">
                <v:path arrowok="t"/>
              </v:shape>
            </v:group>
            <v:group style="position:absolute;left:1861;top:11584;width:7267;height:2" coordorigin="1861,11584" coordsize="7267,2">
              <v:shape style="position:absolute;left:1861;top:11584;width:7267;height:2" coordorigin="1861,11584" coordsize="7267,0" path="m1861,11584l9127,11584e" filled="f" stroked="t" strokeweight=".711962pt" strokecolor="#6B6B6B">
                <v:path arrowok="t"/>
              </v:shape>
            </v:group>
            <v:group style="position:absolute;left:7362;top:11334;width:2;height:277" coordorigin="7362,11334" coordsize="2,277">
              <v:shape style="position:absolute;left:7362;top:11334;width:2;height:277" coordorigin="7362,11334" coordsize="0,277" path="m7362,11611l7362,11334e" filled="f" stroked="t" strokeweight=".949282pt" strokecolor="#676767">
                <v:path arrowok="t"/>
              </v:shape>
            </v:group>
            <v:group style="position:absolute;left:9070;top:11582;width:256;height:2" coordorigin="9070,11582" coordsize="256,2">
              <v:shape style="position:absolute;left:9070;top:11582;width:256;height:2" coordorigin="9070,11582" coordsize="256,0" path="m9070,11582l9327,11582e" filled="f" stroked="t" strokeweight=".474641pt" strokecolor="#444444">
                <v:path arrowok="t"/>
              </v:shape>
            </v:group>
            <v:group style="position:absolute;left:9270;top:11582;width:2259;height:2" coordorigin="9270,11582" coordsize="2259,2">
              <v:shape style="position:absolute;left:9270;top:11582;width:2259;height:2" coordorigin="9270,11582" coordsize="2259,0" path="m9270,11582l11529,11582e" filled="f" stroked="t" strokeweight=".711962pt" strokecolor="#676767">
                <v:path arrowok="t"/>
              </v:shape>
            </v:group>
            <v:group style="position:absolute;left:11524;top:10346;width:2;height:4478" coordorigin="11524,10346" coordsize="2,4478">
              <v:shape style="position:absolute;left:11524;top:10346;width:2;height:4478" coordorigin="11524,10346" coordsize="0,4478" path="m11524,14824l11524,10346e" filled="f" stroked="t" strokeweight=".711962pt" strokecolor="#676767">
                <v:path arrowok="t"/>
              </v:shape>
            </v:group>
            <v:group style="position:absolute;left:498;top:11945;width:5178;height:2" coordorigin="498,11945" coordsize="5178,2">
              <v:shape style="position:absolute;left:498;top:11945;width:5178;height:2" coordorigin="498,11945" coordsize="5178,0" path="m498,11945l5677,11945e" filled="f" stroked="t" strokeweight=".237321pt" strokecolor="#676767">
                <v:path arrowok="t"/>
              </v:shape>
            </v:group>
            <v:group style="position:absolute;left:1191;top:11568;width:2;height:382" coordorigin="1191,11568" coordsize="2,382">
              <v:shape style="position:absolute;left:1191;top:11568;width:2;height:382" coordorigin="1191,11568" coordsize="0,382" path="m1191,11950l1191,11568e" filled="f" stroked="t" strokeweight=".237321pt" strokecolor="#606060">
                <v:path arrowok="t"/>
              </v:shape>
            </v:group>
            <v:group style="position:absolute;left:5677;top:11945;width:1495;height:2" coordorigin="5677,11945" coordsize="1495,2">
              <v:shape style="position:absolute;left:5677;top:11945;width:1495;height:2" coordorigin="5677,11945" coordsize="1495,0" path="m5677,11945l7172,11945e" filled="f" stroked="t" strokeweight=".237321pt" strokecolor="#000000">
                <v:path arrowok="t"/>
              </v:shape>
            </v:group>
            <v:group style="position:absolute;left:7172;top:11945;width:422;height:2" coordorigin="7172,11945" coordsize="422,2">
              <v:shape style="position:absolute;left:7172;top:11945;width:422;height:2" coordorigin="7172,11945" coordsize="422,0" path="m7172,11945l7594,11945e" filled="f" stroked="t" strokeweight=".237321pt" strokecolor="#444444">
                <v:path arrowok="t"/>
              </v:shape>
            </v:group>
            <v:group style="position:absolute;left:7366;top:11539;width:2;height:439" coordorigin="7366,11539" coordsize="2,439">
              <v:shape style="position:absolute;left:7366;top:11539;width:2;height:439" coordorigin="7366,11539" coordsize="0,439" path="m7366,11978l7366,11539e" filled="f" stroked="t" strokeweight=".474641pt" strokecolor="#3F3F3F">
                <v:path arrowok="t"/>
              </v:shape>
            </v:group>
            <v:group style="position:absolute;left:7594;top:11945;width:3916;height:2" coordorigin="7594,11945" coordsize="3916,2">
              <v:shape style="position:absolute;left:7594;top:11945;width:3916;height:2" coordorigin="7594,11945" coordsize="3916,0" path="m7594,11945l11510,11945e" filled="f" stroked="t" strokeweight=".237321pt" strokecolor="#000000">
                <v:path arrowok="t"/>
              </v:shape>
            </v:group>
            <v:group style="position:absolute;left:1191;top:11945;width:2;height:793" coordorigin="1191,11945" coordsize="2,793">
              <v:shape style="position:absolute;left:1191;top:11945;width:2;height:793" coordorigin="1191,11945" coordsize="0,793" path="m1191,12737l1191,11945e" filled="f" stroked="t" strokeweight=".237321pt" strokecolor="#000000">
                <v:path arrowok="t"/>
              </v:shape>
            </v:group>
            <v:group style="position:absolute;left:1747;top:11916;width:2;height:415" coordorigin="1747,11916" coordsize="2,415">
              <v:shape style="position:absolute;left:1747;top:11916;width:2;height:415" coordorigin="1747,11916" coordsize="0,415" path="m1747,12332l1747,11916e" filled="f" stroked="t" strokeweight=".711962pt" strokecolor="#575757">
                <v:path arrowok="t"/>
              </v:shape>
            </v:group>
            <v:group style="position:absolute;left:7369;top:11916;width:2;height:1194" coordorigin="7369,11916" coordsize="2,1194">
              <v:shape style="position:absolute;left:7369;top:11916;width:2;height:1194" coordorigin="7369,11916" coordsize="0,1194" path="m7369,13110l7369,11916e" filled="f" stroked="t" strokeweight=".711962pt" strokecolor="#5B5B60">
                <v:path arrowok="t"/>
              </v:shape>
            </v:group>
            <v:group style="position:absolute;left:1751;top:12274;width:2;height:301" coordorigin="1751,12274" coordsize="2,301">
              <v:shape style="position:absolute;left:1751;top:12274;width:2;height:301" coordorigin="1751,12274" coordsize="0,301" path="m1751,12575l1751,12274e" filled="f" stroked="t" strokeweight=".474641pt" strokecolor="#444444">
                <v:path arrowok="t"/>
              </v:shape>
            </v:group>
            <v:group style="position:absolute;left:522;top:12518;width:2;height:248" coordorigin="522,12518" coordsize="2,248">
              <v:shape style="position:absolute;left:522;top:12518;width:2;height:248" coordorigin="522,12518" coordsize="0,248" path="m522,12766l522,12518e" filled="f" stroked="t" strokeweight=".474641pt" strokecolor="#484848">
                <v:path arrowok="t"/>
              </v:shape>
            </v:group>
            <v:group style="position:absolute;left:1751;top:12518;width:2;height:807" coordorigin="1751,12518" coordsize="2,807">
              <v:shape style="position:absolute;left:1751;top:12518;width:2;height:807" coordorigin="1751,12518" coordsize="0,807" path="m1751,13325l1751,12518e" filled="f" stroked="t" strokeweight=".711962pt" strokecolor="#606060">
                <v:path arrowok="t"/>
              </v:shape>
            </v:group>
            <v:group style="position:absolute;left:2440;top:12518;width:2;height:248" coordorigin="2440,12518" coordsize="2,248">
              <v:shape style="position:absolute;left:2440;top:12518;width:2;height:248" coordorigin="2440,12518" coordsize="0,248" path="m2440,12766l2440,12518e" filled="f" stroked="t" strokeweight=".474641pt" strokecolor="#3F3F3F">
                <v:path arrowok="t"/>
              </v:shape>
            </v:group>
            <v:group style="position:absolute;left:1191;top:12737;width:2;height:344" coordorigin="1191,12737" coordsize="2,344">
              <v:shape style="position:absolute;left:1191;top:12737;width:2;height:344" coordorigin="1191,12737" coordsize="0,344" path="m1191,13081l1191,12737e" filled="f" stroked="t" strokeweight=".237321pt" strokecolor="#4F4F4F">
                <v:path arrowok="t"/>
              </v:shape>
            </v:group>
            <v:group style="position:absolute;left:11524;top:12709;width:2;height:401" coordorigin="11524,12709" coordsize="2,401">
              <v:shape style="position:absolute;left:11524;top:12709;width:2;height:401" coordorigin="11524,12709" coordsize="0,401" path="m11524,13110l11524,12709e" filled="f" stroked="t" strokeweight=".474641pt" strokecolor="#484848">
                <v:path arrowok="t"/>
              </v:shape>
            </v:group>
            <v:group style="position:absolute;left:1191;top:13081;width:2;height:559" coordorigin="1191,13081" coordsize="2,559">
              <v:shape style="position:absolute;left:1191;top:13081;width:2;height:559" coordorigin="1191,13081" coordsize="0,559" path="m1191,13640l1191,13081e" filled="f" stroked="t" strokeweight=".237321pt" strokecolor="#000000">
                <v:path arrowok="t"/>
              </v:shape>
            </v:group>
            <v:group style="position:absolute;left:7369;top:12962;width:2;height:516" coordorigin="7369,12962" coordsize="2,516">
              <v:shape style="position:absolute;left:7369;top:12962;width:2;height:516" coordorigin="7369,12962" coordsize="0,516" path="m7369,13477l7369,12962e" filled="f" stroked="t" strokeweight=".949282pt" strokecolor="#707070">
                <v:path arrowok="t"/>
              </v:shape>
            </v:group>
            <v:group style="position:absolute;left:11527;top:10346;width:2;height:6116" coordorigin="11527,10346" coordsize="2,6116">
              <v:shape style="position:absolute;left:11527;top:10346;width:2;height:6116" coordorigin="11527,10346" coordsize="0,6116" path="m11527,16461l11527,10346e" filled="f" stroked="t" strokeweight=".474641pt" strokecolor="#676767">
                <v:path arrowok="t"/>
              </v:shape>
            </v:group>
            <v:group style="position:absolute;left:527;top:13267;width:2;height:401" coordorigin="527,13267" coordsize="2,401">
              <v:shape style="position:absolute;left:527;top:13267;width:2;height:401" coordorigin="527,13267" coordsize="0,401" path="m527,13668l527,13267e" filled="f" stroked="t" strokeweight=".474641pt" strokecolor="#3F3F3F">
                <v:path arrowok="t"/>
              </v:shape>
            </v:group>
            <v:group style="position:absolute;left:1751;top:13267;width:2;height:401" coordorigin="1751,13267" coordsize="2,401">
              <v:shape style="position:absolute;left:1751;top:13267;width:2;height:401" coordorigin="1751,13267" coordsize="0,401" path="m1751,13668l1751,13267e" filled="f" stroked="t" strokeweight=".474641pt" strokecolor="#282828">
                <v:path arrowok="t"/>
              </v:shape>
            </v:group>
            <v:group style="position:absolute;left:7371;top:13420;width:2;height:248" coordorigin="7371,13420" coordsize="2,248">
              <v:shape style="position:absolute;left:7371;top:13420;width:2;height:248" coordorigin="7371,13420" coordsize="0,248" path="m7371,13668l7371,13420e" filled="f" stroked="t" strokeweight=".474641pt" strokecolor="#2F2F2F">
                <v:path arrowok="t"/>
              </v:shape>
            </v:group>
            <v:group style="position:absolute;left:517;top:13917;width:441;height:2" coordorigin="517,13917" coordsize="441,2">
              <v:shape style="position:absolute;left:517;top:13917;width:441;height:2" coordorigin="517,13917" coordsize="441,0" path="m517,13917l959,13917e" filled="f" stroked="t" strokeweight=".949282pt" strokecolor="#777777">
                <v:path arrowok="t"/>
              </v:shape>
            </v:group>
            <v:group style="position:absolute;left:902;top:13917;width:323;height:2" coordorigin="902,13917" coordsize="323,2">
              <v:shape style="position:absolute;left:902;top:13917;width:323;height:2" coordorigin="902,13917" coordsize="323,0" path="m902,13917l1225,13917e" filled="f" stroked="t" strokeweight=".474641pt" strokecolor="#606060">
                <v:path arrowok="t"/>
              </v:shape>
            </v:group>
            <v:group style="position:absolute;left:1191;top:13640;width:2;height:525" coordorigin="1191,13640" coordsize="2,525">
              <v:shape style="position:absolute;left:1191;top:13640;width:2;height:525" coordorigin="1191,13640" coordsize="0,525" path="m1191,14165l1191,13640e" filled="f" stroked="t" strokeweight=".237321pt" strokecolor="#484848">
                <v:path arrowok="t"/>
              </v:shape>
            </v:group>
            <v:group style="position:absolute;left:1163;top:13917;width:612;height:2" coordorigin="1163,13917" coordsize="612,2">
              <v:shape style="position:absolute;left:1163;top:13917;width:612;height:2" coordorigin="1163,13917" coordsize="612,0" path="m1163,13917l1775,13917e" filled="f" stroked="t" strokeweight=".711962pt" strokecolor="#646464">
                <v:path arrowok="t"/>
              </v:shape>
            </v:group>
            <v:group style="position:absolute;left:1751;top:13611;width:2;height:917" coordorigin="1751,13611" coordsize="2,917">
              <v:shape style="position:absolute;left:1751;top:13611;width:2;height:917" coordorigin="1751,13611" coordsize="0,917" path="m1751,14528l1751,13611e" filled="f" stroked="t" strokeweight=".711962pt" strokecolor="#606060">
                <v:path arrowok="t"/>
              </v:shape>
            </v:group>
            <v:group style="position:absolute;left:1547;top:13919;width:902;height:2" coordorigin="1547,13919" coordsize="902,2">
              <v:shape style="position:absolute;left:1547;top:13919;width:902;height:2" coordorigin="1547,13919" coordsize="902,0" path="m1547,13919l2449,13919e" filled="f" stroked="t" strokeweight=".949282pt" strokecolor="#777777">
                <v:path arrowok="t"/>
              </v:shape>
            </v:group>
            <v:group style="position:absolute;left:7371;top:13611;width:2;height:917" coordorigin="7371,13611" coordsize="2,917">
              <v:shape style="position:absolute;left:7371;top:13611;width:2;height:917" coordorigin="7371,13611" coordsize="0,917" path="m7371,14528l7371,13611e" filled="f" stroked="t" strokeweight=".711962pt" strokecolor="#646464">
                <v:path arrowok="t"/>
              </v:shape>
            </v:group>
            <v:group style="position:absolute;left:1191;top:14165;width:2;height:1556" coordorigin="1191,14165" coordsize="2,1556">
              <v:shape style="position:absolute;left:1191;top:14165;width:2;height:1556" coordorigin="1191,14165" coordsize="0,1556" path="m1191,15721l1191,14165e" filled="f" stroked="t" strokeweight=".237321pt" strokecolor="#000000">
                <v:path arrowok="t"/>
              </v:shape>
            </v:group>
            <v:group style="position:absolute;left:2440;top:14523;width:475;height:2" coordorigin="2440,14523" coordsize="475,2">
              <v:shape style="position:absolute;left:2440;top:14523;width:475;height:2" coordorigin="2440,14523" coordsize="475,0" path="m2440,14523l2914,14523e" filled="f" stroked="t" strokeweight=".949282pt" strokecolor="#3F4B7C">
                <v:path arrowok="t"/>
              </v:shape>
            </v:group>
            <v:group style="position:absolute;left:11527;top:14303;width:2;height:382" coordorigin="11527,14303" coordsize="2,382">
              <v:shape style="position:absolute;left:11527;top:14303;width:2;height:382" coordorigin="11527,14303" coordsize="0,382" path="m11527,14685l11527,14303e" filled="f" stroked="t" strokeweight=".949282pt" strokecolor="#7C7C7C">
                <v:path arrowok="t"/>
              </v:shape>
            </v:group>
            <v:group style="position:absolute;left:527;top:14470;width:2;height:353" coordorigin="527,14470" coordsize="2,353">
              <v:shape style="position:absolute;left:527;top:14470;width:2;height:353" coordorigin="527,14470" coordsize="0,353" path="m527,14824l527,14470e" filled="f" stroked="t" strokeweight=".474641pt" strokecolor="#343838">
                <v:path arrowok="t"/>
              </v:shape>
            </v:group>
            <v:group style="position:absolute;left:1751;top:14470;width:2;height:353" coordorigin="1751,14470" coordsize="2,353">
              <v:shape style="position:absolute;left:1751;top:14470;width:2;height:353" coordorigin="1751,14470" coordsize="0,353" path="m1751,14824l1751,14470e" filled="f" stroked="t" strokeweight=".474641pt" strokecolor="#2B2B2B">
                <v:path arrowok="t"/>
              </v:shape>
            </v:group>
            <v:group style="position:absolute;left:7371;top:14470;width:2;height:353" coordorigin="7371,14470" coordsize="2,353">
              <v:shape style="position:absolute;left:7371;top:14470;width:2;height:353" coordorigin="7371,14470" coordsize="0,353" path="m7371,14824l7371,14470e" filled="f" stroked="t" strokeweight=".474641pt" strokecolor="#444444">
                <v:path arrowok="t"/>
              </v:shape>
            </v:group>
            <v:group style="position:absolute;left:2444;top:14556;width:2;height:267" coordorigin="2444,14556" coordsize="2,267">
              <v:shape style="position:absolute;left:2444;top:14556;width:2;height:267" coordorigin="2444,14556" coordsize="0,267" path="m2444,14824l2444,14556e" filled="f" stroked="t" strokeweight=".474641pt" strokecolor="#343434">
                <v:path arrowok="t"/>
              </v:shape>
            </v:group>
            <v:group style="position:absolute;left:1751;top:14766;width:2;height:1704" coordorigin="1751,14766" coordsize="2,1704">
              <v:shape style="position:absolute;left:1751;top:14766;width:2;height:1704" coordorigin="1751,14766" coordsize="0,1704" path="m1751,16471l1751,14766e" filled="f" stroked="t" strokeweight=".711962pt" strokecolor="#606060">
                <v:path arrowok="t"/>
              </v:shape>
            </v:group>
            <v:group style="position:absolute;left:11529;top:14766;width:2;height:368" coordorigin="11529,14766" coordsize="2,368">
              <v:shape style="position:absolute;left:11529;top:14766;width:2;height:368" coordorigin="11529,14766" coordsize="0,368" path="m11529,15134l11529,14766e" filled="f" stroked="t" strokeweight=".474641pt" strokecolor="#4F4F4F">
                <v:path arrowok="t"/>
              </v:shape>
            </v:group>
            <v:group style="position:absolute;left:7374;top:14766;width:2;height:783" coordorigin="7374,14766" coordsize="2,783">
              <v:shape style="position:absolute;left:7374;top:14766;width:2;height:783" coordorigin="7374,14766" coordsize="0,783" path="m7374,15549l7374,14766e" filled="f" stroked="t" strokeweight=".711962pt" strokecolor="#676767">
                <v:path arrowok="t"/>
              </v:shape>
            </v:group>
            <v:group style="position:absolute;left:7374;top:15492;width:2;height:258" coordorigin="7374,15492" coordsize="2,258">
              <v:shape style="position:absolute;left:7374;top:15492;width:2;height:258" coordorigin="7374,15492" coordsize="0,258" path="m7374,15750l7374,15492e" filled="f" stroked="t" strokeweight=".474641pt" strokecolor="#545454">
                <v:path arrowok="t"/>
              </v:shape>
            </v:group>
            <v:group style="position:absolute;left:517;top:16461;width:702;height:2" coordorigin="517,16461" coordsize="702,2">
              <v:shape style="position:absolute;left:517;top:16461;width:702;height:2" coordorigin="517,16461" coordsize="702,0" path="m517,16461l1220,16461e" filled="f" stroked="t" strokeweight=".711962pt" strokecolor="#878787">
                <v:path arrowok="t"/>
              </v:shape>
            </v:group>
            <v:group style="position:absolute;left:1191;top:15721;width:2;height:735" coordorigin="1191,15721" coordsize="2,735">
              <v:shape style="position:absolute;left:1191;top:15721;width:2;height:735" coordorigin="1191,15721" coordsize="0,735" path="m1191,16456l1191,15721e" filled="f" stroked="t" strokeweight=".237321pt" strokecolor="#676767">
                <v:path arrowok="t"/>
              </v:shape>
            </v:group>
            <v:group style="position:absolute;left:1163;top:16464;width:612;height:2" coordorigin="1163,16464" coordsize="612,2">
              <v:shape style="position:absolute;left:1163;top:16464;width:612;height:2" coordorigin="1163,16464" coordsize="612,0" path="m1163,16464l1775,16464e" filled="f" stroked="t" strokeweight=".474641pt" strokecolor="#67676B">
                <v:path arrowok="t"/>
              </v:shape>
            </v:group>
            <v:group style="position:absolute;left:2387;top:16461;width:527;height:2" coordorigin="2387,16461" coordsize="527,2">
              <v:shape style="position:absolute;left:2387;top:16461;width:527;height:2" coordorigin="2387,16461" coordsize="527,0" path="m2387,16461l2914,16461e" filled="f" stroked="t" strokeweight=".474641pt" strokecolor="#676767">
                <v:path arrowok="t"/>
              </v:shape>
            </v:group>
            <v:group style="position:absolute;left:3294;top:16461;width:608;height:2" coordorigin="3294,16461" coordsize="608,2">
              <v:shape style="position:absolute;left:3294;top:16461;width:608;height:2" coordorigin="3294,16461" coordsize="608,0" path="m3294,16461l3902,16461e" filled="f" stroked="t" strokeweight=".474641pt" strokecolor="#5B5B5B">
                <v:path arrowok="t"/>
              </v:shape>
            </v:group>
            <v:group style="position:absolute;left:4333;top:16459;width:612;height:2" coordorigin="4333,16459" coordsize="612,2">
              <v:shape style="position:absolute;left:4333;top:16459;width:612;height:2" coordorigin="4333,16459" coordsize="612,0" path="m4333,16459l4946,16459e" filled="f" stroked="t" strokeweight=".474641pt" strokecolor="#6B6B6B">
                <v:path arrowok="t"/>
              </v:shape>
            </v:group>
            <v:group style="position:absolute;left:517;top:16461;width:11021;height:2" coordorigin="517,16461" coordsize="11021,2">
              <v:shape style="position:absolute;left:517;top:16461;width:11021;height:2" coordorigin="517,16461" coordsize="11021,0" path="m517,16461l11539,16461e" filled="f" stroked="t" strokeweight=".711962pt" strokecolor="#747477">
                <v:path arrowok="t"/>
              </v:shape>
            </v:group>
            <v:group style="position:absolute;left:7376;top:15640;width:2;height:826" coordorigin="7376,15640" coordsize="2,826">
              <v:shape style="position:absolute;left:7376;top:15640;width:2;height:826" coordorigin="7376,15640" coordsize="0,826" path="m7376,16466l7376,15640e" filled="f" stroked="t" strokeweight=".949282pt" strokecolor="#6B6B6B">
                <v:path arrowok="t"/>
              </v:shape>
            </v:group>
            <v:group style="position:absolute;left:7566;top:16456;width:256;height:2" coordorigin="7566,16456" coordsize="256,2">
              <v:shape style="position:absolute;left:7566;top:16456;width:256;height:2" coordorigin="7566,16456" coordsize="256,0" path="m7566,16456l7822,16456e" filled="f" stroked="t" strokeweight=".474641pt" strokecolor="#676767">
                <v:path arrowok="t"/>
              </v:shape>
            </v:group>
            <v:group style="position:absolute;left:7765;top:16456;width:313;height:2" coordorigin="7765,16456" coordsize="313,2">
              <v:shape style="position:absolute;left:7765;top:16456;width:313;height:2" coordorigin="7765,16456" coordsize="313,0" path="m7765,16456l8078,16456e" filled="f" stroked="t" strokeweight=".474641pt" strokecolor="#4F4F4F">
                <v:path arrowok="t"/>
              </v:shape>
            </v:group>
            <v:group style="position:absolute;left:9070;top:16456;width:256;height:2" coordorigin="9070,16456" coordsize="256,2">
              <v:shape style="position:absolute;left:9070;top:16456;width:256;height:2" coordorigin="9070,16456" coordsize="256,0" path="m9070,16456l9327,16456e" filled="f" stroked="t" strokeweight=".474641pt" strokecolor="#54545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0"/>
          <w:w w:val="100"/>
          <w:position w:val="6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-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0"/>
          <w:w w:val="100"/>
          <w:position w:val="6"/>
        </w:rPr>
      </w:r>
      <w:r>
        <w:rPr>
          <w:rFonts w:ascii="Arial" w:hAnsi="Arial" w:cs="Arial" w:eastAsia="Arial"/>
          <w:sz w:val="24"/>
          <w:szCs w:val="24"/>
          <w:color w:val="A1A1A1"/>
          <w:spacing w:val="0"/>
          <w:w w:val="69"/>
          <w:position w:val="0"/>
        </w:rPr>
        <w:t>!r</w:t>
      </w:r>
      <w:r>
        <w:rPr>
          <w:rFonts w:ascii="Arial" w:hAnsi="Arial" w:cs="Arial" w:eastAsia="Arial"/>
          <w:sz w:val="24"/>
          <w:szCs w:val="24"/>
          <w:color w:val="A1A1A1"/>
          <w:spacing w:val="1"/>
          <w:w w:val="69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A1A1A1"/>
          <w:spacing w:val="0"/>
          <w:w w:val="69"/>
          <w:position w:val="0"/>
        </w:rPr>
        <w:t>t</w:t>
      </w:r>
      <w:r>
        <w:rPr>
          <w:rFonts w:ascii="Arial" w:hAnsi="Arial" w:cs="Arial" w:eastAsia="Arial"/>
          <w:sz w:val="24"/>
          <w:szCs w:val="24"/>
          <w:color w:val="A1A1A1"/>
          <w:spacing w:val="1"/>
          <w:w w:val="69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A1A1A1"/>
          <w:spacing w:val="0"/>
          <w:w w:val="69"/>
          <w:position w:val="0"/>
        </w:rPr>
        <w:t>iv;:-.</w:t>
      </w:r>
      <w:r>
        <w:rPr>
          <w:rFonts w:ascii="Arial" w:hAnsi="Arial" w:cs="Arial" w:eastAsia="Arial"/>
          <w:sz w:val="24"/>
          <w:szCs w:val="24"/>
          <w:color w:val="A1A1A1"/>
          <w:spacing w:val="-28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B3B1B3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0"/>
          <w:szCs w:val="20"/>
          <w:color w:val="B3B1B3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B3B1B3"/>
          <w:spacing w:val="0"/>
          <w:w w:val="109"/>
          <w:position w:val="0"/>
        </w:rPr>
        <w:t>0</w:t>
      </w:r>
      <w:r>
        <w:rPr>
          <w:rFonts w:ascii="Arial" w:hAnsi="Arial" w:cs="Arial" w:eastAsia="Arial"/>
          <w:sz w:val="20"/>
          <w:szCs w:val="20"/>
          <w:color w:val="B3B1B3"/>
          <w:spacing w:val="4"/>
          <w:w w:val="109"/>
          <w:position w:val="0"/>
        </w:rPr>
        <w:t>t</w:t>
      </w:r>
      <w:r>
        <w:rPr>
          <w:rFonts w:ascii="Arial" w:hAnsi="Arial" w:cs="Arial" w:eastAsia="Arial"/>
          <w:sz w:val="20"/>
          <w:szCs w:val="20"/>
          <w:color w:val="8C908C"/>
          <w:spacing w:val="0"/>
          <w:w w:val="109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8C908C"/>
          <w:spacing w:val="-3"/>
          <w:w w:val="109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1A1A1"/>
          <w:spacing w:val="0"/>
          <w:w w:val="83"/>
          <w:position w:val="0"/>
        </w:rPr>
        <w:t>f3ö</w:t>
      </w:r>
      <w:r>
        <w:rPr>
          <w:rFonts w:ascii="Arial" w:hAnsi="Arial" w:cs="Arial" w:eastAsia="Arial"/>
          <w:sz w:val="20"/>
          <w:szCs w:val="20"/>
          <w:color w:val="A1A1A1"/>
          <w:spacing w:val="14"/>
          <w:w w:val="83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1A1A1"/>
          <w:spacing w:val="0"/>
          <w:w w:val="83"/>
          <w:position w:val="0"/>
        </w:rPr>
        <w:t>0e</w:t>
      </w:r>
      <w:r>
        <w:rPr>
          <w:rFonts w:ascii="Arial" w:hAnsi="Arial" w:cs="Arial" w:eastAsia="Arial"/>
          <w:sz w:val="20"/>
          <w:szCs w:val="20"/>
          <w:color w:val="A1A1A1"/>
          <w:spacing w:val="19"/>
          <w:w w:val="83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1A1A1"/>
          <w:spacing w:val="0"/>
          <w:w w:val="83"/>
          <w:position w:val="0"/>
        </w:rPr>
        <w:t>A!Y'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30" w:lineRule="exact"/>
        <w:ind w:left="166" w:right="-20"/>
        <w:jc w:val="left"/>
        <w:tabs>
          <w:tab w:pos="25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3"/>
          <w:szCs w:val="23"/>
          <w:color w:val="283D85"/>
          <w:spacing w:val="0"/>
          <w:w w:val="50"/>
          <w:position w:val="0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283D85"/>
          <w:spacing w:val="0"/>
          <w:w w:val="50"/>
          <w:position w:val="0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283D85"/>
          <w:spacing w:val="9"/>
          <w:w w:val="50"/>
          <w:position w:val="0"/>
        </w:rPr>
        <w:t> </w:t>
      </w:r>
      <w:r>
        <w:rPr>
          <w:rFonts w:ascii="Arial" w:hAnsi="Arial" w:cs="Arial" w:eastAsia="Arial"/>
          <w:sz w:val="51"/>
          <w:szCs w:val="51"/>
          <w:color w:val="283D85"/>
          <w:spacing w:val="0"/>
          <w:w w:val="133"/>
          <w:position w:val="0"/>
        </w:rPr>
        <w:t>r</w:t>
      </w:r>
      <w:r>
        <w:rPr>
          <w:rFonts w:ascii="Arial" w:hAnsi="Arial" w:cs="Arial" w:eastAsia="Arial"/>
          <w:sz w:val="51"/>
          <w:szCs w:val="51"/>
          <w:color w:val="283D85"/>
          <w:spacing w:val="-37"/>
          <w:w w:val="133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283D85"/>
          <w:spacing w:val="0"/>
          <w:w w:val="133"/>
          <w:position w:val="0"/>
        </w:rPr>
        <w:t>tll'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-40" w:right="46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MüjdatEMEÇ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4" w:right="4736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3"/>
        </w:rPr>
        <w:t>Er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380" w:right="280"/>
          <w:cols w:num="2" w:equalWidth="0">
            <w:col w:w="4268" w:space="1105"/>
            <w:col w:w="5887"/>
          </w:cols>
        </w:sectPr>
      </w:pPr>
      <w:rPr/>
    </w:p>
    <w:p>
      <w:pPr>
        <w:spacing w:before="72" w:after="0" w:line="220" w:lineRule="auto"/>
        <w:ind w:left="609" w:right="-148" w:firstLine="-8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232323"/>
          <w:spacing w:val="-419"/>
          <w:w w:val="181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6"/>
          <w:position w:val="0"/>
        </w:rPr>
        <w:t>IZ</w:t>
      </w:r>
      <w:r>
        <w:rPr>
          <w:rFonts w:ascii="Arial" w:hAnsi="Arial" w:cs="Arial" w:eastAsia="Arial"/>
          <w:sz w:val="14"/>
          <w:szCs w:val="14"/>
          <w:color w:val="383838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6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3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70" w:right="442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7"/>
        </w:rPr>
        <w:t>BÜYÜKŞEHiR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2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7"/>
        </w:rPr>
        <w:t>BELEDiYESi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4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8" w:lineRule="exact"/>
        <w:ind w:left="1101" w:right="523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w w:val="79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4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40" w:bottom="280" w:left="440" w:right="0"/>
          <w:cols w:num="2" w:equalWidth="0">
            <w:col w:w="1623" w:space="1670"/>
            <w:col w:w="8187"/>
          </w:cols>
        </w:sectPr>
      </w:pPr>
      <w:rPr/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4.926853" w:type="dxa"/>
      </w:tblPr>
      <w:tblGrid/>
      <w:tr>
        <w:trPr>
          <w:trHeight w:val="239" w:hRule="exact"/>
        </w:trPr>
        <w:tc>
          <w:tcPr>
            <w:tcW w:w="2576" w:type="dxa"/>
            <w:tcBorders>
              <w:top w:val="single" w:sz="5.619512" w:space="0" w:color="707070"/>
              <w:bottom w:val="single" w:sz="5.619512" w:space="0" w:color="707070"/>
              <w:left w:val="single" w:sz="5.619512" w:space="0" w:color="606060"/>
              <w:right w:val="nil" w:sz="6" w:space="0" w:color="auto"/>
            </w:tcBorders>
          </w:tcPr>
          <w:p>
            <w:pPr>
              <w:spacing w:before="0" w:after="0" w:line="225" w:lineRule="exact"/>
              <w:ind w:left="26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558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8"/>
                <w:w w:val="55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0"/>
                <w:w w:val="10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Tari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-69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-24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3.05.2017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42" w:type="dxa"/>
            <w:tcBorders>
              <w:top w:val="single" w:sz="5.619512" w:space="0" w:color="707070"/>
              <w:bottom w:val="single" w:sz="5.61951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4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-9"/>
                <w:w w:val="92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2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17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2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2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5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6"/>
              </w:rPr>
              <w:t>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71" w:type="dxa"/>
            <w:tcBorders>
              <w:top w:val="single" w:sz="5.619512" w:space="0" w:color="707070"/>
              <w:bottom w:val="single" w:sz="5.619512" w:space="0" w:color="707070"/>
              <w:left w:val="nil" w:sz="6" w:space="0" w:color="auto"/>
              <w:right w:val="single" w:sz="5.619512" w:space="0" w:color="676767"/>
            </w:tcBorders>
          </w:tcPr>
          <w:p>
            <w:pPr>
              <w:spacing w:before="0" w:after="0" w:line="225" w:lineRule="exact"/>
              <w:ind w:left="253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-18"/>
                <w:w w:val="94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4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19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10:04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88"/>
              </w:rPr>
              <w:t>n-cı: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15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536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683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59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</w:rPr>
              <w:t>99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2576" w:type="dxa"/>
            <w:tcBorders>
              <w:top w:val="single" w:sz="5.619512" w:space="0" w:color="707070"/>
              <w:bottom w:val="single" w:sz="5.619512" w:space="0" w:color="6B6B6B"/>
              <w:left w:val="single" w:sz="5.619512" w:space="0" w:color="606060"/>
              <w:right w:val="nil" w:sz="6" w:space="0" w:color="auto"/>
            </w:tcBorders>
          </w:tcPr>
          <w:p>
            <w:pPr>
              <w:spacing w:before="0" w:after="0" w:line="226" w:lineRule="exact"/>
              <w:ind w:left="21" w:right="-20"/>
              <w:jc w:val="left"/>
              <w:tabs>
                <w:tab w:pos="15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2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10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5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"/>
                <w:w w:val="95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-5"/>
                <w:w w:val="114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"/>
                <w:w w:val="104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8"/>
                <w:w w:val="91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42" w:type="dxa"/>
            <w:tcBorders>
              <w:top w:val="single" w:sz="5.619512" w:space="0" w:color="70707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6" w:lineRule="exact"/>
              <w:ind w:left="412" w:right="-20"/>
              <w:jc w:val="left"/>
              <w:tabs>
                <w:tab w:pos="17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-15"/>
                <w:w w:val="128"/>
              </w:rPr>
              <w:t>j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2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</w:rPr>
              <w:t>3034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71" w:type="dxa"/>
            <w:tcBorders>
              <w:top w:val="single" w:sz="5.619512" w:space="0" w:color="707070"/>
              <w:bottom w:val="nil" w:sz="6" w:space="0" w:color="auto"/>
              <w:left w:val="nil" w:sz="6" w:space="0" w:color="auto"/>
              <w:right w:val="single" w:sz="5.619512" w:space="0" w:color="676767"/>
            </w:tcBorders>
          </w:tcPr>
          <w:p>
            <w:pPr>
              <w:spacing w:before="0" w:after="0" w:line="226" w:lineRule="exact"/>
              <w:ind w:left="24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1"/>
              </w:rPr>
              <w:t>iBildirim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30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1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17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-3"/>
                <w:w w:val="98"/>
              </w:rPr>
              <w:t>Ö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7"/>
                <w:w w:val="97"/>
              </w:rPr>
              <w:t>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31"/>
              </w:rPr>
              <w:t>&lt;&gt;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TOPRAK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2" w:lineRule="exact"/>
        <w:ind w:left="1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Karakızla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Köyü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Ormanlı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Yolu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2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5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4"/>
          <w:w w:val="9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Karakızla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6"/>
          <w:w w:val="9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Ormanlı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Yolu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6"/>
          <w:w w:val="10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rbııl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8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150" w:right="-20"/>
        <w:jc w:val="left"/>
        <w:tabs>
          <w:tab w:pos="1480" w:val="left"/>
          <w:tab w:pos="426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92"/>
          <w:position w:val="-1"/>
        </w:rPr>
        <w:t>Yan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3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F0F0F"/>
          <w:spacing w:val="0"/>
          <w:w w:val="5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F0F0F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Tüıii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4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4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"/>
          <w:w w:val="89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4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8"/>
          <w:w w:val="87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0"/>
        </w:rPr>
        <w:t>E.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7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</w:sectPr>
      </w:pPr>
      <w:rPr/>
    </w:p>
    <w:p>
      <w:pPr>
        <w:spacing w:before="6" w:after="0" w:line="225" w:lineRule="exact"/>
        <w:ind w:left="150" w:right="-20"/>
        <w:jc w:val="left"/>
        <w:tabs>
          <w:tab w:pos="36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-1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!Yarını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95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2"/>
          <w:position w:val="-1"/>
        </w:rPr>
        <w:t>Şekl</w:t>
      </w:r>
      <w:r>
        <w:rPr>
          <w:rFonts w:ascii="Arial" w:hAnsi="Arial" w:cs="Arial" w:eastAsia="Arial"/>
          <w:sz w:val="16"/>
          <w:szCs w:val="16"/>
          <w:color w:val="383838"/>
          <w:spacing w:val="-4"/>
          <w:w w:val="103"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808080"/>
          <w:spacing w:val="0"/>
          <w:w w:val="175"/>
          <w:position w:val="-1"/>
        </w:rPr>
        <w:t>: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512207pt;margin-top:3.859214pt;width:31.966422pt;height:23pt;mso-position-horizontal-relative:page;mso-position-vertical-relative:paragraph;z-index:-12770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spacing w:val="-42"/>
                      <w:w w:val="39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0F0F0F"/>
          <w:w w:val="3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F0F0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lc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8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7"/>
          <w:w w:val="9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7"/>
          <w:w w:val="7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3"/>
        </w:rPr>
        <w:t>mc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73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99"/>
        </w:rPr>
        <w:t>K</w:t>
      </w:r>
      <w:r>
        <w:rPr>
          <w:rFonts w:ascii="Arial" w:hAnsi="Arial" w:cs="Arial" w:eastAsia="Arial"/>
          <w:sz w:val="16"/>
          <w:szCs w:val="16"/>
          <w:color w:val="383838"/>
          <w:spacing w:val="-1"/>
          <w:w w:val="99"/>
        </w:rPr>
        <w:t>a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99"/>
        </w:rPr>
        <w:t>l!</w:t>
      </w:r>
      <w:r>
        <w:rPr>
          <w:rFonts w:ascii="Arial" w:hAnsi="Arial" w:cs="Arial" w:eastAsia="Arial"/>
          <w:sz w:val="16"/>
          <w:szCs w:val="16"/>
          <w:color w:val="5B5B5B"/>
          <w:spacing w:val="-11"/>
          <w:w w:val="99"/>
        </w:rPr>
        <w:t>.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99"/>
        </w:rPr>
        <w:t>ir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99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2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8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1095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83838"/>
          <w:spacing w:val="0"/>
          <w:w w:val="92"/>
        </w:rPr>
        <w:t>X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115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>Çelik</w:t>
      </w:r>
      <w:r>
        <w:rPr>
          <w:rFonts w:ascii="Arial" w:hAnsi="Arial" w:cs="Arial" w:eastAsia="Arial"/>
          <w:sz w:val="16"/>
          <w:szCs w:val="16"/>
          <w:color w:val="383838"/>
          <w:spacing w:val="26"/>
          <w:w w:val="100"/>
        </w:rPr>
        <w:t> </w:t>
      </w:r>
      <w:r>
        <w:rPr>
          <w:rFonts w:ascii="Arial" w:hAnsi="Arial" w:cs="Arial" w:eastAsia="Arial"/>
          <w:sz w:val="50"/>
          <w:szCs w:val="50"/>
          <w:color w:val="383838"/>
          <w:spacing w:val="0"/>
          <w:w w:val="52"/>
          <w:position w:val="-24"/>
        </w:rPr>
        <w:t>ı</w:t>
      </w:r>
      <w:r>
        <w:rPr>
          <w:rFonts w:ascii="Arial" w:hAnsi="Arial" w:cs="Arial" w:eastAsia="Arial"/>
          <w:sz w:val="50"/>
          <w:szCs w:val="50"/>
          <w:color w:val="383838"/>
          <w:spacing w:val="-67"/>
          <w:w w:val="100"/>
          <w:position w:val="-24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3"/>
          <w:position w:val="0"/>
        </w:rPr>
        <w:t>Diğer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6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Mcskcıı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Yangıııı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  <w:cols w:num="3" w:equalWidth="0">
            <w:col w:w="5181" w:space="382"/>
            <w:col w:w="966" w:space="172"/>
            <w:col w:w="4779"/>
          </w:cols>
        </w:sectPr>
      </w:pPr>
      <w:rPr/>
    </w:p>
    <w:p>
      <w:pPr>
        <w:spacing w:before="17" w:after="0" w:line="240" w:lineRule="auto"/>
        <w:ind w:left="150" w:right="-20"/>
        <w:jc w:val="left"/>
        <w:tabs>
          <w:tab w:pos="2120" w:val="left"/>
          <w:tab w:pos="5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4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Abdurrahma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AKÇA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!Kiracı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Abdurrahma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AKÇA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5" w:after="0" w:line="226" w:lineRule="exact"/>
        <w:ind w:left="21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Nccıni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KAROGLU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w w:val="91"/>
        </w:rPr>
        <w:t>IJ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idcn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5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w w:val="8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8" w:lineRule="exact"/>
        <w:ind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5248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6236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6"/>
          <w:w w:val="9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10:05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92"/>
          <w:position w:val="-1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3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71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70"/>
          <w:position w:val="-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-1"/>
        </w:rPr>
        <w:t>t-Jandarına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-1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3"/>
          <w:position w:val="-1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60"/>
          <w:position w:val="-1"/>
        </w:rPr>
        <w:t>!ş_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:Jandarma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11:15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  <w:cols w:num="3" w:equalWidth="0">
            <w:col w:w="643" w:space="1493"/>
            <w:col w:w="1970" w:space="558"/>
            <w:col w:w="6816"/>
          </w:cols>
        </w:sectPr>
      </w:pPr>
      <w:rPr/>
    </w:p>
    <w:p>
      <w:pPr>
        <w:spacing w:before="47" w:after="0" w:line="230" w:lineRule="exact"/>
        <w:ind w:left="131" w:right="-87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Courier New" w:hAnsi="Courier New" w:cs="Courier New" w:eastAsia="Courier New"/>
          <w:sz w:val="31"/>
          <w:szCs w:val="31"/>
          <w:color w:val="6D6D6D"/>
          <w:w w:val="65"/>
          <w:position w:val="-7"/>
        </w:rPr>
        <w:t>-----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56"/>
          <w:w w:val="65"/>
          <w:position w:val="-7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74"/>
          <w:position w:val="-7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2"/>
          <w:w w:val="74"/>
          <w:position w:val="-7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0"/>
          <w:w w:val="66"/>
          <w:position w:val="-7"/>
        </w:rPr>
        <w:t>------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173"/>
          <w:w w:val="66"/>
          <w:position w:val="-7"/>
        </w:rPr>
        <w:t>4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49"/>
          <w:w w:val="117"/>
          <w:position w:val="-7"/>
        </w:rPr>
        <w:t>,</w:t>
      </w:r>
      <w:r>
        <w:rPr>
          <w:rFonts w:ascii="Courier New" w:hAnsi="Courier New" w:cs="Courier New" w:eastAsia="Courier New"/>
          <w:sz w:val="31"/>
          <w:szCs w:val="31"/>
          <w:color w:val="808080"/>
          <w:spacing w:val="-216"/>
          <w:w w:val="195"/>
          <w:position w:val="-7"/>
        </w:rPr>
        <w:t>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8" w:after="0" w:line="259" w:lineRule="exact"/>
        <w:ind w:right="-20"/>
        <w:jc w:val="left"/>
        <w:tabs>
          <w:tab w:pos="250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3"/>
          <w:position w:val="2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94"/>
          <w:position w:val="2"/>
        </w:rPr>
        <w:t>r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137"/>
          <w:w w:val="74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4"/>
          <w:w w:val="96"/>
          <w:position w:val="2"/>
        </w:rPr>
        <w:t>o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84"/>
          <w:w w:val="74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3"/>
          <w:w w:val="96"/>
          <w:position w:val="2"/>
        </w:rPr>
        <w:t>n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70"/>
          <w:w w:val="66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95"/>
          <w:position w:val="2"/>
        </w:rPr>
        <w:t>e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131"/>
          <w:w w:val="66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141"/>
          <w:w w:val="66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96"/>
          <w:position w:val="2"/>
        </w:rPr>
        <w:t>S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164"/>
          <w:w w:val="66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1"/>
          <w:w w:val="96"/>
          <w:position w:val="2"/>
        </w:rPr>
        <w:t>y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73"/>
          <w:w w:val="66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5"/>
          <w:position w:val="2"/>
        </w:rPr>
        <w:t>ı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160"/>
          <w:w w:val="66"/>
          <w:position w:val="-8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58"/>
          <w:w w:val="100"/>
          <w:position w:val="2"/>
        </w:rPr>
        <w:t>s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3"/>
          <w:w w:val="20"/>
          <w:position w:val="-8"/>
        </w:rPr>
        <w:t>.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49"/>
          <w:w w:val="34"/>
          <w:position w:val="-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4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84"/>
          <w:position w:val="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6"/>
          <w:w w:val="98"/>
          <w:position w:val="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91"/>
          <w:position w:val="2"/>
        </w:rPr>
        <w:t>a</w:t>
      </w:r>
      <w:r>
        <w:rPr>
          <w:rFonts w:ascii="Courier New" w:hAnsi="Courier New" w:cs="Courier New" w:eastAsia="Courier New"/>
          <w:sz w:val="31"/>
          <w:szCs w:val="31"/>
          <w:color w:val="5B5B5B"/>
          <w:spacing w:val="-155"/>
          <w:w w:val="110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81"/>
          <w:w w:val="100"/>
          <w:position w:val="2"/>
        </w:rPr>
        <w:t>a</w:t>
      </w:r>
      <w:r>
        <w:rPr>
          <w:rFonts w:ascii="Courier New" w:hAnsi="Courier New" w:cs="Courier New" w:eastAsia="Courier New"/>
          <w:sz w:val="31"/>
          <w:szCs w:val="31"/>
          <w:color w:val="5B5B5B"/>
          <w:spacing w:val="-112"/>
          <w:w w:val="100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2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2"/>
          <w:w w:val="100"/>
          <w:position w:val="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B5B5B"/>
          <w:spacing w:val="-159"/>
          <w:w w:val="110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93"/>
          <w:position w:val="2"/>
        </w:rPr>
        <w:t>k</w:t>
      </w:r>
      <w:r>
        <w:rPr>
          <w:rFonts w:ascii="Courier New" w:hAnsi="Courier New" w:cs="Courier New" w:eastAsia="Courier New"/>
          <w:sz w:val="31"/>
          <w:szCs w:val="31"/>
          <w:color w:val="5B5B5B"/>
          <w:spacing w:val="-157"/>
          <w:w w:val="110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7"/>
          <w:w w:val="93"/>
          <w:position w:val="2"/>
        </w:rPr>
        <w:t>b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94"/>
          <w:w w:val="74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7"/>
          <w:w w:val="100"/>
          <w:position w:val="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123"/>
          <w:w w:val="74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0"/>
          <w:w w:val="94"/>
          <w:position w:val="2"/>
        </w:rPr>
        <w:t>G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67"/>
          <w:w w:val="74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93"/>
          <w:position w:val="2"/>
        </w:rPr>
        <w:t>e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143"/>
          <w:w w:val="74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0"/>
          <w:w w:val="93"/>
          <w:position w:val="2"/>
        </w:rPr>
        <w:t>i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108"/>
          <w:w w:val="65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9"/>
          <w:w w:val="107"/>
          <w:position w:val="2"/>
        </w:rPr>
        <w:t>ş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97"/>
          <w:w w:val="65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2"/>
          <w:w w:val="96"/>
          <w:position w:val="2"/>
        </w:rPr>
        <w:t>S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118"/>
          <w:w w:val="65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95"/>
          <w:position w:val="2"/>
        </w:rPr>
        <w:t>a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171"/>
          <w:w w:val="65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3"/>
          <w:w w:val="95"/>
          <w:position w:val="2"/>
        </w:rPr>
        <w:t>t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145"/>
          <w:w w:val="65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0"/>
          <w:w w:val="65"/>
          <w:position w:val="-8"/>
        </w:rPr>
        <w:t>------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-56"/>
          <w:w w:val="65"/>
          <w:position w:val="-8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74"/>
          <w:position w:val="-8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2"/>
          <w:w w:val="74"/>
          <w:position w:val="-8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D6D6D"/>
          <w:spacing w:val="0"/>
          <w:w w:val="69"/>
          <w:position w:val="-8"/>
        </w:rPr>
        <w:t>------------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  <w:cols w:num="2" w:equalWidth="0">
            <w:col w:w="2008" w:space="146"/>
            <w:col w:w="9326"/>
          </w:cols>
        </w:sectPr>
      </w:pPr>
      <w:rPr/>
    </w:p>
    <w:p>
      <w:pPr>
        <w:spacing w:before="0" w:after="0" w:line="204" w:lineRule="exact"/>
        <w:ind w:left="534" w:right="-20"/>
        <w:jc w:val="left"/>
        <w:tabs>
          <w:tab w:pos="4660" w:val="left"/>
          <w:tab w:pos="7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Gitmişsc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214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21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1"/>
          <w:w w:val="2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8"/>
        </w:rPr>
        <w:t>'"'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8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7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4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1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6"/>
          <w:w w:val="95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21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w w:val="65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w w:val="6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1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Adı-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</w:sectPr>
      </w:pPr>
      <w:rPr/>
    </w:p>
    <w:p>
      <w:pPr>
        <w:spacing w:before="16" w:after="0" w:line="240" w:lineRule="auto"/>
        <w:ind w:left="13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layı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Dunıın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yanınakta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25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4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öndürıııcdc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-1"/>
        </w:rPr>
        <w:t>Ku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Ilanıla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  <w:cols w:num="2" w:equalWidth="0">
            <w:col w:w="1550" w:space="586"/>
            <w:col w:w="9344"/>
          </w:cols>
        </w:sectPr>
      </w:pPr>
      <w:rPr/>
    </w:p>
    <w:p>
      <w:pPr>
        <w:spacing w:before="6" w:after="0" w:line="130" w:lineRule="exact"/>
        <w:ind w:left="131" w:right="-71"/>
        <w:jc w:val="left"/>
        <w:tabs>
          <w:tab w:pos="2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5"/>
          <w:position w:val="-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0"/>
          <w:w w:val="95"/>
          <w:position w:val="-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8"/>
        </w:rPr>
        <w:t>ndürmc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5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116" w:lineRule="exact"/>
        <w:ind w:right="-20"/>
        <w:jc w:val="left"/>
        <w:tabs>
          <w:tab w:pos="1880" w:val="left"/>
          <w:tab w:pos="3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9"/>
        </w:rPr>
        <w:t>m3</w:t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-9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89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-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"/>
          <w:w w:val="100"/>
          <w:position w:val="-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8"/>
          <w:w w:val="33"/>
          <w:position w:val="-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79"/>
          <w:position w:val="-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2"/>
          <w:w w:val="130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-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2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-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  <w:cols w:num="2" w:equalWidth="0">
            <w:col w:w="2579" w:space="2086"/>
            <w:col w:w="6815"/>
          </w:cols>
        </w:sectPr>
      </w:pPr>
      <w:rPr/>
    </w:p>
    <w:p>
      <w:pPr>
        <w:spacing w:before="0" w:after="0" w:line="379" w:lineRule="exact"/>
        <w:ind w:left="4692" w:right="-20"/>
        <w:jc w:val="left"/>
        <w:tabs>
          <w:tab w:pos="6540" w:val="left"/>
          <w:tab w:pos="81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,5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6D6D6D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13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:Söndür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1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1"/>
          <w:position w:val="-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dışı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sıvasız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evde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Vestel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buzdolabı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26"/>
          <w:w w:val="5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Bosclı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6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-2060"/>
          <w:cols w:num="2" w:equalWidth="0">
            <w:col w:w="1822" w:space="314"/>
            <w:col w:w="11404"/>
          </w:cols>
        </w:sectPr>
      </w:pPr>
      <w:rPr/>
    </w:p>
    <w:p>
      <w:pPr>
        <w:spacing w:before="0" w:after="0" w:line="227" w:lineRule="exact"/>
        <w:ind w:left="1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6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700" w:lineRule="atLeast"/>
        <w:ind w:left="487" w:right="-54" w:firstLine="-34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85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54"/>
          <w:position w:val="-1"/>
        </w:rPr>
        <w:t>.,&amp;'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54"/>
          <w:position w:val="-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>eç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1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-1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0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212"/>
        </w:rPr>
        <w:t>dcı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2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grub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klozct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takımı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2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23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torba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kireç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inşaat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ınalzcınclcri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kereste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PV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4" w:right="3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pc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6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cerc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camları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dolapları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3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36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8" w:lineRule="exact"/>
        <w:ind w:right="488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lfahınini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binada: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20.000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1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1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hmini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42"/>
          <w:w w:val="10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_Q_I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right="236" w:firstLine="1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buzdolabındı.ı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5"/>
          <w:w w:val="10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2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6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6"/>
          <w:w w:val="103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rülmü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sonışturnıada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çalışı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Vestel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buzdolabını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bölümün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3"/>
        </w:rPr>
        <w:t>l: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kablolarında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2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ktı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4"/>
          <w:w w:val="99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4"/>
        </w:rPr>
        <w:t>kaıı&lt;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7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tinc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</w:rPr>
        <w:t>va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0"/>
        </w:rPr>
        <w:t>lını_ş_tır.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right="41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iSirkctİ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  <w:t>                            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7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2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0"/>
          <w:w w:val="7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80" w:bottom="280" w:left="440" w:right="-60"/>
          <w:cols w:num="2" w:equalWidth="0">
            <w:col w:w="1769" w:space="366"/>
            <w:col w:w="9405"/>
          </w:cols>
        </w:sectPr>
      </w:pPr>
      <w:rPr/>
    </w:p>
    <w:p>
      <w:pPr>
        <w:spacing w:before="6" w:after="0" w:line="240" w:lineRule="auto"/>
        <w:ind w:left="13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Abdurrahma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AKÇA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lfcslim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41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1"/>
          <w:w w:val="9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0"/>
        </w:rPr>
        <w:t>nU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6" w:lineRule="exact"/>
        <w:ind w:left="230" w:right="-70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7"/>
          <w:position w:val="-1"/>
        </w:rPr>
        <w:t>Öli.i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-1"/>
        </w:rPr>
        <w:t>KJiDE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KiP: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  <w:cols w:num="3" w:equalWidth="0">
            <w:col w:w="4612" w:space="1392"/>
            <w:col w:w="1027" w:space="1493"/>
            <w:col w:w="2956"/>
          </w:cols>
        </w:sectPr>
      </w:pPr>
      <w:rPr/>
    </w:p>
    <w:p>
      <w:pPr>
        <w:spacing w:before="0" w:after="0" w:line="582" w:lineRule="exact"/>
        <w:ind w:left="2285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5.119999pt;margin-top:42.343174pt;width:11.52pt;height:30.719999pt;mso-position-horizontal-relative:page;mso-position-vertical-relative:paragraph;z-index:-12773" type="#_x0000_t75">
            <v:imagedata r:id="rId20" o:title=""/>
          </v:shape>
        </w:pict>
      </w:r>
      <w:r>
        <w:rPr/>
        <w:pict>
          <v:group style="position:absolute;margin-left:419.519989pt;margin-top:39.463173pt;width:143.039993pt;height:93.384066pt;mso-position-horizontal-relative:page;mso-position-vertical-relative:paragraph;z-index:-12772" coordorigin="8390,789" coordsize="2861,1868">
            <v:shape style="position:absolute;left:8390;top:789;width:2861;height:1862" type="#_x0000_t75">
              <v:imagedata r:id="rId21" o:title=""/>
            </v:shape>
            <v:group style="position:absolute;left:9242;top:2442;width:2;height:191" coordorigin="9242,2442" coordsize="2,191">
              <v:shape style="position:absolute;left:9242;top:2442;width:2;height:191" coordorigin="9242,2442" coordsize="0,191" path="m9242,2633l9242,2442e" filled="f" stroked="t" strokeweight="2.431pt" strokecolor="#DBE1E8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9.652756pt;margin-top:13.607608pt;width:33.479389pt;height:49pt;mso-position-horizontal-relative:page;mso-position-vertical-relative:paragraph;z-index:-12769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rPr>
                      <w:rFonts w:ascii="Times New Roman" w:hAnsi="Times New Roman" w:cs="Times New Roman" w:eastAsia="Times New Roman"/>
                      <w:sz w:val="98"/>
                      <w:szCs w:val="9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383838"/>
                      <w:spacing w:val="35"/>
                      <w:w w:val="19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313667"/>
                      <w:spacing w:val="-350"/>
                      <w:w w:val="98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383838"/>
                      <w:spacing w:val="0"/>
                      <w:w w:val="24"/>
                    </w:rPr>
                    <w:t>Nec</w:t>
                  </w:r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G;ımişs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8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13667"/>
          <w:spacing w:val="0"/>
          <w:w w:val="436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313667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667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3"/>
          <w:w w:val="9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13667"/>
          <w:spacing w:val="0"/>
          <w:w w:val="34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667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88E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31388E"/>
          <w:spacing w:val="27"/>
          <w:w w:val="100"/>
        </w:rPr>
        <w:t> </w:t>
      </w:r>
      <w:r>
        <w:rPr>
          <w:rFonts w:ascii="Arial" w:hAnsi="Arial" w:cs="Arial" w:eastAsia="Arial"/>
          <w:sz w:val="56"/>
          <w:szCs w:val="56"/>
          <w:color w:val="31388E"/>
          <w:spacing w:val="0"/>
          <w:w w:val="80"/>
          <w:i/>
        </w:rPr>
        <w:t>i:.</w:t>
      </w:r>
      <w:r>
        <w:rPr>
          <w:rFonts w:ascii="Arial" w:hAnsi="Arial" w:cs="Arial" w:eastAsia="Arial"/>
          <w:sz w:val="56"/>
          <w:szCs w:val="56"/>
          <w:color w:val="31388E"/>
          <w:spacing w:val="0"/>
          <w:w w:val="100"/>
          <w:i/>
        </w:rPr>
        <w:tab/>
      </w:r>
      <w:r>
        <w:rPr>
          <w:rFonts w:ascii="Arial" w:hAnsi="Arial" w:cs="Arial" w:eastAsia="Arial"/>
          <w:sz w:val="56"/>
          <w:szCs w:val="56"/>
          <w:color w:val="31388E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0"/>
        </w:rPr>
        <w:t>Ym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2"/>
          <w:w w:val="8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2"/>
          <w:w w:val="8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80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33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1"/>
        </w:rPr>
        <w:t>Koy.o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702" w:right="-70"/>
        <w:jc w:val="left"/>
        <w:tabs>
          <w:tab w:pos="50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93"/>
          <w:b/>
          <w:bCs/>
        </w:rPr>
        <w:t>GOne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3"/>
          <w:b/>
          <w:bCs/>
        </w:rPr>
        <w:t>y</w:t>
      </w:r>
      <w:r>
        <w:rPr>
          <w:rFonts w:ascii="Arial" w:hAnsi="Arial" w:cs="Arial" w:eastAsia="Arial"/>
          <w:sz w:val="20"/>
          <w:szCs w:val="20"/>
          <w:color w:val="383838"/>
          <w:spacing w:val="-8"/>
          <w:w w:val="93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</w:rPr>
        <w:t>B61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383838"/>
          <w:spacing w:val="3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</w:rPr>
        <w:t>3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0"/>
          <w:szCs w:val="20"/>
          <w:color w:val="383838"/>
          <w:spacing w:val="-16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Posta</w:t>
      </w:r>
      <w:r>
        <w:rPr>
          <w:rFonts w:ascii="Arial" w:hAnsi="Arial" w:cs="Arial" w:eastAsia="Arial"/>
          <w:sz w:val="19"/>
          <w:szCs w:val="19"/>
          <w:color w:val="383838"/>
          <w:spacing w:val="-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1388E"/>
          <w:spacing w:val="0"/>
          <w:w w:val="154"/>
          <w:i/>
        </w:rPr>
        <w:t>/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364" w:lineRule="exact"/>
        <w:ind w:left="70" w:right="-20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5"/>
          <w:szCs w:val="35"/>
          <w:color w:val="31388E"/>
          <w:w w:val="110"/>
          <w:i/>
          <w:position w:val="-4"/>
        </w:rPr>
        <w:t>J</w:t>
      </w:r>
      <w:r>
        <w:rPr>
          <w:rFonts w:ascii="Times New Roman" w:hAnsi="Times New Roman" w:cs="Times New Roman" w:eastAsia="Times New Roman"/>
          <w:sz w:val="35"/>
          <w:szCs w:val="35"/>
          <w:color w:val="31388E"/>
          <w:w w:val="111"/>
          <w:i/>
          <w:position w:val="-4"/>
        </w:rPr>
        <w:t>(</w:t>
      </w:r>
      <w:r>
        <w:rPr>
          <w:rFonts w:ascii="Times New Roman" w:hAnsi="Times New Roman" w:cs="Times New Roman" w:eastAsia="Times New Roman"/>
          <w:sz w:val="35"/>
          <w:szCs w:val="35"/>
          <w:color w:val="31388E"/>
          <w:w w:val="110"/>
          <w:i/>
          <w:position w:val="-4"/>
        </w:rPr>
        <w:t>;jf/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w w:val="100"/>
          <w:position w:val="0"/>
        </w:rPr>
      </w:r>
    </w:p>
    <w:p>
      <w:pPr>
        <w:spacing w:before="0" w:after="0" w:line="11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1388E"/>
          <w:spacing w:val="0"/>
          <w:w w:val="124"/>
          <w:i/>
          <w:position w:val="-8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  <w:cols w:num="2" w:equalWidth="0">
            <w:col w:w="5149" w:space="288"/>
            <w:col w:w="6043"/>
          </w:cols>
        </w:sectPr>
      </w:pPr>
      <w:rPr/>
    </w:p>
    <w:p>
      <w:pPr>
        <w:spacing w:before="0" w:after="0" w:line="276" w:lineRule="exact"/>
        <w:ind w:right="459"/>
        <w:jc w:val="right"/>
        <w:tabs>
          <w:tab w:pos="18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0"/>
          <w:b/>
          <w:bCs/>
        </w:rPr>
        <w:t>Gruplar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7"/>
          <w:w w:val="9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88"/>
          <w:b/>
          <w:bCs/>
          <w:i/>
        </w:rPr>
        <w:t>Amiri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27"/>
          <w:szCs w:val="27"/>
          <w:color w:val="31388E"/>
          <w:spacing w:val="0"/>
          <w:w w:val="85"/>
          <w:i/>
        </w:rPr>
        <w:t>f\Jl6l:}wv,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Necı!li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D6E"/>
          <w:spacing w:val="0"/>
          <w:w w:val="81"/>
        </w:rPr>
        <w:t>OQı..</w:t>
      </w:r>
      <w:r>
        <w:rPr>
          <w:rFonts w:ascii="Times New Roman" w:hAnsi="Times New Roman" w:cs="Times New Roman" w:eastAsia="Times New Roman"/>
          <w:sz w:val="20"/>
          <w:szCs w:val="20"/>
          <w:color w:val="464D6E"/>
          <w:spacing w:val="0"/>
          <w:w w:val="8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D6E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right="41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9" w:lineRule="exact"/>
        <w:ind w:right="-20"/>
        <w:jc w:val="left"/>
        <w:tabs>
          <w:tab w:pos="380" w:val="left"/>
          <w:tab w:pos="2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1B1B1"/>
          <w:w w:val="73"/>
          <w:position w:val="2"/>
        </w:rPr>
        <w:t>--</w:t>
      </w:r>
      <w:r>
        <w:rPr>
          <w:rFonts w:ascii="Arial" w:hAnsi="Arial" w:cs="Arial" w:eastAsia="Arial"/>
          <w:sz w:val="18"/>
          <w:szCs w:val="18"/>
          <w:color w:val="B1B1B1"/>
          <w:spacing w:val="-33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60"/>
          <w:position w:val="2"/>
        </w:rPr>
        <w:t>,.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  <w:position w:val="2"/>
        </w:rPr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00"/>
          <w:position w:val="2"/>
        </w:rPr>
        <w:t>·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00"/>
          <w:position w:val="2"/>
        </w:rPr>
        <w:t>  </w:t>
      </w:r>
      <w:r>
        <w:rPr>
          <w:rFonts w:ascii="Arial" w:hAnsi="Arial" w:cs="Arial" w:eastAsia="Arial"/>
          <w:sz w:val="14"/>
          <w:szCs w:val="14"/>
          <w:color w:val="B1B1B1"/>
          <w:spacing w:val="33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3"/>
          <w:szCs w:val="23"/>
          <w:color w:val="B1B1B1"/>
          <w:spacing w:val="-63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C3C3C3"/>
          <w:spacing w:val="0"/>
          <w:w w:val="51"/>
          <w:position w:val="-2"/>
        </w:rPr>
        <w:t>•ı.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  <w:cols w:num="2" w:equalWidth="0">
            <w:col w:w="6429" w:space="1973"/>
            <w:col w:w="3078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27.043903pt;margin-top:41.839294pt;width:556.565865pt;height:788.100661pt;mso-position-horizontal-relative:page;mso-position-vertical-relative:page;z-index:-12771" coordorigin="541,837" coordsize="11131,15762">
            <v:group style="position:absolute;left:567;top:858;width:11084;height:2" coordorigin="567,858" coordsize="11084,2">
              <v:shape style="position:absolute;left:567;top:858;width:11084;height:2" coordorigin="567,858" coordsize="11084,0" path="m567,858l11651,858e" filled="f" stroked="t" strokeweight=".702439pt" strokecolor="#777777">
                <v:path arrowok="t"/>
              </v:shape>
            </v:group>
            <v:group style="position:absolute;left:562;top:844;width:2;height:15743" coordorigin="562,844" coordsize="2,15743">
              <v:shape style="position:absolute;left:562;top:844;width:2;height:15743" coordorigin="562,844" coordsize="0,15743" path="m562,16587l562,844e" filled="f" stroked="t" strokeweight=".702439pt" strokecolor="#606060">
                <v:path arrowok="t"/>
              </v:shape>
            </v:group>
            <v:group style="position:absolute;left:2580;top:853;width:2;height:1526" coordorigin="2580,853" coordsize="2,1526">
              <v:shape style="position:absolute;left:2580;top:853;width:2;height:1526" coordorigin="2580,853" coordsize="0,1526" path="m2580,2380l2580,853e" filled="f" stroked="t" strokeweight=".702439pt" strokecolor="#545454">
                <v:path arrowok="t"/>
              </v:shape>
            </v:group>
            <v:group style="position:absolute;left:9277;top:849;width:2;height:1526" coordorigin="9277,849" coordsize="2,1526">
              <v:shape style="position:absolute;left:9277;top:849;width:2;height:1526" coordorigin="9277,849" coordsize="0,1526" path="m9277,2375l9277,849e" filled="f" stroked="t" strokeweight=".702439pt" strokecolor="#6B6B6B">
                <v:path arrowok="t"/>
              </v:shape>
            </v:group>
            <v:group style="position:absolute;left:11651;top:849;width:2;height:14032" coordorigin="11651,849" coordsize="2,14032">
              <v:shape style="position:absolute;left:11651;top:849;width:2;height:14032" coordorigin="11651,849" coordsize="0,14032" path="m11651,14880l11651,849e" filled="f" stroked="t" strokeweight=".702439pt" strokecolor="#676767">
                <v:path arrowok="t"/>
              </v:shape>
            </v:group>
            <v:group style="position:absolute;left:562;top:3086;width:11094;height:2" coordorigin="562,3086" coordsize="11094,2">
              <v:shape style="position:absolute;left:562;top:3086;width:11094;height:2" coordorigin="562,3086" coordsize="11094,0" path="m562,3086l11656,3086e" filled="f" stroked="t" strokeweight=".702439pt" strokecolor="#6B6B6B">
                <v:path arrowok="t"/>
              </v:shape>
            </v:group>
            <v:group style="position:absolute;left:562;top:3325;width:11094;height:2" coordorigin="562,3325" coordsize="11094,2">
              <v:shape style="position:absolute;left:562;top:3325;width:11094;height:2" coordorigin="562,3325" coordsize="11094,0" path="m562,3325l11656,3325e" filled="f" stroked="t" strokeweight=".468293pt" strokecolor="#6B6B6B">
                <v:path arrowok="t"/>
              </v:shape>
            </v:group>
            <v:group style="position:absolute;left:567;top:3565;width:11094;height:2" coordorigin="567,3565" coordsize="11094,2">
              <v:shape style="position:absolute;left:567;top:3565;width:11094;height:2" coordorigin="567,3565" coordsize="11094,0" path="m567,3565l11660,3565e" filled="f" stroked="t" strokeweight=".702439pt" strokecolor="#707070">
                <v:path arrowok="t"/>
              </v:shape>
            </v:group>
            <v:group style="position:absolute;left:4060;top:3560;width:2;height:740" coordorigin="4060,3560" coordsize="2,740">
              <v:shape style="position:absolute;left:4060;top:3560;width:2;height:740" coordorigin="4060,3560" coordsize="0,740" path="m4060,4300l4060,3560e" filled="f" stroked="t" strokeweight=".936585pt" strokecolor="#606060">
                <v:path arrowok="t"/>
              </v:shape>
            </v:group>
            <v:group style="position:absolute;left:7123;top:3560;width:2;height:740" coordorigin="7123,3560" coordsize="2,740">
              <v:shape style="position:absolute;left:7123;top:3560;width:2;height:740" coordorigin="7123,3560" coordsize="0,740" path="m7123,4300l7123,3560e" filled="f" stroked="t" strokeweight=".702439pt" strokecolor="#5B5B5B">
                <v:path arrowok="t"/>
              </v:shape>
            </v:group>
            <v:group style="position:absolute;left:8991;top:3925;width:2665;height:2" coordorigin="8991,3925" coordsize="2665,2">
              <v:shape style="position:absolute;left:8991;top:3925;width:2665;height:2" coordorigin="8991,3925" coordsize="2665,0" path="m8991,3925l11656,3925e" filled="f" stroked="t" strokeweight=".702439pt" strokecolor="#747474">
                <v:path arrowok="t"/>
              </v:shape>
            </v:group>
            <v:group style="position:absolute;left:2573;top:4295;width:2;height:12292" coordorigin="2573,4295" coordsize="2,12292">
              <v:shape style="position:absolute;left:2573;top:4295;width:2;height:12292" coordorigin="2573,4295" coordsize="0,12292" path="m2573,16587l2573,4295e" filled="f" stroked="t" strokeweight=".702439pt" strokecolor="#575757">
                <v:path arrowok="t"/>
              </v:shape>
            </v:group>
            <v:group style="position:absolute;left:562;top:4295;width:11094;height:2" coordorigin="562,4295" coordsize="11094,2">
              <v:shape style="position:absolute;left:562;top:4295;width:11094;height:2" coordorigin="562,4295" coordsize="11094,0" path="m562,4295l11656,4295e" filled="f" stroked="t" strokeweight=".702439pt" strokecolor="#777777">
                <v:path arrowok="t"/>
              </v:shape>
            </v:group>
            <v:group style="position:absolute;left:567;top:4570;width:11094;height:2" coordorigin="567,4570" coordsize="11094,2">
              <v:shape style="position:absolute;left:567;top:4570;width:11094;height:2" coordorigin="567,4570" coordsize="11094,0" path="m567,4570l11660,4570e" filled="f" stroked="t" strokeweight=".702439pt" strokecolor="#878787">
                <v:path arrowok="t"/>
              </v:shape>
            </v:group>
            <v:group style="position:absolute;left:2566;top:4812;width:9090;height:2" coordorigin="2566,4812" coordsize="9090,2">
              <v:shape style="position:absolute;left:2566;top:4812;width:9090;height:2" coordorigin="2566,4812" coordsize="9090,0" path="m2566,4812l11656,4812e" filled="f" stroked="t" strokeweight=".702439pt" strokecolor="#707070">
                <v:path arrowok="t"/>
              </v:shape>
            </v:group>
            <v:group style="position:absolute;left:5095;top:4812;width:2;height:2152" coordorigin="5095,4812" coordsize="2,2152">
              <v:shape style="position:absolute;left:5095;top:4812;width:2;height:2152" coordorigin="5095,4812" coordsize="0,2152" path="m5095,6964l5095,4812e" filled="f" stroked="t" strokeweight=".702439pt" strokecolor="#646464">
                <v:path arrowok="t"/>
              </v:shape>
            </v:group>
            <v:group style="position:absolute;left:5090;top:5290;width:6570;height:2" coordorigin="5090,5290" coordsize="6570,2">
              <v:shape style="position:absolute;left:5090;top:5290;width:6570;height:2" coordorigin="5090,5290" coordsize="6570,0" path="m5090,5290l11660,5290e" filled="f" stroked="t" strokeweight=".702439pt" strokecolor="#707070">
                <v:path arrowok="t"/>
              </v:shape>
            </v:group>
            <v:group style="position:absolute;left:5086;top:5532;width:6575;height:2" coordorigin="5086,5532" coordsize="6575,2">
              <v:shape style="position:absolute;left:5086;top:5532;width:6575;height:2" coordorigin="5086,5532" coordsize="6575,0" path="m5086,5532l11660,5532e" filled="f" stroked="t" strokeweight=".702439pt" strokecolor="#707070">
                <v:path arrowok="t"/>
              </v:shape>
            </v:group>
            <v:group style="position:absolute;left:5090;top:5774;width:6570;height:2" coordorigin="5090,5774" coordsize="6570,2">
              <v:shape style="position:absolute;left:5090;top:5774;width:6570;height:2" coordorigin="5090,5774" coordsize="6570,0" path="m5090,5774l11660,5774e" filled="f" stroked="t" strokeweight=".702439pt" strokecolor="#747474">
                <v:path arrowok="t"/>
              </v:shape>
            </v:group>
            <v:group style="position:absolute;left:2571;top:6720;width:9090;height:2" coordorigin="2571,6720" coordsize="9090,2">
              <v:shape style="position:absolute;left:2571;top:6720;width:9090;height:2" coordorigin="2571,6720" coordsize="9090,0" path="m2571,6720l11660,6720e" filled="f" stroked="t" strokeweight=".702439pt" strokecolor="#707070">
                <v:path arrowok="t"/>
              </v:shape>
            </v:group>
            <v:group style="position:absolute;left:2566;top:6013;width:9090;height:2" coordorigin="2566,6013" coordsize="9090,2">
              <v:shape style="position:absolute;left:2566;top:6013;width:9090;height:2" coordorigin="2566,6013" coordsize="9090,0" path="m2566,6013l11656,6013e" filled="f" stroked="t" strokeweight=".702439pt" strokecolor="#707070">
                <v:path arrowok="t"/>
              </v:shape>
            </v:group>
            <v:group style="position:absolute;left:2566;top:6959;width:9090;height:2" coordorigin="2566,6959" coordsize="9090,2">
              <v:shape style="position:absolute;left:2566;top:6959;width:9090;height:2" coordorigin="2566,6959" coordsize="9090,0" path="m2566,6959l11656,6959e" filled="f" stroked="t" strokeweight=".702439pt" strokecolor="#707070">
                <v:path arrowok="t"/>
              </v:shape>
            </v:group>
            <v:group style="position:absolute;left:557;top:7668;width:11103;height:2" coordorigin="557,7668" coordsize="11103,2">
              <v:shape style="position:absolute;left:557;top:7668;width:11103;height:2" coordorigin="557,7668" coordsize="11103,0" path="m557,7668l11660,7668e" filled="f" stroked="t" strokeweight=".702439pt" strokecolor="#747474">
                <v:path arrowok="t"/>
              </v:shape>
            </v:group>
            <v:group style="position:absolute;left:557;top:7198;width:11103;height:2" coordorigin="557,7198" coordsize="11103,2">
              <v:shape style="position:absolute;left:557;top:7198;width:11103;height:2" coordorigin="557,7198" coordsize="11103,0" path="m557,7198l11660,7198e" filled="f" stroked="t" strokeweight=".702439pt" strokecolor="#707070">
                <v:path arrowok="t"/>
              </v:shape>
            </v:group>
            <v:group style="position:absolute;left:5095;top:7656;width:2;height:730" coordorigin="5095,7656" coordsize="2,730">
              <v:shape style="position:absolute;left:5095;top:7656;width:2;height:730" coordorigin="5095,7656" coordsize="0,730" path="m5095,8386l5095,7656e" filled="f" stroked="t" strokeweight=".468293pt" strokecolor="#676767">
                <v:path arrowok="t"/>
              </v:shape>
            </v:group>
            <v:group style="position:absolute;left:5090;top:7907;width:6570;height:2" coordorigin="5090,7907" coordsize="6570,2">
              <v:shape style="position:absolute;left:5090;top:7907;width:6570;height:2" coordorigin="5090,7907" coordsize="6570,0" path="m5090,7907l11660,7907e" filled="f" stroked="t" strokeweight=".702439pt" strokecolor="#747474">
                <v:path arrowok="t"/>
              </v:shape>
            </v:group>
            <v:group style="position:absolute;left:5086;top:8144;width:6575;height:2" coordorigin="5086,8144" coordsize="6575,2">
              <v:shape style="position:absolute;left:5086;top:8144;width:6575;height:2" coordorigin="5086,8144" coordsize="6575,0" path="m5086,8144l11660,8144e" filled="f" stroked="t" strokeweight=".702439pt" strokecolor="#707070">
                <v:path arrowok="t"/>
              </v:shape>
            </v:group>
            <v:group style="position:absolute;left:557;top:8381;width:11103;height:2" coordorigin="557,8381" coordsize="11103,2">
              <v:shape style="position:absolute;left:557;top:8381;width:11103;height:2" coordorigin="557,8381" coordsize="11103,0" path="m557,8381l11660,8381e" filled="f" stroked="t" strokeweight=".702439pt" strokecolor="#707070">
                <v:path arrowok="t"/>
              </v:shape>
            </v:group>
            <v:group style="position:absolute;left:553;top:9768;width:11113;height:2" coordorigin="553,9768" coordsize="11113,2">
              <v:shape style="position:absolute;left:553;top:9768;width:11113;height:2" coordorigin="553,9768" coordsize="11113,0" path="m553,9768l11665,9768e" filled="f" stroked="t" strokeweight=".702439pt" strokecolor="#707070">
                <v:path arrowok="t"/>
              </v:shape>
            </v:group>
            <v:group style="position:absolute;left:553;top:10699;width:11103;height:2" coordorigin="553,10699" coordsize="11103,2">
              <v:shape style="position:absolute;left:553;top:10699;width:11103;height:2" coordorigin="553,10699" coordsize="11103,0" path="m553,10699l11656,10699e" filled="f" stroked="t" strokeweight=".702439pt" strokecolor="#747474">
                <v:path arrowok="t"/>
              </v:shape>
            </v:group>
            <v:group style="position:absolute;left:548;top:11647;width:11113;height:2" coordorigin="548,11647" coordsize="11113,2">
              <v:shape style="position:absolute;left:548;top:11647;width:11113;height:2" coordorigin="548,11647" coordsize="11113,0" path="m548,11647l11660,11647e" filled="f" stroked="t" strokeweight=".702439pt" strokecolor="#777777">
                <v:path arrowok="t"/>
              </v:shape>
            </v:group>
            <v:group style="position:absolute;left:937;top:10939;width:10724;height:2" coordorigin="937,10939" coordsize="10724,2">
              <v:shape style="position:absolute;left:937;top:10939;width:10724;height:2" coordorigin="937,10939" coordsize="10724,0" path="m937,10939l11660,10939e" filled="f" stroked="t" strokeweight=".702439pt" strokecolor="#747474">
                <v:path arrowok="t"/>
              </v:shape>
            </v:group>
            <v:group style="position:absolute;left:553;top:11176;width:11108;height:2" coordorigin="553,11176" coordsize="11108,2">
              <v:shape style="position:absolute;left:553;top:11176;width:11108;height:2" coordorigin="553,11176" coordsize="11108,0" path="m553,11176l11660,11176e" filled="f" stroked="t" strokeweight=".702439pt" strokecolor="#747474">
                <v:path arrowok="t"/>
              </v:shape>
            </v:group>
            <v:group style="position:absolute;left:1906;top:11884;width:2;height:4707" coordorigin="1906,11884" coordsize="2,4707">
              <v:shape style="position:absolute;left:1906;top:11884;width:2;height:4707" coordorigin="1906,11884" coordsize="0,4707" path="m1906,16592l1906,11884e" filled="f" stroked="t" strokeweight=".702439pt" strokecolor="#5B5B5B">
                <v:path arrowok="t"/>
              </v:shape>
            </v:group>
            <v:group style="position:absolute;left:553;top:11884;width:11103;height:2" coordorigin="553,11884" coordsize="11103,2">
              <v:shape style="position:absolute;left:553;top:11884;width:11103;height:2" coordorigin="553,11884" coordsize="11103,0" path="m553,11884l11656,11884e" filled="f" stroked="t" strokeweight=".702439pt" strokecolor="#747474">
                <v:path arrowok="t"/>
              </v:shape>
            </v:group>
            <v:group style="position:absolute;left:1335;top:11809;width:2;height:4783" coordorigin="1335,11809" coordsize="2,4783">
              <v:shape style="position:absolute;left:1335;top:11809;width:2;height:4783" coordorigin="1335,11809" coordsize="0,4783" path="m1335,16592l1335,11809e" filled="f" stroked="t" strokeweight=".702439pt" strokecolor="#707070">
                <v:path arrowok="t"/>
              </v:shape>
            </v:group>
            <v:group style="position:absolute;left:548;top:12126;width:11113;height:2" coordorigin="548,12126" coordsize="11113,2">
              <v:shape style="position:absolute;left:548;top:12126;width:11113;height:2" coordorigin="548,12126" coordsize="11113,0" path="m548,12126l11660,12126e" filled="f" stroked="t" strokeweight=".702439pt" strokecolor="#777777">
                <v:path arrowok="t"/>
              </v:shape>
            </v:group>
            <v:group style="position:absolute;left:7521;top:11880;width:2;height:4707" coordorigin="7521,11880" coordsize="2,4707">
              <v:shape style="position:absolute;left:7521;top:11880;width:2;height:4707" coordorigin="7521,11880" coordsize="0,4707" path="m7521,16587l7521,11880e" filled="f" stroked="t" strokeweight=".702439pt" strokecolor="#606060">
                <v:path arrowok="t"/>
              </v:shape>
            </v:group>
            <v:group style="position:absolute;left:548;top:14179;width:2037;height:2" coordorigin="548,14179" coordsize="2037,2">
              <v:shape style="position:absolute;left:548;top:14179;width:2037;height:2" coordorigin="548,14179" coordsize="2037,0" path="m548,14179l2585,14179e" filled="f" stroked="t" strokeweight=".702439pt" strokecolor="#777777">
                <v:path arrowok="t"/>
              </v:shape>
            </v:group>
            <v:group style="position:absolute;left:548;top:16582;width:11070;height:2" coordorigin="548,16582" coordsize="11070,2">
              <v:shape style="position:absolute;left:548;top:16582;width:11070;height:2" coordorigin="548,16582" coordsize="11070,0" path="m548,16582l11618,16582e" filled="f" stroked="t" strokeweight=".702439pt" strokecolor="#777777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90" w:right="163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1"/>
          <w:b/>
          <w:bCs/>
        </w:rPr>
        <w:t>Eı·günKAYA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97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B5B5B"/>
          <w:spacing w:val="0"/>
          <w:w w:val="72"/>
          <w:position w:val="-5"/>
        </w:rPr>
        <w:t>I</w:t>
      </w:r>
      <w:r>
        <w:rPr>
          <w:rFonts w:ascii="Arial" w:hAnsi="Arial" w:cs="Arial" w:eastAsia="Arial"/>
          <w:sz w:val="23"/>
          <w:szCs w:val="23"/>
          <w:color w:val="5B5B5B"/>
          <w:spacing w:val="6"/>
          <w:w w:val="72"/>
          <w:position w:val="-5"/>
        </w:rPr>
        <w:t>t</w:t>
      </w:r>
      <w:r>
        <w:rPr>
          <w:rFonts w:ascii="Arial" w:hAnsi="Arial" w:cs="Arial" w:eastAsia="Arial"/>
          <w:sz w:val="23"/>
          <w:szCs w:val="23"/>
          <w:color w:val="383838"/>
          <w:spacing w:val="2"/>
          <w:w w:val="72"/>
          <w:position w:val="-5"/>
        </w:rPr>
        <w:t>f</w:t>
      </w:r>
      <w:r>
        <w:rPr>
          <w:rFonts w:ascii="Arial" w:hAnsi="Arial" w:cs="Arial" w:eastAsia="Arial"/>
          <w:sz w:val="23"/>
          <w:szCs w:val="23"/>
          <w:color w:val="5B5B5B"/>
          <w:spacing w:val="-1"/>
          <w:w w:val="72"/>
          <w:position w:val="-5"/>
        </w:rPr>
        <w:t>a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2"/>
          <w:position w:val="-5"/>
        </w:rPr>
        <w:t>i</w:t>
      </w:r>
      <w:r>
        <w:rPr>
          <w:rFonts w:ascii="Arial" w:hAnsi="Arial" w:cs="Arial" w:eastAsia="Arial"/>
          <w:sz w:val="23"/>
          <w:szCs w:val="23"/>
          <w:color w:val="383838"/>
          <w:spacing w:val="4"/>
          <w:w w:val="72"/>
          <w:position w:val="-5"/>
        </w:rPr>
        <w:t>y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72"/>
          <w:position w:val="-5"/>
        </w:rPr>
        <w:t>e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72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5B5B5B"/>
          <w:spacing w:val="6"/>
          <w:w w:val="72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72"/>
          <w:position w:val="-5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6"/>
          <w:w w:val="72"/>
          <w:position w:val="-5"/>
        </w:rPr>
        <w:t>O</w:t>
      </w:r>
      <w:r>
        <w:rPr>
          <w:rFonts w:ascii="Arial" w:hAnsi="Arial" w:cs="Arial" w:eastAsia="Arial"/>
          <w:sz w:val="23"/>
          <w:szCs w:val="23"/>
          <w:color w:val="383838"/>
          <w:spacing w:val="1"/>
          <w:w w:val="72"/>
          <w:position w:val="-5"/>
        </w:rPr>
        <w:t>n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72"/>
          <w:position w:val="-5"/>
        </w:rPr>
        <w:t>ey</w:t>
      </w:r>
      <w:r>
        <w:rPr>
          <w:rFonts w:ascii="Arial" w:hAnsi="Arial" w:cs="Arial" w:eastAsia="Arial"/>
          <w:sz w:val="23"/>
          <w:szCs w:val="23"/>
          <w:color w:val="5B5B5B"/>
          <w:spacing w:val="-2"/>
          <w:w w:val="72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2"/>
          <w:position w:val="-5"/>
        </w:rPr>
        <w:t>Böl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2"/>
          <w:position w:val="-5"/>
        </w:rPr>
        <w:t>g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72"/>
          <w:position w:val="-5"/>
        </w:rPr>
        <w:t>e</w:t>
      </w:r>
      <w:r>
        <w:rPr>
          <w:rFonts w:ascii="Arial" w:hAnsi="Arial" w:cs="Arial" w:eastAsia="Arial"/>
          <w:sz w:val="23"/>
          <w:szCs w:val="23"/>
          <w:color w:val="5B5B5B"/>
          <w:spacing w:val="27"/>
          <w:w w:val="72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5B5B5B"/>
          <w:spacing w:val="-6"/>
          <w:w w:val="72"/>
          <w:position w:val="-5"/>
        </w:rPr>
        <w:t>A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1"/>
          <w:position w:val="-5"/>
        </w:rPr>
        <w:t>mi</w:t>
      </w:r>
      <w:r>
        <w:rPr>
          <w:rFonts w:ascii="Arial" w:hAnsi="Arial" w:cs="Arial" w:eastAsia="Arial"/>
          <w:sz w:val="23"/>
          <w:szCs w:val="23"/>
          <w:color w:val="383838"/>
          <w:spacing w:val="-1"/>
          <w:w w:val="81"/>
          <w:position w:val="-5"/>
        </w:rPr>
        <w:t>r</w:t>
      </w:r>
      <w:r>
        <w:rPr>
          <w:rFonts w:ascii="Arial" w:hAnsi="Arial" w:cs="Arial" w:eastAsia="Arial"/>
          <w:sz w:val="23"/>
          <w:szCs w:val="23"/>
          <w:color w:val="6D6D6D"/>
          <w:spacing w:val="0"/>
          <w:w w:val="162"/>
          <w:position w:val="-5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right="76"/>
        <w:jc w:val="right"/>
        <w:tabs>
          <w:tab w:pos="74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13667"/>
          <w:spacing w:val="17"/>
          <w:w w:val="53"/>
          <w:i/>
          <w:position w:val="-4"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color w:val="464D9C"/>
          <w:spacing w:val="0"/>
          <w:w w:val="149"/>
          <w:i/>
          <w:position w:val="-4"/>
        </w:rPr>
        <w:t>5/</w:t>
      </w:r>
      <w:r>
        <w:rPr>
          <w:rFonts w:ascii="Times New Roman" w:hAnsi="Times New Roman" w:cs="Times New Roman" w:eastAsia="Times New Roman"/>
          <w:sz w:val="32"/>
          <w:szCs w:val="32"/>
          <w:color w:val="464D9C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464D9C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48"/>
          <w:szCs w:val="48"/>
          <w:color w:val="464D9C"/>
          <w:spacing w:val="0"/>
          <w:w w:val="82"/>
          <w:i/>
          <w:position w:val="-4"/>
        </w:rPr>
        <w:t>ci:t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right="776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64D9C"/>
          <w:spacing w:val="0"/>
          <w:w w:val="154"/>
          <w:i/>
          <w:position w:val="2"/>
        </w:rPr>
        <w:t>/05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8" w:after="0" w:line="823" w:lineRule="exact"/>
        <w:ind w:right="-20"/>
        <w:jc w:val="left"/>
        <w:rPr>
          <w:rFonts w:ascii="Times New Roman" w:hAnsi="Times New Roman" w:cs="Times New Roman" w:eastAsia="Times New Roman"/>
          <w:sz w:val="76"/>
          <w:szCs w:val="7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6"/>
          <w:szCs w:val="76"/>
          <w:color w:val="5460BC"/>
          <w:spacing w:val="0"/>
          <w:w w:val="100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76"/>
          <w:szCs w:val="76"/>
          <w:color w:val="5460BC"/>
          <w:spacing w:val="26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76"/>
          <w:szCs w:val="76"/>
          <w:color w:val="464D9C"/>
          <w:spacing w:val="0"/>
          <w:w w:val="171"/>
          <w:i/>
          <w:position w:val="-5"/>
        </w:rPr>
        <w:t>L</w:t>
      </w:r>
      <w:r>
        <w:rPr>
          <w:rFonts w:ascii="Times New Roman" w:hAnsi="Times New Roman" w:cs="Times New Roman" w:eastAsia="Times New Roman"/>
          <w:sz w:val="76"/>
          <w:szCs w:val="76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40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Sıtkı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DOGAN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4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Çavuşu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0"/>
          <w:cols w:num="2" w:equalWidth="0">
            <w:col w:w="4321" w:space="339"/>
            <w:col w:w="682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6" w:lineRule="auto"/>
        <w:ind w:left="669" w:right="249" w:firstLine="-9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174648pt;margin-top:-25.848215pt;width:42.591522pt;height:31pt;mso-position-horizontal-relative:page;mso-position-vertical-relative:paragraph;z-index:-12765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Pr/>
                  <w:r>
                    <w:rPr>
                      <w:rFonts w:ascii="Arial" w:hAnsi="Arial" w:cs="Arial" w:eastAsia="Arial"/>
                      <w:sz w:val="62"/>
                      <w:szCs w:val="62"/>
                      <w:color w:val="3B3B3B"/>
                      <w:spacing w:val="0"/>
                      <w:w w:val="494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91"/>
        </w:rPr>
        <w:t>IZMIR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91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73"/>
        </w:rPr>
        <w:t>BÜYÜKŞEHIR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73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8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9" w:lineRule="auto"/>
        <w:ind w:left="368" w:right="433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8.23999pt;margin-top:-2.552902pt;width:51.84pt;height:46.080002pt;mso-position-horizontal-relative:page;mso-position-vertical-relative:paragraph;z-index:-12768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BÜYÜKŞE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1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D1D1D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1D1D1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Müdtirlüğü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237" w:lineRule="exact"/>
        <w:ind w:left="1105" w:right="513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9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00" w:bottom="280" w:left="360" w:right="320"/>
          <w:cols w:num="2" w:equalWidth="0">
            <w:col w:w="1736" w:space="1406"/>
            <w:col w:w="8098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22" w:after="0" w:line="327" w:lineRule="exact"/>
        <w:ind w:left="115" w:right="-20"/>
        <w:jc w:val="left"/>
        <w:tabs>
          <w:tab w:pos="1460" w:val="left"/>
          <w:tab w:pos="3040" w:val="left"/>
          <w:tab w:pos="534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5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2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09:38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69"/>
          <w:position w:val="-1"/>
        </w:rPr>
        <w:t>reı: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1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20"/>
        </w:sectPr>
      </w:pPr>
      <w:rPr/>
    </w:p>
    <w:p>
      <w:pPr>
        <w:spacing w:before="0" w:after="0" w:line="216" w:lineRule="exact"/>
        <w:ind w:left="134" w:right="-69"/>
        <w:jc w:val="left"/>
        <w:tabs>
          <w:tab w:pos="1480" w:val="left"/>
          <w:tab w:pos="3040" w:val="left"/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7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8"/>
        </w:rPr>
        <w:t>3033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Karaba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2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2956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left="138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  <w:position w:val="-1"/>
        </w:rPr>
        <w:t>Karab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"/>
          <w:w w:val="114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5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2956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20"/>
          <w:cols w:num="2" w:equalWidth="0">
            <w:col w:w="4847" w:space="503"/>
            <w:col w:w="5890"/>
          </w:cols>
        </w:sectPr>
      </w:pPr>
      <w:rPr/>
    </w:p>
    <w:p>
      <w:pPr>
        <w:spacing w:before="22" w:after="0" w:line="240" w:lineRule="auto"/>
        <w:ind w:left="138" w:right="-20"/>
        <w:jc w:val="left"/>
        <w:tabs>
          <w:tab w:pos="1460" w:val="left"/>
          <w:tab w:pos="424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29" w:lineRule="exact"/>
        <w:ind w:left="138" w:right="-20"/>
        <w:jc w:val="left"/>
        <w:tabs>
          <w:tab w:pos="3500" w:val="left"/>
          <w:tab w:pos="596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-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-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1"/>
          <w:position w:val="-4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81"/>
          <w:position w:val="-4"/>
        </w:rPr>
        <w:t>"'·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38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Kullaııım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501" w:right="-20"/>
        <w:jc w:val="left"/>
        <w:tabs>
          <w:tab w:pos="64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5.025360pt;margin-top:2.294401pt;width:26.385632pt;height:21pt;mso-position-horizontal-relative:page;mso-position-vertical-relative:paragraph;z-index:-12764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9C9C9C"/>
                      <w:w w:val="87"/>
                    </w:rPr>
                    <w:t>f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9C9C9C"/>
                      <w:spacing w:val="-6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BCBCBC"/>
                      <w:spacing w:val="0"/>
                      <w:w w:val="285"/>
                    </w:rPr>
                    <w:t>-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BCBCBC"/>
                      <w:spacing w:val="-4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1D1D1D"/>
                      <w:spacing w:val="0"/>
                      <w:w w:val="51"/>
                    </w:rPr>
                    <w:t>,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  <w:u w:val="single" w:color="000000"/>
          <w:position w:val="-2"/>
        </w:rPr>
        <w:t>f!Ri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  <w:u w:val="single" w:color="0000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7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3"/>
          <w:position w:val="-2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8C8E8C"/>
          <w:spacing w:val="0"/>
          <w:w w:val="24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8C8E8C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E8C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1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8"/>
          <w:w w:val="91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-2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83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4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7"/>
          <w:w w:val="65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1"/>
          <w:position w:val="-2"/>
        </w:rPr>
        <w:t>;-;;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4"/>
          <w:w w:val="42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3"/>
          <w:w w:val="89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1"/>
          <w:position w:val="-2"/>
        </w:rPr>
        <w:t>eı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2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u w:val="single" w:color="0000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231"/>
          <w:position w:val="-2"/>
        </w:rPr>
        <w:t>1----------------------t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4255" w:right="-20"/>
        <w:jc w:val="left"/>
        <w:tabs>
          <w:tab w:pos="486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4F4F4F"/>
          <w:spacing w:val="0"/>
          <w:w w:val="50"/>
        </w:rPr>
        <w:t>J</w:t>
      </w:r>
      <w:r>
        <w:rPr>
          <w:rFonts w:ascii="Arial" w:hAnsi="Arial" w:cs="Arial" w:eastAsia="Arial"/>
          <w:sz w:val="30"/>
          <w:szCs w:val="30"/>
          <w:color w:val="4F4F4F"/>
          <w:spacing w:val="-40"/>
          <w:w w:val="50"/>
        </w:rPr>
        <w:t> </w:t>
      </w:r>
      <w:r>
        <w:rPr>
          <w:rFonts w:ascii="Arial" w:hAnsi="Arial" w:cs="Arial" w:eastAsia="Arial"/>
          <w:sz w:val="30"/>
          <w:szCs w:val="30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4F4F4F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50"/>
        </w:rPr>
        <w:t>1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9" w:lineRule="exact"/>
        <w:ind w:left="115" w:right="-20"/>
        <w:jc w:val="left"/>
        <w:tabs>
          <w:tab w:pos="208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4F4F4F"/>
          <w:w w:val="54"/>
        </w:rPr>
        <w:t>l</w:t>
      </w:r>
      <w:r>
        <w:rPr>
          <w:rFonts w:ascii="Arial" w:hAnsi="Arial" w:cs="Arial" w:eastAsia="Arial"/>
          <w:sz w:val="30"/>
          <w:szCs w:val="30"/>
          <w:color w:val="4F4F4F"/>
          <w:spacing w:val="7"/>
          <w:w w:val="5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54"/>
          <w:position w:val="-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15" w:lineRule="exact"/>
        <w:ind w:left="2029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4"/>
          <w:position w:val="-1"/>
        </w:rPr>
        <w:t>ÇAKIR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2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69"/>
        <w:jc w:val="left"/>
        <w:tabs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9"/>
        </w:rPr>
        <w:t>V..raç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3"/>
          <w:w w:val="134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63"/>
          <w:i/>
        </w:rPr>
        <w:t>1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i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22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22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5"/>
          <w:w w:val="2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09:39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  <w:position w:val="-1"/>
        </w:rPr>
        <w:t>V..raç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5288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09:45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20"/>
          <w:cols w:num="3" w:equalWidth="0">
            <w:col w:w="596" w:space="1419"/>
            <w:col w:w="4242" w:space="1128"/>
            <w:col w:w="3855"/>
          </w:cols>
        </w:sectPr>
      </w:pPr>
      <w:rPr/>
    </w:p>
    <w:p>
      <w:pPr>
        <w:spacing w:before="1" w:after="0" w:line="240" w:lineRule="auto"/>
        <w:ind w:left="138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w w:val="92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"/>
          <w:w w:val="7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8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512" w:right="45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6" w:lineRule="exact"/>
        <w:ind w:left="2038" w:right="4180" w:firstLine="249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Eınniyet-Jandarına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Persoıı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</w:rPr>
        <w:t>Sı:ıy_ısı: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76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Dogalg_az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20"/>
        </w:sectPr>
      </w:pPr>
      <w:rPr/>
    </w:p>
    <w:p>
      <w:pPr>
        <w:spacing w:before="9" w:after="0" w:line="249" w:lineRule="auto"/>
        <w:ind w:left="2034" w:right="1098" w:firstLine="-190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</w:rPr>
        <w:t>Gitıiıişse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DöııiijSaati: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0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214" w:lineRule="exact"/>
        <w:ind w:left="203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w w:val="8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-20"/>
        <w:jc w:val="left"/>
        <w:tabs>
          <w:tab w:pos="2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27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0"/>
          <w:w w:val="2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20"/>
          <w:cols w:num="2" w:equalWidth="0">
            <w:col w:w="4168" w:space="474"/>
            <w:col w:w="6598"/>
          </w:cols>
        </w:sectPr>
      </w:pPr>
      <w:rPr/>
    </w:p>
    <w:p>
      <w:pPr>
        <w:spacing w:before="22" w:after="0" w:line="240" w:lineRule="auto"/>
        <w:ind w:left="11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Yangııı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duınanlı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yanınakla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25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8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20"/>
          <w:cols w:num="2" w:equalWidth="0">
            <w:col w:w="1532" w:space="502"/>
            <w:col w:w="9206"/>
          </w:cols>
        </w:sectPr>
      </w:pPr>
      <w:rPr/>
    </w:p>
    <w:p>
      <w:pPr>
        <w:spacing w:before="12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Söııdürın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c</w:t>
      </w:r>
      <w:r>
        <w:rPr>
          <w:rFonts w:ascii="Arial" w:hAnsi="Arial" w:cs="Arial" w:eastAsia="Arial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Sulu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75" w:lineRule="exact"/>
        <w:ind w:right="-106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94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-58"/>
          <w:w w:val="103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7"/>
          <w:w w:val="100"/>
          <w:position w:val="-4"/>
        </w:rPr>
        <w:t>m</w:t>
      </w:r>
      <w:r>
        <w:rPr>
          <w:rFonts w:ascii="Arial" w:hAnsi="Arial" w:cs="Arial" w:eastAsia="Arial"/>
          <w:sz w:val="19"/>
          <w:szCs w:val="19"/>
          <w:color w:val="3B3B3B"/>
          <w:spacing w:val="-21"/>
          <w:w w:val="104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4"/>
          <w:w w:val="101"/>
          <w:position w:val="-4"/>
        </w:rPr>
        <w:t>3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3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B3B3B"/>
          <w:spacing w:val="0"/>
          <w:w w:val="69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6" w:after="0" w:line="17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5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99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5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B3B3B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20"/>
          <w:cols w:num="4" w:equalWidth="0">
            <w:col w:w="1353" w:space="1380"/>
            <w:col w:w="356" w:space="3305"/>
            <w:col w:w="890" w:space="647"/>
            <w:col w:w="3309"/>
          </w:cols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5"/>
        </w:rPr>
        <w:t>öndilrme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7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F4F4F"/>
          <w:w w:val="62"/>
        </w:rPr>
        <w:t>j</w:t>
      </w:r>
      <w:r>
        <w:rPr>
          <w:rFonts w:ascii="Arial" w:hAnsi="Arial" w:cs="Arial" w:eastAsia="Arial"/>
          <w:sz w:val="21"/>
          <w:szCs w:val="21"/>
          <w:color w:val="4F4F4F"/>
          <w:spacing w:val="3"/>
          <w:w w:val="6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angında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4" w:lineRule="exact"/>
        <w:ind w:left="52" w:right="234" w:firstLine="-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8"/>
        </w:rPr>
        <w:t>on.ışıurı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10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-16"/>
          <w:w w:val="6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ada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sönmeıni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8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5"/>
        </w:rPr>
        <w:t>tıııası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düşilrınesi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3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20"/>
          <w:cols w:num="2" w:equalWidth="0">
            <w:col w:w="1980" w:space="35"/>
            <w:col w:w="9225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40" w:after="0" w:line="259" w:lineRule="auto"/>
        <w:ind w:left="134" w:right="4013"/>
        <w:jc w:val="left"/>
        <w:tabs>
          <w:tab w:pos="200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20"/>
        </w:sectPr>
      </w:pPr>
      <w:rPr/>
    </w:p>
    <w:p>
      <w:pPr>
        <w:spacing w:before="31" w:after="0" w:line="240" w:lineRule="auto"/>
        <w:ind w:left="143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9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9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n·arih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25"/>
        <w:jc w:val="right"/>
        <w:tabs>
          <w:tab w:pos="460" w:val="left"/>
          <w:tab w:pos="800" w:val="left"/>
          <w:tab w:pos="1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646464"/>
          <w:spacing w:val="-4"/>
          <w:w w:val="202"/>
          <w:position w:val="-1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8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-8"/>
          <w:w w:val="85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Hata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-20"/>
        <w:jc w:val="right"/>
        <w:rPr>
          <w:rFonts w:ascii="Arial" w:hAnsi="Arial" w:cs="Arial" w:eastAsia="Arial"/>
          <w:sz w:val="117"/>
          <w:szCs w:val="117"/>
        </w:rPr>
      </w:pPr>
      <w:rPr/>
      <w:r>
        <w:rPr>
          <w:rFonts w:ascii="Arial" w:hAnsi="Arial" w:cs="Arial" w:eastAsia="Arial"/>
          <w:sz w:val="117"/>
          <w:szCs w:val="117"/>
          <w:color w:val="161C8C"/>
          <w:spacing w:val="0"/>
          <w:w w:val="88"/>
          <w:i/>
          <w:position w:val="-97"/>
        </w:rPr>
        <w:t>V</w:t>
      </w:r>
      <w:r>
        <w:rPr>
          <w:rFonts w:ascii="Arial" w:hAnsi="Arial" w:cs="Arial" w:eastAsia="Arial"/>
          <w:sz w:val="117"/>
          <w:szCs w:val="117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§_aati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10:05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20"/>
          <w:cols w:num="3" w:equalWidth="0">
            <w:col w:w="4404" w:space="1439"/>
            <w:col w:w="1076" w:space="1509"/>
            <w:col w:w="2812"/>
          </w:cols>
        </w:sectPr>
      </w:pPr>
      <w:rPr/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80" w:lineRule="auto"/>
        <w:ind w:left="478" w:right="-31" w:firstLine="-42"/>
        <w:jc w:val="both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4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4"/>
        </w:rPr>
        <w:t> </w: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171"/>
        </w:rPr>
        <w:t>u</w: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17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19"/>
        </w:rPr>
        <w:t>Q)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4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55"/>
          <w:i/>
          <w:position w:val="-14"/>
        </w:rPr>
        <w:t>.2::­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0" w:lineRule="exact"/>
        <w:ind w:left="2701" w:right="-20"/>
        <w:jc w:val="left"/>
        <w:tabs>
          <w:tab w:pos="6420" w:val="left"/>
          <w:tab w:pos="67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57"/>
          <w:b/>
          <w:bCs/>
          <w:position w:val="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  <w:position w:val="0"/>
        </w:rPr>
        <w:t>M;ıYIS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57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57"/>
          <w:b/>
          <w:bCs/>
          <w:position w:val="0"/>
        </w:rPr>
        <w:t>?.017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right="1734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40"/>
          <w:w w:val="100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95"/>
          <w:i/>
          <w:position w:val="-3"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360" w:right="320"/>
          <w:cols w:num="2" w:equalWidth="0">
            <w:col w:w="620" w:space="1554"/>
            <w:col w:w="9066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84" w:lineRule="exact"/>
        <w:ind w:right="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984039pt;margin-top:4.676729pt;width:6.4818pt;height:7.5pt;mso-position-horizontal-relative:page;mso-position-vertical-relative:paragraph;z-index:-1276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-6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0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-10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0"/>
                      <w:w w:val="51"/>
                    </w:rPr>
                    <w:t>.,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8.075119pt;margin-top:1.570606pt;width:20.014702pt;height:12.5pt;mso-position-horizontal-relative:page;mso-position-vertical-relative:paragraph;z-index:-12762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4F4F4F"/>
                      <w:spacing w:val="0"/>
                      <w:w w:val="77"/>
                      <w:b/>
                      <w:bCs/>
                    </w:rPr>
                    <w:t>A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4F4F4F"/>
                      <w:spacing w:val="-1"/>
                      <w:w w:val="77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525282"/>
                      <w:spacing w:val="0"/>
                      <w:w w:val="77"/>
                      <w:b/>
                      <w:bCs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525282"/>
                      <w:spacing w:val="40"/>
                      <w:w w:val="77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B3B3B"/>
                      <w:spacing w:val="-90"/>
                      <w:w w:val="100"/>
                      <w:b/>
                      <w:bCs/>
                    </w:rPr>
                    <w:t>a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51"/>
          <w:position w:val="-4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52"/>
          <w:position w:val="-4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52"/>
          <w:position w:val="-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53"/>
          <w:position w:val="1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747" w:lineRule="exact"/>
        <w:ind w:left="9" w:right="-89"/>
        <w:jc w:val="center"/>
        <w:rPr>
          <w:rFonts w:ascii="Times New Roman" w:hAnsi="Times New Roman" w:cs="Times New Roman" w:eastAsia="Times New Roman"/>
          <w:sz w:val="66"/>
          <w:szCs w:val="66"/>
        </w:rPr>
      </w:pPr>
      <w:rPr/>
      <w:r>
        <w:rPr>
          <w:rFonts w:ascii="Times New Roman" w:hAnsi="Times New Roman" w:cs="Times New Roman" w:eastAsia="Times New Roman"/>
          <w:sz w:val="66"/>
          <w:szCs w:val="66"/>
          <w:color w:val="4F4F4F"/>
          <w:spacing w:val="-8"/>
          <w:w w:val="70"/>
          <w:i/>
          <w:position w:val="-2"/>
        </w:rPr>
        <w:t>-:</w:t>
      </w:r>
      <w:r>
        <w:rPr>
          <w:rFonts w:ascii="Times New Roman" w:hAnsi="Times New Roman" w:cs="Times New Roman" w:eastAsia="Times New Roman"/>
          <w:sz w:val="66"/>
          <w:szCs w:val="66"/>
          <w:color w:val="4F4F4F"/>
          <w:spacing w:val="0"/>
          <w:w w:val="70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581" w:lineRule="exact"/>
        <w:ind w:left="235" w:right="40"/>
        <w:jc w:val="center"/>
        <w:rPr>
          <w:rFonts w:ascii="Times New Roman" w:hAnsi="Times New Roman" w:cs="Times New Roman" w:eastAsia="Times New Roman"/>
          <w:sz w:val="58"/>
          <w:szCs w:val="58"/>
        </w:rPr>
      </w:pPr>
      <w:rPr/>
      <w:r>
        <w:rPr>
          <w:rFonts w:ascii="Times New Roman" w:hAnsi="Times New Roman" w:cs="Times New Roman" w:eastAsia="Times New Roman"/>
          <w:sz w:val="58"/>
          <w:szCs w:val="58"/>
          <w:color w:val="161C8C"/>
          <w:spacing w:val="0"/>
          <w:w w:val="49"/>
          <w:i/>
          <w:position w:val="1"/>
        </w:rPr>
        <w:t>t</w:t>
      </w:r>
      <w:r>
        <w:rPr>
          <w:rFonts w:ascii="Times New Roman" w:hAnsi="Times New Roman" w:cs="Times New Roman" w:eastAsia="Times New Roman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0" w:after="0" w:line="439" w:lineRule="exact"/>
        <w:ind w:right="-104"/>
        <w:jc w:val="lef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3"/>
          <w:szCs w:val="43"/>
          <w:color w:val="282F4D"/>
          <w:spacing w:val="-112"/>
          <w:w w:val="124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43"/>
          <w:szCs w:val="43"/>
          <w:color w:val="161C8C"/>
          <w:spacing w:val="0"/>
          <w:w w:val="20"/>
          <w:i/>
          <w:position w:val="1"/>
        </w:rPr>
        <w:t>r</w:t>
      </w:r>
      <w:r>
        <w:rPr>
          <w:rFonts w:ascii="Times New Roman" w:hAnsi="Times New Roman" w:cs="Times New Roman" w:eastAsia="Times New Roman"/>
          <w:sz w:val="43"/>
          <w:szCs w:val="43"/>
          <w:color w:val="161C8C"/>
          <w:spacing w:val="-28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282F4D"/>
          <w:spacing w:val="0"/>
          <w:w w:val="124"/>
          <w:i/>
          <w:position w:val="1"/>
        </w:rPr>
        <w:t>l[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v:shape style="position:absolute;margin-left:446.399994pt;margin-top:-2.369965pt;width:99.839996pt;height:97.919998pt;mso-position-horizontal-relative:page;mso-position-vertical-relative:paragraph;z-index:-12767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36"/>
          <w:szCs w:val="36"/>
          <w:color w:val="3B3B3B"/>
          <w:spacing w:val="0"/>
          <w:w w:val="111"/>
        </w:rPr>
        <w:t>''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6" w:lineRule="exact"/>
        <w:ind w:left="2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KIR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33" w:right="-20"/>
        <w:jc w:val="left"/>
        <w:tabs>
          <w:tab w:pos="12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052612pt;margin-top:1.582844pt;width:13.110001pt;height:38pt;mso-position-horizontal-relative:page;mso-position-vertical-relative:paragraph;z-index:-12761" type="#_x0000_t202" filled="f" stroked="f">
            <v:textbox inset="0,0,0,0">
              <w:txbxContent>
                <w:p>
                  <w:pPr>
                    <w:spacing w:before="0" w:after="0" w:line="760" w:lineRule="exact"/>
                    <w:ind w:right="-154"/>
                    <w:jc w:val="left"/>
                    <w:rPr>
                      <w:rFonts w:ascii="Times New Roman" w:hAnsi="Times New Roman" w:cs="Times New Roman" w:eastAsia="Times New Roman"/>
                      <w:sz w:val="76"/>
                      <w:szCs w:val="7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051ABD"/>
                      <w:spacing w:val="0"/>
                      <w:w w:val="69"/>
                      <w:b/>
                      <w:bCs/>
                      <w:i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33880"/>
          <w:spacing w:val="0"/>
          <w:w w:val="59"/>
          <w:b/>
          <w:bCs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333880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333880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20"/>
          <w:cols w:num="4" w:equalWidth="0">
            <w:col w:w="590" w:space="1612"/>
            <w:col w:w="502" w:space="103"/>
            <w:col w:w="500" w:space="460"/>
            <w:col w:w="747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2.93709pt;margin-top:26.595694pt;width:552.585928pt;height:766.739897pt;mso-position-horizontal-relative:page;mso-position-vertical-relative:page;z-index:-12766" coordorigin="459,532" coordsize="11052,15335">
            <v:group style="position:absolute;left:482;top:539;width:2;height:15316" coordorigin="482,539" coordsize="2,15316">
              <v:shape style="position:absolute;left:482;top:539;width:2;height:15316" coordorigin="482,539" coordsize="0,15316" path="m482,15855l482,539e" filled="f" stroked="t" strokeweight=".698592pt" strokecolor="#5B5B5B">
                <v:path arrowok="t"/>
              </v:shape>
            </v:group>
            <v:group style="position:absolute;left:2371;top:581;width:2;height:1239" coordorigin="2371,581" coordsize="2,1239">
              <v:shape style="position:absolute;left:2371;top:581;width:2;height:1239" coordorigin="2371,581" coordsize="0,1239" path="m2371,1820l2371,581e" filled="f" stroked="t" strokeweight=".698592pt" strokecolor="#545454">
                <v:path arrowok="t"/>
              </v:shape>
            </v:group>
            <v:group style="position:absolute;left:9012;top:577;width:2;height:1248" coordorigin="9012,577" coordsize="2,1248">
              <v:shape style="position:absolute;left:9012;top:577;width:2;height:1248" coordorigin="9012,577" coordsize="0,1248" path="m9012,1825l9012,577e" filled="f" stroked="t" strokeweight=".698592pt" strokecolor="#575757">
                <v:path arrowok="t"/>
              </v:shape>
            </v:group>
            <v:group style="position:absolute;left:11492;top:553;width:2;height:15297" coordorigin="11492,553" coordsize="2,15297">
              <v:shape style="position:absolute;left:11492;top:553;width:2;height:15297" coordorigin="11492,553" coordsize="0,15297" path="m11492,15850l11492,553e" filled="f" stroked="t" strokeweight=".698592pt" strokecolor="#676767">
                <v:path arrowok="t"/>
              </v:shape>
            </v:group>
            <v:group style="position:absolute;left:470;top:1820;width:11019;height:2" coordorigin="470,1820" coordsize="11019,2">
              <v:shape style="position:absolute;left:470;top:1820;width:11019;height:2" coordorigin="470,1820" coordsize="11019,0" path="m470,1820l11490,1820e" filled="f" stroked="t" strokeweight=".698592pt" strokecolor="#606060">
                <v:path arrowok="t"/>
              </v:shape>
            </v:group>
            <v:group style="position:absolute;left:470;top:2056;width:11024;height:2" coordorigin="470,2056" coordsize="11024,2">
              <v:shape style="position:absolute;left:470;top:2056;width:11024;height:2" coordorigin="470,2056" coordsize="11024,0" path="m470,2056l11494,2056e" filled="f" stroked="t" strokeweight=".698592pt" strokecolor="#606060">
                <v:path arrowok="t"/>
              </v:shape>
            </v:group>
            <v:group style="position:absolute;left:475;top:2293;width:11014;height:2" coordorigin="475,2293" coordsize="11014,2">
              <v:shape style="position:absolute;left:475;top:2293;width:11014;height:2" coordorigin="475,2293" coordsize="11014,0" path="m475,2293l11490,2293e" filled="f" stroked="t" strokeweight=".698592pt" strokecolor="#646464">
                <v:path arrowok="t"/>
              </v:shape>
            </v:group>
            <v:group style="position:absolute;left:466;top:2534;width:11028;height:2" coordorigin="466,2534" coordsize="11028,2">
              <v:shape style="position:absolute;left:466;top:2534;width:11028;height:2" coordorigin="466,2534" coordsize="11028,0" path="m466,2534l11494,2534e" filled="f" stroked="t" strokeweight=".698592pt" strokecolor="#646464">
                <v:path arrowok="t"/>
              </v:shape>
            </v:group>
            <v:group style="position:absolute;left:470;top:2765;width:11019;height:2" coordorigin="470,2765" coordsize="11019,2">
              <v:shape style="position:absolute;left:470;top:2765;width:11019;height:2" coordorigin="470,2765" coordsize="11019,0" path="m470,2765l11490,2765e" filled="f" stroked="t" strokeweight=".698592pt" strokecolor="#646464">
                <v:path arrowok="t"/>
              </v:shape>
            </v:group>
            <v:group style="position:absolute;left:466;top:3002;width:11028;height:2" coordorigin="466,3002" coordsize="11028,2">
              <v:shape style="position:absolute;left:466;top:3002;width:11028;height:2" coordorigin="466,3002" coordsize="11028,0" path="m466,3002l11494,3002e" filled="f" stroked="t" strokeweight=".698592pt" strokecolor="#606060">
                <v:path arrowok="t"/>
              </v:shape>
            </v:group>
            <v:group style="position:absolute;left:3847;top:2997;width:2;height:747" coordorigin="3847,2997" coordsize="2,747">
              <v:shape style="position:absolute;left:3847;top:2997;width:2;height:747" coordorigin="3847,2997" coordsize="0,747" path="m3847,3744l3847,2997e" filled="f" stroked="t" strokeweight=".698592pt" strokecolor="#545454">
                <v:path arrowok="t"/>
              </v:shape>
            </v:group>
            <v:group style="position:absolute;left:6881;top:2997;width:2;height:747" coordorigin="6881,2997" coordsize="2,747">
              <v:shape style="position:absolute;left:6881;top:2997;width:2;height:747" coordorigin="6881,2997" coordsize="0,747" path="m6881,3744l6881,2997e" filled="f" stroked="t" strokeweight=".698592pt" strokecolor="#646464">
                <v:path arrowok="t"/>
              </v:shape>
            </v:group>
            <v:group style="position:absolute;left:470;top:3734;width:11024;height:2" coordorigin="470,3734" coordsize="11024,2">
              <v:shape style="position:absolute;left:470;top:3734;width:11024;height:2" coordorigin="470,3734" coordsize="11024,0" path="m470,3734l11494,3734e" filled="f" stroked="t" strokeweight=".698592pt" strokecolor="#5B5B5B">
                <v:path arrowok="t"/>
              </v:shape>
            </v:group>
            <v:group style="position:absolute;left:2375;top:3730;width:2;height:12130" coordorigin="2375,3730" coordsize="2,12130">
              <v:shape style="position:absolute;left:2375;top:3730;width:2;height:12130" coordorigin="2375,3730" coordsize="0,12130" path="m2375,15860l2375,3730e" filled="f" stroked="t" strokeweight=".698592pt" strokecolor="#575757">
                <v:path arrowok="t"/>
              </v:shape>
            </v:group>
            <v:group style="position:absolute;left:470;top:4009;width:11024;height:2" coordorigin="470,4009" coordsize="11024,2">
              <v:shape style="position:absolute;left:470;top:4009;width:11024;height:2" coordorigin="470,4009" coordsize="11024,0" path="m470,4009l11494,4009e" filled="f" stroked="t" strokeweight=".698592pt" strokecolor="#606060">
                <v:path arrowok="t"/>
              </v:shape>
            </v:group>
            <v:group style="position:absolute;left:2366;top:4250;width:9128;height:2" coordorigin="2366,4250" coordsize="9128,2">
              <v:shape style="position:absolute;left:2366;top:4250;width:9128;height:2" coordorigin="2366,4250" coordsize="9128,0" path="m2366,4250l11494,4250e" filled="f" stroked="t" strokeweight=".698592pt" strokecolor="#646464">
                <v:path arrowok="t"/>
              </v:shape>
            </v:group>
            <v:group style="position:absolute;left:4872;top:4236;width:2;height:2203" coordorigin="4872,4236" coordsize="2,2203">
              <v:shape style="position:absolute;left:4872;top:4236;width:2;height:2203" coordorigin="4872,4236" coordsize="0,2203" path="m4872,6438l4872,4236e" filled="f" stroked="t" strokeweight=".698592pt" strokecolor="#5B5B5B">
                <v:path arrowok="t"/>
              </v:shape>
            </v:group>
            <v:group style="position:absolute;left:4867;top:4722;width:6627;height:2" coordorigin="4867,4722" coordsize="6627,2">
              <v:shape style="position:absolute;left:4867;top:4722;width:6627;height:2" coordorigin="4867,4722" coordsize="6627,0" path="m4867,4722l11494,4722e" filled="f" stroked="t" strokeweight=".698592pt" strokecolor="#676767">
                <v:path arrowok="t"/>
              </v:shape>
            </v:group>
            <v:group style="position:absolute;left:4862;top:4961;width:6637;height:2" coordorigin="4862,4961" coordsize="6637,2">
              <v:shape style="position:absolute;left:4862;top:4961;width:6637;height:2" coordorigin="4862,4961" coordsize="6637,0" path="m4862,4961l11499,4961e" filled="f" stroked="t" strokeweight=".698592pt" strokecolor="#646464">
                <v:path arrowok="t"/>
              </v:shape>
            </v:group>
            <v:group style="position:absolute;left:4867;top:5200;width:6627;height:2" coordorigin="4867,5200" coordsize="6627,2">
              <v:shape style="position:absolute;left:4867;top:5200;width:6627;height:2" coordorigin="4867,5200" coordsize="6627,0" path="m4867,5200l11494,5200e" filled="f" stroked="t" strokeweight=".698592pt" strokecolor="#676767">
                <v:path arrowok="t"/>
              </v:shape>
            </v:group>
            <v:group style="position:absolute;left:2366;top:5436;width:9133;height:2" coordorigin="2366,5436" coordsize="9133,2">
              <v:shape style="position:absolute;left:2366;top:5436;width:9133;height:2" coordorigin="2366,5436" coordsize="9133,0" path="m2366,5436l11499,5436e" filled="f" stroked="t" strokeweight=".698592pt" strokecolor="#606060">
                <v:path arrowok="t"/>
              </v:shape>
            </v:group>
            <v:group style="position:absolute;left:466;top:5677;width:11028;height:2" coordorigin="466,5677" coordsize="11028,2">
              <v:shape style="position:absolute;left:466;top:5677;width:11028;height:2" coordorigin="466,5677" coordsize="11028,0" path="m466,5677l11494,5677e" filled="f" stroked="t" strokeweight=".698592pt" strokecolor="#606060">
                <v:path arrowok="t"/>
              </v:shape>
            </v:group>
            <v:group style="position:absolute;left:7726;top:5673;width:2;height:766" coordorigin="7726,5673" coordsize="2,766">
              <v:shape style="position:absolute;left:7726;top:5673;width:2;height:766" coordorigin="7726,5673" coordsize="0,766" path="m7726,6438l7726,5673e" filled="f" stroked="t" strokeweight=".698592pt" strokecolor="#606060">
                <v:path arrowok="t"/>
              </v:shape>
            </v:group>
            <v:group style="position:absolute;left:2366;top:6150;width:9133;height:2" coordorigin="2366,6150" coordsize="9133,2">
              <v:shape style="position:absolute;left:2366;top:6150;width:9133;height:2" coordorigin="2366,6150" coordsize="9133,0" path="m2366,6150l11499,6150e" filled="f" stroked="t" strokeweight=".698592pt" strokecolor="#606060">
                <v:path arrowok="t"/>
              </v:shape>
            </v:group>
            <v:group style="position:absolute;left:2361;top:6431;width:9133;height:2" coordorigin="2361,6431" coordsize="9133,2">
              <v:shape style="position:absolute;left:2361;top:6431;width:9133;height:2" coordorigin="2361,6431" coordsize="9133,0" path="m2361,6431l11494,6431e" filled="f" stroked="t" strokeweight=".698592pt" strokecolor="#646464">
                <v:path arrowok="t"/>
              </v:shape>
            </v:group>
            <v:group style="position:absolute;left:466;top:6665;width:11033;height:2" coordorigin="466,6665" coordsize="11033,2">
              <v:shape style="position:absolute;left:466;top:6665;width:11033;height:2" coordorigin="466,6665" coordsize="11033,0" path="m466,6665l11499,6665e" filled="f" stroked="t" strokeweight=".698592pt" strokecolor="#676767">
                <v:path arrowok="t"/>
              </v:shape>
            </v:group>
            <v:group style="position:absolute;left:475;top:7133;width:11024;height:2" coordorigin="475,7133" coordsize="11024,2">
              <v:shape style="position:absolute;left:475;top:7133;width:11024;height:2" coordorigin="475,7133" coordsize="11024,0" path="m475,7133l11499,7133e" filled="f" stroked="t" strokeweight=".698592pt" strokecolor="#606060">
                <v:path arrowok="t"/>
              </v:shape>
            </v:group>
            <v:group style="position:absolute;left:4872;top:7129;width:2;height:733" coordorigin="4872,7129" coordsize="2,733">
              <v:shape style="position:absolute;left:4872;top:7129;width:2;height:733" coordorigin="4872,7129" coordsize="0,733" path="m4872,7861l4872,7129e" filled="f" stroked="t" strokeweight=".698592pt" strokecolor="#575757">
                <v:path arrowok="t"/>
              </v:shape>
            </v:group>
            <v:group style="position:absolute;left:4867;top:7370;width:6627;height:2" coordorigin="4867,7370" coordsize="6627,2">
              <v:shape style="position:absolute;left:4867;top:7370;width:6627;height:2" coordorigin="4867,7370" coordsize="6627,0" path="m4867,7370l11494,7370e" filled="f" stroked="t" strokeweight=".698592pt" strokecolor="#646464">
                <v:path arrowok="t"/>
              </v:shape>
            </v:group>
            <v:group style="position:absolute;left:475;top:7850;width:11019;height:2" coordorigin="475,7850" coordsize="11019,2">
              <v:shape style="position:absolute;left:475;top:7850;width:11019;height:2" coordorigin="475,7850" coordsize="11019,0" path="m475,7850l11494,7850e" filled="f" stroked="t" strokeweight=".698592pt" strokecolor="#646464">
                <v:path arrowok="t"/>
              </v:shape>
            </v:group>
            <v:group style="position:absolute;left:475;top:8651;width:11028;height:2" coordorigin="475,8651" coordsize="11028,2">
              <v:shape style="position:absolute;left:475;top:8651;width:11028;height:2" coordorigin="475,8651" coordsize="11028,0" path="m475,8651l11503,8651e" filled="f" stroked="t" strokeweight=".698592pt" strokecolor="#646464">
                <v:path arrowok="t"/>
              </v:shape>
            </v:group>
            <v:group style="position:absolute;left:480;top:9478;width:11024;height:2" coordorigin="480,9478" coordsize="11024,2">
              <v:shape style="position:absolute;left:480;top:9478;width:11024;height:2" coordorigin="480,9478" coordsize="11024,0" path="m480,9478l11503,9478e" filled="f" stroked="t" strokeweight=".698592pt" strokecolor="#606060">
                <v:path arrowok="t"/>
              </v:shape>
            </v:group>
            <v:group style="position:absolute;left:475;top:9714;width:11024;height:2" coordorigin="475,9714" coordsize="11024,2">
              <v:shape style="position:absolute;left:475;top:9714;width:11024;height:2" coordorigin="475,9714" coordsize="11024,0" path="m475,9714l11499,9714e" filled="f" stroked="t" strokeweight=".698592pt" strokecolor="#606060">
                <v:path arrowok="t"/>
              </v:shape>
            </v:group>
            <v:group style="position:absolute;left:475;top:9955;width:11028;height:2" coordorigin="475,9955" coordsize="11028,2">
              <v:shape style="position:absolute;left:475;top:9955;width:11028;height:2" coordorigin="475,9955" coordsize="11028,0" path="m475,9955l11503,9955e" filled="f" stroked="t" strokeweight=".698592pt" strokecolor="#606060">
                <v:path arrowok="t"/>
              </v:shape>
            </v:group>
            <v:group style="position:absolute;left:480;top:10431;width:11024;height:2" coordorigin="480,10431" coordsize="11024,2">
              <v:shape style="position:absolute;left:480;top:10431;width:11024;height:2" coordorigin="480,10431" coordsize="11024,0" path="m480,10431l11503,10431e" filled="f" stroked="t" strokeweight=".698592pt" strokecolor="#606060">
                <v:path arrowok="t"/>
              </v:shape>
            </v:group>
            <v:group style="position:absolute;left:475;top:10669;width:11028;height:2" coordorigin="475,10669" coordsize="11028,2">
              <v:shape style="position:absolute;left:475;top:10669;width:11028;height:2" coordorigin="475,10669" coordsize="11028,0" path="m475,10669l11503,10669e" filled="f" stroked="t" strokeweight=".698592pt" strokecolor="#646464">
                <v:path arrowok="t"/>
              </v:shape>
            </v:group>
            <v:group style="position:absolute;left:1174;top:10660;width:2;height:5195" coordorigin="1174,10660" coordsize="2,5195">
              <v:shape style="position:absolute;left:1174;top:10660;width:2;height:5195" coordorigin="1174,10660" coordsize="0,5195" path="m1174,15855l1174,10660e" filled="f" stroked="t" strokeweight=".698592pt" strokecolor="#676767">
                <v:path arrowok="t"/>
              </v:shape>
            </v:group>
            <v:group style="position:absolute;left:7291;top:10665;width:2;height:5190" coordorigin="7291,10665" coordsize="2,5190">
              <v:shape style="position:absolute;left:7291;top:10665;width:2;height:5190" coordorigin="7291,10665" coordsize="0,5190" path="m7291,15855l7291,10665e" filled="f" stroked="t" strokeweight=".698592pt" strokecolor="#676767">
                <v:path arrowok="t"/>
              </v:shape>
            </v:group>
            <v:group style="position:absolute;left:1730;top:10665;width:2;height:5190" coordorigin="1730,10665" coordsize="2,5190">
              <v:shape style="position:absolute;left:1730;top:10665;width:2;height:5190" coordorigin="1730,10665" coordsize="0,5190" path="m1730,15855l1730,10665e" filled="f" stroked="t" strokeweight=".698592pt" strokecolor="#646464">
                <v:path arrowok="t"/>
              </v:shape>
            </v:group>
            <v:group style="position:absolute;left:1015;top:10906;width:10488;height:2" coordorigin="1015,10906" coordsize="10488,2">
              <v:shape style="position:absolute;left:1015;top:10906;width:10488;height:2" coordorigin="1015,10906" coordsize="10488,0" path="m1015,10906l11503,10906e" filled="f" stroked="t" strokeweight=".698592pt" strokecolor="#676767">
                <v:path arrowok="t"/>
              </v:shape>
            </v:group>
            <v:group style="position:absolute;left:480;top:12967;width:1909;height:2" coordorigin="480,12967" coordsize="1909,2">
              <v:shape style="position:absolute;left:480;top:12967;width:1909;height:2" coordorigin="480,12967" coordsize="1909,0" path="m480,12967l2389,12967e" filled="f" stroked="t" strokeweight=".698592pt" strokecolor="#6B6B6B">
                <v:path arrowok="t"/>
              </v:shape>
            </v:group>
            <v:group style="position:absolute;left:6814;top:13331;width:2;height:662" coordorigin="6814,13331" coordsize="2,662">
              <v:shape style="position:absolute;left:6814;top:13331;width:2;height:662" coordorigin="6814,13331" coordsize="0,662" path="m6814,13992l6814,13331e" filled="f" stroked="t" strokeweight=".931455pt" strokecolor="#343B80">
                <v:path arrowok="t"/>
              </v:shape>
            </v:group>
            <v:group style="position:absolute;left:484;top:15846;width:11014;height:2" coordorigin="484,15846" coordsize="11014,2">
              <v:shape style="position:absolute;left:484;top:15846;width:11014;height:2" coordorigin="484,15846" coordsize="11014,0" path="m484,15846l11499,15846e" filled="f" stroked="t" strokeweight=".698592pt" strokecolor="#70707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5" w:after="0" w:line="240" w:lineRule="auto"/>
        <w:ind w:left="2635" w:right="-20"/>
        <w:jc w:val="left"/>
        <w:tabs>
          <w:tab w:pos="3280" w:val="left"/>
          <w:tab w:pos="398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151"/>
          <w:b/>
          <w:bCs/>
        </w:rPr>
        <w:t>Al</w:t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151"/>
          <w:b/>
          <w:bCs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282F4D"/>
          <w:spacing w:val="0"/>
          <w:w w:val="12"/>
          <w:b/>
          <w:bCs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282F4D"/>
          <w:spacing w:val="-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46464"/>
          <w:spacing w:val="0"/>
          <w:w w:val="89"/>
          <w:b/>
          <w:bCs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646464"/>
          <w:spacing w:val="-13"/>
          <w:w w:val="89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8C8E8C"/>
          <w:spacing w:val="0"/>
          <w:w w:val="11"/>
          <w:b/>
          <w:bCs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8C8E8C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8C8E8C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35"/>
          <w:szCs w:val="35"/>
          <w:color w:val="384460"/>
          <w:spacing w:val="0"/>
          <w:w w:val="392"/>
        </w:rPr>
        <w:t>T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</w:rPr>
      </w:r>
    </w:p>
    <w:p>
      <w:pPr>
        <w:spacing w:before="0" w:after="0" w:line="321" w:lineRule="exact"/>
        <w:ind w:left="2630" w:right="-20"/>
        <w:jc w:val="left"/>
        <w:tabs>
          <w:tab w:pos="378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F4F4F"/>
          <w:w w:val="59"/>
        </w:rPr>
        <w:t>ltf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11"/>
          <w:w w:val="59"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333880"/>
          <w:spacing w:val="0"/>
          <w:w w:val="29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3388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33880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74"/>
          <w:b/>
          <w:bCs/>
        </w:rPr>
        <w:t>Bölg</w:t>
      </w:r>
      <w:r>
        <w:rPr>
          <w:rFonts w:ascii="Arial" w:hAnsi="Arial" w:cs="Arial" w:eastAsia="Arial"/>
          <w:sz w:val="22"/>
          <w:szCs w:val="22"/>
          <w:color w:val="4F4F4F"/>
          <w:spacing w:val="13"/>
          <w:w w:val="74"/>
          <w:b/>
          <w:bCs/>
        </w:rPr>
        <w:t>e</w:t>
      </w:r>
      <w:r>
        <w:rPr>
          <w:rFonts w:ascii="Arial" w:hAnsi="Arial" w:cs="Arial" w:eastAsia="Arial"/>
          <w:sz w:val="29"/>
          <w:szCs w:val="29"/>
          <w:color w:val="3B3B3B"/>
          <w:spacing w:val="0"/>
          <w:w w:val="57"/>
        </w:rPr>
        <w:t>rr</w:t>
      </w:r>
      <w:r>
        <w:rPr>
          <w:rFonts w:ascii="Arial" w:hAnsi="Arial" w:cs="Arial" w:eastAsia="Arial"/>
          <w:sz w:val="29"/>
          <w:szCs w:val="29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Turaç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KÜÇÜK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82" w:lineRule="exact"/>
        <w:ind w:left="4249" w:right="5629"/>
        <w:jc w:val="center"/>
        <w:tabs>
          <w:tab w:pos="49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25282"/>
          <w:spacing w:val="0"/>
          <w:w w:val="72"/>
          <w:position w:val="-1"/>
        </w:rPr>
        <w:t>r'</w:t>
      </w:r>
      <w:r>
        <w:rPr>
          <w:rFonts w:ascii="Times New Roman" w:hAnsi="Times New Roman" w:cs="Times New Roman" w:eastAsia="Times New Roman"/>
          <w:sz w:val="25"/>
          <w:szCs w:val="25"/>
          <w:color w:val="525282"/>
          <w:spacing w:val="-39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2528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2528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72"/>
          <w:position w:val="-1"/>
        </w:rPr>
        <w:t>lıf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72"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12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2"/>
          <w:position w:val="-1"/>
        </w:rPr>
        <w:t>Et·i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40" w:lineRule="exact"/>
        <w:ind w:left="3319" w:right="-20"/>
        <w:jc w:val="lef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47"/>
          <w:szCs w:val="47"/>
          <w:color w:val="333880"/>
          <w:spacing w:val="0"/>
          <w:w w:val="49"/>
          <w:position w:val="-1"/>
        </w:rPr>
        <w:t>\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6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1" w:lineRule="auto"/>
        <w:ind w:left="3685" w:right="4167" w:firstLine="-1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6.334183pt;margin-top:18.020498pt;width:6.21588pt;height:11pt;mso-position-horizontal-relative:page;mso-position-vertical-relative:paragraph;z-index:-12752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B3B5B5"/>
                      <w:spacing w:val="0"/>
                      <w:w w:val="101"/>
                    </w:rPr>
                    <w:t>..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left="831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040504pt;margin-top:-43.082397pt;width:492.547457pt;height:80.879194pt;mso-position-horizontal-relative:page;mso-position-vertical-relative:paragraph;z-index:-12753" type="#_x0000_t202" filled="f" stroked="f">
            <v:textbox inset="0,0,0,0">
              <w:txbxContent>
                <w:p>
                  <w:pPr>
                    <w:spacing w:before="0" w:after="0" w:line="1618" w:lineRule="exact"/>
                    <w:ind w:right="-283"/>
                    <w:jc w:val="left"/>
                    <w:tabs>
                      <w:tab w:pos="85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F2F2F"/>
                      <w:spacing w:val="0"/>
                      <w:w w:val="100"/>
                      <w:b/>
                      <w:bCs/>
                      <w:position w:val="42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F2F2F"/>
                      <w:spacing w:val="-259"/>
                      <w:w w:val="100"/>
                      <w:b/>
                      <w:bCs/>
                      <w:position w:val="4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F2F2F"/>
                      <w:spacing w:val="0"/>
                      <w:w w:val="100"/>
                      <w:b/>
                      <w:bCs/>
                      <w:position w:val="4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F2F2F"/>
                      <w:spacing w:val="0"/>
                      <w:w w:val="100"/>
                      <w:b/>
                      <w:bCs/>
                      <w:position w:val="42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44444"/>
                      <w:spacing w:val="0"/>
                      <w:w w:val="256"/>
                      <w:position w:val="-5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color w:val="2F2F2F"/>
          <w:spacing w:val="3"/>
          <w:w w:val="100"/>
        </w:rPr>
        <w:t>Z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MIR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596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681015pt;margin-top:8.971943pt;width:42.602682pt;height:8.5pt;mso-position-horizontal-relative:page;mso-position-vertical-relative:paragraph;z-index:-12751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2F2F2F"/>
                      <w:spacing w:val="0"/>
                      <w:w w:val="8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69"/>
          <w:b/>
          <w:bCs/>
          <w:position w:val="8"/>
        </w:rPr>
        <w:t>BÜYÜKŞEHIR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b/>
          <w:bCs/>
          <w:position w:val="8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b/>
          <w:bCs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8.025322" w:type="dxa"/>
      </w:tblPr>
      <w:tblGrid/>
      <w:tr>
        <w:trPr>
          <w:trHeight w:val="238" w:hRule="exact"/>
        </w:trPr>
        <w:tc>
          <w:tcPr>
            <w:tcW w:w="1207" w:type="dxa"/>
            <w:tcBorders>
              <w:top w:val="single" w:sz="5.650632" w:space="0" w:color="676767"/>
              <w:bottom w:val="single" w:sz="5.65063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55" w:type="dxa"/>
            <w:tcBorders>
              <w:top w:val="single" w:sz="5.650632" w:space="0" w:color="676767"/>
              <w:bottom w:val="single" w:sz="5.65063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2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8"/>
                <w:w w:val="11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9"/>
              </w:rPr>
              <w:t>13.05.2017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48" w:type="dxa"/>
            <w:tcBorders>
              <w:top w:val="single" w:sz="5.650632" w:space="0" w:color="676767"/>
              <w:bottom w:val="single" w:sz="5.65063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33" w:type="dxa"/>
            <w:tcBorders>
              <w:top w:val="nil" w:sz="6" w:space="0" w:color="auto"/>
              <w:bottom w:val="single" w:sz="5.650632" w:space="0" w:color="676767"/>
              <w:left w:val="nil" w:sz="6" w:space="0" w:color="auto"/>
              <w:right w:val="single" w:sz="5.650632" w:space="0" w:color="676767"/>
            </w:tcBorders>
          </w:tcPr>
          <w:p>
            <w:pPr>
              <w:spacing w:before="10" w:after="0" w:line="240" w:lineRule="auto"/>
              <w:ind w:left="243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32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09:00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!Tel: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Grub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gelere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207" w:type="dxa"/>
            <w:tcBorders>
              <w:top w:val="single" w:sz="5.650632" w:space="0" w:color="676767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2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55" w:type="dxa"/>
            <w:tcBorders>
              <w:top w:val="single" w:sz="5.650632" w:space="0" w:color="676767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21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13.05.2017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48" w:type="dxa"/>
            <w:tcBorders>
              <w:top w:val="single" w:sz="5.650632" w:space="0" w:color="676767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5" w:right="-20"/>
              <w:jc w:val="left"/>
              <w:tabs>
                <w:tab w:pos="16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1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2"/>
                <w:w w:val="11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9"/>
              </w:rPr>
              <w:t>3032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33" w:type="dxa"/>
            <w:tcBorders>
              <w:top w:val="single" w:sz="5.650632" w:space="0" w:color="676767"/>
              <w:bottom w:val="single" w:sz="5.650632" w:space="0" w:color="646464"/>
              <w:left w:val="nil" w:sz="6" w:space="0" w:color="auto"/>
              <w:right w:val="single" w:sz="5.650632" w:space="0" w:color="676767"/>
            </w:tcBorders>
          </w:tcPr>
          <w:p>
            <w:pPr>
              <w:spacing w:before="3" w:after="0" w:line="240" w:lineRule="auto"/>
              <w:ind w:left="24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5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1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Grub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gelere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8" w:lineRule="exact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Yenikent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alya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7"/>
        </w:rPr>
        <w:t>URLNiZMİR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2" w:lineRule="exact"/>
        <w:ind w:left="167" w:right="-20"/>
        <w:jc w:val="left"/>
        <w:tabs>
          <w:tab w:pos="1540" w:val="left"/>
        </w:tabs>
        <w:rPr>
          <w:rFonts w:ascii="Arial" w:hAnsi="Arial" w:cs="Arial" w:eastAsia="Arial"/>
          <w:sz w:val="130"/>
          <w:szCs w:val="1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C90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98C90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98C90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Yenikent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Dal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URLA/iZMİR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2"/>
        </w:rPr>
        <w:t> </w:t>
      </w:r>
      <w:r>
        <w:rPr>
          <w:rFonts w:ascii="Arial" w:hAnsi="Arial" w:cs="Arial" w:eastAsia="Arial"/>
          <w:sz w:val="130"/>
          <w:szCs w:val="130"/>
          <w:color w:val="2F2F2F"/>
          <w:spacing w:val="44"/>
          <w:w w:val="16"/>
          <w:position w:val="-85"/>
        </w:rPr>
        <w:t>,</w:t>
      </w:r>
      <w:r>
        <w:rPr>
          <w:rFonts w:ascii="Arial" w:hAnsi="Arial" w:cs="Arial" w:eastAsia="Arial"/>
          <w:sz w:val="130"/>
          <w:szCs w:val="130"/>
          <w:color w:val="B3B5B5"/>
          <w:spacing w:val="0"/>
          <w:w w:val="97"/>
          <w:position w:val="-85"/>
        </w:rPr>
        <w:t>-</w:t>
      </w:r>
      <w:r>
        <w:rPr>
          <w:rFonts w:ascii="Arial" w:hAnsi="Arial" w:cs="Arial" w:eastAsia="Arial"/>
          <w:sz w:val="130"/>
          <w:szCs w:val="130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67" w:right="-20"/>
        <w:jc w:val="left"/>
        <w:tabs>
          <w:tab w:pos="1520" w:val="left"/>
          <w:tab w:pos="39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Yang_ını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SINIF!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71" w:lineRule="exact"/>
        <w:ind w:left="163" w:right="-20"/>
        <w:jc w:val="left"/>
        <w:tabs>
          <w:tab w:pos="350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3"/>
          <w:position w:val="3"/>
        </w:rPr>
        <w:t>İse: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1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Hizmet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4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left="3515" w:right="-20"/>
        <w:jc w:val="left"/>
        <w:tabs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-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>Ahşa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  <w:position w:val="-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6"/>
          <w:position w:val="-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3"/>
          <w:position w:val="-8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-8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440" w:right="300"/>
        </w:sectPr>
      </w:pPr>
      <w:rPr/>
    </w:p>
    <w:p>
      <w:pPr>
        <w:spacing w:before="0" w:after="0" w:line="466" w:lineRule="exact"/>
        <w:ind w:right="-20"/>
        <w:jc w:val="right"/>
        <w:tabs>
          <w:tab w:pos="580" w:val="left"/>
          <w:tab w:pos="10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45"/>
          <w:szCs w:val="45"/>
          <w:color w:val="444444"/>
          <w:w w:val="47"/>
          <w:position w:val="-4"/>
        </w:rPr>
        <w:t>ı</w:t>
      </w:r>
      <w:r>
        <w:rPr>
          <w:rFonts w:ascii="Arial" w:hAnsi="Arial" w:cs="Arial" w:eastAsia="Arial"/>
          <w:sz w:val="45"/>
          <w:szCs w:val="45"/>
          <w:color w:val="444444"/>
          <w:w w:val="100"/>
          <w:position w:val="-4"/>
        </w:rPr>
        <w:tab/>
      </w:r>
      <w:r>
        <w:rPr>
          <w:rFonts w:ascii="Arial" w:hAnsi="Arial" w:cs="Arial" w:eastAsia="Arial"/>
          <w:sz w:val="45"/>
          <w:szCs w:val="45"/>
          <w:color w:val="444444"/>
          <w:w w:val="58"/>
          <w:position w:val="-4"/>
        </w:rPr>
        <w:t>ı</w:t>
      </w:r>
      <w:r>
        <w:rPr>
          <w:rFonts w:ascii="Arial" w:hAnsi="Arial" w:cs="Arial" w:eastAsia="Arial"/>
          <w:sz w:val="45"/>
          <w:szCs w:val="45"/>
          <w:color w:val="444444"/>
          <w:w w:val="100"/>
          <w:position w:val="-4"/>
        </w:rPr>
        <w:tab/>
      </w:r>
      <w:r>
        <w:rPr>
          <w:rFonts w:ascii="Arial" w:hAnsi="Arial" w:cs="Arial" w:eastAsia="Arial"/>
          <w:sz w:val="45"/>
          <w:szCs w:val="45"/>
          <w:color w:val="444444"/>
          <w:w w:val="100"/>
          <w:position w:val="-4"/>
        </w:rPr>
      </w:r>
      <w:r>
        <w:rPr>
          <w:rFonts w:ascii="Arial" w:hAnsi="Arial" w:cs="Arial" w:eastAsia="Arial"/>
          <w:sz w:val="50"/>
          <w:szCs w:val="50"/>
          <w:color w:val="B3B5B5"/>
          <w:spacing w:val="0"/>
          <w:w w:val="53"/>
          <w:position w:val="-3"/>
        </w:rPr>
        <w:t>ı</w:t>
      </w:r>
      <w:r>
        <w:rPr>
          <w:rFonts w:ascii="Arial" w:hAnsi="Arial" w:cs="Arial" w:eastAsia="Arial"/>
          <w:sz w:val="50"/>
          <w:szCs w:val="50"/>
          <w:color w:val="B3B5B5"/>
          <w:spacing w:val="30"/>
          <w:w w:val="53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B3B5B5"/>
          <w:spacing w:val="0"/>
          <w:w w:val="495"/>
          <w:position w:val="12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09:02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300"/>
          <w:cols w:num="2" w:equalWidth="0">
            <w:col w:w="5934" w:space="854"/>
            <w:col w:w="4392"/>
          </w:cols>
        </w:sectPr>
      </w:pPr>
      <w:rPr/>
    </w:p>
    <w:p>
      <w:pPr>
        <w:spacing w:before="0" w:after="0" w:line="199" w:lineRule="exact"/>
        <w:ind w:left="167" w:right="-20"/>
        <w:jc w:val="left"/>
        <w:tabs>
          <w:tab w:pos="206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Yücel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BOZKURT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2" w:after="0" w:line="214" w:lineRule="exact"/>
        <w:ind w:left="20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Arniri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7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AKTOPRAK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2056" w:right="-20"/>
        <w:jc w:val="left"/>
        <w:tabs>
          <w:tab w:pos="454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59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59"/>
        </w:rPr>
        <w:t>ı</w:t>
      </w:r>
      <w:r>
        <w:rPr>
          <w:rFonts w:ascii="Arial" w:hAnsi="Arial" w:cs="Arial" w:eastAsia="Arial"/>
          <w:sz w:val="26"/>
          <w:szCs w:val="26"/>
          <w:color w:val="2F2F2F"/>
          <w:spacing w:val="-97"/>
          <w:w w:val="159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09:00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1"/>
        </w:rPr>
        <w:t>09:00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53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6154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67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543" w:right="44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66" w:lineRule="auto"/>
        <w:ind w:left="2079" w:right="4044" w:firstLine="2482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63" w:right="-20"/>
        <w:jc w:val="left"/>
        <w:tabs>
          <w:tab w:pos="2040" w:val="left"/>
          <w:tab w:pos="454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370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8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0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Adı-Soy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53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traktörü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172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-1"/>
        </w:rPr>
        <w:t>görllldü.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574" w:right="375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82" w:lineRule="auto"/>
        <w:ind w:left="4650" w:right="2197" w:firstLine="-4488"/>
        <w:jc w:val="left"/>
        <w:tabs>
          <w:tab w:pos="2060" w:val="left"/>
          <w:tab w:pos="4600" w:val="left"/>
          <w:tab w:pos="6420" w:val="left"/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Söndilrıne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2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söndünne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27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27"/>
          <w:position w:val="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Köptı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27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1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-3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20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çalışı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vaziyette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traktörü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5" w:lineRule="auto"/>
        <w:ind w:left="172" w:right="2782" w:firstLine="-9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Söndllrme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1"/>
        </w:rPr>
        <w:t>stalasyo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0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0" w:lineRule="auto"/>
        <w:ind w:left="139" w:right="89" w:firstLine="1902"/>
        <w:jc w:val="right"/>
        <w:tabs>
          <w:tab w:pos="20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grubunun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önündeki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hidrantta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</w:rPr>
        <w:t>almak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çalışı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vaziyette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Belediyesi'ne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traktörü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</w:rPr>
        <w:t>kısm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traktörün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estalasyon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1" w:lineRule="auto"/>
        <w:ind w:left="153" w:right="1640" w:firstLine="1921"/>
        <w:jc w:val="left"/>
        <w:tabs>
          <w:tab w:pos="206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kablolarında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ıkm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8"/>
        </w:rPr>
        <w:t>ılm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ştır.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[Sig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Alınamadı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55" w:lineRule="auto"/>
        <w:ind w:left="153" w:right="4514" w:firstLine="344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Yücel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BOZKURT'a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2" w:lineRule="exact"/>
        <w:ind w:left="177" w:right="-20"/>
        <w:jc w:val="left"/>
        <w:tabs>
          <w:tab w:pos="206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09: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-9"/>
          <w:w w:val="18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9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66" w:right="-20"/>
        <w:jc w:val="left"/>
        <w:tabs>
          <w:tab w:pos="108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QİDE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6" w:lineRule="exact"/>
        <w:ind w:right="1198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5"/>
          <w:szCs w:val="25"/>
          <w:color w:val="2F2F2F"/>
          <w:w w:val="86"/>
          <w:position w:val="-7"/>
        </w:rPr>
        <w:t>1</w:t>
      </w:r>
      <w:r>
        <w:rPr>
          <w:rFonts w:ascii="Arial" w:hAnsi="Arial" w:cs="Arial" w:eastAsia="Arial"/>
          <w:sz w:val="25"/>
          <w:szCs w:val="25"/>
          <w:color w:val="2F2F2F"/>
          <w:spacing w:val="-4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53"/>
          <w:i/>
          <w:position w:val="-7"/>
        </w:rPr>
        <w:t>7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53"/>
          <w:i/>
          <w:position w:val="-7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2"/>
          <w:w w:val="53"/>
          <w:i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3"/>
          <w:position w:val="-7"/>
        </w:rPr>
        <w:t>MaYıs</w:t>
      </w:r>
      <w:r>
        <w:rPr>
          <w:rFonts w:ascii="Arial" w:hAnsi="Arial" w:cs="Arial" w:eastAsia="Arial"/>
          <w:sz w:val="25"/>
          <w:szCs w:val="25"/>
          <w:color w:val="2F2F2F"/>
          <w:spacing w:val="5"/>
          <w:w w:val="53"/>
          <w:position w:val="-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59"/>
          <w:b/>
          <w:bCs/>
          <w:position w:val="-7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440" w:right="300"/>
        </w:sectPr>
      </w:pPr>
      <w:rPr/>
    </w:p>
    <w:p>
      <w:pPr>
        <w:spacing w:before="0" w:after="0" w:line="194" w:lineRule="exact"/>
        <w:ind w:left="2225" w:right="-69"/>
        <w:jc w:val="left"/>
        <w:tabs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Amir':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27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44444"/>
          <w:spacing w:val="0"/>
          <w:w w:val="78"/>
          <w:i/>
          <w:position w:val="-1"/>
        </w:rPr>
        <w:t>1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78"/>
          <w:i/>
          <w:position w:val="-1"/>
        </w:rPr>
        <w:t>  </w:t>
      </w:r>
      <w:r>
        <w:rPr>
          <w:rFonts w:ascii="Arial" w:hAnsi="Arial" w:cs="Arial" w:eastAsia="Arial"/>
          <w:sz w:val="20"/>
          <w:szCs w:val="20"/>
          <w:color w:val="444444"/>
          <w:spacing w:val="38"/>
          <w:w w:val="78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8"/>
          <w:position w:val="-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300"/>
          <w:cols w:num="2" w:equalWidth="0">
            <w:col w:w="6772" w:space="1928"/>
            <w:col w:w="2480"/>
          </w:cols>
        </w:sectPr>
      </w:pPr>
      <w:rPr/>
    </w:p>
    <w:p>
      <w:pPr>
        <w:spacing w:before="0" w:after="0" w:line="257" w:lineRule="exact"/>
        <w:ind w:left="186" w:right="-20"/>
        <w:jc w:val="left"/>
        <w:tabs>
          <w:tab w:pos="2180" w:val="left"/>
          <w:tab w:pos="3560" w:val="left"/>
        </w:tabs>
        <w:rPr>
          <w:rFonts w:ascii="Courier New" w:hAnsi="Courier New" w:cs="Courier New" w:eastAsia="Courier New"/>
          <w:sz w:val="24"/>
          <w:szCs w:val="24"/>
        </w:rPr>
      </w:pPr>
      <w:rPr/>
      <w:r>
        <w:rPr/>
        <w:pict>
          <v:group style="position:absolute;margin-left:186.588608pt;margin-top:-5.918122pt;width:.1pt;height:6.417762pt;mso-position-horizontal-relative:page;mso-position-vertical-relative:paragraph;z-index:-12759" coordorigin="3732,-118" coordsize="2,128">
            <v:shape style="position:absolute;left:3732;top:-118;width:2;height:128" coordorigin="3732,-118" coordsize="0,128" path="m3732,10l3732,-118e" filled="f" stroked="t" strokeweight=".941772pt" strokecolor="#3F3F9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6E7070"/>
          <w:spacing w:val="0"/>
          <w:w w:val="79"/>
          <w:b/>
          <w:bCs/>
          <w:position w:val="-2"/>
        </w:rPr>
        <w:t>İTFAİVE</w:t>
      </w:r>
      <w:r>
        <w:rPr>
          <w:rFonts w:ascii="Times New Roman" w:hAnsi="Times New Roman" w:cs="Times New Roman" w:eastAsia="Times New Roman"/>
          <w:sz w:val="22"/>
          <w:szCs w:val="22"/>
          <w:color w:val="6E7070"/>
          <w:spacing w:val="0"/>
          <w:w w:val="79"/>
          <w:b/>
          <w:bCs/>
          <w:position w:val="-2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6E7070"/>
          <w:spacing w:val="9"/>
          <w:w w:val="79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79"/>
          <w:b/>
          <w:bCs/>
          <w:position w:val="-2"/>
        </w:rPr>
        <w:t>BA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00"/>
          <w:b/>
          <w:bCs/>
          <w:position w:val="-2"/>
        </w:rPr>
      </w:r>
      <w:r>
        <w:rPr>
          <w:rFonts w:ascii="Courier New" w:hAnsi="Courier New" w:cs="Courier New" w:eastAsia="Courier New"/>
          <w:sz w:val="24"/>
          <w:szCs w:val="24"/>
          <w:color w:val="5B5B5B"/>
          <w:spacing w:val="0"/>
          <w:w w:val="100"/>
          <w:position w:val="3"/>
        </w:rPr>
        <w:t>BÖLGE</w:t>
      </w:r>
      <w:r>
        <w:rPr>
          <w:rFonts w:ascii="Courier New" w:hAnsi="Courier New" w:cs="Courier New" w:eastAsia="Courier New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1900" w:right="-63"/>
        <w:jc w:val="center"/>
        <w:tabs>
          <w:tab w:pos="29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85.058228pt;margin-top:2.604856pt;width:.1pt;height:7.130848pt;mso-position-horizontal-relative:page;mso-position-vertical-relative:paragraph;z-index:-12758" coordorigin="3701,52" coordsize="2,143">
            <v:shape style="position:absolute;left:3701;top:52;width:2;height:143" coordorigin="3701,52" coordsize="0,143" path="m3701,195l3701,52e" filled="f" stroked="t" strokeweight="1.883544pt" strokecolor="#4B4B7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6E7070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color w:val="6E7070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E7070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00"/>
          <w:b/>
          <w:bCs/>
          <w:position w:val="-1"/>
        </w:rPr>
        <w:t>POSTA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b/>
          <w:bCs/>
          <w:position w:val="2"/>
        </w:rPr>
        <w:t>R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27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81"/>
          <w:b/>
          <w:bCs/>
          <w:position w:val="5"/>
        </w:rPr>
        <w:t>PLA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81"/>
          <w:b/>
          <w:bCs/>
          <w:position w:val="5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24"/>
          <w:w w:val="81"/>
          <w:b/>
          <w:bCs/>
          <w:position w:val="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88"/>
          <w:b/>
          <w:bCs/>
          <w:position w:val="5"/>
        </w:rPr>
        <w:t>AMİRİ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2252" w:right="254"/>
        <w:jc w:val="center"/>
        <w:tabs>
          <w:tab w:pos="33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b/>
          <w:bCs/>
        </w:rPr>
        <w:t>Hüseyin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98"/>
          <w:b/>
          <w:bCs/>
          <w:position w:val="4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7"/>
          <w:w w:val="97"/>
          <w:b/>
          <w:bCs/>
          <w:position w:val="4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83"/>
          <w:b/>
          <w:bCs/>
          <w:position w:val="4"/>
        </w:rPr>
        <w:t>PRAK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300"/>
          <w:cols w:num="2" w:equalWidth="0">
            <w:col w:w="4495" w:space="3861"/>
            <w:col w:w="2824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300"/>
        </w:sectPr>
      </w:pPr>
      <w:rPr/>
    </w:p>
    <w:p>
      <w:pPr>
        <w:spacing w:before="37" w:after="0" w:line="240" w:lineRule="auto"/>
        <w:ind w:left="506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2F2F"/>
          <w:w w:val="98"/>
        </w:rPr>
        <w:t>Hü</w:t>
      </w:r>
      <w:r>
        <w:rPr>
          <w:rFonts w:ascii="Arial" w:hAnsi="Arial" w:cs="Arial" w:eastAsia="Arial"/>
          <w:sz w:val="18"/>
          <w:szCs w:val="18"/>
          <w:color w:val="2F2F2F"/>
          <w:spacing w:val="-2"/>
          <w:w w:val="98"/>
        </w:rPr>
        <w:t>s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4"/>
        </w:rPr>
        <w:t>e</w:t>
      </w:r>
      <w:r>
        <w:rPr>
          <w:rFonts w:ascii="Arial" w:hAnsi="Arial" w:cs="Arial" w:eastAsia="Arial"/>
          <w:sz w:val="18"/>
          <w:szCs w:val="18"/>
          <w:color w:val="5B5B5B"/>
          <w:spacing w:val="-8"/>
          <w:w w:val="104"/>
        </w:rPr>
        <w:t>y</w:t>
      </w:r>
      <w:r>
        <w:rPr>
          <w:rFonts w:ascii="Arial" w:hAnsi="Arial" w:cs="Arial" w:eastAsia="Arial"/>
          <w:sz w:val="18"/>
          <w:szCs w:val="18"/>
          <w:color w:val="2F2F2F"/>
          <w:spacing w:val="-24"/>
          <w:w w:val="147"/>
        </w:rPr>
        <w:t>;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14"/>
        </w:rPr>
        <w:t>K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5408" w:right="-85"/>
        <w:jc w:val="left"/>
        <w:tabs>
          <w:tab w:pos="83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B3B5B5"/>
          <w:spacing w:val="0"/>
          <w:w w:val="41"/>
          <w:position w:val="-10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1" w:lineRule="exact"/>
        <w:ind w:right="-20"/>
        <w:jc w:val="left"/>
        <w:tabs>
          <w:tab w:pos="52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pict>
          <v:group style="position:absolute;margin-left:499.610138pt;margin-top:-1.214504pt;width:8.005064pt;height:4.002532pt;mso-position-horizontal-relative:page;mso-position-vertical-relative:paragraph;z-index:-12756" coordorigin="9992,-24" coordsize="160,80">
            <v:group style="position:absolute;left:10011;top:11;width:89;height:2" coordorigin="10011,11" coordsize="89,2">
              <v:shape style="position:absolute;left:10011;top:11;width:89;height:2" coordorigin="10011,11" coordsize="89,0" path="m10011,11l10101,11e" filled="f" stroked="t" strokeweight="1.883544pt" strokecolor="#383F4F">
                <v:path arrowok="t"/>
              </v:shape>
            </v:group>
            <v:group style="position:absolute;left:10032;top:16;width:80;height:2" coordorigin="10032,16" coordsize="80,2">
              <v:shape style="position:absolute;left:10032;top:16;width:80;height:2" coordorigin="10032,16" coordsize="80,0" path="m10032,16l10112,16e" filled="f" stroked="t" strokeweight="4.002532pt" strokecolor="#3F484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4.901276pt;margin-top:1.868774pt;width:32.491141pt;height:5.782992pt;mso-position-horizontal-relative:page;mso-position-vertical-relative:paragraph;z-index:-12755" coordorigin="9898,37" coordsize="650,116">
            <v:group style="position:absolute;left:9950;top:89;width:537;height:2" coordorigin="9950,89" coordsize="537,2">
              <v:shape style="position:absolute;left:9950;top:89;width:537;height:2" coordorigin="9950,89" coordsize="537,0" path="m9950,89l10487,89e" filled="f" stroked="t" strokeweight="5.179747pt" strokecolor="#444B5B">
                <v:path arrowok="t"/>
              </v:shape>
            </v:group>
            <v:group style="position:absolute;left:10397;top:120;width:118;height:2" coordorigin="10397,120" coordsize="118,2">
              <v:shape style="position:absolute;left:10397;top:120;width:118;height:2" coordorigin="10397,120" coordsize="118,0" path="m10397,120l10515,120e" filled="f" stroked="t" strokeweight="3.296203pt" strokecolor="#4B576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9"/>
          <w:szCs w:val="9"/>
          <w:color w:val="6E7070"/>
          <w:spacing w:val="0"/>
          <w:w w:val="100"/>
        </w:rPr>
        <w:t>•</w:t>
      </w:r>
      <w:r>
        <w:rPr>
          <w:rFonts w:ascii="Arial" w:hAnsi="Arial" w:cs="Arial" w:eastAsia="Arial"/>
          <w:sz w:val="9"/>
          <w:szCs w:val="9"/>
          <w:color w:val="6E7070"/>
          <w:spacing w:val="0"/>
          <w:w w:val="100"/>
        </w:rPr>
        <w:t>  </w:t>
      </w:r>
      <w:r>
        <w:rPr>
          <w:rFonts w:ascii="Arial" w:hAnsi="Arial" w:cs="Arial" w:eastAsia="Arial"/>
          <w:sz w:val="9"/>
          <w:szCs w:val="9"/>
          <w:color w:val="6E7070"/>
          <w:spacing w:val="2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898C90"/>
          <w:spacing w:val="0"/>
          <w:w w:val="211"/>
        </w:rPr>
        <w:t>•</w:t>
      </w:r>
      <w:r>
        <w:rPr>
          <w:rFonts w:ascii="Arial" w:hAnsi="Arial" w:cs="Arial" w:eastAsia="Arial"/>
          <w:sz w:val="9"/>
          <w:szCs w:val="9"/>
          <w:color w:val="898C90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898C90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6E7070"/>
          <w:spacing w:val="0"/>
          <w:w w:val="166"/>
        </w:rPr>
        <w:t>.w</w:t>
      </w:r>
      <w:r>
        <w:rPr>
          <w:rFonts w:ascii="Arial" w:hAnsi="Arial" w:cs="Arial" w:eastAsia="Arial"/>
          <w:sz w:val="9"/>
          <w:szCs w:val="9"/>
          <w:color w:val="6E7070"/>
          <w:spacing w:val="2"/>
          <w:w w:val="166"/>
        </w:rPr>
        <w:t>.</w:t>
      </w:r>
      <w:r>
        <w:rPr>
          <w:rFonts w:ascii="Arial" w:hAnsi="Arial" w:cs="Arial" w:eastAsia="Arial"/>
          <w:sz w:val="9"/>
          <w:szCs w:val="9"/>
          <w:color w:val="444444"/>
          <w:spacing w:val="0"/>
          <w:w w:val="98"/>
        </w:rPr>
        <w:t>,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300"/>
          <w:cols w:num="2" w:equalWidth="0">
            <w:col w:w="8371" w:space="305"/>
            <w:col w:w="2504"/>
          </w:cols>
        </w:sectPr>
      </w:pPr>
      <w:rPr/>
    </w:p>
    <w:p>
      <w:pPr>
        <w:spacing w:before="0" w:after="0" w:line="217" w:lineRule="exact"/>
        <w:ind w:left="2206" w:right="-133"/>
        <w:jc w:val="left"/>
        <w:tabs>
          <w:tab w:pos="31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62"/>
          <w:szCs w:val="62"/>
          <w:color w:val="2154B1"/>
          <w:w w:val="120"/>
          <w:position w:val="-33"/>
        </w:rPr>
      </w:r>
      <w:r>
        <w:rPr>
          <w:rFonts w:ascii="Times New Roman" w:hAnsi="Times New Roman" w:cs="Times New Roman" w:eastAsia="Times New Roman"/>
          <w:sz w:val="62"/>
          <w:szCs w:val="62"/>
          <w:color w:val="2154B1"/>
          <w:spacing w:val="0"/>
          <w:w w:val="100"/>
          <w:strike/>
          <w:position w:val="-33"/>
        </w:rPr>
        <w:t>-</w:t>
      </w:r>
      <w:r>
        <w:rPr>
          <w:rFonts w:ascii="Times New Roman" w:hAnsi="Times New Roman" w:cs="Times New Roman" w:eastAsia="Times New Roman"/>
          <w:sz w:val="62"/>
          <w:szCs w:val="62"/>
          <w:color w:val="2154B1"/>
          <w:spacing w:val="-114"/>
          <w:w w:val="100"/>
          <w:strike/>
          <w:position w:val="-33"/>
        </w:rPr>
        <w:t> </w:t>
      </w:r>
      <w:r>
        <w:rPr>
          <w:rFonts w:ascii="Times New Roman" w:hAnsi="Times New Roman" w:cs="Times New Roman" w:eastAsia="Times New Roman"/>
          <w:sz w:val="62"/>
          <w:szCs w:val="62"/>
          <w:color w:val="2154B1"/>
          <w:spacing w:val="-114"/>
          <w:w w:val="100"/>
          <w:position w:val="-33"/>
        </w:rPr>
      </w:r>
      <w:r>
        <w:rPr>
          <w:rFonts w:ascii="Times New Roman" w:hAnsi="Times New Roman" w:cs="Times New Roman" w:eastAsia="Times New Roman"/>
          <w:sz w:val="62"/>
          <w:szCs w:val="62"/>
          <w:color w:val="2154B1"/>
          <w:spacing w:val="0"/>
          <w:w w:val="100"/>
          <w:position w:val="-33"/>
        </w:rPr>
        <w:tab/>
      </w:r>
      <w:r>
        <w:rPr>
          <w:rFonts w:ascii="Times New Roman" w:hAnsi="Times New Roman" w:cs="Times New Roman" w:eastAsia="Times New Roman"/>
          <w:sz w:val="62"/>
          <w:szCs w:val="62"/>
          <w:color w:val="2154B1"/>
          <w:spacing w:val="0"/>
          <w:w w:val="100"/>
          <w:position w:val="-33"/>
        </w:rPr>
      </w:r>
      <w:r>
        <w:rPr>
          <w:rFonts w:ascii="Arial" w:hAnsi="Arial" w:cs="Arial" w:eastAsia="Arial"/>
          <w:sz w:val="44"/>
          <w:szCs w:val="44"/>
          <w:color w:val="8797B8"/>
          <w:spacing w:val="25"/>
          <w:w w:val="100"/>
          <w:b/>
          <w:bCs/>
          <w:i/>
          <w:position w:val="-29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B3B5B5"/>
          <w:spacing w:val="0"/>
          <w:w w:val="100"/>
          <w:position w:val="-29"/>
        </w:rPr>
        <w:t>y</w:t>
      </w:r>
      <w:r>
        <w:rPr>
          <w:rFonts w:ascii="Times New Roman" w:hAnsi="Times New Roman" w:cs="Times New Roman" w:eastAsia="Times New Roman"/>
          <w:sz w:val="27"/>
          <w:szCs w:val="27"/>
          <w:color w:val="B3B5B5"/>
          <w:spacing w:val="62"/>
          <w:w w:val="100"/>
          <w:position w:val="-2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3B5B5"/>
          <w:spacing w:val="0"/>
          <w:w w:val="100"/>
          <w:position w:val="-29"/>
        </w:rPr>
        <w:t>···(,-,,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26" w:after="0" w:line="191" w:lineRule="exact"/>
        <w:ind w:right="-20"/>
        <w:jc w:val="left"/>
        <w:tabs>
          <w:tab w:pos="300" w:val="left"/>
          <w:tab w:pos="21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9C9EA0"/>
          <w:spacing w:val="0"/>
          <w:w w:val="51"/>
          <w:i/>
          <w:position w:val="-15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9C9EA0"/>
          <w:spacing w:val="0"/>
          <w:w w:val="100"/>
          <w:i/>
          <w:position w:val="-15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9C9EA0"/>
          <w:spacing w:val="0"/>
          <w:w w:val="100"/>
          <w:i/>
          <w:position w:val="-15"/>
        </w:rPr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157"/>
          <w:position w:val="-15"/>
        </w:rPr>
        <w:t>lfa</w:t>
      </w:r>
      <w:r>
        <w:rPr>
          <w:rFonts w:ascii="Arial" w:hAnsi="Arial" w:cs="Arial" w:eastAsia="Arial"/>
          <w:sz w:val="20"/>
          <w:szCs w:val="20"/>
          <w:color w:val="898C90"/>
          <w:spacing w:val="0"/>
          <w:w w:val="93"/>
          <w:position w:val="-15"/>
        </w:rPr>
        <w:t>.</w:t>
      </w:r>
      <w:r>
        <w:rPr>
          <w:rFonts w:ascii="Arial" w:hAnsi="Arial" w:cs="Arial" w:eastAsia="Arial"/>
          <w:sz w:val="20"/>
          <w:szCs w:val="20"/>
          <w:color w:val="898C90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0"/>
          <w:szCs w:val="20"/>
          <w:color w:val="898C90"/>
          <w:spacing w:val="0"/>
          <w:w w:val="100"/>
          <w:position w:val="-15"/>
        </w:rPr>
      </w:r>
      <w:r>
        <w:rPr>
          <w:rFonts w:ascii="Arial" w:hAnsi="Arial" w:cs="Arial" w:eastAsia="Arial"/>
          <w:sz w:val="20"/>
          <w:szCs w:val="20"/>
          <w:color w:val="B3B5B5"/>
          <w:spacing w:val="0"/>
          <w:w w:val="140"/>
          <w:position w:val="-15"/>
        </w:rPr>
        <w:t>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300"/>
          <w:cols w:num="2" w:equalWidth="0">
            <w:col w:w="4135" w:space="4033"/>
            <w:col w:w="3012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98" w:lineRule="exact"/>
        <w:ind w:left="2570" w:right="-48"/>
        <w:jc w:val="center"/>
        <w:tabs>
          <w:tab w:pos="370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v:group style="position:absolute;margin-left:147.975952pt;margin-top:-1.607844pt;width:112.070888pt;height:.235443pt;mso-position-horizontal-relative:page;mso-position-vertical-relative:paragraph;z-index:-12757" coordorigin="2960,-32" coordsize="2241,5">
            <v:group style="position:absolute;left:2962;top:-30;width:1733;height:2" coordorigin="2962,-30" coordsize="1733,2">
              <v:shape style="position:absolute;left:2962;top:-30;width:1733;height:2" coordorigin="2962,-30" coordsize="1733,0" path="m2962,-30l4695,-30e" filled="f" stroked="t" strokeweight=".235443pt" strokecolor="#5770BC">
                <v:path arrowok="t"/>
              </v:shape>
            </v:group>
            <v:group style="position:absolute;left:4695;top:-30;width:504;height:2" coordorigin="4695,-30" coordsize="504,2">
              <v:shape style="position:absolute;left:4695;top:-30;width:504;height:2" coordorigin="4695,-30" coordsize="504,0" path="m4695,-30l5199,-30e" filled="f" stroked="t" strokeweight=".235443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9"/>
          <w:szCs w:val="9"/>
          <w:color w:val="B3B5B5"/>
          <w:spacing w:val="0"/>
          <w:w w:val="128"/>
          <w:position w:val="-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3B5B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3B5B5"/>
          <w:spacing w:val="0"/>
          <w:w w:val="54"/>
          <w:position w:val="-2"/>
        </w:rPr>
        <w:t>1.;</w:t>
      </w:r>
      <w:r>
        <w:rPr>
          <w:rFonts w:ascii="Times New Roman" w:hAnsi="Times New Roman" w:cs="Times New Roman" w:eastAsia="Times New Roman"/>
          <w:sz w:val="9"/>
          <w:szCs w:val="9"/>
          <w:color w:val="B3B5B5"/>
          <w:spacing w:val="0"/>
          <w:w w:val="54"/>
          <w:position w:val="-2"/>
        </w:rPr>
        <w:t>         </w:t>
      </w:r>
      <w:r>
        <w:rPr>
          <w:rFonts w:ascii="Times New Roman" w:hAnsi="Times New Roman" w:cs="Times New Roman" w:eastAsia="Times New Roman"/>
          <w:sz w:val="9"/>
          <w:szCs w:val="9"/>
          <w:color w:val="B3B5B5"/>
          <w:spacing w:val="7"/>
          <w:w w:val="54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B3B5B5"/>
          <w:spacing w:val="0"/>
          <w:w w:val="82"/>
          <w:position w:val="-2"/>
        </w:rPr>
        <w:t>ı..ı:;'</w:t>
      </w:r>
      <w:r>
        <w:rPr>
          <w:rFonts w:ascii="Arial" w:hAnsi="Arial" w:cs="Arial" w:eastAsia="Arial"/>
          <w:sz w:val="10"/>
          <w:szCs w:val="10"/>
          <w:color w:val="B3B5B5"/>
          <w:spacing w:val="0"/>
          <w:w w:val="82"/>
          <w:position w:val="-2"/>
        </w:rPr>
        <w:t>     </w:t>
      </w:r>
      <w:r>
        <w:rPr>
          <w:rFonts w:ascii="Arial" w:hAnsi="Arial" w:cs="Arial" w:eastAsia="Arial"/>
          <w:sz w:val="10"/>
          <w:szCs w:val="10"/>
          <w:color w:val="B3B5B5"/>
          <w:spacing w:val="11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3B5B5"/>
          <w:spacing w:val="0"/>
          <w:w w:val="135"/>
          <w:position w:val="-2"/>
        </w:rPr>
        <w:t>'J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73" w:lineRule="atLeast"/>
        <w:ind w:right="788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B3B5B5"/>
          <w:spacing w:val="0"/>
          <w:w w:val="72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tabs>
          <w:tab w:pos="2800" w:val="left"/>
          <w:tab w:pos="4720" w:val="left"/>
        </w:tabs>
        <w:rPr>
          <w:rFonts w:ascii="Arial" w:hAnsi="Arial" w:cs="Arial" w:eastAsia="Arial"/>
          <w:sz w:val="72"/>
          <w:szCs w:val="72"/>
        </w:rPr>
      </w:pPr>
      <w:rPr/>
      <w:r>
        <w:rPr/>
        <w:br w:type="column"/>
      </w:r>
      <w:r>
        <w:rPr>
          <w:rFonts w:ascii="Arial" w:hAnsi="Arial" w:cs="Arial" w:eastAsia="Arial"/>
          <w:sz w:val="84"/>
          <w:szCs w:val="84"/>
          <w:color w:val="3F4185"/>
          <w:spacing w:val="0"/>
          <w:w w:val="100"/>
          <w:i/>
          <w:position w:val="-68"/>
        </w:rPr>
        <w:t>)</w:t>
      </w:r>
      <w:r>
        <w:rPr>
          <w:rFonts w:ascii="Arial" w:hAnsi="Arial" w:cs="Arial" w:eastAsia="Arial"/>
          <w:sz w:val="84"/>
          <w:szCs w:val="84"/>
          <w:color w:val="3F4185"/>
          <w:spacing w:val="0"/>
          <w:w w:val="100"/>
          <w:i/>
          <w:position w:val="-68"/>
        </w:rPr>
        <w:t>;F</w:t>
      </w:r>
      <w:r>
        <w:rPr>
          <w:rFonts w:ascii="Arial" w:hAnsi="Arial" w:cs="Arial" w:eastAsia="Arial"/>
          <w:sz w:val="84"/>
          <w:szCs w:val="84"/>
          <w:color w:val="3F4185"/>
          <w:spacing w:val="-220"/>
          <w:w w:val="100"/>
          <w:i/>
          <w:position w:val="-68"/>
        </w:rPr>
        <w:t> </w:t>
      </w:r>
      <w:r>
        <w:rPr>
          <w:rFonts w:ascii="Arial" w:hAnsi="Arial" w:cs="Arial" w:eastAsia="Arial"/>
          <w:sz w:val="84"/>
          <w:szCs w:val="84"/>
          <w:color w:val="3F4185"/>
          <w:spacing w:val="0"/>
          <w:w w:val="100"/>
          <w:i/>
          <w:position w:val="-68"/>
        </w:rPr>
        <w:tab/>
      </w:r>
      <w:r>
        <w:rPr>
          <w:rFonts w:ascii="Arial" w:hAnsi="Arial" w:cs="Arial" w:eastAsia="Arial"/>
          <w:sz w:val="84"/>
          <w:szCs w:val="84"/>
          <w:color w:val="3F4185"/>
          <w:spacing w:val="0"/>
          <w:w w:val="100"/>
          <w:i/>
          <w:position w:val="-68"/>
        </w:rPr>
      </w:r>
      <w:r>
        <w:rPr>
          <w:rFonts w:ascii="Times New Roman" w:hAnsi="Times New Roman" w:cs="Times New Roman" w:eastAsia="Times New Roman"/>
          <w:sz w:val="50"/>
          <w:szCs w:val="50"/>
          <w:color w:val="2F2F2F"/>
          <w:spacing w:val="0"/>
          <w:w w:val="100"/>
          <w:position w:val="-42"/>
        </w:rPr>
        <w:t>i'</w:t>
      </w:r>
      <w:r>
        <w:rPr>
          <w:rFonts w:ascii="Times New Roman" w:hAnsi="Times New Roman" w:cs="Times New Roman" w:eastAsia="Times New Roman"/>
          <w:sz w:val="50"/>
          <w:szCs w:val="50"/>
          <w:color w:val="2F2F2F"/>
          <w:spacing w:val="-88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2F2F2F"/>
          <w:spacing w:val="0"/>
          <w:w w:val="100"/>
          <w:position w:val="-42"/>
        </w:rPr>
        <w:tab/>
      </w:r>
      <w:r>
        <w:rPr>
          <w:rFonts w:ascii="Times New Roman" w:hAnsi="Times New Roman" w:cs="Times New Roman" w:eastAsia="Times New Roman"/>
          <w:sz w:val="50"/>
          <w:szCs w:val="50"/>
          <w:color w:val="2F2F2F"/>
          <w:spacing w:val="0"/>
          <w:w w:val="100"/>
          <w:position w:val="-42"/>
        </w:rPr>
      </w:r>
      <w:r>
        <w:rPr>
          <w:rFonts w:ascii="Arial" w:hAnsi="Arial" w:cs="Arial" w:eastAsia="Arial"/>
          <w:sz w:val="72"/>
          <w:szCs w:val="72"/>
          <w:color w:val="283193"/>
          <w:spacing w:val="0"/>
          <w:w w:val="52"/>
          <w:i/>
          <w:position w:val="-42"/>
        </w:rPr>
        <w:t>rJ</w:t>
      </w:r>
      <w:r>
        <w:rPr>
          <w:rFonts w:ascii="Arial" w:hAnsi="Arial" w:cs="Arial" w:eastAsia="Arial"/>
          <w:sz w:val="72"/>
          <w:szCs w:val="7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300"/>
          <w:cols w:num="2" w:equalWidth="0">
            <w:col w:w="4254" w:space="1126"/>
            <w:col w:w="5800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28.370886pt;margin-top:30.547174pt;width:548.582290pt;height:792.943484pt;mso-position-horizontal-relative:page;mso-position-vertical-relative:page;z-index:-12760" coordorigin="567,611" coordsize="10972,15859">
            <v:group style="position:absolute;left:584;top:630;width:10910;height:2" coordorigin="584,630" coordsize="10910,2">
              <v:shape style="position:absolute;left:584;top:630;width:10910;height:2" coordorigin="584,630" coordsize="10910,0" path="m584,630l11494,630e" filled="f" stroked="t" strokeweight=".706329pt" strokecolor="#6B6B6B">
                <v:path arrowok="t"/>
              </v:shape>
            </v:group>
            <v:group style="position:absolute;left:7346;top:632;width:325;height:2" coordorigin="7346,632" coordsize="325,2">
              <v:shape style="position:absolute;left:7346;top:632;width:325;height:2" coordorigin="7346,632" coordsize="325,0" path="m7346,632l7671,632e" filled="f" stroked="t" strokeweight=".470886pt" strokecolor="#575757">
                <v:path arrowok="t"/>
              </v:shape>
            </v:group>
            <v:group style="position:absolute;left:9121;top:618;width:2;height:837" coordorigin="9121,618" coordsize="2,837">
              <v:shape style="position:absolute;left:9121;top:618;width:2;height:837" coordorigin="9121,618" coordsize="0,837" path="m9121,1455l9121,618e" filled="f" stroked="t" strokeweight=".706329pt" strokecolor="#606060">
                <v:path arrowok="t"/>
              </v:shape>
            </v:group>
            <v:group style="position:absolute;left:11501;top:623;width:2;height:11718" coordorigin="11501,623" coordsize="2,11718">
              <v:shape style="position:absolute;left:11501;top:623;width:2;height:11718" coordorigin="11501,623" coordsize="0,11718" path="m11501,12341l11501,623e" filled="f" stroked="t" strokeweight=".706329pt" strokecolor="#676767">
                <v:path arrowok="t"/>
              </v:shape>
            </v:group>
            <v:group style="position:absolute;left:9121;top:1398;width:2;height:238" coordorigin="9121,1398" coordsize="2,238">
              <v:shape style="position:absolute;left:9121;top:1398;width:2;height:238" coordorigin="9121,1398" coordsize="0,238" path="m9121,1635l9121,1398e" filled="f" stroked="t" strokeweight=".470886pt" strokecolor="#444444">
                <v:path arrowok="t"/>
              </v:shape>
            </v:group>
            <v:group style="position:absolute;left:2493;top:623;width:2;height:1597" coordorigin="2493,623" coordsize="2,1597">
              <v:shape style="position:absolute;left:2493;top:623;width:2;height:1597" coordorigin="2493,623" coordsize="0,1597" path="m2493,2220l2493,623e" filled="f" stroked="t" strokeweight=".706329pt" strokecolor="#575757">
                <v:path arrowok="t"/>
              </v:shape>
            </v:group>
            <v:group style="position:absolute;left:9123;top:1569;width:2;height:656" coordorigin="9123,1569" coordsize="2,656">
              <v:shape style="position:absolute;left:9123;top:1569;width:2;height:656" coordorigin="9123,1569" coordsize="0,656" path="m9123,2225l9123,1569e" filled="f" stroked="t" strokeweight=".706329pt" strokecolor="#606060">
                <v:path arrowok="t"/>
              </v:shape>
            </v:group>
            <v:group style="position:absolute;left:579;top:2931;width:10920;height:2" coordorigin="579,2931" coordsize="10920,2">
              <v:shape style="position:absolute;left:579;top:2931;width:10920;height:2" coordorigin="579,2931" coordsize="10920,0" path="m579,2931l11499,2931e" filled="f" stroked="t" strokeweight=".706329pt" strokecolor="#676767">
                <v:path arrowok="t"/>
              </v:shape>
            </v:group>
            <v:group style="position:absolute;left:589;top:618;width:2;height:3052" coordorigin="589,618" coordsize="2,3052">
              <v:shape style="position:absolute;left:589;top:618;width:2;height:3052" coordorigin="589,618" coordsize="0,3052" path="m589,3670l589,618e" filled="f" stroked="t" strokeweight=".470886pt" strokecolor="#575757">
                <v:path arrowok="t"/>
              </v:shape>
            </v:group>
            <v:group style="position:absolute;left:579;top:3168;width:10920;height:2" coordorigin="579,3168" coordsize="10920,2">
              <v:shape style="position:absolute;left:579;top:3168;width:10920;height:2" coordorigin="579,3168" coordsize="10920,0" path="m579,3168l11499,3168e" filled="f" stroked="t" strokeweight=".706329pt" strokecolor="#676767">
                <v:path arrowok="t"/>
              </v:shape>
            </v:group>
            <v:group style="position:absolute;left:11492;top:2905;width:2;height:290" coordorigin="11492,2905" coordsize="2,290">
              <v:shape style="position:absolute;left:11492;top:2905;width:2;height:290" coordorigin="11492,2905" coordsize="0,290" path="m11492,3195l11492,2905e" filled="f" stroked="t" strokeweight=".470886pt" strokecolor="#545454">
                <v:path arrowok="t"/>
              </v:shape>
            </v:group>
            <v:group style="position:absolute;left:574;top:3406;width:6828;height:2" coordorigin="574,3406" coordsize="6828,2">
              <v:shape style="position:absolute;left:574;top:3406;width:6828;height:2" coordorigin="574,3406" coordsize="6828,0" path="m574,3406l7402,3406e" filled="f" stroked="t" strokeweight=".706329pt" strokecolor="#646464">
                <v:path arrowok="t"/>
              </v:shape>
            </v:group>
            <v:group style="position:absolute;left:586;top:618;width:2;height:5733" coordorigin="586,618" coordsize="2,5733">
              <v:shape style="position:absolute;left:586;top:618;width:2;height:5733" coordorigin="586,618" coordsize="0,5733" path="m586,6351l586,618e" filled="f" stroked="t" strokeweight=".706329pt" strokecolor="#5B5B5B">
                <v:path arrowok="t"/>
              </v:shape>
            </v:group>
            <v:group style="position:absolute;left:7346;top:3409;width:325;height:2" coordorigin="7346,3409" coordsize="325,2">
              <v:shape style="position:absolute;left:7346;top:3409;width:325;height:2" coordorigin="7346,3409" coordsize="325,0" path="m7346,3409l7671,3409e" filled="f" stroked="t" strokeweight=".470886pt" strokecolor="#4F4F4F">
                <v:path arrowok="t"/>
              </v:shape>
            </v:group>
            <v:group style="position:absolute;left:7614;top:3409;width:3890;height:2" coordorigin="7614,3409" coordsize="3890,2">
              <v:shape style="position:absolute;left:7614;top:3409;width:3890;height:2" coordorigin="7614,3409" coordsize="3890,0" path="m7614,3409l11504,3409e" filled="f" stroked="t" strokeweight=".706329pt" strokecolor="#6B6B6B">
                <v:path arrowok="t"/>
              </v:shape>
            </v:group>
            <v:group style="position:absolute;left:3932;top:3399;width:2;height:780" coordorigin="3932,3399" coordsize="2,780">
              <v:shape style="position:absolute;left:3932;top:3399;width:2;height:780" coordorigin="3932,3399" coordsize="0,780" path="m3932,4179l3932,3399e" filled="f" stroked="t" strokeweight=".470886pt" strokecolor="#3B3B3B">
                <v:path arrowok="t"/>
              </v:shape>
            </v:group>
            <v:group style="position:absolute;left:7129;top:3409;width:2;height:233" coordorigin="7129,3409" coordsize="2,233">
              <v:shape style="position:absolute;left:7129;top:3409;width:2;height:233" coordorigin="7129,3409" coordsize="0,233" path="m7129,3641l7129,3409e" filled="f" stroked="t" strokeweight=".235443pt" strokecolor="#7C7C7C">
                <v:path arrowok="t"/>
              </v:shape>
            </v:group>
            <v:group style="position:absolute;left:3937;top:3399;width:2;height:780" coordorigin="3937,3399" coordsize="2,780">
              <v:shape style="position:absolute;left:3937;top:3399;width:2;height:780" coordorigin="3937,3399" coordsize="0,780" path="m3937,4179l3937,3399e" filled="f" stroked="t" strokeweight=".941772pt" strokecolor="#444444">
                <v:path arrowok="t"/>
              </v:shape>
            </v:group>
            <v:group style="position:absolute;left:3922;top:3851;width:2204;height:2" coordorigin="3922,3851" coordsize="2204,2">
              <v:shape style="position:absolute;left:3922;top:3851;width:2204;height:2" coordorigin="3922,3851" coordsize="2204,0" path="m3922,3851l6126,3851e" filled="f" stroked="t" strokeweight=".706329pt" strokecolor="#777777">
                <v:path arrowok="t"/>
              </v:shape>
            </v:group>
            <v:group style="position:absolute;left:7129;top:3855;width:2924;height:2" coordorigin="7129,3855" coordsize="2924,2">
              <v:shape style="position:absolute;left:7129;top:3855;width:2924;height:2" coordorigin="7129,3855" coordsize="2924,0" path="m7129,3855l10053,3855e" filled="f" stroked="t" strokeweight=".235443pt" strokecolor="#9C9C9C">
                <v:path arrowok="t"/>
              </v:shape>
            </v:group>
            <v:group style="position:absolute;left:7125;top:3703;width:2;height:152" coordorigin="7125,3703" coordsize="2,152">
              <v:shape style="position:absolute;left:7125;top:3703;width:2;height:152" coordorigin="7125,3703" coordsize="0,152" path="m7125,3855l7125,3703e" filled="f" stroked="t" strokeweight=".706329pt" strokecolor="#646464">
                <v:path arrowok="t"/>
              </v:shape>
            </v:group>
            <v:group style="position:absolute;left:10053;top:3855;width:410;height:2" coordorigin="10053,3855" coordsize="410,2">
              <v:shape style="position:absolute;left:10053;top:3855;width:410;height:2" coordorigin="10053,3855" coordsize="410,0" path="m10053,3855l10463,3855e" filled="f" stroked="t" strokeweight=".235443pt" strokecolor="#000000">
                <v:path arrowok="t"/>
              </v:shape>
            </v:group>
            <v:group style="position:absolute;left:10463;top:3855;width:1036;height:2" coordorigin="10463,3855" coordsize="1036,2">
              <v:shape style="position:absolute;left:10463;top:3855;width:1036;height:2" coordorigin="10463,3855" coordsize="1036,0" path="m10463,3855l11499,3855e" filled="f" stroked="t" strokeweight=".235443pt" strokecolor="#777777">
                <v:path arrowok="t"/>
              </v:shape>
            </v:group>
            <v:group style="position:absolute;left:584;top:4167;width:2849;height:2" coordorigin="584,4167" coordsize="2849,2">
              <v:shape style="position:absolute;left:584;top:4167;width:2849;height:2" coordorigin="584,4167" coordsize="2849,0" path="m584,4167l3433,4167e" filled="f" stroked="t" strokeweight=".706329pt" strokecolor="#646464">
                <v:path arrowok="t"/>
              </v:shape>
            </v:group>
            <v:group style="position:absolute;left:3376;top:4169;width:363;height:2" coordorigin="3376,4169" coordsize="363,2">
              <v:shape style="position:absolute;left:3376;top:4169;width:363;height:2" coordorigin="3376,4169" coordsize="363,0" path="m3376,4169l3739,4169e" filled="f" stroked="t" strokeweight=".470886pt" strokecolor="#4F4F4F">
                <v:path arrowok="t"/>
              </v:shape>
            </v:group>
            <v:group style="position:absolute;left:3621;top:4169;width:339;height:2" coordorigin="3621,4169" coordsize="339,2">
              <v:shape style="position:absolute;left:3621;top:4169;width:339;height:2" coordorigin="3621,4169" coordsize="339,0" path="m3621,4169l3960,4169e" filled="f" stroked="t" strokeweight=".941772pt" strokecolor="#646464">
                <v:path arrowok="t"/>
              </v:shape>
            </v:group>
            <v:group style="position:absolute;left:3621;top:4167;width:1959;height:2" coordorigin="3621,4167" coordsize="1959,2">
              <v:shape style="position:absolute;left:3621;top:4167;width:1959;height:2" coordorigin="3621,4167" coordsize="1959,0" path="m3621,4167l5580,4167e" filled="f" stroked="t" strokeweight=".941772pt" strokecolor="#3F3F3F">
                <v:path arrowok="t"/>
              </v:shape>
            </v:group>
            <v:group style="position:absolute;left:5523;top:4167;width:5980;height:2" coordorigin="5523,4167" coordsize="5980,2">
              <v:shape style="position:absolute;left:5523;top:4167;width:5980;height:2" coordorigin="5523,4167" coordsize="5980,0" path="m5523,4167l11504,4167e" filled="f" stroked="t" strokeweight=".706329pt" strokecolor="#676767">
                <v:path arrowok="t"/>
              </v:shape>
            </v:group>
            <v:group style="position:absolute;left:7129;top:3855;width:2;height:309" coordorigin="7129,3855" coordsize="2,309">
              <v:shape style="position:absolute;left:7129;top:3855;width:2;height:309" coordorigin="7129,3855" coordsize="0,309" path="m7129,4164l7129,3855e" filled="f" stroked="t" strokeweight=".235443pt" strokecolor="#939393">
                <v:path arrowok="t"/>
              </v:shape>
            </v:group>
            <v:group style="position:absolute;left:579;top:4452;width:4144;height:2" coordorigin="579,4452" coordsize="4144,2">
              <v:shape style="position:absolute;left:579;top:4452;width:4144;height:2" coordorigin="579,4452" coordsize="4144,0" path="m579,4452l4723,4452e" filled="f" stroked="t" strokeweight=".706329pt" strokecolor="#676767">
                <v:path arrowok="t"/>
              </v:shape>
            </v:group>
            <v:group style="position:absolute;left:4666;top:4454;width:330;height:2" coordorigin="4666,4454" coordsize="330,2">
              <v:shape style="position:absolute;left:4666;top:4454;width:330;height:2" coordorigin="4666,4454" coordsize="330,0" path="m4666,4454l4996,4454e" filled="f" stroked="t" strokeweight=".470886pt" strokecolor="#4F4F4F">
                <v:path arrowok="t"/>
              </v:shape>
            </v:group>
            <v:group style="position:absolute;left:4940;top:4454;width:6569;height:2" coordorigin="4940,4454" coordsize="6569,2">
              <v:shape style="position:absolute;left:4940;top:4454;width:6569;height:2" coordorigin="4940,4454" coordsize="6569,0" path="m4940,4454l11508,4454e" filled="f" stroked="t" strokeweight=".706329pt" strokecolor="#676767">
                <v:path arrowok="t"/>
              </v:shape>
            </v:group>
            <v:group style="position:absolute;left:2496;top:4160;width:2;height:12298" coordorigin="2496,4160" coordsize="2,12298">
              <v:shape style="position:absolute;left:2496;top:4160;width:2;height:12298" coordorigin="2496,4160" coordsize="0,12298" path="m2496,16458l2496,4160e" filled="f" stroked="t" strokeweight=".706329pt" strokecolor="#575757">
                <v:path arrowok="t"/>
              </v:shape>
            </v:group>
            <v:group style="position:absolute;left:2486;top:4692;width:9017;height:2" coordorigin="2486,4692" coordsize="9017,2">
              <v:shape style="position:absolute;left:2486;top:4692;width:9017;height:2" coordorigin="2486,4692" coordsize="9017,0" path="m2486,4692l11504,4692e" filled="f" stroked="t" strokeweight=".706329pt" strokecolor="#676767">
                <v:path arrowok="t"/>
              </v:shape>
            </v:group>
            <v:group style="position:absolute;left:4975;top:4687;width:2;height:304" coordorigin="4975,4687" coordsize="2,304">
              <v:shape style="position:absolute;left:4975;top:4687;width:2;height:304" coordorigin="4975,4687" coordsize="0,304" path="m4975,4992l4975,4687e" filled="f" stroked="t" strokeweight=".706329pt" strokecolor="#676767">
                <v:path arrowok="t"/>
              </v:shape>
            </v:group>
            <v:group style="position:absolute;left:7826;top:4683;width:2;height:485" coordorigin="7826,4683" coordsize="2,485">
              <v:shape style="position:absolute;left:7826;top:4683;width:2;height:485" coordorigin="7826,4683" coordsize="0,485" path="m7826,5167l7826,4683e" filled="f" stroked="t" strokeweight=".941772pt" strokecolor="#676767">
                <v:path arrowok="t"/>
              </v:shape>
            </v:group>
            <v:group style="position:absolute;left:586;top:4935;width:2;height:261" coordorigin="586,4935" coordsize="2,261">
              <v:shape style="position:absolute;left:586;top:4935;width:2;height:261" coordorigin="586,4935" coordsize="0,261" path="m586,5196l586,4935e" filled="f" stroked="t" strokeweight=".470886pt" strokecolor="#484848">
                <v:path arrowok="t"/>
              </v:shape>
            </v:group>
            <v:group style="position:absolute;left:4975;top:4935;width:2;height:261" coordorigin="4975,4935" coordsize="2,261">
              <v:shape style="position:absolute;left:4975;top:4935;width:2;height:261" coordorigin="4975,4935" coordsize="0,261" path="m4975,5196l4975,4935e" filled="f" stroked="t" strokeweight=".470886pt" strokecolor="#4B4B4B">
                <v:path arrowok="t"/>
              </v:shape>
            </v:group>
            <v:group style="position:absolute;left:4968;top:5158;width:2434;height:2" coordorigin="4968,5158" coordsize="2434,2">
              <v:shape style="position:absolute;left:4968;top:5158;width:2434;height:2" coordorigin="4968,5158" coordsize="2434,0" path="m4968,5158l7402,5158e" filled="f" stroked="t" strokeweight=".706329pt" strokecolor="#676767">
                <v:path arrowok="t"/>
              </v:shape>
            </v:group>
            <v:group style="position:absolute;left:7346;top:5158;width:325;height:2" coordorigin="7346,5158" coordsize="325,2">
              <v:shape style="position:absolute;left:7346;top:5158;width:325;height:2" coordorigin="7346,5158" coordsize="325,0" path="m7346,5158l7671,5158e" filled="f" stroked="t" strokeweight=".470886pt" strokecolor="#4F4F4F">
                <v:path arrowok="t"/>
              </v:shape>
            </v:group>
            <v:group style="position:absolute;left:7614;top:5156;width:3894;height:2" coordorigin="7614,5156" coordsize="3894,2">
              <v:shape style="position:absolute;left:7614;top:5156;width:3894;height:2" coordorigin="7614,5156" coordsize="3894,0" path="m7614,5156l11508,5156e" filled="f" stroked="t" strokeweight=".706329pt" strokecolor="#747474">
                <v:path arrowok="t"/>
              </v:shape>
            </v:group>
            <v:group style="position:absolute;left:4968;top:5403;width:6536;height:2" coordorigin="4968,5403" coordsize="6536,2">
              <v:shape style="position:absolute;left:4968;top:5403;width:6536;height:2" coordorigin="4968,5403" coordsize="6536,0" path="m4968,5403l11504,5403e" filled="f" stroked="t" strokeweight=".706329pt" strokecolor="#6B6B6B">
                <v:path arrowok="t"/>
              </v:shape>
            </v:group>
            <v:group style="position:absolute;left:4975;top:5139;width:2;height:528" coordorigin="4975,5139" coordsize="2,528">
              <v:shape style="position:absolute;left:4975;top:5139;width:2;height:528" coordorigin="4975,5139" coordsize="0,528" path="m4975,5667l4975,5139e" filled="f" stroked="t" strokeweight=".706329pt" strokecolor="#646464">
                <v:path arrowok="t"/>
              </v:shape>
            </v:group>
            <v:group style="position:absolute;left:4973;top:5652;width:6536;height:2" coordorigin="4973,5652" coordsize="6536,2">
              <v:shape style="position:absolute;left:4973;top:5652;width:6536;height:2" coordorigin="4973,5652" coordsize="6536,0" path="m4973,5652l11508,5652e" filled="f" stroked="t" strokeweight=".706329pt" strokecolor="#6B6B6B">
                <v:path arrowok="t"/>
              </v:shape>
            </v:group>
            <v:group style="position:absolute;left:10025;top:5652;width:466;height:2" coordorigin="10025,5652" coordsize="466,2">
              <v:shape style="position:absolute;left:10025;top:5652;width:466;height:2" coordorigin="10025,5652" coordsize="466,0" path="m10025,5652l10491,5652e" filled="f" stroked="t" strokeweight=".470886pt" strokecolor="#5B5B5B">
                <v:path arrowok="t"/>
              </v:shape>
            </v:group>
            <v:group style="position:absolute;left:2491;top:5892;width:9017;height:2" coordorigin="2491,5892" coordsize="9017,2">
              <v:shape style="position:absolute;left:2491;top:5892;width:9017;height:2" coordorigin="2491,5892" coordsize="9017,0" path="m2491,5892l11508,5892e" filled="f" stroked="t" strokeweight=".706329pt" strokecolor="#6B6B6B">
                <v:path arrowok="t"/>
              </v:shape>
            </v:group>
            <v:group style="position:absolute;left:4975;top:5610;width:2;height:309" coordorigin="4975,5610" coordsize="2,309">
              <v:shape style="position:absolute;left:4975;top:5610;width:2;height:309" coordorigin="4975,5610" coordsize="0,309" path="m4975,5919l4975,5610e" filled="f" stroked="t" strokeweight=".470886pt" strokecolor="#4B4B4B">
                <v:path arrowok="t"/>
              </v:shape>
            </v:group>
            <v:group style="position:absolute;left:11499;top:5486;width:2;height:433" coordorigin="11499,5486" coordsize="2,433">
              <v:shape style="position:absolute;left:11499;top:5486;width:2;height:433" coordorigin="11499,5486" coordsize="0,433" path="m11499,5919l11499,5486e" filled="f" stroked="t" strokeweight=".941772pt" strokecolor="#707070">
                <v:path arrowok="t"/>
              </v:shape>
            </v:group>
            <v:group style="position:absolute;left:574;top:6135;width:6828;height:2" coordorigin="574,6135" coordsize="6828,2">
              <v:shape style="position:absolute;left:574;top:6135;width:6828;height:2" coordorigin="574,6135" coordsize="6828,0" path="m574,6135l7402,6135e" filled="f" stroked="t" strokeweight=".706329pt" strokecolor="#676767">
                <v:path arrowok="t"/>
              </v:shape>
            </v:group>
            <v:group style="position:absolute;left:2507;top:4160;width:2;height:12298" coordorigin="2507,4160" coordsize="2,12298">
              <v:shape style="position:absolute;left:2507;top:4160;width:2;height:12298" coordorigin="2507,4160" coordsize="0,12298" path="m2507,16458l2507,4160e" filled="f" stroked="t" strokeweight=".706329pt" strokecolor="#575757">
                <v:path arrowok="t"/>
              </v:shape>
            </v:group>
            <v:group style="position:absolute;left:4977;top:5847;width:2;height:342" coordorigin="4977,5847" coordsize="2,342">
              <v:shape style="position:absolute;left:4977;top:5847;width:2;height:342" coordorigin="4977,5847" coordsize="0,342" path="m4977,6190l4977,5847e" filled="f" stroked="t" strokeweight=".941772pt" strokecolor="#646464">
                <v:path arrowok="t"/>
              </v:shape>
            </v:group>
            <v:group style="position:absolute;left:7346;top:6137;width:325;height:2" coordorigin="7346,6137" coordsize="325,2">
              <v:shape style="position:absolute;left:7346;top:6137;width:325;height:2" coordorigin="7346,6137" coordsize="325,0" path="m7346,6137l7671,6137e" filled="f" stroked="t" strokeweight=".470886pt" strokecolor="#575757">
                <v:path arrowok="t"/>
              </v:shape>
            </v:group>
            <v:group style="position:absolute;left:7614;top:6135;width:3894;height:2" coordorigin="7614,6135" coordsize="3894,2">
              <v:shape style="position:absolute;left:7614;top:6135;width:3894;height:2" coordorigin="7614,6135" coordsize="3894,0" path="m7614,6135l11508,6135e" filled="f" stroked="t" strokeweight=".706329pt" strokecolor="#6B6B6B">
                <v:path arrowok="t"/>
              </v:shape>
            </v:group>
            <v:group style="position:absolute;left:4977;top:6090;width:2;height:347" coordorigin="4977,6090" coordsize="2,347">
              <v:shape style="position:absolute;left:4977;top:6090;width:2;height:347" coordorigin="4977,6090" coordsize="0,347" path="m4977,6437l4977,6090e" filled="f" stroked="t" strokeweight=".470886pt" strokecolor="#444444">
                <v:path arrowok="t"/>
              </v:shape>
            </v:group>
            <v:group style="position:absolute;left:7831;top:6128;width:2;height:951" coordorigin="7831,6128" coordsize="2,951">
              <v:shape style="position:absolute;left:7831;top:6128;width:2;height:951" coordorigin="7831,6128" coordsize="0,951" path="m7831,7079l7831,6128e" filled="f" stroked="t" strokeweight=".706329pt" strokecolor="#5B5B5B">
                <v:path arrowok="t"/>
              </v:shape>
            </v:group>
            <v:group style="position:absolute;left:2491;top:6601;width:4911;height:2" coordorigin="2491,6601" coordsize="4911,2">
              <v:shape style="position:absolute;left:2491;top:6601;width:4911;height:2" coordorigin="2491,6601" coordsize="4911,0" path="m2491,6601l7402,6601e" filled="f" stroked="t" strokeweight=".706329pt" strokecolor="#676767">
                <v:path arrowok="t"/>
              </v:shape>
            </v:group>
            <v:group style="position:absolute;left:4977;top:6380;width:2;height:694" coordorigin="4977,6380" coordsize="2,694">
              <v:shape style="position:absolute;left:4977;top:6380;width:2;height:694" coordorigin="4977,6380" coordsize="0,694" path="m4977,7074l4977,6380e" filled="f" stroked="t" strokeweight=".706329pt" strokecolor="#5B5B5B">
                <v:path arrowok="t"/>
              </v:shape>
            </v:group>
            <v:group style="position:absolute;left:7346;top:6603;width:325;height:2" coordorigin="7346,6603" coordsize="325,2">
              <v:shape style="position:absolute;left:7346;top:6603;width:325;height:2" coordorigin="7346,6603" coordsize="325,0" path="m7346,6603l7671,6603e" filled="f" stroked="t" strokeweight=".470886pt" strokecolor="#4F4F4F">
                <v:path arrowok="t"/>
              </v:shape>
            </v:group>
            <v:group style="position:absolute;left:7614;top:6601;width:3894;height:2" coordorigin="7614,6601" coordsize="3894,2">
              <v:shape style="position:absolute;left:7614;top:6601;width:3894;height:2" coordorigin="7614,6601" coordsize="3894,0" path="m7614,6601l11508,6601e" filled="f" stroked="t" strokeweight=".706329pt" strokecolor="#6B6B6B">
                <v:path arrowok="t"/>
              </v:shape>
            </v:group>
            <v:group style="position:absolute;left:11504;top:6380;width:2;height:242" coordorigin="11504,6380" coordsize="2,242">
              <v:shape style="position:absolute;left:11504;top:6380;width:2;height:242" coordorigin="11504,6380" coordsize="0,242" path="m11504,6622l11504,6380e" filled="f" stroked="t" strokeweight=".470886pt" strokecolor="#4B4B4B">
                <v:path arrowok="t"/>
              </v:shape>
            </v:group>
            <v:group style="position:absolute;left:2491;top:7069;width:2232;height:2" coordorigin="2491,7069" coordsize="2232,2">
              <v:shape style="position:absolute;left:2491;top:7069;width:2232;height:2" coordorigin="2491,7069" coordsize="2232,0" path="m2491,7069l4723,7069e" filled="f" stroked="t" strokeweight=".706329pt" strokecolor="#646464">
                <v:path arrowok="t"/>
              </v:shape>
            </v:group>
            <v:group style="position:absolute;left:4666;top:7069;width:339;height:2" coordorigin="4666,7069" coordsize="339,2">
              <v:shape style="position:absolute;left:4666;top:7069;width:339;height:2" coordorigin="4666,7069" coordsize="339,0" path="m4666,7069l5006,7069e" filled="f" stroked="t" strokeweight=".470886pt" strokecolor="#4B4B4B">
                <v:path arrowok="t"/>
              </v:shape>
            </v:group>
            <v:group style="position:absolute;left:4935;top:7069;width:2505;height:2" coordorigin="4935,7069" coordsize="2505,2">
              <v:shape style="position:absolute;left:4935;top:7069;width:2505;height:2" coordorigin="4935,7069" coordsize="2505,0" path="m4935,7069l7440,7069e" filled="f" stroked="t" strokeweight=".706329pt" strokecolor="#6B6B6B">
                <v:path arrowok="t"/>
              </v:shape>
            </v:group>
            <v:group style="position:absolute;left:7346;top:7069;width:325;height:2" coordorigin="7346,7069" coordsize="325,2">
              <v:shape style="position:absolute;left:7346;top:7069;width:325;height:2" coordorigin="7346,7069" coordsize="325,0" path="m7346,7069l7671,7069e" filled="f" stroked="t" strokeweight=".470886pt" strokecolor="#5B5B5B">
                <v:path arrowok="t"/>
              </v:shape>
            </v:group>
            <v:group style="position:absolute;left:7614;top:7069;width:2538;height:2" coordorigin="7614,7069" coordsize="2538,2">
              <v:shape style="position:absolute;left:7614;top:7069;width:2538;height:2" coordorigin="7614,7069" coordsize="2538,0" path="m7614,7069l10152,7069e" filled="f" stroked="t" strokeweight=".706329pt" strokecolor="#676767">
                <v:path arrowok="t"/>
              </v:shape>
            </v:group>
            <v:group style="position:absolute;left:10025;top:7069;width:466;height:2" coordorigin="10025,7069" coordsize="466,2">
              <v:shape style="position:absolute;left:10025;top:7069;width:466;height:2" coordorigin="10025,7069" coordsize="466,0" path="m10025,7069l10491,7069e" filled="f" stroked="t" strokeweight=".470886pt" strokecolor="#5B5B5B">
                <v:path arrowok="t"/>
              </v:shape>
            </v:group>
            <v:group style="position:absolute;left:10435;top:7069;width:1074;height:2" coordorigin="10435,7069" coordsize="1074,2">
              <v:shape style="position:absolute;left:10435;top:7069;width:1074;height:2" coordorigin="10435,7069" coordsize="1074,0" path="m10435,7069l11508,7069e" filled="f" stroked="t" strokeweight=".706329pt" strokecolor="#6B6B6B">
                <v:path arrowok="t"/>
              </v:shape>
            </v:group>
            <v:group style="position:absolute;left:591;top:6594;width:2;height:4331" coordorigin="591,6594" coordsize="2,4331">
              <v:shape style="position:absolute;left:591;top:6594;width:2;height:4331" coordorigin="591,6594" coordsize="0,4331" path="m591,10924l591,6594e" filled="f" stroked="t" strokeweight=".706329pt" strokecolor="#5B5B5B">
                <v:path arrowok="t"/>
              </v:shape>
            </v:group>
            <v:group style="position:absolute;left:579;top:7307;width:10934;height:2" coordorigin="579,7307" coordsize="10934,2">
              <v:shape style="position:absolute;left:579;top:7307;width:10934;height:2" coordorigin="579,7307" coordsize="10934,0" path="m579,7307l11513,7307e" filled="f" stroked="t" strokeweight=".706329pt" strokecolor="#676767">
                <v:path arrowok="t"/>
              </v:shape>
            </v:group>
            <v:group style="position:absolute;left:4666;top:7307;width:330;height:2" coordorigin="4666,7307" coordsize="330,2">
              <v:shape style="position:absolute;left:4666;top:7307;width:330;height:2" coordorigin="4666,7307" coordsize="330,0" path="m4666,7307l4996,7307e" filled="f" stroked="t" strokeweight=".470886pt" strokecolor="#606060">
                <v:path arrowok="t"/>
              </v:shape>
            </v:group>
            <v:group style="position:absolute;left:584;top:7775;width:2849;height:2" coordorigin="584,7775" coordsize="2849,2">
              <v:shape style="position:absolute;left:584;top:7775;width:2849;height:2" coordorigin="584,7775" coordsize="2849,0" path="m584,7775l3433,7775e" filled="f" stroked="t" strokeweight=".706329pt" strokecolor="#6B6B6B">
                <v:path arrowok="t"/>
              </v:shape>
            </v:group>
            <v:group style="position:absolute;left:3376;top:7775;width:363;height:2" coordorigin="3376,7775" coordsize="363,2">
              <v:shape style="position:absolute;left:3376;top:7775;width:363;height:2" coordorigin="3376,7775" coordsize="363,0" path="m3376,7775l3739,7775e" filled="f" stroked="t" strokeweight=".470886pt" strokecolor="#545454">
                <v:path arrowok="t"/>
              </v:shape>
            </v:group>
            <v:group style="position:absolute;left:3682;top:7775;width:7826;height:2" coordorigin="3682,7775" coordsize="7826,2">
              <v:shape style="position:absolute;left:3682;top:7775;width:7826;height:2" coordorigin="3682,7775" coordsize="7826,0" path="m3682,7775l11508,7775e" filled="f" stroked="t" strokeweight=".706329pt" strokecolor="#6B6B6B">
                <v:path arrowok="t"/>
              </v:shape>
            </v:group>
            <v:group style="position:absolute;left:4940;top:7777;width:287;height:2" coordorigin="4940,7777" coordsize="287,2">
              <v:shape style="position:absolute;left:4940;top:7777;width:287;height:2" coordorigin="4940,7777" coordsize="287,0" path="m4940,7777l5227,7777e" filled="f" stroked="t" strokeweight=".470886pt" strokecolor="#545454">
                <v:path arrowok="t"/>
              </v:shape>
            </v:group>
            <v:group style="position:absolute;left:7101;top:7777;width:301;height:2" coordorigin="7101,7777" coordsize="301,2">
              <v:shape style="position:absolute;left:7101;top:7777;width:301;height:2" coordorigin="7101,7777" coordsize="301,0" path="m7101,7777l7402,7777e" filled="f" stroked="t" strokeweight=".470886pt" strokecolor="#575757">
                <v:path arrowok="t"/>
              </v:shape>
            </v:group>
            <v:group style="position:absolute;left:9079;top:7777;width:315;height:2" coordorigin="9079,7777" coordsize="315,2">
              <v:shape style="position:absolute;left:9079;top:7777;width:315;height:2" coordorigin="9079,7777" coordsize="315,0" path="m9079,7777l9394,7777e" filled="f" stroked="t" strokeweight=".470886pt" strokecolor="#4F4F4F">
                <v:path arrowok="t"/>
              </v:shape>
            </v:group>
            <v:group style="position:absolute;left:4980;top:7768;width:2;height:266" coordorigin="4980,7768" coordsize="2,266">
              <v:shape style="position:absolute;left:4980;top:7768;width:2;height:266" coordorigin="4980,7768" coordsize="0,266" path="m4980,8034l4980,7768e" filled="f" stroked="t" strokeweight=".941772pt" strokecolor="#646464">
                <v:path arrowok="t"/>
              </v:shape>
            </v:group>
            <v:group style="position:absolute;left:4977;top:8015;width:4158;height:2" coordorigin="4977,8015" coordsize="4158,2">
              <v:shape style="position:absolute;left:4977;top:8015;width:4158;height:2" coordorigin="4977,8015" coordsize="4158,0" path="m4977,8015l9135,8015e" filled="f" stroked="t" strokeweight=".706329pt" strokecolor="#6B6B6B">
                <v:path arrowok="t"/>
              </v:shape>
            </v:group>
            <v:group style="position:absolute;left:9079;top:8015;width:315;height:2" coordorigin="9079,8015" coordsize="315,2">
              <v:shape style="position:absolute;left:9079;top:8015;width:315;height:2" coordorigin="9079,8015" coordsize="315,0" path="m9079,8015l9394,8015e" filled="f" stroked="t" strokeweight=".470886pt" strokecolor="#4F4F4F">
                <v:path arrowok="t"/>
              </v:shape>
            </v:group>
            <v:group style="position:absolute;left:9338;top:8015;width:2180;height:2" coordorigin="9338,8015" coordsize="2180,2">
              <v:shape style="position:absolute;left:9338;top:8015;width:2180;height:2" coordorigin="9338,8015" coordsize="2180,0" path="m9338,8015l11518,8015e" filled="f" stroked="t" strokeweight=".706329pt" strokecolor="#676767">
                <v:path arrowok="t"/>
              </v:shape>
            </v:group>
            <v:group style="position:absolute;left:4982;top:7768;width:2;height:727" coordorigin="4982,7768" coordsize="2,727">
              <v:shape style="position:absolute;left:4982;top:7768;width:2;height:727" coordorigin="4982,7768" coordsize="0,727" path="m4982,8495l4982,7768e" filled="f" stroked="t" strokeweight=".470886pt" strokecolor="#575757">
                <v:path arrowok="t"/>
              </v:shape>
            </v:group>
            <v:group style="position:absolute;left:4973;top:8253;width:645;height:2" coordorigin="4973,8253" coordsize="645,2">
              <v:shape style="position:absolute;left:4973;top:8253;width:645;height:2" coordorigin="4973,8253" coordsize="645,0" path="m4973,8253l5618,8253e" filled="f" stroked="t" strokeweight=".706329pt" strokecolor="#676767">
                <v:path arrowok="t"/>
              </v:shape>
            </v:group>
            <v:group style="position:absolute;left:5523;top:8253;width:532;height:2" coordorigin="5523,8253" coordsize="532,2">
              <v:shape style="position:absolute;left:5523;top:8253;width:532;height:2" coordorigin="5523,8253" coordsize="532,0" path="m5523,8253l6056,8253e" filled="f" stroked="t" strokeweight=".470886pt" strokecolor="#606060">
                <v:path arrowok="t"/>
              </v:shape>
            </v:group>
            <v:group style="position:absolute;left:5999;top:8253;width:5514;height:2" coordorigin="5999,8253" coordsize="5514,2">
              <v:shape style="position:absolute;left:5999;top:8253;width:5514;height:2" coordorigin="5999,8253" coordsize="5514,0" path="m5999,8253l11513,8253e" filled="f" stroked="t" strokeweight=".706329pt" strokecolor="#676767">
                <v:path arrowok="t"/>
              </v:shape>
            </v:group>
            <v:group style="position:absolute;left:584;top:8488;width:6574;height:2" coordorigin="584,8488" coordsize="6574,2">
              <v:shape style="position:absolute;left:584;top:8488;width:6574;height:2" coordorigin="584,8488" coordsize="6574,0" path="m584,8488l7157,8488e" filled="f" stroked="t" strokeweight=".706329pt" strokecolor="#676767">
                <v:path arrowok="t"/>
              </v:shape>
            </v:group>
            <v:group style="position:absolute;left:4982;top:8210;width:2;height:285" coordorigin="4982,8210" coordsize="2,285">
              <v:shape style="position:absolute;left:4982;top:8210;width:2;height:285" coordorigin="4982,8210" coordsize="0,285" path="m4982,8495l4982,8210e" filled="f" stroked="t" strokeweight=".941772pt" strokecolor="#5B5B5B">
                <v:path arrowok="t"/>
              </v:shape>
            </v:group>
            <v:group style="position:absolute;left:7101;top:8490;width:301;height:2" coordorigin="7101,8490" coordsize="301,2">
              <v:shape style="position:absolute;left:7101;top:8490;width:301;height:2" coordorigin="7101,8490" coordsize="301,0" path="m7101,8490l7402,8490e" filled="f" stroked="t" strokeweight=".470886pt" strokecolor="#484848">
                <v:path arrowok="t"/>
              </v:shape>
            </v:group>
            <v:group style="position:absolute;left:7346;top:8490;width:1813;height:2" coordorigin="7346,8490" coordsize="1813,2">
              <v:shape style="position:absolute;left:7346;top:8490;width:1813;height:2" coordorigin="7346,8490" coordsize="1813,0" path="m7346,8490l9159,8490e" filled="f" stroked="t" strokeweight=".706329pt" strokecolor="#6B6B6B">
                <v:path arrowok="t"/>
              </v:shape>
            </v:group>
            <v:group style="position:absolute;left:9079;top:8490;width:315;height:2" coordorigin="9079,8490" coordsize="315,2">
              <v:shape style="position:absolute;left:9079;top:8490;width:315;height:2" coordorigin="9079,8490" coordsize="315,0" path="m9079,8490l9394,8490e" filled="f" stroked="t" strokeweight=".470886pt" strokecolor="#5B5B5B">
                <v:path arrowok="t"/>
              </v:shape>
            </v:group>
            <v:group style="position:absolute;left:9338;top:8490;width:2180;height:2" coordorigin="9338,8490" coordsize="2180,2">
              <v:shape style="position:absolute;left:9338;top:8490;width:2180;height:2" coordorigin="9338,8490" coordsize="2180,0" path="m9338,8490l11518,8490e" filled="f" stroked="t" strokeweight=".706329pt" strokecolor="#6B6B6B">
                <v:path arrowok="t"/>
              </v:shape>
            </v:group>
            <v:group style="position:absolute;left:591;top:8709;width:2;height:290" coordorigin="591,8709" coordsize="2,290">
              <v:shape style="position:absolute;left:591;top:8709;width:2;height:290" coordorigin="591,8709" coordsize="0,290" path="m591,8999l591,8709e" filled="f" stroked="t" strokeweight=".470886pt" strokecolor="#444444">
                <v:path arrowok="t"/>
              </v:shape>
            </v:group>
            <v:group style="position:absolute;left:11508;top:8709;width:2;height:290" coordorigin="11508,8709" coordsize="2,290">
              <v:shape style="position:absolute;left:11508;top:8709;width:2;height:290" coordorigin="11508,8709" coordsize="0,290" path="m11508,8999l11508,8709e" filled="f" stroked="t" strokeweight=".470886pt" strokecolor="#4F4F4F">
                <v:path arrowok="t"/>
              </v:shape>
            </v:group>
            <v:group style="position:absolute;left:2500;top:8942;width:2;height:247" coordorigin="2500,8942" coordsize="2,247">
              <v:shape style="position:absolute;left:2500;top:8942;width:2;height:247" coordorigin="2500,8942" coordsize="0,247" path="m2500,9189l2500,8942e" filled="f" stroked="t" strokeweight=".470886pt" strokecolor="#343434">
                <v:path arrowok="t"/>
              </v:shape>
            </v:group>
            <v:group style="position:absolute;left:589;top:9415;width:10929;height:2" coordorigin="589,9415" coordsize="10929,2">
              <v:shape style="position:absolute;left:589;top:9415;width:10929;height:2" coordorigin="589,9415" coordsize="10929,0" path="m589,9415l11518,9415e" filled="f" stroked="t" strokeweight=".706329pt" strokecolor="#6B6B6B">
                <v:path arrowok="t"/>
              </v:shape>
            </v:group>
            <v:group style="position:absolute;left:6649;top:9417;width:509;height:2" coordorigin="6649,9417" coordsize="509,2">
              <v:shape style="position:absolute;left:6649;top:9417;width:509;height:2" coordorigin="6649,9417" coordsize="509,0" path="m6649,9417l7157,9417e" filled="f" stroked="t" strokeweight=".470886pt" strokecolor="#606060">
                <v:path arrowok="t"/>
              </v:shape>
            </v:group>
            <v:group style="position:absolute;left:7346;top:9417;width:325;height:2" coordorigin="7346,9417" coordsize="325,2">
              <v:shape style="position:absolute;left:7346;top:9417;width:325;height:2" coordorigin="7346,9417" coordsize="325,0" path="m7346,9417l7671,9417e" filled="f" stroked="t" strokeweight=".470886pt" strokecolor="#5B5B5B">
                <v:path arrowok="t"/>
              </v:shape>
            </v:group>
            <v:group style="position:absolute;left:11513;top:9641;width:2;height:280" coordorigin="11513,9641" coordsize="2,280">
              <v:shape style="position:absolute;left:11513;top:9641;width:2;height:280" coordorigin="11513,9641" coordsize="0,280" path="m11513,9921l11513,9641e" filled="f" stroked="t" strokeweight=".470886pt" strokecolor="#646464">
                <v:path arrowok="t"/>
              </v:shape>
            </v:group>
            <v:group style="position:absolute;left:11513;top:9864;width:2;height:266" coordorigin="11513,9864" coordsize="2,266">
              <v:shape style="position:absolute;left:11513;top:9864;width:2;height:266" coordorigin="11513,9864" coordsize="0,266" path="m11513,10131l11513,9864e" filled="f" stroked="t" strokeweight=".470886pt" strokecolor="#4F4F4F">
                <v:path arrowok="t"/>
              </v:shape>
            </v:group>
            <v:group style="position:absolute;left:584;top:10337;width:10939;height:2" coordorigin="584,10337" coordsize="10939,2">
              <v:shape style="position:absolute;left:584;top:10337;width:10939;height:2" coordorigin="584,10337" coordsize="10939,0" path="m584,10337l11523,10337e" filled="f" stroked="t" strokeweight=".706329pt" strokecolor="#6B6B6B">
                <v:path arrowok="t"/>
              </v:shape>
            </v:group>
            <v:group style="position:absolute;left:584;top:10580;width:6574;height:2" coordorigin="584,10580" coordsize="6574,2">
              <v:shape style="position:absolute;left:584;top:10580;width:6574;height:2" coordorigin="584,10580" coordsize="6574,0" path="m584,10580l7157,10580e" filled="f" stroked="t" strokeweight=".706329pt" strokecolor="#6B6B6B">
                <v:path arrowok="t"/>
              </v:shape>
            </v:group>
            <v:group style="position:absolute;left:2500;top:4160;width:2;height:10882" coordorigin="2500,4160" coordsize="2,10882">
              <v:shape style="position:absolute;left:2500;top:4160;width:2;height:10882" coordorigin="2500,4160" coordsize="0,10882" path="m2500,15041l2500,4160e" filled="f" stroked="t" strokeweight=".706329pt" strokecolor="#545454">
                <v:path arrowok="t"/>
              </v:shape>
            </v:group>
            <v:group style="position:absolute;left:7101;top:10582;width:301;height:2" coordorigin="7101,10582" coordsize="301,2">
              <v:shape style="position:absolute;left:7101;top:10582;width:301;height:2" coordorigin="7101,10582" coordsize="301,0" path="m7101,10582l7402,10582e" filled="f" stroked="t" strokeweight=".470886pt" strokecolor="#5B5B5B">
                <v:path arrowok="t"/>
              </v:shape>
            </v:group>
            <v:group style="position:absolute;left:7346;top:10582;width:4172;height:2" coordorigin="7346,10582" coordsize="4172,2">
              <v:shape style="position:absolute;left:7346;top:10582;width:4172;height:2" coordorigin="7346,10582" coordsize="4172,0" path="m7346,10582l11518,10582e" filled="f" stroked="t" strokeweight=".706329pt" strokecolor="#6B6B6B">
                <v:path arrowok="t"/>
              </v:shape>
            </v:group>
            <v:group style="position:absolute;left:833;top:10865;width:4163;height:2" coordorigin="833,10865" coordsize="4163,2">
              <v:shape style="position:absolute;left:833;top:10865;width:4163;height:2" coordorigin="833,10865" coordsize="4163,0" path="m833,10865l4996,10865e" filled="f" stroked="t" strokeweight=".706329pt" strokecolor="#6B6B6B">
                <v:path arrowok="t"/>
              </v:shape>
            </v:group>
            <v:group style="position:absolute;left:4940;top:10867;width:287;height:2" coordorigin="4940,10867" coordsize="287,2">
              <v:shape style="position:absolute;left:4940;top:10867;width:287;height:2" coordorigin="4940,10867" coordsize="287,0" path="m4940,10867l5227,10867e" filled="f" stroked="t" strokeweight=".470886pt" strokecolor="#5B5B5B">
                <v:path arrowok="t"/>
              </v:shape>
            </v:group>
            <v:group style="position:absolute;left:5170;top:10867;width:1987;height:2" coordorigin="5170,10867" coordsize="1987,2">
              <v:shape style="position:absolute;left:5170;top:10867;width:1987;height:2" coordorigin="5170,10867" coordsize="1987,0" path="m5170,10867l7157,10867e" filled="f" stroked="t" strokeweight=".706329pt" strokecolor="#747474">
                <v:path arrowok="t"/>
              </v:shape>
            </v:group>
            <v:group style="position:absolute;left:7101;top:10867;width:301;height:2" coordorigin="7101,10867" coordsize="301,2">
              <v:shape style="position:absolute;left:7101;top:10867;width:301;height:2" coordorigin="7101,10867" coordsize="301,0" path="m7101,10867l7402,10867e" filled="f" stroked="t" strokeweight=".470886pt" strokecolor="#4B4B4B">
                <v:path arrowok="t"/>
              </v:shape>
            </v:group>
            <v:group style="position:absolute;left:7346;top:10867;width:4177;height:2" coordorigin="7346,10867" coordsize="4177,2">
              <v:shape style="position:absolute;left:7346;top:10867;width:4177;height:2" coordorigin="7346,10867" coordsize="4177,0" path="m7346,10867l11523,10867e" filled="f" stroked="t" strokeweight=".706329pt" strokecolor="#747474">
                <v:path arrowok="t"/>
              </v:shape>
            </v:group>
            <v:group style="position:absolute;left:589;top:11355;width:10934;height:2" coordorigin="589,11355" coordsize="10934,2">
              <v:shape style="position:absolute;left:589;top:11355;width:10934;height:2" coordorigin="589,11355" coordsize="10934,0" path="m589,11355l11523,11355e" filled="f" stroked="t" strokeweight=".706329pt" strokecolor="#6B6B6B">
                <v:path arrowok="t"/>
              </v:shape>
            </v:group>
            <v:group style="position:absolute;left:596;top:11067;width:2;height:5386" coordorigin="596,11067" coordsize="2,5386">
              <v:shape style="position:absolute;left:596;top:11067;width:2;height:5386" coordorigin="596,11067" coordsize="0,5386" path="m596,16453l596,11067e" filled="f" stroked="t" strokeweight=".706329pt" strokecolor="#5B5B5B">
                <v:path arrowok="t"/>
              </v:shape>
            </v:group>
            <v:group style="position:absolute;left:3682;top:11352;width:268;height:2" coordorigin="3682,11352" coordsize="268,2">
              <v:shape style="position:absolute;left:3682;top:11352;width:268;height:2" coordorigin="3682,11352" coordsize="268,0" path="m3682,11352l3951,11352e" filled="f" stroked="t" strokeweight=".470886pt" strokecolor="#444444">
                <v:path arrowok="t"/>
              </v:shape>
            </v:group>
            <v:group style="position:absolute;left:589;top:11592;width:10934;height:2" coordorigin="589,11592" coordsize="10934,2">
              <v:shape style="position:absolute;left:589;top:11592;width:10934;height:2" coordorigin="589,11592" coordsize="10934,0" path="m589,11592l11523,11592e" filled="f" stroked="t" strokeweight=".706329pt" strokecolor="#6B6B6B">
                <v:path arrowok="t"/>
              </v:shape>
            </v:group>
            <v:group style="position:absolute;left:7393;top:11348;width:2;height:2596" coordorigin="7393,11348" coordsize="2,2596">
              <v:shape style="position:absolute;left:7393;top:11348;width:2;height:2596" coordorigin="7393,11348" coordsize="0,2596" path="m7393,13943l7393,11348e" filled="f" stroked="t" strokeweight=".706329pt" strokecolor="#606060">
                <v:path arrowok="t"/>
              </v:shape>
            </v:group>
            <v:group style="position:absolute;left:584;top:11837;width:1271;height:2" coordorigin="584,11837" coordsize="1271,2">
              <v:shape style="position:absolute;left:584;top:11837;width:1271;height:2" coordorigin="584,11837" coordsize="1271,0" path="m584,11837l1855,11837e" filled="f" stroked="t" strokeweight=".470886pt" strokecolor="#646464">
                <v:path arrowok="t"/>
              </v:shape>
            </v:group>
            <v:group style="position:absolute;left:1271;top:11576;width:2;height:295" coordorigin="1271,11576" coordsize="2,295">
              <v:shape style="position:absolute;left:1271;top:11576;width:2;height:295" coordorigin="1271,11576" coordsize="0,295" path="m1271,11870l1271,11576e" filled="f" stroked="t" strokeweight=".235443pt" strokecolor="#747474">
                <v:path arrowok="t"/>
              </v:shape>
            </v:group>
            <v:group style="position:absolute;left:1829;top:11585;width:2;height:4873" coordorigin="1829,11585" coordsize="2,4873">
              <v:shape style="position:absolute;left:1829;top:11585;width:2;height:4873" coordorigin="1829,11585" coordsize="0,4873" path="m1829,16458l1829,11585e" filled="f" stroked="t" strokeweight=".706329pt" strokecolor="#575757">
                <v:path arrowok="t"/>
              </v:shape>
            </v:group>
            <v:group style="position:absolute;left:1554;top:11837;width:8937;height:2" coordorigin="1554,11837" coordsize="8937,2">
              <v:shape style="position:absolute;left:1554;top:11837;width:8937;height:2" coordorigin="1554,11837" coordsize="8937,0" path="m1554,11837l10491,11837e" filled="f" stroked="t" strokeweight=".706329pt" strokecolor="#6B6B6B">
                <v:path arrowok="t"/>
              </v:shape>
            </v:group>
            <v:group style="position:absolute;left:5523;top:11837;width:532;height:2" coordorigin="5523,11837" coordsize="532,2">
              <v:shape style="position:absolute;left:5523;top:11837;width:532;height:2" coordorigin="5523,11837" coordsize="532,0" path="m5523,11837l6056,11837e" filled="f" stroked="t" strokeweight=".470886pt" strokecolor="#676767">
                <v:path arrowok="t"/>
              </v:shape>
            </v:group>
            <v:group style="position:absolute;left:7101;top:11837;width:311;height:2" coordorigin="7101,11837" coordsize="311,2">
              <v:shape style="position:absolute;left:7101;top:11837;width:311;height:2" coordorigin="7101,11837" coordsize="311,0" path="m7101,11837l7412,11837e" filled="f" stroked="t" strokeweight=".470886pt" strokecolor="#4B4B4B">
                <v:path arrowok="t"/>
              </v:shape>
            </v:group>
            <v:group style="position:absolute;left:10435;top:11837;width:1088;height:2" coordorigin="10435,11837" coordsize="1088,2">
              <v:shape style="position:absolute;left:10435;top:11837;width:1088;height:2" coordorigin="10435,11837" coordsize="1088,0" path="m10435,11837l11523,11837e" filled="f" stroked="t" strokeweight=".470886pt" strokecolor="#676767">
                <v:path arrowok="t"/>
              </v:shape>
            </v:group>
            <v:group style="position:absolute;left:1271;top:11866;width:2;height:865" coordorigin="1271,11866" coordsize="2,865">
              <v:shape style="position:absolute;left:1271;top:11866;width:2;height:865" coordorigin="1271,11866" coordsize="0,865" path="m1271,12731l1271,11866e" filled="f" stroked="t" strokeweight=".235443pt" strokecolor="#000000">
                <v:path arrowok="t"/>
              </v:shape>
            </v:group>
            <v:group style="position:absolute;left:2507;top:11832;width:2;height:509" coordorigin="2507,11832" coordsize="2,509">
              <v:shape style="position:absolute;left:2507;top:11832;width:2;height:509" coordorigin="2507,11832" coordsize="0,509" path="m2507,12341l2507,11832e" filled="f" stroked="t" strokeweight=".470886pt" strokecolor="#4B4B4B">
                <v:path arrowok="t"/>
              </v:shape>
            </v:group>
            <v:group style="position:absolute;left:598;top:12517;width:2;height:242" coordorigin="598,12517" coordsize="2,242">
              <v:shape style="position:absolute;left:598;top:12517;width:2;height:242" coordorigin="598,12517" coordsize="0,242" path="m598,12759l598,12517e" filled="f" stroked="t" strokeweight=".470886pt" strokecolor="#4B4B4B">
                <v:path arrowok="t"/>
              </v:shape>
            </v:group>
            <v:group style="position:absolute;left:11516;top:12284;width:2;height:1664" coordorigin="11516,12284" coordsize="2,1664">
              <v:shape style="position:absolute;left:11516;top:12284;width:2;height:1664" coordorigin="11516,12284" coordsize="0,1664" path="m11516,13948l11516,12284e" filled="f" stroked="t" strokeweight=".706329pt" strokecolor="#646464">
                <v:path arrowok="t"/>
              </v:shape>
            </v:group>
            <v:group style="position:absolute;left:1271;top:12731;width:2;height:304" coordorigin="1271,12731" coordsize="2,304">
              <v:shape style="position:absolute;left:1271;top:12731;width:2;height:304" coordorigin="1271,12731" coordsize="0,304" path="m1271,13035l1271,12731e" filled="f" stroked="t" strokeweight=".235443pt" strokecolor="#8C8C8C">
                <v:path arrowok="t"/>
              </v:shape>
            </v:group>
            <v:group style="position:absolute;left:1827;top:12702;width:2;height:361" coordorigin="1827,12702" coordsize="2,361">
              <v:shape style="position:absolute;left:1827;top:12702;width:2;height:361" coordorigin="1827,12702" coordsize="0,361" path="m1827,13064l1827,12702e" filled="f" stroked="t" strokeweight=".470886pt" strokecolor="#3F3F3F">
                <v:path arrowok="t"/>
              </v:shape>
            </v:group>
            <v:group style="position:absolute;left:598;top:13007;width:2;height:276" coordorigin="598,13007" coordsize="2,276">
              <v:shape style="position:absolute;left:598;top:13007;width:2;height:276" coordorigin="598,13007" coordsize="0,276" path="m598,13282l598,13007e" filled="f" stroked="t" strokeweight=".470886pt" strokecolor="#3B3B3B">
                <v:path arrowok="t"/>
              </v:shape>
            </v:group>
            <v:group style="position:absolute;left:1271;top:13035;width:2;height:604" coordorigin="1271,13035" coordsize="2,604">
              <v:shape style="position:absolute;left:1271;top:13035;width:2;height:604" coordorigin="1271,13035" coordsize="0,604" path="m1271,13639l1271,13035e" filled="f" stroked="t" strokeweight=".235443pt" strokecolor="#000000">
                <v:path arrowok="t"/>
              </v:shape>
            </v:group>
            <v:group style="position:absolute;left:593;top:13912;width:1921;height:2" coordorigin="593,13912" coordsize="1921,2">
              <v:shape style="position:absolute;left:593;top:13912;width:1921;height:2" coordorigin="593,13912" coordsize="1921,0" path="m593,13912l2515,13912e" filled="f" stroked="t" strokeweight=".706329pt" strokecolor="#707074">
                <v:path arrowok="t"/>
              </v:shape>
            </v:group>
            <v:group style="position:absolute;left:1271;top:13639;width:2;height:414" coordorigin="1271,13639" coordsize="2,414">
              <v:shape style="position:absolute;left:1271;top:13639;width:2;height:414" coordorigin="1271,13639" coordsize="0,414" path="m1271,14053l1271,13639e" filled="f" stroked="t" strokeweight=".235443pt" strokecolor="#57575B">
                <v:path arrowok="t"/>
              </v:shape>
            </v:group>
            <v:group style="position:absolute;left:2510;top:13881;width:2;height:200" coordorigin="2510,13881" coordsize="2,200">
              <v:shape style="position:absolute;left:2510;top:13881;width:2;height:200" coordorigin="2510,13881" coordsize="0,200" path="m2510,14081l2510,13881e" filled="f" stroked="t" strokeweight=".470886pt" strokecolor="#343434">
                <v:path arrowok="t"/>
              </v:shape>
            </v:group>
            <v:group style="position:absolute;left:7398;top:13886;width:2;height:195" coordorigin="7398,13886" coordsize="2,195">
              <v:shape style="position:absolute;left:7398;top:13886;width:2;height:195" coordorigin="7398,13886" coordsize="0,195" path="m7398,14081l7398,13886e" filled="f" stroked="t" strokeweight=".470886pt" strokecolor="#383838">
                <v:path arrowok="t"/>
              </v:shape>
            </v:group>
            <v:group style="position:absolute;left:11520;top:13886;width:2;height:395" coordorigin="11520,13886" coordsize="2,395">
              <v:shape style="position:absolute;left:11520;top:13886;width:2;height:395" coordorigin="11520,13886" coordsize="0,395" path="m11520,14281l11520,13886e" filled="f" stroked="t" strokeweight=".470886pt" strokecolor="#545454">
                <v:path arrowok="t"/>
              </v:shape>
            </v:group>
            <v:group style="position:absolute;left:1271;top:14053;width:2;height:1664" coordorigin="1271,14053" coordsize="2,1664">
              <v:shape style="position:absolute;left:1271;top:14053;width:2;height:1664" coordorigin="1271,14053" coordsize="0,1664" path="m1271,15716l1271,14053e" filled="f" stroked="t" strokeweight=".235443pt" strokecolor="#000000">
                <v:path arrowok="t"/>
              </v:shape>
            </v:group>
            <v:group style="position:absolute;left:600;top:14157;width:2;height:124" coordorigin="600,14157" coordsize="2,124">
              <v:shape style="position:absolute;left:600;top:14157;width:2;height:124" coordorigin="600,14157" coordsize="0,124" path="m600,14281l600,14157e" filled="f" stroked="t" strokeweight=".470886pt" strokecolor="#444444">
                <v:path arrowok="t"/>
              </v:shape>
            </v:group>
            <v:group style="position:absolute;left:1827;top:14157;width:2;height:124" coordorigin="1827,14157" coordsize="2,124">
              <v:shape style="position:absolute;left:1827;top:14157;width:2;height:124" coordorigin="1827,14157" coordsize="0,124" path="m1827,14281l1827,14157e" filled="f" stroked="t" strokeweight=".470886pt" strokecolor="#2B2B2B">
                <v:path arrowok="t"/>
              </v:shape>
            </v:group>
            <v:group style="position:absolute;left:7400;top:14024;width:2;height:937" coordorigin="7400,14024" coordsize="2,937">
              <v:shape style="position:absolute;left:7400;top:14024;width:2;height:937" coordorigin="7400,14024" coordsize="0,937" path="m7400,14961l7400,14024e" filled="f" stroked="t" strokeweight=".706329pt" strokecolor="#646464">
                <v:path arrowok="t"/>
              </v:shape>
            </v:group>
            <v:group style="position:absolute;left:11518;top:14224;width:2;height:437" coordorigin="11518,14224" coordsize="2,437">
              <v:shape style="position:absolute;left:11518;top:14224;width:2;height:437" coordorigin="11518,14224" coordsize="0,437" path="m11518,14661l11518,14224e" filled="f" stroked="t" strokeweight=".470886pt" strokecolor="#707070">
                <v:path arrowok="t"/>
              </v:shape>
            </v:group>
            <v:group style="position:absolute;left:1832;top:14604;width:2;height:219" coordorigin="1832,14604" coordsize="2,219">
              <v:shape style="position:absolute;left:1832;top:14604;width:2;height:219" coordorigin="1832,14604" coordsize="0,219" path="m1832,14823l1832,14604e" filled="f" stroked="t" strokeweight=".470886pt" strokecolor="#3F3F3F">
                <v:path arrowok="t"/>
              </v:shape>
            </v:group>
            <v:group style="position:absolute;left:2510;top:14604;width:2;height:128" coordorigin="2510,14604" coordsize="2,128">
              <v:shape style="position:absolute;left:2510;top:14604;width:2;height:128" coordorigin="2510,14604" coordsize="0,128" path="m2510,14732l2510,14604e" filled="f" stroked="t" strokeweight=".470886pt" strokecolor="#3B3B3B">
                <v:path arrowok="t"/>
              </v:shape>
            </v:group>
            <v:group style="position:absolute;left:11520;top:14604;width:2;height:219" coordorigin="11520,14604" coordsize="2,219">
              <v:shape style="position:absolute;left:11520;top:14604;width:2;height:219" coordorigin="11520,14604" coordsize="0,219" path="m11520,14823l11520,14604e" filled="f" stroked="t" strokeweight=".470886pt" strokecolor="#4F4F4F">
                <v:path arrowok="t"/>
              </v:shape>
            </v:group>
            <v:group style="position:absolute;left:2515;top:14675;width:2;height:147" coordorigin="2515,14675" coordsize="2,147">
              <v:shape style="position:absolute;left:2515;top:14675;width:2;height:147" coordorigin="2515,14675" coordsize="0,147" path="m2515,14823l2515,14675e" filled="f" stroked="t" strokeweight=".706329pt" strokecolor="#676767">
                <v:path arrowok="t"/>
              </v:shape>
            </v:group>
            <v:group style="position:absolute;left:11520;top:14766;width:2;height:195" coordorigin="11520,14766" coordsize="2,195">
              <v:shape style="position:absolute;left:11520;top:14766;width:2;height:195" coordorigin="11520,14766" coordsize="0,195" path="m11520,14961l11520,14766e" filled="f" stroked="t" strokeweight=".470886pt" strokecolor="#646464">
                <v:path arrowok="t"/>
              </v:shape>
            </v:group>
            <v:group style="position:absolute;left:603;top:14903;width:2;height:276" coordorigin="603,14903" coordsize="2,276">
              <v:shape style="position:absolute;left:603;top:14903;width:2;height:276" coordorigin="603,14903" coordsize="0,276" path="m603,15179l603,14903e" filled="f" stroked="t" strokeweight=".470886pt" strokecolor="#545454">
                <v:path arrowok="t"/>
              </v:shape>
            </v:group>
            <v:group style="position:absolute;left:7402;top:14903;width:2;height:276" coordorigin="7402,14903" coordsize="2,276">
              <v:shape style="position:absolute;left:7402;top:14903;width:2;height:276" coordorigin="7402,14903" coordsize="0,276" path="m7402,15179l7402,14903e" filled="f" stroked="t" strokeweight=".470886pt" strokecolor="#484848">
                <v:path arrowok="t"/>
              </v:shape>
            </v:group>
            <v:group style="position:absolute;left:11518;top:14903;width:2;height:276" coordorigin="11518,14903" coordsize="2,276">
              <v:shape style="position:absolute;left:11518;top:14903;width:2;height:276" coordorigin="11518,14903" coordsize="0,276" path="m11518,15179l11518,14903e" filled="f" stroked="t" strokeweight=".470886pt" strokecolor="#808080">
                <v:path arrowok="t"/>
              </v:shape>
            </v:group>
            <v:group style="position:absolute;left:1832;top:15122;width:2;height:309" coordorigin="1832,15122" coordsize="2,309">
              <v:shape style="position:absolute;left:1832;top:15122;width:2;height:309" coordorigin="1832,15122" coordsize="0,309" path="m1832,15431l1832,15122e" filled="f" stroked="t" strokeweight=".470886pt" strokecolor="#4B4B4B">
                <v:path arrowok="t"/>
              </v:shape>
            </v:group>
            <v:group style="position:absolute;left:2510;top:15122;width:2;height:309" coordorigin="2510,15122" coordsize="2,309">
              <v:shape style="position:absolute;left:2510;top:15122;width:2;height:309" coordorigin="2510,15122" coordsize="0,309" path="m2510,15431l2510,15122e" filled="f" stroked="t" strokeweight=".470886pt" strokecolor="#4B4B4B">
                <v:path arrowok="t"/>
              </v:shape>
            </v:group>
            <v:group style="position:absolute;left:7400;top:15122;width:2;height:1341" coordorigin="7400,15122" coordsize="2,1341">
              <v:shape style="position:absolute;left:7400;top:15122;width:2;height:1341" coordorigin="7400,15122" coordsize="0,1341" path="m7400,16463l7400,15122e" filled="f" stroked="t" strokeweight=".706329pt" strokecolor="#646464">
                <v:path arrowok="t"/>
              </v:shape>
            </v:group>
            <v:group style="position:absolute;left:11520;top:15122;width:2;height:528" coordorigin="11520,15122" coordsize="2,528">
              <v:shape style="position:absolute;left:11520;top:15122;width:2;height:528" coordorigin="11520,15122" coordsize="0,528" path="m11520,15650l11520,15122e" filled="f" stroked="t" strokeweight=".470886pt" strokecolor="#676767">
                <v:path arrowok="t"/>
              </v:shape>
            </v:group>
            <v:group style="position:absolute;left:603;top:15374;width:2;height:276" coordorigin="603,15374" coordsize="2,276">
              <v:shape style="position:absolute;left:603;top:15374;width:2;height:276" coordorigin="603,15374" coordsize="0,276" path="m603,15650l603,15374e" filled="f" stroked="t" strokeweight=".470886pt" strokecolor="#4F4F4F">
                <v:path arrowok="t"/>
              </v:shape>
            </v:group>
            <v:group style="position:absolute;left:603;top:15593;width:2;height:152" coordorigin="603,15593" coordsize="2,152">
              <v:shape style="position:absolute;left:603;top:15593;width:2;height:152" coordorigin="603,15593" coordsize="0,152" path="m603,15745l603,15593e" filled="f" stroked="t" strokeweight=".470886pt" strokecolor="#383838">
                <v:path arrowok="t"/>
              </v:shape>
            </v:group>
            <v:group style="position:absolute;left:2510;top:15388;width:2;height:1070" coordorigin="2510,15388" coordsize="2,1070">
              <v:shape style="position:absolute;left:2510;top:15388;width:2;height:1070" coordorigin="2510,15388" coordsize="0,1070" path="m2510,16458l2510,15388e" filled="f" stroked="t" strokeweight=".706329pt" strokecolor="#646464">
                <v:path arrowok="t"/>
              </v:shape>
            </v:group>
            <v:group style="position:absolute;left:11518;top:15593;width:2;height:152" coordorigin="11518,15593" coordsize="2,152">
              <v:shape style="position:absolute;left:11518;top:15593;width:2;height:152" coordorigin="11518,15593" coordsize="0,152" path="m11518,15745l11518,15593e" filled="f" stroked="t" strokeweight=".470886pt" strokecolor="#878787">
                <v:path arrowok="t"/>
              </v:shape>
            </v:group>
            <v:group style="position:absolute;left:598;top:16448;width:2835;height:2" coordorigin="598,16448" coordsize="2835,2">
              <v:shape style="position:absolute;left:598;top:16448;width:2835;height:2" coordorigin="598,16448" coordsize="2835,0" path="m598,16448l3433,16448e" filled="f" stroked="t" strokeweight=".706329pt" strokecolor="#707070">
                <v:path arrowok="t"/>
              </v:shape>
            </v:group>
            <v:group style="position:absolute;left:603;top:15688;width:2;height:765" coordorigin="603,15688" coordsize="2,765">
              <v:shape style="position:absolute;left:603;top:15688;width:2;height:765" coordorigin="603,15688" coordsize="0,765" path="m603,16453l603,15688e" filled="f" stroked="t" strokeweight=".470886pt" strokecolor="#5B5B5B">
                <v:path arrowok="t"/>
              </v:shape>
            </v:group>
            <v:group style="position:absolute;left:1271;top:15716;width:2;height:727" coordorigin="1271,15716" coordsize="2,727">
              <v:shape style="position:absolute;left:1271;top:15716;width:2;height:727" coordorigin="1271,15716" coordsize="0,727" path="m1271,16444l1271,15716e" filled="f" stroked="t" strokeweight=".235443pt" strokecolor="#444444">
                <v:path arrowok="t"/>
              </v:shape>
            </v:group>
            <v:group style="position:absolute;left:3376;top:16448;width:363;height:2" coordorigin="3376,16448" coordsize="363,2">
              <v:shape style="position:absolute;left:3376;top:16448;width:363;height:2" coordorigin="3376,16448" coordsize="363,0" path="m3376,16448l3739,16448e" filled="f" stroked="t" strokeweight=".470886pt" strokecolor="#6B6B6B">
                <v:path arrowok="t"/>
              </v:shape>
            </v:group>
            <v:group style="position:absolute;left:3616;top:16448;width:1135;height:2" coordorigin="3616,16448" coordsize="1135,2">
              <v:shape style="position:absolute;left:3616;top:16448;width:1135;height:2" coordorigin="3616,16448" coordsize="1135,0" path="m3616,16448l4751,16448e" filled="f" stroked="t" strokeweight=".706329pt" strokecolor="#7C7C7C">
                <v:path arrowok="t"/>
              </v:shape>
            </v:group>
            <v:group style="position:absolute;left:4666;top:16448;width:330;height:2" coordorigin="4666,16448" coordsize="330,2">
              <v:shape style="position:absolute;left:4666;top:16448;width:330;height:2" coordorigin="4666,16448" coordsize="330,0" path="m4666,16448l4996,16448e" filled="f" stroked="t" strokeweight=".470886pt" strokecolor="#6B6B6B">
                <v:path arrowok="t"/>
              </v:shape>
            </v:group>
            <v:group style="position:absolute;left:4940;top:16448;width:6592;height:2" coordorigin="4940,16448" coordsize="6592,2">
              <v:shape style="position:absolute;left:4940;top:16448;width:6592;height:2" coordorigin="4940,16448" coordsize="6592,0" path="m4940,16448l11532,16448e" filled="f" stroked="t" strokeweight=".706329pt" strokecolor="#777777">
                <v:path arrowok="t"/>
              </v:shape>
            </v:group>
            <v:group style="position:absolute;left:11520;top:15688;width:2;height:765" coordorigin="11520,15688" coordsize="2,765">
              <v:shape style="position:absolute;left:11520;top:15688;width:2;height:765" coordorigin="11520,15688" coordsize="0,765" path="m11520,16453l11520,15688e" filled="f" stroked="t" strokeweight=".470886pt" strokecolor="#747474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6" w:right="-96"/>
        <w:jc w:val="left"/>
        <w:tabs>
          <w:tab w:pos="254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8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35"/>
          <w:szCs w:val="35"/>
          <w:color w:val="0048CD"/>
          <w:spacing w:val="0"/>
          <w:w w:val="286"/>
          <w:b/>
          <w:bCs/>
          <w:position w:val="-15"/>
        </w:rPr>
        <w:t>t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99" w:lineRule="exact"/>
        <w:ind w:left="554" w:right="-20"/>
        <w:jc w:val="left"/>
        <w:tabs>
          <w:tab w:pos="5260" w:val="left"/>
          <w:tab w:pos="5980" w:val="left"/>
          <w:tab w:pos="6320" w:val="left"/>
          <w:tab w:pos="67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B3B5B5"/>
          <w:spacing w:val="0"/>
          <w:w w:val="117"/>
          <w:position w:val="10"/>
        </w:rPr>
        <w:t>.i."ıi..!ı..</w:t>
      </w:r>
      <w:r>
        <w:rPr>
          <w:rFonts w:ascii="Times New Roman" w:hAnsi="Times New Roman" w:cs="Times New Roman" w:eastAsia="Times New Roman"/>
          <w:sz w:val="8"/>
          <w:szCs w:val="8"/>
          <w:color w:val="B3B5B5"/>
          <w:spacing w:val="0"/>
          <w:w w:val="117"/>
          <w:position w:val="10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B3B5B5"/>
          <w:spacing w:val="5"/>
          <w:w w:val="117"/>
          <w:position w:val="1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3B5B5"/>
          <w:spacing w:val="0"/>
          <w:w w:val="117"/>
          <w:position w:val="10"/>
        </w:rPr>
        <w:t>...._..,_,.,</w:t>
      </w:r>
      <w:r>
        <w:rPr>
          <w:rFonts w:ascii="Times New Roman" w:hAnsi="Times New Roman" w:cs="Times New Roman" w:eastAsia="Times New Roman"/>
          <w:sz w:val="8"/>
          <w:szCs w:val="8"/>
          <w:color w:val="B3B5B5"/>
          <w:spacing w:val="-15"/>
          <w:w w:val="117"/>
          <w:position w:val="1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3B5B5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B3B5B5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8"/>
          <w:szCs w:val="28"/>
          <w:color w:val="9C9EA0"/>
          <w:spacing w:val="0"/>
          <w:w w:val="78"/>
          <w:position w:val="-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9C9EA0"/>
          <w:spacing w:val="38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3B5B5"/>
          <w:spacing w:val="0"/>
          <w:w w:val="100"/>
          <w:position w:val="-1"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B3B5B5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C9EA0"/>
          <w:spacing w:val="0"/>
          <w:w w:val="58"/>
          <w:position w:val="-1"/>
        </w:rPr>
        <w:t>.,.</w:t>
      </w:r>
      <w:r>
        <w:rPr>
          <w:rFonts w:ascii="Times New Roman" w:hAnsi="Times New Roman" w:cs="Times New Roman" w:eastAsia="Times New Roman"/>
          <w:sz w:val="28"/>
          <w:szCs w:val="28"/>
          <w:color w:val="9C9EA0"/>
          <w:spacing w:val="-34"/>
          <w:w w:val="58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C9EA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9C9EA0"/>
          <w:spacing w:val="0"/>
          <w:w w:val="58"/>
          <w:position w:val="-1"/>
        </w:rPr>
        <w:t>•.</w:t>
      </w:r>
      <w:r>
        <w:rPr>
          <w:rFonts w:ascii="Times New Roman" w:hAnsi="Times New Roman" w:cs="Times New Roman" w:eastAsia="Times New Roman"/>
          <w:sz w:val="28"/>
          <w:szCs w:val="28"/>
          <w:color w:val="9C9EA0"/>
          <w:spacing w:val="-19"/>
          <w:w w:val="58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C9EA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9C9EA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58"/>
          <w:position w:val="-1"/>
        </w:rPr>
        <w:t>.":.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65"/>
          <w:position w:val="-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9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0"/>
          <w:w w:val="65"/>
          <w:position w:val="-1"/>
        </w:rPr>
        <w:t>u!ll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0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20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C9EA0"/>
          <w:spacing w:val="0"/>
          <w:w w:val="65"/>
          <w:position w:val="-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right="-20"/>
        <w:jc w:val="left"/>
        <w:tabs>
          <w:tab w:pos="5660" w:val="left"/>
          <w:tab w:pos="61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523.154419pt;margin-top:.37502pt;width:.1pt;height:10.933966pt;mso-position-horizontal-relative:page;mso-position-vertical-relative:paragraph;z-index:-12754" coordorigin="10463,8" coordsize="2,219">
            <v:shape style="position:absolute;left:10463;top:8;width:2;height:219" coordorigin="10463,8" coordsize="0,219" path="m10463,226l10463,8e" filled="f" stroked="t" strokeweight=".706329pt" strokecolor="#57575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764618pt;margin-top:1.617682pt;width:13.76555pt;height:19pt;mso-position-horizontal-relative:page;mso-position-vertical-relative:paragraph;z-index:-12750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B3B5B5"/>
                      <w:spacing w:val="-104"/>
                      <w:w w:val="50"/>
                    </w:rPr>
                    <w:t>·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9C9EA0"/>
                      <w:spacing w:val="-55"/>
                      <w:w w:val="73"/>
                    </w:rPr>
                    <w:t>'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898C90"/>
                      <w:spacing w:val="14"/>
                      <w:w w:val="42"/>
                    </w:rPr>
                    <w:t>"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6E7070"/>
                      <w:spacing w:val="0"/>
                      <w:w w:val="66"/>
                    </w:rPr>
                    <w:t>1'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B3B5B5"/>
          <w:spacing w:val="0"/>
          <w:w w:val="100"/>
          <w:position w:val="1"/>
        </w:rPr>
        <w:t>r'</w:t>
      </w:r>
      <w:r>
        <w:rPr>
          <w:rFonts w:ascii="Times New Roman" w:hAnsi="Times New Roman" w:cs="Times New Roman" w:eastAsia="Times New Roman"/>
          <w:sz w:val="18"/>
          <w:szCs w:val="18"/>
          <w:color w:val="B3B5B5"/>
          <w:spacing w:val="17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CACACC"/>
          <w:spacing w:val="0"/>
          <w:w w:val="100"/>
          <w:position w:val="1"/>
        </w:rPr>
        <w:t>:ı:</w:t>
      </w:r>
      <w:r>
        <w:rPr>
          <w:rFonts w:ascii="Arial" w:hAnsi="Arial" w:cs="Arial" w:eastAsia="Arial"/>
          <w:sz w:val="20"/>
          <w:szCs w:val="20"/>
          <w:color w:val="CACACC"/>
          <w:spacing w:val="24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B3B5B5"/>
          <w:spacing w:val="0"/>
          <w:w w:val="81"/>
          <w:position w:val="1"/>
        </w:rPr>
        <w:t>rL</w:t>
      </w:r>
      <w:r>
        <w:rPr>
          <w:rFonts w:ascii="Arial" w:hAnsi="Arial" w:cs="Arial" w:eastAsia="Arial"/>
          <w:sz w:val="20"/>
          <w:szCs w:val="20"/>
          <w:color w:val="B3B5B5"/>
          <w:spacing w:val="-52"/>
          <w:w w:val="81"/>
          <w:position w:val="1"/>
        </w:rPr>
        <w:t>·</w:t>
      </w:r>
      <w:r>
        <w:rPr>
          <w:rFonts w:ascii="Arial" w:hAnsi="Arial" w:cs="Arial" w:eastAsia="Arial"/>
          <w:sz w:val="20"/>
          <w:szCs w:val="20"/>
          <w:color w:val="B3B5B5"/>
          <w:spacing w:val="0"/>
          <w:w w:val="61"/>
          <w:position w:val="1"/>
        </w:rPr>
        <w:t>..</w:t>
      </w:r>
      <w:r>
        <w:rPr>
          <w:rFonts w:ascii="Arial" w:hAnsi="Arial" w:cs="Arial" w:eastAsia="Arial"/>
          <w:sz w:val="20"/>
          <w:szCs w:val="20"/>
          <w:color w:val="B3B5B5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3B5B5"/>
          <w:spacing w:val="0"/>
          <w:w w:val="80"/>
          <w:position w:val="1"/>
        </w:rPr>
        <w:t>:ch</w:t>
      </w:r>
      <w:r>
        <w:rPr>
          <w:rFonts w:ascii="Times New Roman" w:hAnsi="Times New Roman" w:cs="Times New Roman" w:eastAsia="Times New Roman"/>
          <w:sz w:val="23"/>
          <w:szCs w:val="23"/>
          <w:color w:val="B3B5B5"/>
          <w:spacing w:val="8"/>
          <w:w w:val="80"/>
          <w:position w:val="1"/>
        </w:rPr>
        <w:t>'</w:t>
      </w:r>
      <w:r>
        <w:rPr>
          <w:rFonts w:ascii="Arial" w:hAnsi="Arial" w:cs="Arial" w:eastAsia="Arial"/>
          <w:sz w:val="22"/>
          <w:szCs w:val="22"/>
          <w:color w:val="B3B5B5"/>
          <w:spacing w:val="0"/>
          <w:w w:val="80"/>
          <w:position w:val="1"/>
        </w:rPr>
        <w:t>P.mi</w:t>
      </w:r>
      <w:r>
        <w:rPr>
          <w:rFonts w:ascii="Arial" w:hAnsi="Arial" w:cs="Arial" w:eastAsia="Arial"/>
          <w:sz w:val="22"/>
          <w:szCs w:val="22"/>
          <w:color w:val="B3B5B5"/>
          <w:spacing w:val="-46"/>
          <w:w w:val="80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B3B5B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B3B5B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100"/>
          <w:position w:val="5"/>
        </w:rPr>
        <w:t>:.ıt-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2"/>
          <w:szCs w:val="12"/>
          <w:color w:val="9C9EA0"/>
          <w:spacing w:val="0"/>
          <w:w w:val="126"/>
          <w:i/>
          <w:position w:val="5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9C9EA0"/>
          <w:spacing w:val="-15"/>
          <w:w w:val="126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E7070"/>
          <w:spacing w:val="-7"/>
          <w:w w:val="88"/>
          <w:i/>
          <w:position w:val="5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898C90"/>
          <w:spacing w:val="0"/>
          <w:w w:val="88"/>
          <w:i/>
          <w:position w:val="5"/>
        </w:rPr>
        <w:t>".:'·</w:t>
      </w:r>
      <w:r>
        <w:rPr>
          <w:rFonts w:ascii="Times New Roman" w:hAnsi="Times New Roman" w:cs="Times New Roman" w:eastAsia="Times New Roman"/>
          <w:sz w:val="12"/>
          <w:szCs w:val="12"/>
          <w:color w:val="898C90"/>
          <w:spacing w:val="0"/>
          <w:w w:val="88"/>
          <w:i/>
          <w:position w:val="5"/>
        </w:rPr>
        <w:t>      </w:t>
      </w:r>
      <w:r>
        <w:rPr>
          <w:rFonts w:ascii="Times New Roman" w:hAnsi="Times New Roman" w:cs="Times New Roman" w:eastAsia="Times New Roman"/>
          <w:sz w:val="12"/>
          <w:szCs w:val="12"/>
          <w:color w:val="898C90"/>
          <w:spacing w:val="3"/>
          <w:w w:val="88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136"/>
          <w:position w:val="5"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1706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16"/>
          <w:szCs w:val="16"/>
          <w:color w:val="898C90"/>
          <w:spacing w:val="-19"/>
          <w:w w:val="116"/>
          <w:i/>
        </w:rPr>
        <w:t>,</w:t>
      </w:r>
      <w:r>
        <w:rPr>
          <w:rFonts w:ascii="Arial" w:hAnsi="Arial" w:cs="Arial" w:eastAsia="Arial"/>
          <w:sz w:val="16"/>
          <w:szCs w:val="16"/>
          <w:color w:val="6E7070"/>
          <w:spacing w:val="-20"/>
          <w:w w:val="135"/>
          <w:i/>
        </w:rPr>
        <w:t>,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44"/>
          <w:i/>
        </w:rPr>
        <w:t>-J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43"/>
          <w:i/>
        </w:rPr>
        <w:t>&gt;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444444"/>
          <w:spacing w:val="-7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28"/>
          <w:i/>
        </w:rPr>
        <w:t>.'</w:t>
      </w:r>
      <w:r>
        <w:rPr>
          <w:rFonts w:ascii="Arial" w:hAnsi="Arial" w:cs="Arial" w:eastAsia="Arial"/>
          <w:sz w:val="16"/>
          <w:szCs w:val="16"/>
          <w:color w:val="5B5B5B"/>
          <w:spacing w:val="8"/>
          <w:w w:val="128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E7070"/>
          <w:spacing w:val="-3"/>
          <w:w w:val="81"/>
          <w:i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5B698C"/>
          <w:spacing w:val="-16"/>
          <w:w w:val="274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9C9EA0"/>
          <w:spacing w:val="0"/>
          <w:w w:val="145"/>
        </w:rPr>
        <w:t>···;.-</w:t>
      </w:r>
      <w:r>
        <w:rPr>
          <w:rFonts w:ascii="Times New Roman" w:hAnsi="Times New Roman" w:cs="Times New Roman" w:eastAsia="Times New Roman"/>
          <w:sz w:val="10"/>
          <w:szCs w:val="10"/>
          <w:color w:val="9C9EA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C9EA0"/>
          <w:spacing w:val="0"/>
          <w:w w:val="146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9C9EA0"/>
          <w:spacing w:val="-13"/>
          <w:w w:val="146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6E7070"/>
          <w:spacing w:val="0"/>
          <w:w w:val="197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56" w:lineRule="auto"/>
        <w:ind w:left="2279" w:right="1558" w:firstLine="3494"/>
        <w:jc w:val="left"/>
        <w:tabs>
          <w:tab w:pos="6140" w:val="left"/>
          <w:tab w:pos="628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8"/>
          <w:szCs w:val="8"/>
          <w:color w:val="5B5B5B"/>
          <w:spacing w:val="0"/>
          <w:w w:val="100"/>
          <w:i/>
        </w:rPr>
        <w:t>(1</w:t>
      </w:r>
      <w:r>
        <w:rPr>
          <w:rFonts w:ascii="Arial" w:hAnsi="Arial" w:cs="Arial" w:eastAsia="Arial"/>
          <w:sz w:val="8"/>
          <w:szCs w:val="8"/>
          <w:color w:val="5B5B5B"/>
          <w:spacing w:val="0"/>
          <w:w w:val="100"/>
          <w:i/>
        </w:rPr>
        <w:t> </w:t>
      </w:r>
      <w:r>
        <w:rPr>
          <w:rFonts w:ascii="Arial" w:hAnsi="Arial" w:cs="Arial" w:eastAsia="Arial"/>
          <w:sz w:val="8"/>
          <w:szCs w:val="8"/>
          <w:color w:val="5B5B5B"/>
          <w:spacing w:val="2"/>
          <w:w w:val="100"/>
          <w:i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'i"</w:t>
      </w:r>
      <w:r>
        <w:rPr>
          <w:rFonts w:ascii="Arial" w:hAnsi="Arial" w:cs="Arial" w:eastAsia="Arial"/>
          <w:sz w:val="15"/>
          <w:szCs w:val="15"/>
          <w:color w:val="2F2F2F"/>
          <w:spacing w:val="-2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\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)</w:t>
      </w:r>
      <w:r>
        <w:rPr>
          <w:rFonts w:ascii="Arial" w:hAnsi="Arial" w:cs="Arial" w:eastAsia="Arial"/>
          <w:sz w:val="15"/>
          <w:szCs w:val="15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;..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DURMAZ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6E7070"/>
          <w:spacing w:val="0"/>
          <w:w w:val="135"/>
          <w:b/>
          <w:bCs/>
          <w:position w:val="-4"/>
        </w:rPr>
        <w:t>-..ıı-r.-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3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40" w:right="300"/>
          <w:cols w:num="2" w:equalWidth="0">
            <w:col w:w="2875" w:space="62"/>
            <w:col w:w="824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7" w:lineRule="exact"/>
        <w:ind w:left="3957" w:right="42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576569pt;margin-top:-15.489674pt;width:40.032002pt;height:45pt;mso-position-horizontal-relative:page;mso-position-vertical-relative:paragraph;z-index:-12742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F2F2F"/>
                      <w:spacing w:val="0"/>
                      <w:w w:val="16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4099" w:right="-20"/>
        <w:jc w:val="left"/>
        <w:tabs>
          <w:tab w:pos="5760" w:val="left"/>
          <w:tab w:pos="103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6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1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DAiR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00"/>
          <w:position w:val="-6"/>
        </w:rPr>
        <w:t>t</w:t>
      </w:r>
      <w:r>
        <w:rPr>
          <w:rFonts w:ascii="Arial" w:hAnsi="Arial" w:cs="Arial" w:eastAsia="Arial"/>
          <w:sz w:val="24"/>
          <w:szCs w:val="24"/>
          <w:color w:val="2F2F2F"/>
          <w:spacing w:val="-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6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52"/>
          <w:position w:val="-1"/>
        </w:rPr>
        <w:t>....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20" w:bottom="280" w:left="0" w:right="280"/>
        </w:sectPr>
      </w:pPr>
      <w:rPr/>
    </w:p>
    <w:p>
      <w:pPr>
        <w:spacing w:before="5" w:after="0" w:line="156" w:lineRule="exact"/>
        <w:ind w:left="939" w:right="-48" w:firstLine="268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24242"/>
          <w:spacing w:val="0"/>
          <w:w w:val="108"/>
        </w:rPr>
        <w:t>IZMIR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8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2F2F2F"/>
          <w:spacing w:val="-14"/>
          <w:w w:val="100"/>
        </w:rPr>
        <w:t>Ü</w:t>
      </w:r>
      <w:r>
        <w:rPr>
          <w:rFonts w:ascii="Arial" w:hAnsi="Arial" w:cs="Arial" w:eastAsia="Arial"/>
          <w:sz w:val="16"/>
          <w:szCs w:val="16"/>
          <w:color w:val="131313"/>
          <w:spacing w:val="-4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2F2F2F"/>
          <w:spacing w:val="-9"/>
          <w:w w:val="100"/>
        </w:rPr>
        <w:t>Ü</w:t>
      </w:r>
      <w:r>
        <w:rPr>
          <w:rFonts w:ascii="Arial" w:hAnsi="Arial" w:cs="Arial" w:eastAsia="Arial"/>
          <w:sz w:val="16"/>
          <w:szCs w:val="16"/>
          <w:color w:val="131313"/>
          <w:spacing w:val="2"/>
          <w:w w:val="100"/>
        </w:rPr>
        <w:t>K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</w:rPr>
        <w:t>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5" w:after="0" w:line="22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2F2F2F"/>
          <w:spacing w:val="7"/>
          <w:w w:val="266"/>
          <w:position w:val="-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2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280"/>
          <w:cols w:num="2" w:equalWidth="0">
            <w:col w:w="1959" w:space="1629"/>
            <w:col w:w="8052"/>
          </w:cols>
        </w:sectPr>
      </w:pPr>
      <w:rPr/>
    </w:p>
    <w:p>
      <w:pPr>
        <w:spacing w:before="0" w:after="0" w:line="243" w:lineRule="exact"/>
        <w:ind w:left="986" w:right="-20"/>
        <w:jc w:val="left"/>
        <w:tabs>
          <w:tab w:pos="4740" w:val="left"/>
          <w:tab w:pos="10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424242"/>
          <w:w w:val="99"/>
          <w:position w:val="8"/>
        </w:rPr>
        <w:t>BELEDI</w:t>
      </w:r>
      <w:r>
        <w:rPr>
          <w:rFonts w:ascii="Arial" w:hAnsi="Arial" w:cs="Arial" w:eastAsia="Arial"/>
          <w:sz w:val="16"/>
          <w:szCs w:val="16"/>
          <w:color w:val="424242"/>
          <w:spacing w:val="10"/>
          <w:w w:val="99"/>
          <w:position w:val="8"/>
        </w:rPr>
        <w:t>Y</w:t>
      </w:r>
      <w:r>
        <w:rPr>
          <w:rFonts w:ascii="Arial" w:hAnsi="Arial" w:cs="Arial" w:eastAsia="Arial"/>
          <w:sz w:val="16"/>
          <w:szCs w:val="16"/>
          <w:color w:val="5E5E5E"/>
          <w:spacing w:val="0"/>
          <w:w w:val="81"/>
          <w:position w:val="8"/>
        </w:rPr>
        <w:t>E</w:t>
      </w:r>
      <w:r>
        <w:rPr>
          <w:rFonts w:ascii="Arial" w:hAnsi="Arial" w:cs="Arial" w:eastAsia="Arial"/>
          <w:sz w:val="16"/>
          <w:szCs w:val="16"/>
          <w:color w:val="5E5E5E"/>
          <w:spacing w:val="-28"/>
          <w:w w:val="100"/>
          <w:position w:val="8"/>
        </w:rPr>
        <w:t> 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8"/>
        </w:rPr>
        <w:t>SI</w:t>
      </w:r>
      <w:r>
        <w:rPr>
          <w:rFonts w:ascii="Arial" w:hAnsi="Arial" w:cs="Arial" w:eastAsia="Arial"/>
          <w:sz w:val="16"/>
          <w:szCs w:val="16"/>
          <w:color w:val="424242"/>
          <w:spacing w:val="-43"/>
          <w:w w:val="100"/>
          <w:position w:val="8"/>
        </w:rPr>
        <w:t> 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BDBDBF"/>
          <w:spacing w:val="0"/>
          <w:w w:val="206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65" w:right="-20"/>
        <w:jc w:val="left"/>
        <w:tabs>
          <w:tab w:pos="2000" w:val="left"/>
          <w:tab w:pos="3480" w:val="left"/>
          <w:tab w:pos="580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08:09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</w:rPr>
        <w:t>!Te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9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0506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144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0628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54" w:lineRule="auto"/>
        <w:ind w:left="479" w:right="3212"/>
        <w:jc w:val="left"/>
        <w:tabs>
          <w:tab w:pos="2000" w:val="left"/>
          <w:tab w:pos="3480" w:val="left"/>
          <w:tab w:pos="482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0"/>
        </w:rPr>
        <w:t>12.05.20ı7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3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303ı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1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DIZ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Çıta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Ovası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izs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pompaları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  <w:position w:val="0"/>
        </w:rPr>
        <w:t>ALiAGA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79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Çıta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Ovası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poınpaları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ALiAGA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79" w:right="-20"/>
        <w:jc w:val="left"/>
        <w:tabs>
          <w:tab w:pos="2080" w:val="left"/>
          <w:tab w:pos="4380" w:val="left"/>
          <w:tab w:pos="572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92" w:lineRule="auto"/>
        <w:ind w:left="3963" w:right="3203" w:firstLine="-3489"/>
        <w:jc w:val="left"/>
        <w:tabs>
          <w:tab w:pos="3940" w:val="left"/>
          <w:tab w:pos="702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2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0"/>
        </w:rPr>
        <w:t>Beto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9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90"/>
          <w:position w:val="0"/>
        </w:rPr>
        <w:t> </w:t>
      </w:r>
      <w:r>
        <w:rPr>
          <w:rFonts w:ascii="Arial" w:hAnsi="Arial" w:cs="Arial" w:eastAsia="Arial"/>
          <w:sz w:val="52"/>
          <w:szCs w:val="52"/>
          <w:color w:val="5E5E5E"/>
          <w:spacing w:val="-3"/>
          <w:w w:val="40"/>
          <w:position w:val="-2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2"/>
          <w:w w:val="86"/>
          <w:position w:val="0"/>
        </w:rPr>
        <w:t>A</w:t>
      </w:r>
      <w:r>
        <w:rPr>
          <w:rFonts w:ascii="Arial" w:hAnsi="Arial" w:cs="Arial" w:eastAsia="Arial"/>
          <w:sz w:val="52"/>
          <w:szCs w:val="52"/>
          <w:color w:val="424242"/>
          <w:spacing w:val="13"/>
          <w:w w:val="40"/>
          <w:position w:val="-2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86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5"/>
          <w:w w:val="10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4"/>
          <w:position w:val="0"/>
        </w:rPr>
        <w:t>aQ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5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52"/>
          <w:szCs w:val="52"/>
          <w:color w:val="BDBDBF"/>
          <w:spacing w:val="-105"/>
          <w:w w:val="88"/>
          <w:position w:val="-2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8"/>
          <w:w w:val="95"/>
          <w:position w:val="0"/>
        </w:rPr>
        <w:t>Ç</w:t>
      </w:r>
      <w:r>
        <w:rPr>
          <w:rFonts w:ascii="Arial" w:hAnsi="Arial" w:cs="Arial" w:eastAsia="Arial"/>
          <w:sz w:val="52"/>
          <w:szCs w:val="52"/>
          <w:color w:val="BDBDBF"/>
          <w:spacing w:val="-151"/>
          <w:w w:val="89"/>
          <w:position w:val="-2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9"/>
          <w:w w:val="88"/>
          <w:position w:val="0"/>
        </w:rPr>
        <w:t>i</w:t>
      </w:r>
      <w:r>
        <w:rPr>
          <w:rFonts w:ascii="Arial" w:hAnsi="Arial" w:cs="Arial" w:eastAsia="Arial"/>
          <w:sz w:val="52"/>
          <w:szCs w:val="52"/>
          <w:color w:val="BDBDBF"/>
          <w:spacing w:val="-123"/>
          <w:w w:val="89"/>
          <w:position w:val="-2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  <w:position w:val="0"/>
        </w:rPr>
        <w:t> </w:t>
      </w:r>
      <w:r>
        <w:rPr>
          <w:rFonts w:ascii="Arial" w:hAnsi="Arial" w:cs="Arial" w:eastAsia="Arial"/>
          <w:sz w:val="52"/>
          <w:szCs w:val="52"/>
          <w:color w:val="5E5E5E"/>
          <w:spacing w:val="-98"/>
          <w:w w:val="74"/>
          <w:position w:val="-2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2"/>
          <w:w w:val="89"/>
          <w:position w:val="0"/>
        </w:rPr>
        <w:t>D</w:t>
      </w:r>
      <w:r>
        <w:rPr>
          <w:rFonts w:ascii="Arial" w:hAnsi="Arial" w:cs="Arial" w:eastAsia="Arial"/>
          <w:sz w:val="52"/>
          <w:szCs w:val="52"/>
          <w:color w:val="BDBDBF"/>
          <w:spacing w:val="-85"/>
          <w:w w:val="33"/>
          <w:position w:val="-2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6"/>
          <w:position w:val="0"/>
        </w:rPr>
        <w:t>jğ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7"/>
          <w:w w:val="106"/>
          <w:position w:val="0"/>
        </w:rPr>
        <w:t>e</w:t>
      </w:r>
      <w:r>
        <w:rPr>
          <w:rFonts w:ascii="Arial" w:hAnsi="Arial" w:cs="Arial" w:eastAsia="Arial"/>
          <w:sz w:val="52"/>
          <w:szCs w:val="52"/>
          <w:color w:val="BDBDBF"/>
          <w:spacing w:val="-42"/>
          <w:w w:val="43"/>
          <w:position w:val="-2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3"/>
          <w:w w:val="89"/>
          <w:position w:val="0"/>
        </w:rPr>
        <w:t>r</w:t>
      </w:r>
      <w:r>
        <w:rPr>
          <w:rFonts w:ascii="Arial" w:hAnsi="Arial" w:cs="Arial" w:eastAsia="Arial"/>
          <w:sz w:val="52"/>
          <w:szCs w:val="52"/>
          <w:color w:val="BDBDBF"/>
          <w:spacing w:val="0"/>
          <w:w w:val="43"/>
          <w:position w:val="-22"/>
        </w:rPr>
        <w:t>-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70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1"/>
        </w:rPr>
        <w:t>08:20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9" w:after="0" w:line="299" w:lineRule="auto"/>
        <w:ind w:left="2470" w:right="3867" w:firstLine="-1991"/>
        <w:jc w:val="left"/>
        <w:tabs>
          <w:tab w:pos="246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Hacı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BARBAROS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494" w:right="-20"/>
        <w:jc w:val="left"/>
        <w:tabs>
          <w:tab w:pos="508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22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22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6"/>
          <w:w w:val="2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08:ıo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1"/>
        </w:rPr>
        <w:t>08:18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470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474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988" w:right="44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14" w:lineRule="exact"/>
        <w:ind w:left="4972" w:right="40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0" w:right="280"/>
        </w:sectPr>
      </w:pPr>
      <w:rPr/>
    </w:p>
    <w:p>
      <w:pPr>
        <w:spacing w:before="34" w:after="0" w:line="250" w:lineRule="exact"/>
        <w:ind w:right="-94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E5E5E"/>
          <w:spacing w:val="-268"/>
          <w:w w:val="287"/>
          <w:position w:val="-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75"/>
          <w:position w:val="-16"/>
        </w:rPr>
        <w:t>y_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5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8A8AA"/>
          <w:spacing w:val="0"/>
          <w:w w:val="75"/>
          <w:position w:val="-9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280"/>
          <w:cols w:num="2" w:equalWidth="0">
            <w:col w:w="908" w:space="1638"/>
            <w:col w:w="9094"/>
          </w:cols>
        </w:sectPr>
      </w:pPr>
      <w:rPr/>
    </w:p>
    <w:p>
      <w:pPr>
        <w:spacing w:before="0" w:after="0" w:line="199" w:lineRule="exact"/>
        <w:ind w:left="934" w:right="-20"/>
        <w:jc w:val="left"/>
        <w:tabs>
          <w:tab w:pos="498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'ncı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1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"/>
          <w:w w:val="122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9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6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4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4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4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70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uy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pompalarını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479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  <w:position w:val="-1"/>
        </w:rPr>
        <w:t>yanınakta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olduihı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7"/>
          <w:w w:val="11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-1"/>
        </w:rPr>
        <w:t>örüld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3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972" w:right="38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89" w:lineRule="exact"/>
        <w:ind w:left="460" w:right="-20"/>
        <w:jc w:val="left"/>
        <w:tabs>
          <w:tab w:pos="3500" w:val="left"/>
          <w:tab w:pos="688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-3"/>
        </w:rPr>
        <w:t>ISöndOrme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4"/>
          <w:w w:val="67"/>
          <w:position w:val="-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  <w:position w:val="-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7"/>
          <w:position w:val="-4"/>
        </w:rPr>
        <w:t>IKöpOk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3"/>
          <w:position w:val="-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83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8"/>
          <w:w w:val="13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4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6" w:lineRule="exact"/>
        <w:ind w:left="5410" w:right="-20"/>
        <w:jc w:val="left"/>
        <w:tabs>
          <w:tab w:pos="6840" w:val="left"/>
          <w:tab w:pos="84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30"/>
          <w:szCs w:val="30"/>
          <w:color w:val="5E5E5E"/>
          <w:spacing w:val="0"/>
          <w:w w:val="132"/>
          <w:i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5E5E5E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5E5E5E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64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25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280"/>
        </w:sectPr>
      </w:pPr>
      <w:rPr/>
    </w:p>
    <w:p>
      <w:pPr>
        <w:spacing w:before="13" w:after="0" w:line="240" w:lineRule="auto"/>
        <w:ind w:left="47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4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uy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pompalarını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280"/>
          <w:cols w:num="2" w:equalWidth="0">
            <w:col w:w="2179" w:space="408"/>
            <w:col w:w="9053"/>
          </w:cols>
        </w:sectPr>
      </w:pPr>
      <w:rPr/>
    </w:p>
    <w:p>
      <w:pPr>
        <w:spacing w:before="13" w:after="0" w:line="252" w:lineRule="auto"/>
        <w:ind w:left="2498" w:right="85" w:firstLine="-20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</w:rPr>
        <w:t>otlru·da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yükse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gerilim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hattını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herha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3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kanaati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varılm1ştır.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65" w:lineRule="auto"/>
        <w:ind w:left="474" w:right="3925"/>
        <w:jc w:val="left"/>
        <w:tabs>
          <w:tab w:pos="248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4"/>
          <w:w w:val="14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479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009705pt;margin-top:3.249271pt;width:6.5575pt;height:21.5pt;mso-position-horizontal-relative:page;mso-position-vertical-relative:paragraph;z-index:-12741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4"/>
                    <w:jc w:val="left"/>
                    <w:rPr>
                      <w:rFonts w:ascii="Times New Roman" w:hAnsi="Times New Roman" w:cs="Times New Roman" w:eastAsia="Times New Roman"/>
                      <w:sz w:val="43"/>
                      <w:szCs w:val="4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424242"/>
                      <w:spacing w:val="-31"/>
                      <w:w w:val="49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424242"/>
                      <w:spacing w:val="0"/>
                      <w:w w:val="50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Mezba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çalışanlarına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596"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0"/>
          <w:szCs w:val="10"/>
          <w:color w:val="424242"/>
          <w:spacing w:val="0"/>
          <w:w w:val="137"/>
        </w:rPr>
        <w:t>L</w:t>
      </w:r>
      <w:r>
        <w:rPr>
          <w:rFonts w:ascii="Arial" w:hAnsi="Arial" w:cs="Arial" w:eastAsia="Arial"/>
          <w:sz w:val="10"/>
          <w:szCs w:val="10"/>
          <w:color w:val="424242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424242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99"/>
        </w:rPr>
        <w:t>ı</w:t>
      </w:r>
      <w:r>
        <w:rPr>
          <w:rFonts w:ascii="Arial" w:hAnsi="Arial" w:cs="Arial" w:eastAsia="Arial"/>
          <w:sz w:val="16"/>
          <w:szCs w:val="16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40" w:lineRule="auto"/>
        <w:ind w:left="460" w:right="-20"/>
        <w:jc w:val="left"/>
        <w:tabs>
          <w:tab w:pos="2480" w:val="left"/>
          <w:tab w:pos="6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Eklbi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23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8"/>
        </w:rPr>
        <w:t>_§_aati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6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08:55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568" w:right="-20"/>
        <w:jc w:val="left"/>
        <w:tabs>
          <w:tab w:pos="1360" w:val="left"/>
          <w:tab w:pos="1880" w:val="left"/>
          <w:tab w:pos="8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953613pt;margin-top:5.324474pt;width:79.827848pt;height:38pt;mso-position-horizontal-relative:page;mso-position-vertical-relative:paragraph;z-index:-12740" type="#_x0000_t202" filled="f" stroked="f">
            <v:textbox inset="0,0,0,0">
              <w:txbxContent>
                <w:p>
                  <w:pPr>
                    <w:spacing w:before="0" w:after="0" w:line="760" w:lineRule="exact"/>
                    <w:ind w:right="-154"/>
                    <w:jc w:val="left"/>
                    <w:tabs>
                      <w:tab w:pos="1040" w:val="left"/>
                    </w:tabs>
                    <w:rPr>
                      <w:rFonts w:ascii="Times New Roman" w:hAnsi="Times New Roman" w:cs="Times New Roman" w:eastAsia="Times New Roman"/>
                      <w:sz w:val="76"/>
                      <w:szCs w:val="7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2F2F2F"/>
                      <w:spacing w:val="-6"/>
                      <w:w w:val="24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2F2F2F"/>
                      <w:spacing w:val="0"/>
                      <w:w w:val="24"/>
                    </w:rPr>
                    <w:t>itmişse</w:t>
                  </w:r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2F2F2F"/>
                      <w:spacing w:val="-31"/>
                      <w:w w:val="2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2F2F2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2F2F2F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343B82"/>
                      <w:spacing w:val="0"/>
                      <w:w w:val="215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83"/>
        </w:rPr>
        <w:t>ÖIU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62" w:lineRule="exact"/>
        <w:ind w:left="5128" w:right="-20"/>
        <w:jc w:val="left"/>
        <w:tabs>
          <w:tab w:pos="88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</w:r>
      <w:r>
        <w:rPr>
          <w:rFonts w:ascii="Arial" w:hAnsi="Arial" w:cs="Arial" w:eastAsia="Arial"/>
          <w:sz w:val="26"/>
          <w:szCs w:val="26"/>
          <w:color w:val="5E5E5E"/>
          <w:spacing w:val="0"/>
          <w:w w:val="51"/>
          <w:position w:val="-14"/>
        </w:rPr>
        <w:t>n</w:t>
      </w:r>
      <w:r>
        <w:rPr>
          <w:rFonts w:ascii="Arial" w:hAnsi="Arial" w:cs="Arial" w:eastAsia="Arial"/>
          <w:sz w:val="26"/>
          <w:szCs w:val="26"/>
          <w:color w:val="5E5E5E"/>
          <w:spacing w:val="-37"/>
          <w:w w:val="100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5E5E5E"/>
          <w:spacing w:val="0"/>
          <w:w w:val="139"/>
          <w:position w:val="-14"/>
        </w:rPr>
        <w:t>li</w:t>
      </w:r>
      <w:r>
        <w:rPr>
          <w:rFonts w:ascii="Arial" w:hAnsi="Arial" w:cs="Arial" w:eastAsia="Arial"/>
          <w:sz w:val="26"/>
          <w:szCs w:val="26"/>
          <w:color w:val="5E5E5E"/>
          <w:spacing w:val="-43"/>
          <w:w w:val="100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5E5E5E"/>
          <w:spacing w:val="0"/>
          <w:w w:val="179"/>
          <w:position w:val="-14"/>
        </w:rPr>
        <w:t>.,</w:t>
      </w:r>
      <w:r>
        <w:rPr>
          <w:rFonts w:ascii="Arial" w:hAnsi="Arial" w:cs="Arial" w:eastAsia="Arial"/>
          <w:sz w:val="26"/>
          <w:szCs w:val="26"/>
          <w:color w:val="5E5E5E"/>
          <w:spacing w:val="9"/>
          <w:w w:val="179"/>
          <w:position w:val="-14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0"/>
          <w:w w:val="69"/>
          <w:i/>
          <w:position w:val="-14"/>
        </w:rPr>
        <w:t>7fl'1'1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280"/>
        </w:sectPr>
      </w:pPr>
      <w:rPr/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26" w:lineRule="exact"/>
        <w:ind w:left="1806" w:right="1873"/>
        <w:jc w:val="center"/>
        <w:tabs>
          <w:tab w:pos="2180" w:val="left"/>
          <w:tab w:pos="25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133.714554pt;margin-top:16.006504pt;width:64.920239pt;height:1.887327pt;mso-position-horizontal-relative:page;mso-position-vertical-relative:paragraph;z-index:-12748" coordorigin="2674,320" coordsize="1298,38">
            <v:group style="position:absolute;left:2686;top:332;width:1099;height:2" coordorigin="2686,332" coordsize="1099,2">
              <v:shape style="position:absolute;left:2686;top:332;width:1099;height:2" coordorigin="2686,332" coordsize="1099,0" path="m2686,332l3785,332e" filled="f" stroked="t" strokeweight="1.173965pt" strokecolor="#3B4893">
                <v:path arrowok="t"/>
              </v:shape>
            </v:group>
            <v:group style="position:absolute;left:3729;top:348;width:235;height:2" coordorigin="3729,348" coordsize="235,2">
              <v:shape style="position:absolute;left:3729;top:348;width:235;height:2" coordorigin="3729,348" coordsize="235,0" path="m3729,348l3963,348e" filled="f" stroked="t" strokeweight=".939172pt" strokecolor="#4857B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color w:val="BDBDBF"/>
          <w:spacing w:val="0"/>
          <w:w w:val="192"/>
          <w:position w:val="-7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DBDBF"/>
          <w:spacing w:val="-64"/>
          <w:w w:val="192"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DBDB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DBDBF"/>
          <w:spacing w:val="0"/>
          <w:w w:val="100"/>
          <w:position w:val="-7"/>
        </w:rPr>
      </w:r>
      <w:r>
        <w:rPr>
          <w:rFonts w:ascii="Arial" w:hAnsi="Arial" w:cs="Arial" w:eastAsia="Arial"/>
          <w:sz w:val="32"/>
          <w:szCs w:val="32"/>
          <w:color w:val="5E5E5E"/>
          <w:spacing w:val="0"/>
          <w:w w:val="192"/>
          <w:position w:val="-4"/>
        </w:rPr>
        <w:t>.</w:t>
      </w:r>
      <w:r>
        <w:rPr>
          <w:rFonts w:ascii="Arial" w:hAnsi="Arial" w:cs="Arial" w:eastAsia="Arial"/>
          <w:sz w:val="32"/>
          <w:szCs w:val="32"/>
          <w:color w:val="5E5E5E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2"/>
          <w:szCs w:val="32"/>
          <w:color w:val="5E5E5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1"/>
          <w:szCs w:val="11"/>
          <w:color w:val="BDBDBF"/>
          <w:spacing w:val="-5"/>
          <w:w w:val="153"/>
          <w:position w:val="-1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757777"/>
          <w:spacing w:val="0"/>
          <w:w w:val="76"/>
          <w:position w:val="-1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757777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E5E5E"/>
          <w:spacing w:val="0"/>
          <w:w w:val="345"/>
          <w:position w:val="-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2489" w:right="-84"/>
        <w:jc w:val="left"/>
        <w:tabs>
          <w:tab w:pos="35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5E5E5E"/>
          <w:spacing w:val="0"/>
          <w:w w:val="51"/>
          <w:position w:val="-7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5E5E5E"/>
          <w:spacing w:val="0"/>
          <w:w w:val="51"/>
          <w:position w:val="-7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E5E5E"/>
          <w:spacing w:val="7"/>
          <w:w w:val="51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8CD1"/>
          <w:spacing w:val="-2"/>
          <w:w w:val="108"/>
          <w:position w:val="-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78CD1"/>
          <w:spacing w:val="-91"/>
          <w:w w:val="108"/>
          <w:position w:val="-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77A5E8"/>
          <w:spacing w:val="-96"/>
          <w:w w:val="206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6BB8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6BB8"/>
          <w:spacing w:val="-55"/>
          <w:w w:val="100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99AC8"/>
          <w:spacing w:val="0"/>
          <w:w w:val="65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99AC8"/>
          <w:spacing w:val="-2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6BB8"/>
          <w:spacing w:val="0"/>
          <w:w w:val="100"/>
          <w:position w:val="-7"/>
        </w:rPr>
        <w:t>.ıanr</w:t>
        <w:tab/>
      </w:r>
      <w:r>
        <w:rPr>
          <w:rFonts w:ascii="Times New Roman" w:hAnsi="Times New Roman" w:cs="Times New Roman" w:eastAsia="Times New Roman"/>
          <w:sz w:val="19"/>
          <w:szCs w:val="19"/>
          <w:color w:val="496BB8"/>
          <w:spacing w:val="0"/>
          <w:w w:val="100"/>
          <w:position w:val="-7"/>
        </w:rPr>
      </w:r>
      <w:r>
        <w:rPr>
          <w:rFonts w:ascii="Arial" w:hAnsi="Arial" w:cs="Arial" w:eastAsia="Arial"/>
          <w:sz w:val="23"/>
          <w:szCs w:val="23"/>
          <w:color w:val="417ED8"/>
          <w:spacing w:val="-7"/>
          <w:w w:val="185"/>
          <w:position w:val="-7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417ED8"/>
          <w:spacing w:val="0"/>
          <w:w w:val="50"/>
          <w:position w:val="-7"/>
        </w:rPr>
        <w:t>r.ı</w:t>
      </w:r>
      <w:r>
        <w:rPr>
          <w:rFonts w:ascii="Times New Roman" w:hAnsi="Times New Roman" w:cs="Times New Roman" w:eastAsia="Times New Roman"/>
          <w:sz w:val="29"/>
          <w:szCs w:val="29"/>
          <w:color w:val="417ED8"/>
          <w:spacing w:val="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17ED8"/>
          <w:spacing w:val="0"/>
          <w:w w:val="116"/>
          <w:position w:val="-7"/>
        </w:rPr>
        <w:t>u"AA</w:t>
      </w:r>
      <w:r>
        <w:rPr>
          <w:rFonts w:ascii="Times New Roman" w:hAnsi="Times New Roman" w:cs="Times New Roman" w:eastAsia="Times New Roman"/>
          <w:sz w:val="25"/>
          <w:szCs w:val="25"/>
          <w:color w:val="417ED8"/>
          <w:spacing w:val="-21"/>
          <w:w w:val="116"/>
          <w:position w:val="-7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2A6BD6"/>
          <w:spacing w:val="0"/>
          <w:w w:val="74"/>
          <w:b/>
          <w:bCs/>
          <w:position w:val="-7"/>
        </w:rPr>
        <w:t>Y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65" w:lineRule="exact"/>
        <w:ind w:right="-20"/>
        <w:jc w:val="left"/>
        <w:rPr>
          <w:rFonts w:ascii="Times New Roman" w:hAnsi="Times New Roman" w:cs="Times New Roman" w:eastAsia="Times New Roman"/>
          <w:sz w:val="104"/>
          <w:szCs w:val="104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757777"/>
          <w:spacing w:val="0"/>
          <w:w w:val="82"/>
          <w:i/>
          <w:position w:val="14"/>
        </w:rPr>
        <w:t>1</w:t>
      </w:r>
      <w:r>
        <w:rPr>
          <w:rFonts w:ascii="Arial" w:hAnsi="Arial" w:cs="Arial" w:eastAsia="Arial"/>
          <w:sz w:val="19"/>
          <w:szCs w:val="19"/>
          <w:color w:val="757777"/>
          <w:spacing w:val="0"/>
          <w:w w:val="82"/>
          <w:i/>
          <w:position w:val="14"/>
        </w:rPr>
        <w:t>  </w:t>
      </w:r>
      <w:r>
        <w:rPr>
          <w:rFonts w:ascii="Arial" w:hAnsi="Arial" w:cs="Arial" w:eastAsia="Arial"/>
          <w:sz w:val="19"/>
          <w:szCs w:val="19"/>
          <w:color w:val="757777"/>
          <w:spacing w:val="33"/>
          <w:w w:val="82"/>
          <w:i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0"/>
          <w:w w:val="100"/>
          <w:position w:val="1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-17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4"/>
          <w:position w:val="1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4"/>
          <w:w w:val="104"/>
          <w:position w:val="1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98"/>
          <w:w w:val="104"/>
          <w:position w:val="14"/>
        </w:rPr>
        <w:t>1</w:t>
      </w:r>
      <w:r>
        <w:rPr>
          <w:rFonts w:ascii="Times New Roman" w:hAnsi="Times New Roman" w:cs="Times New Roman" w:eastAsia="Times New Roman"/>
          <w:sz w:val="104"/>
          <w:szCs w:val="104"/>
          <w:color w:val="979597"/>
          <w:spacing w:val="0"/>
          <w:w w:val="19"/>
          <w:position w:val="-23"/>
        </w:rPr>
        <w:t>.</w:t>
      </w:r>
      <w:r>
        <w:rPr>
          <w:rFonts w:ascii="Times New Roman" w:hAnsi="Times New Roman" w:cs="Times New Roman" w:eastAsia="Times New Roman"/>
          <w:sz w:val="104"/>
          <w:szCs w:val="104"/>
          <w:color w:val="979597"/>
          <w:spacing w:val="-30"/>
          <w:w w:val="19"/>
          <w:position w:val="-2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79"/>
          <w:w w:val="104"/>
          <w:position w:val="14"/>
        </w:rPr>
        <w:t>7</w:t>
      </w:r>
      <w:r>
        <w:rPr>
          <w:rFonts w:ascii="Times New Roman" w:hAnsi="Times New Roman" w:cs="Times New Roman" w:eastAsia="Times New Roman"/>
          <w:sz w:val="104"/>
          <w:szCs w:val="104"/>
          <w:color w:val="979597"/>
          <w:spacing w:val="-8"/>
          <w:w w:val="19"/>
          <w:position w:val="-23"/>
        </w:rPr>
        <w:t>·</w:t>
      </w:r>
      <w:r>
        <w:rPr>
          <w:rFonts w:ascii="Times New Roman" w:hAnsi="Times New Roman" w:cs="Times New Roman" w:eastAsia="Times New Roman"/>
          <w:sz w:val="104"/>
          <w:szCs w:val="104"/>
          <w:color w:val="BDBDBF"/>
          <w:spacing w:val="-124"/>
          <w:w w:val="31"/>
          <w:position w:val="-23"/>
        </w:rPr>
        <w:t>,</w:t>
      </w:r>
      <w:r>
        <w:rPr>
          <w:rFonts w:ascii="Times New Roman" w:hAnsi="Times New Roman" w:cs="Times New Roman" w:eastAsia="Times New Roman"/>
          <w:sz w:val="104"/>
          <w:szCs w:val="104"/>
          <w:color w:val="858587"/>
          <w:spacing w:val="0"/>
          <w:w w:val="3"/>
          <w:i/>
          <w:position w:val="-23"/>
        </w:rPr>
        <w:t>-</w:t>
      </w:r>
      <w:r>
        <w:rPr>
          <w:rFonts w:ascii="Times New Roman" w:hAnsi="Times New Roman" w:cs="Times New Roman" w:eastAsia="Times New Roman"/>
          <w:sz w:val="104"/>
          <w:szCs w:val="104"/>
          <w:color w:val="858587"/>
          <w:spacing w:val="-47"/>
          <w:w w:val="100"/>
          <w:i/>
          <w:position w:val="-23"/>
        </w:rPr>
        <w:t> </w:t>
      </w:r>
      <w:r>
        <w:rPr>
          <w:rFonts w:ascii="Times New Roman" w:hAnsi="Times New Roman" w:cs="Times New Roman" w:eastAsia="Times New Roman"/>
          <w:sz w:val="104"/>
          <w:szCs w:val="104"/>
          <w:color w:val="424242"/>
          <w:spacing w:val="0"/>
          <w:w w:val="77"/>
          <w:i/>
          <w:position w:val="-23"/>
        </w:rPr>
        <w:t>j</w:t>
      </w:r>
      <w:r>
        <w:rPr>
          <w:rFonts w:ascii="Times New Roman" w:hAnsi="Times New Roman" w:cs="Times New Roman" w:eastAsia="Times New Roman"/>
          <w:sz w:val="104"/>
          <w:szCs w:val="104"/>
          <w:color w:val="424242"/>
          <w:spacing w:val="0"/>
          <w:w w:val="78"/>
          <w:i/>
          <w:position w:val="-23"/>
        </w:rPr>
        <w:t>(</w:t>
      </w:r>
      <w:r>
        <w:rPr>
          <w:rFonts w:ascii="Times New Roman" w:hAnsi="Times New Roman" w:cs="Times New Roman" w:eastAsia="Times New Roman"/>
          <w:sz w:val="104"/>
          <w:szCs w:val="10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280"/>
          <w:cols w:num="3" w:equalWidth="0">
            <w:col w:w="4746" w:space="612"/>
            <w:col w:w="886" w:space="2903"/>
            <w:col w:w="2493"/>
          </w:cols>
        </w:sectPr>
      </w:pPr>
      <w:rPr/>
    </w:p>
    <w:p>
      <w:pPr>
        <w:spacing w:before="0" w:after="0" w:line="210" w:lineRule="exact"/>
        <w:ind w:left="493" w:right="-20"/>
        <w:jc w:val="left"/>
        <w:tabs>
          <w:tab w:pos="2280" w:val="left"/>
          <w:tab w:pos="2720" w:val="left"/>
          <w:tab w:pos="8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1.902039pt;margin-top:5.597914pt;width:3.23536pt;height:16pt;mso-position-horizontal-relative:page;mso-position-vertical-relative:paragraph;z-index:-12739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757777"/>
                      <w:spacing w:val="0"/>
                      <w:w w:val="72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5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5"/>
        </w:rPr>
      </w:r>
      <w:r>
        <w:rPr>
          <w:rFonts w:ascii="Arial" w:hAnsi="Arial" w:cs="Arial" w:eastAsia="Arial"/>
          <w:sz w:val="18"/>
          <w:szCs w:val="18"/>
          <w:color w:val="858587"/>
          <w:spacing w:val="0"/>
          <w:w w:val="129"/>
          <w:position w:val="-6"/>
        </w:rPr>
        <w:t>'</w:t>
      </w:r>
      <w:r>
        <w:rPr>
          <w:rFonts w:ascii="Arial" w:hAnsi="Arial" w:cs="Arial" w:eastAsia="Arial"/>
          <w:sz w:val="18"/>
          <w:szCs w:val="18"/>
          <w:color w:val="858587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858587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578CD1"/>
          <w:spacing w:val="-1"/>
          <w:w w:val="197"/>
          <w:position w:val="-7"/>
        </w:rPr>
        <w:t>l</w:t>
      </w:r>
      <w:r>
        <w:rPr>
          <w:rFonts w:ascii="Arial" w:hAnsi="Arial" w:cs="Arial" w:eastAsia="Arial"/>
          <w:sz w:val="19"/>
          <w:szCs w:val="19"/>
          <w:color w:val="799AC8"/>
          <w:spacing w:val="0"/>
          <w:w w:val="102"/>
          <w:position w:val="-7"/>
        </w:rPr>
        <w:t>t</w:t>
      </w:r>
      <w:r>
        <w:rPr>
          <w:rFonts w:ascii="Arial" w:hAnsi="Arial" w:cs="Arial" w:eastAsia="Arial"/>
          <w:sz w:val="19"/>
          <w:szCs w:val="19"/>
          <w:color w:val="799AC8"/>
          <w:spacing w:val="-4"/>
          <w:w w:val="102"/>
          <w:position w:val="-7"/>
        </w:rPr>
        <w:t>f</w:t>
      </w:r>
      <w:r>
        <w:rPr>
          <w:rFonts w:ascii="Arial" w:hAnsi="Arial" w:cs="Arial" w:eastAsia="Arial"/>
          <w:sz w:val="19"/>
          <w:szCs w:val="19"/>
          <w:color w:val="99ACCC"/>
          <w:spacing w:val="0"/>
          <w:w w:val="102"/>
          <w:position w:val="-7"/>
        </w:rPr>
        <w:t>o</w:t>
      </w:r>
      <w:r>
        <w:rPr>
          <w:rFonts w:ascii="Arial" w:hAnsi="Arial" w:cs="Arial" w:eastAsia="Arial"/>
          <w:sz w:val="19"/>
          <w:szCs w:val="19"/>
          <w:color w:val="99ACCC"/>
          <w:spacing w:val="-7"/>
          <w:w w:val="102"/>
          <w:position w:val="-7"/>
        </w:rPr>
        <w:t>i</w:t>
      </w:r>
      <w:r>
        <w:rPr>
          <w:rFonts w:ascii="Arial" w:hAnsi="Arial" w:cs="Arial" w:eastAsia="Arial"/>
          <w:sz w:val="19"/>
          <w:szCs w:val="19"/>
          <w:color w:val="799AC8"/>
          <w:spacing w:val="0"/>
          <w:w w:val="97"/>
          <w:position w:val="-7"/>
        </w:rPr>
        <w:t>ye</w:t>
      </w:r>
      <w:r>
        <w:rPr>
          <w:rFonts w:ascii="Arial" w:hAnsi="Arial" w:cs="Arial" w:eastAsia="Arial"/>
          <w:sz w:val="19"/>
          <w:szCs w:val="19"/>
          <w:color w:val="799AC8"/>
          <w:spacing w:val="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7CF4"/>
          <w:spacing w:val="0"/>
          <w:w w:val="100"/>
          <w:position w:val="-7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2D7CF4"/>
          <w:spacing w:val="0"/>
          <w:w w:val="100"/>
          <w:position w:val="-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7CF4"/>
          <w:spacing w:val="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7CF4"/>
          <w:spacing w:val="0"/>
          <w:w w:val="100"/>
          <w:position w:val="-7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D7CF4"/>
          <w:spacing w:val="-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7CF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7CF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1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6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1"/>
        </w:rPr>
        <w:t>Birtrn:A"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979597"/>
          <w:spacing w:val="-3"/>
          <w:w w:val="89"/>
          <w:position w:val="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3D1A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B3D1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" w:lineRule="exact"/>
        <w:ind w:left="1878" w:right="-20"/>
        <w:jc w:val="left"/>
        <w:tabs>
          <w:tab w:pos="89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3.641663pt;margin-top:1.482174pt;width:22.420001pt;height:38pt;mso-position-horizontal-relative:page;mso-position-vertical-relative:paragraph;z-index:-12738" type="#_x0000_t202" filled="f" stroked="f">
            <v:textbox inset="0,0,0,0">
              <w:txbxContent>
                <w:p>
                  <w:pPr>
                    <w:spacing w:before="0" w:after="0" w:line="760" w:lineRule="exact"/>
                    <w:ind w:right="-154"/>
                    <w:jc w:val="left"/>
                    <w:rPr>
                      <w:rFonts w:ascii="Times New Roman" w:hAnsi="Times New Roman" w:cs="Times New Roman" w:eastAsia="Times New Roman"/>
                      <w:sz w:val="76"/>
                      <w:szCs w:val="7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0011BA"/>
                      <w:spacing w:val="0"/>
                      <w:w w:val="118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6"/>
          <w:szCs w:val="46"/>
          <w:color w:val="BDBDBF"/>
          <w:spacing w:val="0"/>
          <w:w w:val="70"/>
          <w:position w:val="-36"/>
        </w:rPr>
        <w:t>.</w:t>
      </w:r>
      <w:r>
        <w:rPr>
          <w:rFonts w:ascii="Arial" w:hAnsi="Arial" w:cs="Arial" w:eastAsia="Arial"/>
          <w:sz w:val="46"/>
          <w:szCs w:val="46"/>
          <w:color w:val="BDBDBF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46"/>
          <w:szCs w:val="46"/>
          <w:color w:val="BDBDBF"/>
          <w:spacing w:val="0"/>
          <w:w w:val="100"/>
          <w:position w:val="-36"/>
        </w:rPr>
      </w:r>
      <w:r>
        <w:rPr>
          <w:rFonts w:ascii="Times New Roman" w:hAnsi="Times New Roman" w:cs="Times New Roman" w:eastAsia="Times New Roman"/>
          <w:sz w:val="26"/>
          <w:szCs w:val="26"/>
          <w:color w:val="A8A8AA"/>
          <w:spacing w:val="0"/>
          <w:w w:val="151"/>
          <w:position w:val="-37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8A8AA"/>
          <w:spacing w:val="49"/>
          <w:w w:val="151"/>
          <w:position w:val="-3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0"/>
          <w:w w:val="131"/>
          <w:position w:val="-37"/>
        </w:rPr>
        <w:t>in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1"/>
          <w:w w:val="131"/>
          <w:position w:val="-37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BDBDBF"/>
          <w:spacing w:val="7"/>
          <w:w w:val="70"/>
          <w:position w:val="-37"/>
        </w:rPr>
        <w:t>·</w:t>
      </w:r>
      <w:r>
        <w:rPr>
          <w:rFonts w:ascii="Arial" w:hAnsi="Arial" w:cs="Arial" w:eastAsia="Arial"/>
          <w:sz w:val="28"/>
          <w:szCs w:val="28"/>
          <w:color w:val="979597"/>
          <w:spacing w:val="0"/>
          <w:w w:val="133"/>
          <w:position w:val="-15"/>
        </w:rPr>
        <w:t>.</w:t>
      </w:r>
      <w:r>
        <w:rPr>
          <w:rFonts w:ascii="Arial" w:hAnsi="Arial" w:cs="Arial" w:eastAsia="Arial"/>
          <w:sz w:val="28"/>
          <w:szCs w:val="28"/>
          <w:color w:val="979597"/>
          <w:spacing w:val="-53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0"/>
          <w:w w:val="100"/>
          <w:position w:val="-37"/>
        </w:rPr>
        <w:t>tT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-9"/>
          <w:w w:val="100"/>
          <w:position w:val="-37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58587"/>
          <w:spacing w:val="0"/>
          <w:w w:val="100"/>
          <w:position w:val="-37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858587"/>
          <w:spacing w:val="0"/>
          <w:w w:val="100"/>
          <w:position w:val="-3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58587"/>
          <w:spacing w:val="53"/>
          <w:w w:val="100"/>
          <w:position w:val="-3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E5E5E"/>
          <w:spacing w:val="0"/>
          <w:w w:val="102"/>
          <w:position w:val="-37"/>
        </w:rPr>
        <w:t>SU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280"/>
        </w:sectPr>
      </w:pPr>
      <w:rPr/>
    </w:p>
    <w:p>
      <w:pPr>
        <w:spacing w:before="0" w:after="0" w:line="267" w:lineRule="exact"/>
        <w:ind w:left="2414" w:right="-7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2F2F2F"/>
          <w:spacing w:val="0"/>
          <w:w w:val="69"/>
          <w:position w:val="4"/>
        </w:rPr>
        <w:t>•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69"/>
          <w:position w:val="4"/>
        </w:rPr>
        <w:t>   </w:t>
      </w:r>
      <w:r>
        <w:rPr>
          <w:rFonts w:ascii="Arial" w:hAnsi="Arial" w:cs="Arial" w:eastAsia="Arial"/>
          <w:sz w:val="22"/>
          <w:szCs w:val="22"/>
          <w:color w:val="2F2F2F"/>
          <w:spacing w:val="8"/>
          <w:w w:val="6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7CF4"/>
          <w:spacing w:val="0"/>
          <w:w w:val="113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D7CF4"/>
          <w:spacing w:val="-1"/>
          <w:w w:val="113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77A5E8"/>
          <w:spacing w:val="0"/>
          <w:w w:val="113"/>
          <w:position w:val="-1"/>
        </w:rPr>
        <w:t>osla</w:t>
      </w:r>
      <w:r>
        <w:rPr>
          <w:rFonts w:ascii="Times New Roman" w:hAnsi="Times New Roman" w:cs="Times New Roman" w:eastAsia="Times New Roman"/>
          <w:sz w:val="19"/>
          <w:szCs w:val="19"/>
          <w:color w:val="77A5E8"/>
          <w:spacing w:val="1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A5E8"/>
          <w:spacing w:val="0"/>
          <w:w w:val="96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7A5E8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7CF4"/>
          <w:spacing w:val="0"/>
          <w:w w:val="100"/>
          <w:position w:val="-1"/>
        </w:rPr>
        <w:t>rupla</w:t>
      </w:r>
      <w:r>
        <w:rPr>
          <w:rFonts w:ascii="Times New Roman" w:hAnsi="Times New Roman" w:cs="Times New Roman" w:eastAsia="Times New Roman"/>
          <w:sz w:val="19"/>
          <w:szCs w:val="19"/>
          <w:color w:val="2D7CF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7CF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7CF4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2" w:after="0" w:line="318" w:lineRule="exact"/>
        <w:ind w:right="683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79"/>
          <w:position w:val="-2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-64" w:right="660"/>
        <w:jc w:val="right"/>
        <w:tabs>
          <w:tab w:pos="3520" w:val="left"/>
          <w:tab w:pos="470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Hacı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Efe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BARBAROS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39"/>
          <w:position w:val="-7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-2"/>
          <w:w w:val="39"/>
          <w:position w:val="-7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-1"/>
          <w:w w:val="151"/>
          <w:position w:val="-7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78"/>
          <w:position w:val="-7"/>
        </w:rPr>
        <w:t>lıfa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5"/>
          <w:w w:val="79"/>
          <w:position w:val="-7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0"/>
          <w:w w:val="95"/>
          <w:position w:val="-7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2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81"/>
          <w:position w:val="-7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2"/>
          <w:szCs w:val="22"/>
          <w:color w:val="BDBDBF"/>
          <w:spacing w:val="0"/>
          <w:w w:val="81"/>
          <w:position w:val="-7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BDBDBF"/>
          <w:spacing w:val="-10"/>
          <w:w w:val="81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8A8AA"/>
          <w:spacing w:val="-13"/>
          <w:w w:val="99"/>
          <w:position w:val="-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58"/>
          <w:position w:val="-7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26"/>
          <w:w w:val="100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66"/>
          <w:position w:val="-7"/>
        </w:rPr>
        <w:t>A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66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9"/>
          <w:w w:val="66"/>
          <w:position w:val="-7"/>
        </w:rPr>
        <w:t> </w:t>
      </w:r>
      <w:r>
        <w:rPr>
          <w:rFonts w:ascii="Arial" w:hAnsi="Arial" w:cs="Arial" w:eastAsia="Arial"/>
          <w:sz w:val="29"/>
          <w:szCs w:val="29"/>
          <w:color w:val="858587"/>
          <w:spacing w:val="-42"/>
          <w:w w:val="81"/>
          <w:position w:val="-7"/>
        </w:rPr>
        <w:t>·</w:t>
      </w:r>
      <w:r>
        <w:rPr>
          <w:rFonts w:ascii="Arial" w:hAnsi="Arial" w:cs="Arial" w:eastAsia="Arial"/>
          <w:sz w:val="29"/>
          <w:szCs w:val="29"/>
          <w:color w:val="424242"/>
          <w:spacing w:val="19"/>
          <w:w w:val="109"/>
          <w:position w:val="-7"/>
        </w:rPr>
        <w:t>ı</w:t>
      </w:r>
      <w:r>
        <w:rPr>
          <w:rFonts w:ascii="Arial" w:hAnsi="Arial" w:cs="Arial" w:eastAsia="Arial"/>
          <w:sz w:val="11"/>
          <w:szCs w:val="11"/>
          <w:color w:val="979597"/>
          <w:spacing w:val="0"/>
          <w:w w:val="181"/>
          <w:position w:val="-7"/>
        </w:rPr>
        <w:t>ı!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0" w:right="280"/>
          <w:cols w:num="2" w:equalWidth="0">
            <w:col w:w="4438" w:space="972"/>
            <w:col w:w="6230"/>
          </w:cols>
        </w:sectPr>
      </w:pPr>
      <w:rPr/>
    </w:p>
    <w:p>
      <w:pPr>
        <w:spacing w:before="31" w:after="0" w:line="340" w:lineRule="exact"/>
        <w:ind w:left="5710" w:right="-94"/>
        <w:jc w:val="left"/>
        <w:tabs>
          <w:tab w:pos="922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pict>
          <v:group style="position:absolute;margin-left:574.655640pt;margin-top:7.480227pt;width:.352189pt;height:21.834522pt;mso-position-horizontal-relative:page;mso-position-vertical-relative:paragraph;z-index:-12747" coordorigin="11493,150" coordsize="7,437">
            <v:group style="position:absolute;left:11498;top:152;width:2;height:237" coordorigin="11498,152" coordsize="2,237">
              <v:shape style="position:absolute;left:11498;top:152;width:2;height:237" coordorigin="11498,152" coordsize="0,237" path="m11498,389l11498,152e" filled="f" stroked="t" strokeweight=".234793pt" strokecolor="#575757">
                <v:path arrowok="t"/>
              </v:shape>
            </v:group>
            <v:group style="position:absolute;left:11495;top:332;width:2;height:252" coordorigin="11495,332" coordsize="2,252">
              <v:shape style="position:absolute;left:11495;top:332;width:2;height:252" coordorigin="11495,332" coordsize="0,252" path="m11495,584l11495,332e" filled="f" stroked="t" strokeweight=".234793pt" strokecolor="#77777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6.779175pt;margin-top:8.485471pt;width:20.011542pt;height:15.544358pt;mso-position-horizontal-relative:page;mso-position-vertical-relative:paragraph;z-index:-12737" type="#_x0000_t202" filled="f" stroked="f">
            <v:textbox inset="0,0,0,0">
              <w:txbxContent>
                <w:p>
                  <w:pPr>
                    <w:spacing w:before="0" w:after="0" w:line="311" w:lineRule="exact"/>
                    <w:ind w:right="-87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757777"/>
                      <w:spacing w:val="0"/>
                      <w:w w:val="100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757777"/>
                      <w:spacing w:val="8"/>
                      <w:w w:val="100"/>
                      <w:position w:val="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8A8AA"/>
                      <w:spacing w:val="0"/>
                      <w:w w:val="100"/>
                      <w:position w:val="-2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8A8AA"/>
                      <w:spacing w:val="0"/>
                      <w:w w:val="100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8A8AA"/>
                      <w:spacing w:val="33"/>
                      <w:w w:val="100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858587"/>
                      <w:spacing w:val="0"/>
                      <w:w w:val="104"/>
                      <w:i/>
                      <w:position w:val="-2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1.345322pt;margin-top:18.563986pt;width:36.237743pt;height:72.0pt;mso-position-horizontal-relative:page;mso-position-vertical-relative:paragraph;z-index:-1273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F4264"/>
                      <w:spacing w:val="-264"/>
                      <w:w w:val="135"/>
                      <w:i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27"/>
          <w:position w:val="5"/>
        </w:rPr>
        <w:t>İtf.</w:t>
      </w:r>
      <w:r>
        <w:rPr>
          <w:rFonts w:ascii="Arial" w:hAnsi="Arial" w:cs="Arial" w:eastAsia="Arial"/>
          <w:sz w:val="18"/>
          <w:szCs w:val="18"/>
          <w:color w:val="2F2F2F"/>
          <w:spacing w:val="-26"/>
          <w:w w:val="127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-67"/>
          <w:w w:val="122"/>
          <w:position w:val="7"/>
        </w:rPr>
        <w:t>"</w:t>
      </w:r>
      <w:r>
        <w:rPr>
          <w:rFonts w:ascii="Arial" w:hAnsi="Arial" w:cs="Arial" w:eastAsia="Arial"/>
          <w:sz w:val="30"/>
          <w:szCs w:val="30"/>
          <w:color w:val="858587"/>
          <w:spacing w:val="0"/>
          <w:w w:val="49"/>
          <w:position w:val="-5"/>
        </w:rPr>
        <w:t>"'"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72" w:lineRule="exact"/>
        <w:ind w:right="-20"/>
        <w:jc w:val="left"/>
        <w:tabs>
          <w:tab w:pos="4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0"/>
          <w:w w:val="63"/>
          <w:position w:val="6"/>
        </w:rPr>
        <w:t>e-</w:t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0"/>
          <w:w w:val="100"/>
          <w:position w:val="6"/>
        </w:rPr>
      </w:r>
      <w:r>
        <w:rPr>
          <w:rFonts w:ascii="Arial" w:hAnsi="Arial" w:cs="Arial" w:eastAsia="Arial"/>
          <w:sz w:val="24"/>
          <w:szCs w:val="24"/>
          <w:color w:val="5E5E5E"/>
          <w:spacing w:val="-42"/>
          <w:w w:val="70"/>
          <w:position w:val="6"/>
        </w:rPr>
        <w:t>e</w:t>
      </w:r>
      <w:r>
        <w:rPr>
          <w:rFonts w:ascii="Arial" w:hAnsi="Arial" w:cs="Arial" w:eastAsia="Arial"/>
          <w:sz w:val="28"/>
          <w:szCs w:val="28"/>
          <w:color w:val="BDBDBF"/>
          <w:spacing w:val="-57"/>
          <w:w w:val="66"/>
          <w:position w:val="-6"/>
        </w:rPr>
        <w:t>.</w:t>
      </w:r>
      <w:r>
        <w:rPr>
          <w:rFonts w:ascii="Arial" w:hAnsi="Arial" w:cs="Arial" w:eastAsia="Arial"/>
          <w:sz w:val="24"/>
          <w:szCs w:val="24"/>
          <w:color w:val="757777"/>
          <w:spacing w:val="-22"/>
          <w:w w:val="98"/>
          <w:position w:val="6"/>
        </w:rPr>
        <w:t>·</w:t>
      </w:r>
      <w:r>
        <w:rPr>
          <w:rFonts w:ascii="Arial" w:hAnsi="Arial" w:cs="Arial" w:eastAsia="Arial"/>
          <w:sz w:val="24"/>
          <w:szCs w:val="24"/>
          <w:color w:val="424242"/>
          <w:spacing w:val="0"/>
          <w:w w:val="66"/>
          <w:position w:val="6"/>
        </w:rPr>
        <w:t>M</w:t>
      </w:r>
      <w:r>
        <w:rPr>
          <w:rFonts w:ascii="Arial" w:hAnsi="Arial" w:cs="Arial" w:eastAsia="Arial"/>
          <w:sz w:val="24"/>
          <w:szCs w:val="24"/>
          <w:color w:val="424242"/>
          <w:spacing w:val="0"/>
          <w:w w:val="100"/>
          <w:position w:val="6"/>
        </w:rPr>
        <w:t>  </w:t>
      </w:r>
      <w:r>
        <w:rPr>
          <w:rFonts w:ascii="Arial" w:hAnsi="Arial" w:cs="Arial" w:eastAsia="Arial"/>
          <w:sz w:val="24"/>
          <w:szCs w:val="24"/>
          <w:color w:val="424242"/>
          <w:spacing w:val="-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60"/>
          <w:i/>
          <w:position w:val="6"/>
        </w:rPr>
        <w:t>aı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-59"/>
          <w:w w:val="61"/>
          <w:i/>
          <w:position w:val="6"/>
        </w:rPr>
        <w:t>o</w:t>
      </w:r>
      <w:r>
        <w:rPr>
          <w:rFonts w:ascii="Arial" w:hAnsi="Arial" w:cs="Arial" w:eastAsia="Arial"/>
          <w:sz w:val="22"/>
          <w:szCs w:val="22"/>
          <w:color w:val="757777"/>
          <w:spacing w:val="0"/>
          <w:w w:val="115"/>
          <w:position w:val="-6"/>
        </w:rPr>
        <w:t>'</w:t>
      </w:r>
      <w:r>
        <w:rPr>
          <w:rFonts w:ascii="Arial" w:hAnsi="Arial" w:cs="Arial" w:eastAsia="Arial"/>
          <w:sz w:val="22"/>
          <w:szCs w:val="22"/>
          <w:color w:val="757777"/>
          <w:spacing w:val="10"/>
          <w:w w:val="115"/>
          <w:position w:val="-6"/>
        </w:rPr>
        <w:t>/</w:t>
      </w:r>
      <w:r>
        <w:rPr>
          <w:rFonts w:ascii="Times New Roman" w:hAnsi="Times New Roman" w:cs="Times New Roman" w:eastAsia="Times New Roman"/>
          <w:sz w:val="29"/>
          <w:szCs w:val="29"/>
          <w:color w:val="757777"/>
          <w:spacing w:val="3"/>
          <w:w w:val="63"/>
          <w:position w:val="6"/>
        </w:rPr>
        <w:t>·</w:t>
      </w:r>
      <w:r>
        <w:rPr>
          <w:rFonts w:ascii="Arial" w:hAnsi="Arial" w:cs="Arial" w:eastAsia="Arial"/>
          <w:sz w:val="28"/>
          <w:szCs w:val="28"/>
          <w:color w:val="A8A8AA"/>
          <w:spacing w:val="0"/>
          <w:w w:val="66"/>
          <w:position w:val="-6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280"/>
          <w:cols w:num="2" w:equalWidth="0">
            <w:col w:w="9395" w:space="269"/>
            <w:col w:w="1976"/>
          </w:cols>
        </w:sectPr>
      </w:pPr>
      <w:rPr/>
    </w:p>
    <w:p>
      <w:pPr>
        <w:spacing w:before="73" w:after="0" w:line="423" w:lineRule="exact"/>
        <w:ind w:left="3594" w:right="1350"/>
        <w:jc w:val="center"/>
        <w:tabs>
          <w:tab w:pos="9360" w:val="left"/>
          <w:tab w:pos="1002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pict>
          <v:group style="position:absolute;margin-left:574.655640pt;margin-top:19.284262pt;width:.352189pt;height:21.359803pt;mso-position-horizontal-relative:page;mso-position-vertical-relative:paragraph;z-index:-12746" coordorigin="11493,386" coordsize="7,427">
            <v:group style="position:absolute;left:11498;top:388;width:2;height:242" coordorigin="11498,388" coordsize="2,242">
              <v:shape style="position:absolute;left:11498;top:388;width:2;height:242" coordorigin="11498,388" coordsize="0,242" path="m11498,630l11498,388e" filled="f" stroked="t" strokeweight=".234793pt" strokecolor="#606060">
                <v:path arrowok="t"/>
              </v:shape>
            </v:group>
            <v:group style="position:absolute;left:11495;top:573;width:2;height:237" coordorigin="11495,573" coordsize="2,237">
              <v:shape style="position:absolute;left:11495;top:573;width:2;height:237" coordorigin="11495,573" coordsize="0,237" path="m11495,811l11495,573e" filled="f" stroked="t" strokeweight=".234793pt" strokecolor="#8080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5"/>
          <w:szCs w:val="35"/>
          <w:color w:val="60609C"/>
          <w:spacing w:val="0"/>
          <w:w w:val="78"/>
          <w:i/>
          <w:position w:val="-5"/>
        </w:rPr>
        <w:t>A</w:t>
      </w:r>
      <w:r>
        <w:rPr>
          <w:rFonts w:ascii="Times New Roman" w:hAnsi="Times New Roman" w:cs="Times New Roman" w:eastAsia="Times New Roman"/>
          <w:sz w:val="35"/>
          <w:szCs w:val="35"/>
          <w:color w:val="60609C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60609C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17"/>
          <w:szCs w:val="17"/>
          <w:color w:val="A8A8AA"/>
          <w:spacing w:val="0"/>
          <w:w w:val="100"/>
          <w:position w:val="7"/>
        </w:rPr>
        <w:t>'·</w:t>
      </w:r>
      <w:r>
        <w:rPr>
          <w:rFonts w:ascii="Arial" w:hAnsi="Arial" w:cs="Arial" w:eastAsia="Arial"/>
          <w:sz w:val="17"/>
          <w:szCs w:val="17"/>
          <w:color w:val="A8A8AA"/>
          <w:spacing w:val="13"/>
          <w:w w:val="100"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757777"/>
          <w:spacing w:val="-19"/>
          <w:w w:val="148"/>
          <w:position w:val="6"/>
        </w:rPr>
        <w:t>.</w:t>
      </w:r>
      <w:r>
        <w:rPr>
          <w:rFonts w:ascii="Arial" w:hAnsi="Arial" w:cs="Arial" w:eastAsia="Arial"/>
          <w:sz w:val="18"/>
          <w:szCs w:val="18"/>
          <w:color w:val="A8A8AA"/>
          <w:spacing w:val="0"/>
          <w:w w:val="148"/>
          <w:position w:val="6"/>
        </w:rPr>
        <w:t>.</w:t>
      </w:r>
      <w:r>
        <w:rPr>
          <w:rFonts w:ascii="Arial" w:hAnsi="Arial" w:cs="Arial" w:eastAsia="Arial"/>
          <w:sz w:val="18"/>
          <w:szCs w:val="18"/>
          <w:color w:val="A8A8AA"/>
          <w:spacing w:val="-73"/>
          <w:w w:val="148"/>
          <w:position w:val="6"/>
        </w:rPr>
        <w:t> </w:t>
      </w:r>
      <w:r>
        <w:rPr>
          <w:rFonts w:ascii="Arial" w:hAnsi="Arial" w:cs="Arial" w:eastAsia="Arial"/>
          <w:sz w:val="18"/>
          <w:szCs w:val="18"/>
          <w:color w:val="A8A8AA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8"/>
          <w:szCs w:val="18"/>
          <w:color w:val="A8A8AA"/>
          <w:spacing w:val="0"/>
          <w:w w:val="100"/>
          <w:position w:val="6"/>
        </w:rPr>
      </w:r>
      <w:r>
        <w:rPr>
          <w:rFonts w:ascii="Arial" w:hAnsi="Arial" w:cs="Arial" w:eastAsia="Arial"/>
          <w:sz w:val="37"/>
          <w:szCs w:val="37"/>
          <w:color w:val="BDBDBF"/>
          <w:spacing w:val="0"/>
          <w:w w:val="113"/>
          <w:position w:val="-1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6785" w:right="458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18249E"/>
          <w:spacing w:val="0"/>
          <w:w w:val="376"/>
          <w:position w:val="-4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0" w:right="280"/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21.718344pt;margin-top:41.897831pt;width:554.346047pt;height:776.870474pt;mso-position-horizontal-relative:page;mso-position-vertical-relative:page;z-index:-12749" coordorigin="434,838" coordsize="11087,15537">
            <v:group style="position:absolute;left:441;top:857;width:1399;height:2" coordorigin="441,857" coordsize="1399,2">
              <v:shape style="position:absolute;left:441;top:857;width:1399;height:2" coordorigin="441,857" coordsize="1399,0" path="m441,857l1841,857e" filled="f" stroked="t" strokeweight=".704379pt" strokecolor="#6B6B6B">
                <v:path arrowok="t"/>
              </v:shape>
            </v:group>
            <v:group style="position:absolute;left:451;top:845;width:2;height:854" coordorigin="451,845" coordsize="2,854">
              <v:shape style="position:absolute;left:451;top:845;width:2;height:854" coordorigin="451,845" coordsize="0,854" path="m451,1699l451,845e" filled="f" stroked="t" strokeweight=".704379pt" strokecolor="#606060">
                <v:path arrowok="t"/>
              </v:shape>
            </v:group>
            <v:group style="position:absolute;left:1784;top:859;width:216;height:2" coordorigin="1784,859" coordsize="216,2">
              <v:shape style="position:absolute;left:1784;top:859;width:216;height:2" coordorigin="1784,859" coordsize="216,0" path="m1784,859l2000,859e" filled="f" stroked="t" strokeweight=".469586pt" strokecolor="#545454">
                <v:path arrowok="t"/>
              </v:shape>
            </v:group>
            <v:group style="position:absolute;left:1944;top:859;width:1493;height:2" coordorigin="1944,859" coordsize="1493,2">
              <v:shape style="position:absolute;left:1944;top:859;width:1493;height:2" coordorigin="1944,859" coordsize="1493,0" path="m1944,859l3437,859e" filled="f" stroked="t" strokeweight=".704379pt" strokecolor="#6B6B6B">
                <v:path arrowok="t"/>
              </v:shape>
            </v:group>
            <v:group style="position:absolute;left:3381;top:859;width:404;height:2" coordorigin="3381,859" coordsize="404,2">
              <v:shape style="position:absolute;left:3381;top:859;width:404;height:2" coordorigin="3381,859" coordsize="404,0" path="m3381,859l3785,859e" filled="f" stroked="t" strokeweight=".469586pt" strokecolor="#606060">
                <v:path arrowok="t"/>
              </v:shape>
            </v:group>
            <v:group style="position:absolute;left:9136;top:845;width:2;height:1063" coordorigin="9136,845" coordsize="2,1063">
              <v:shape style="position:absolute;left:9136;top:845;width:2;height:1063" coordorigin="9136,845" coordsize="0,1063" path="m9136,1908l9136,845e" filled="f" stroked="t" strokeweight=".704379pt" strokecolor="#646464">
                <v:path arrowok="t"/>
              </v:shape>
            </v:group>
            <v:group style="position:absolute;left:3729;top:857;width:7734;height:2" coordorigin="3729,857" coordsize="7734,2">
              <v:shape style="position:absolute;left:3729;top:857;width:7734;height:2" coordorigin="3729,857" coordsize="7734,0" path="m3729,857l11463,857e" filled="f" stroked="t" strokeweight=".704379pt" strokecolor="#707070">
                <v:path arrowok="t"/>
              </v:shape>
            </v:group>
            <v:group style="position:absolute;left:11463;top:845;width:2;height:2255" coordorigin="11463,845" coordsize="2,2255">
              <v:shape style="position:absolute;left:11463;top:845;width:2;height:2255" coordorigin="11463,845" coordsize="0,2255" path="m11463,3100l11463,845e" filled="f" stroked="t" strokeweight=".704379pt" strokecolor="#676767">
                <v:path arrowok="t"/>
              </v:shape>
            </v:group>
            <v:group style="position:absolute;left:2472;top:854;width:2;height:1519" coordorigin="2472,854" coordsize="2,1519">
              <v:shape style="position:absolute;left:2472;top:854;width:2;height:1519" coordorigin="2472,854" coordsize="0,1519" path="m2472,2374l2472,854e" filled="f" stroked="t" strokeweight=".704379pt" strokecolor="#5B5B5B">
                <v:path arrowok="t"/>
              </v:shape>
            </v:group>
            <v:group style="position:absolute;left:451;top:1643;width:2;height:266" coordorigin="451,1643" coordsize="2,266">
              <v:shape style="position:absolute;left:451;top:1643;width:2;height:266" coordorigin="451,1643" coordsize="0,266" path="m451,1908l451,1643e" filled="f" stroked="t" strokeweight=".469586pt" strokecolor="#4B4B4B">
                <v:path arrowok="t"/>
              </v:shape>
            </v:group>
            <v:group style="position:absolute;left:11463;top:1643;width:2;height:266" coordorigin="11463,1643" coordsize="2,266">
              <v:shape style="position:absolute;left:11463;top:1643;width:2;height:266" coordorigin="11463,1643" coordsize="0,266" path="m11463,1908l11463,1643e" filled="f" stroked="t" strokeweight=".469586pt" strokecolor="#575757">
                <v:path arrowok="t"/>
              </v:shape>
            </v:group>
            <v:group style="position:absolute;left:9138;top:1851;width:2;height:147" coordorigin="9138,1851" coordsize="2,147">
              <v:shape style="position:absolute;left:9138;top:1851;width:2;height:147" coordorigin="9138,1851" coordsize="0,147" path="m9138,1999l9138,1851e" filled="f" stroked="t" strokeweight=".469586pt" strokecolor="#3F3F3F">
                <v:path arrowok="t"/>
              </v:shape>
            </v:group>
            <v:group style="position:absolute;left:455;top:1851;width:2;height:14512" coordorigin="455,1851" coordsize="2,14512">
              <v:shape style="position:absolute;left:455;top:1851;width:2;height:14512" coordorigin="455,1851" coordsize="0,14512" path="m455,16364l455,1851e" filled="f" stroked="t" strokeweight=".704379pt" strokecolor="#606060">
                <v:path arrowok="t"/>
              </v:shape>
            </v:group>
            <v:group style="position:absolute;left:3729;top:2364;width:235;height:2" coordorigin="3729,2364" coordsize="235,2">
              <v:shape style="position:absolute;left:3729;top:2364;width:235;height:2" coordorigin="3729,2364" coordsize="235,0" path="m3729,2364l3963,2364e" filled="f" stroked="t" strokeweight=".469586pt" strokecolor="#4F4F4F">
                <v:path arrowok="t"/>
              </v:shape>
            </v:group>
            <v:group style="position:absolute;left:446;top:2362;width:11031;height:2" coordorigin="446,2362" coordsize="11031,2">
              <v:shape style="position:absolute;left:446;top:2362;width:11031;height:2" coordorigin="446,2362" coordsize="11031,0" path="m446,2362l11477,2362e" filled="f" stroked="t" strokeweight=".704379pt" strokecolor="#6B6B6B">
                <v:path arrowok="t"/>
              </v:shape>
            </v:group>
            <v:group style="position:absolute;left:9138;top:1942;width:2;height:423" coordorigin="9138,1942" coordsize="2,423">
              <v:shape style="position:absolute;left:9138;top:1942;width:2;height:423" coordorigin="9138,1942" coordsize="0,423" path="m9138,2364l9138,1942e" filled="f" stroked="t" strokeweight=".704379pt" strokecolor="#606060">
                <v:path arrowok="t"/>
              </v:shape>
            </v:group>
            <v:group style="position:absolute;left:441;top:2599;width:11031;height:2" coordorigin="441,2599" coordsize="11031,2">
              <v:shape style="position:absolute;left:441;top:2599;width:11031;height:2" coordorigin="441,2599" coordsize="11031,0" path="m441,2599l11472,2599e" filled="f" stroked="t" strokeweight=".704379pt" strokecolor="#6B6B6B">
                <v:path arrowok="t"/>
              </v:shape>
            </v:group>
            <v:group style="position:absolute;left:451;top:2836;width:11026;height:2" coordorigin="451,2836" coordsize="11026,2">
              <v:shape style="position:absolute;left:451;top:2836;width:11026;height:2" coordorigin="451,2836" coordsize="11026,0" path="m451,2836l11477,2836e" filled="f" stroked="t" strokeweight=".704379pt" strokecolor="#6B6B6B">
                <v:path arrowok="t"/>
              </v:shape>
            </v:group>
            <v:group style="position:absolute;left:446;top:3076;width:11031;height:2" coordorigin="446,3076" coordsize="11031,2">
              <v:shape style="position:absolute;left:446;top:3076;width:11031;height:2" coordorigin="446,3076" coordsize="11031,0" path="m446,3076l11477,3076e" filled="f" stroked="t" strokeweight=".704379pt" strokecolor="#6B6B6B">
                <v:path arrowok="t"/>
              </v:shape>
            </v:group>
            <v:group style="position:absolute;left:6814;top:3076;width:235;height:2" coordorigin="6814,3076" coordsize="235,2">
              <v:shape style="position:absolute;left:6814;top:3076;width:235;height:2" coordorigin="6814,3076" coordsize="235,0" path="m6814,3076l7048,3076e" filled="f" stroked="t" strokeweight=".469586pt" strokecolor="#4F4F4F">
                <v:path arrowok="t"/>
              </v:shape>
            </v:group>
            <v:group style="position:absolute;left:9096;top:3076;width:319;height:2" coordorigin="9096,3076" coordsize="319,2">
              <v:shape style="position:absolute;left:9096;top:3076;width:319;height:2" coordorigin="9096,3076" coordsize="319,0" path="m9096,3076l9415,3076e" filled="f" stroked="t" strokeweight=".469586pt" strokecolor="#575757">
                <v:path arrowok="t"/>
              </v:shape>
            </v:group>
            <v:group style="position:absolute;left:446;top:3316;width:11035;height:2" coordorigin="446,3316" coordsize="11035,2">
              <v:shape style="position:absolute;left:446;top:3316;width:11035;height:2" coordorigin="446,3316" coordsize="11035,0" path="m446,3316l11481,3316e" filled="f" stroked="t" strokeweight=".704379pt" strokecolor="#6B6B6B">
                <v:path arrowok="t"/>
              </v:shape>
            </v:group>
            <v:group style="position:absolute;left:446;top:3556;width:1395;height:2" coordorigin="446,3556" coordsize="1395,2">
              <v:shape style="position:absolute;left:446;top:3556;width:1395;height:2" coordorigin="446,3556" coordsize="1395,0" path="m446,3556l1841,3556e" filled="f" stroked="t" strokeweight=".704379pt" strokecolor="#676767">
                <v:path arrowok="t"/>
              </v:shape>
            </v:group>
            <v:group style="position:absolute;left:1784;top:3556;width:216;height:2" coordorigin="1784,3556" coordsize="216,2">
              <v:shape style="position:absolute;left:1784;top:3556;width:216;height:2" coordorigin="1784,3556" coordsize="216,0" path="m1784,3556l2000,3556e" filled="f" stroked="t" strokeweight=".469586pt" strokecolor="#4F4F4F">
                <v:path arrowok="t"/>
              </v:shape>
            </v:group>
            <v:group style="position:absolute;left:1944;top:3553;width:9533;height:2" coordorigin="1944,3553" coordsize="9533,2">
              <v:shape style="position:absolute;left:1944;top:3553;width:9533;height:2" coordorigin="1944,3553" coordsize="9533,0" path="m1944,3553l11477,3553e" filled="f" stroked="t" strokeweight=".704379pt" strokecolor="#6B6B6B">
                <v:path arrowok="t"/>
              </v:shape>
            </v:group>
            <v:group style="position:absolute;left:11479;top:854;width:2;height:7842" coordorigin="11479,854" coordsize="2,7842">
              <v:shape style="position:absolute;left:11479;top:854;width:2;height:7842" coordorigin="11479,854" coordsize="0,7842" path="m11479,8697l11479,854e" filled="f" stroked="t" strokeweight=".704379pt" strokecolor="#6B6B6B">
                <v:path arrowok="t"/>
              </v:shape>
            </v:group>
            <v:group style="position:absolute;left:3940;top:3546;width:2;height:271" coordorigin="3940,3546" coordsize="2,271">
              <v:shape style="position:absolute;left:3940;top:3546;width:2;height:271" coordorigin="3940,3546" coordsize="0,271" path="m3940,3817l3940,3546e" filled="f" stroked="t" strokeweight=".704379pt" strokecolor="#5B5B5B">
                <v:path arrowok="t"/>
              </v:shape>
            </v:group>
            <v:group style="position:absolute;left:7011;top:3546;width:2;height:764" coordorigin="7011,3546" coordsize="2,764">
              <v:shape style="position:absolute;left:7011;top:3546;width:2;height:764" coordorigin="7011,3546" coordsize="0,764" path="m7011,4310l7011,3546e" filled="f" stroked="t" strokeweight=".704379pt" strokecolor="#646464">
                <v:path arrowok="t"/>
              </v:shape>
            </v:group>
            <v:group style="position:absolute;left:7063;top:3938;width:277;height:2" coordorigin="7063,3938" coordsize="277,2">
              <v:shape style="position:absolute;left:7063;top:3938;width:277;height:2" coordorigin="7063,3938" coordsize="277,0" path="m7063,3938l7340,3938e" filled="f" stroked="t" strokeweight=".234793pt" strokecolor="#808080">
                <v:path arrowok="t"/>
              </v:shape>
            </v:group>
            <v:group style="position:absolute;left:3945;top:3760;width:2;height:237" coordorigin="3945,3760" coordsize="2,237">
              <v:shape style="position:absolute;left:3945;top:3760;width:2;height:237" coordorigin="3945,3760" coordsize="0,237" path="m3945,3997l3945,3760e" filled="f" stroked="t" strokeweight=".469586pt" strokecolor="#484848">
                <v:path arrowok="t"/>
              </v:shape>
            </v:group>
            <v:group style="position:absolute;left:3935;top:3973;width:3080;height:2" coordorigin="3935,3973" coordsize="3080,2">
              <v:shape style="position:absolute;left:3935;top:3973;width:3080;height:2" coordorigin="3935,3973" coordsize="3080,0" path="m3935,3973l7016,3973e" filled="f" stroked="t" strokeweight=".704379pt" strokecolor="#808080">
                <v:path arrowok="t"/>
              </v:shape>
            </v:group>
            <v:group style="position:absolute;left:8359;top:3969;width:1601;height:2" coordorigin="8359,3969" coordsize="1601,2">
              <v:shape style="position:absolute;left:8359;top:3969;width:1601;height:2" coordorigin="8359,3969" coordsize="1601,0" path="m8359,3969l9960,3969e" filled="f" stroked="t" strokeweight=".234793pt" strokecolor="#000000">
                <v:path arrowok="t"/>
              </v:shape>
            </v:group>
            <v:group style="position:absolute;left:9960;top:3969;width:1517;height:2" coordorigin="9960,3969" coordsize="1517,2">
              <v:shape style="position:absolute;left:9960;top:3969;width:1517;height:2" coordorigin="9960,3969" coordsize="1517,0" path="m9960,3969l11477,3969e" filled="f" stroked="t" strokeweight=".234793pt" strokecolor="#6B6B6B">
                <v:path arrowok="t"/>
              </v:shape>
            </v:group>
            <v:group style="position:absolute;left:446;top:4306;width:1395;height:2" coordorigin="446,4306" coordsize="1395,2">
              <v:shape style="position:absolute;left:446;top:4306;width:1395;height:2" coordorigin="446,4306" coordsize="1395,0" path="m446,4306l1841,4306e" filled="f" stroked="t" strokeweight=".704379pt" strokecolor="#646464">
                <v:path arrowok="t"/>
              </v:shape>
            </v:group>
            <v:group style="position:absolute;left:1784;top:4306;width:216;height:2" coordorigin="1784,4306" coordsize="216,2">
              <v:shape style="position:absolute;left:1784;top:4306;width:216;height:2" coordorigin="1784,4306" coordsize="216,0" path="m1784,4306l2000,4306e" filled="f" stroked="t" strokeweight=".469586pt" strokecolor="#4F4F4F">
                <v:path arrowok="t"/>
              </v:shape>
            </v:group>
            <v:group style="position:absolute;left:1944;top:4306;width:2029;height:2" coordorigin="1944,4306" coordsize="2029,2">
              <v:shape style="position:absolute;left:1944;top:4306;width:2029;height:2" coordorigin="1944,4306" coordsize="2029,0" path="m1944,4306l3973,4306e" filled="f" stroked="t" strokeweight=".704379pt" strokecolor="#676767">
                <v:path arrowok="t"/>
              </v:shape>
            </v:group>
            <v:group style="position:absolute;left:3952;top:3940;width:2;height:375" coordorigin="3952,3940" coordsize="2,375">
              <v:shape style="position:absolute;left:3952;top:3940;width:2;height:375" coordorigin="3952,3940" coordsize="0,375" path="m3952,4315l3952,3940e" filled="f" stroked="t" strokeweight=".939172pt" strokecolor="#3B3B3B">
                <v:path arrowok="t"/>
              </v:shape>
            </v:group>
            <v:group style="position:absolute;left:3757;top:4296;width:3301;height:2" coordorigin="3757,4296" coordsize="3301,2">
              <v:shape style="position:absolute;left:3757;top:4296;width:3301;height:2" coordorigin="3757,4296" coordsize="3301,0" path="m3757,4296l7058,4296e" filled="f" stroked="t" strokeweight="1.173965pt" strokecolor="#747474">
                <v:path arrowok="t"/>
              </v:shape>
            </v:group>
            <v:group style="position:absolute;left:6987;top:4301;width:4499;height:2" coordorigin="6987,4301" coordsize="4499,2">
              <v:shape style="position:absolute;left:6987;top:4301;width:4499;height:2" coordorigin="6987,4301" coordsize="4499,0" path="m6987,4301l11486,4301e" filled="f" stroked="t" strokeweight=".704379pt" strokecolor="#6B6B6B">
                <v:path arrowok="t"/>
              </v:shape>
            </v:group>
            <v:group style="position:absolute;left:2477;top:4301;width:2;height:4173" coordorigin="2477,4301" coordsize="2,4173">
              <v:shape style="position:absolute;left:2477;top:4301;width:2;height:4173" coordorigin="2477,4301" coordsize="0,4173" path="m2477,8474l2477,4301e" filled="f" stroked="t" strokeweight=".704379pt" strokecolor="#5B5B5B">
                <v:path arrowok="t"/>
              </v:shape>
            </v:group>
            <v:group style="position:absolute;left:451;top:4588;width:8716;height:2" coordorigin="451,4588" coordsize="8716,2">
              <v:shape style="position:absolute;left:451;top:4588;width:8716;height:2" coordorigin="451,4588" coordsize="8716,0" path="m451,4588l9166,4588e" filled="f" stroked="t" strokeweight=".704379pt" strokecolor="#6B6B6B">
                <v:path arrowok="t"/>
              </v:shape>
            </v:group>
            <v:group style="position:absolute;left:9096;top:4586;width:319;height:2" coordorigin="9096,4586" coordsize="319,2">
              <v:shape style="position:absolute;left:9096;top:4586;width:319;height:2" coordorigin="9096,4586" coordsize="319,0" path="m9096,4586l9415,4586e" filled="f" stroked="t" strokeweight=".469586pt" strokecolor="#5B5B5B">
                <v:path arrowok="t"/>
              </v:shape>
            </v:group>
            <v:group style="position:absolute;left:9359;top:4586;width:2123;height:2" coordorigin="9359,4586" coordsize="2123,2">
              <v:shape style="position:absolute;left:9359;top:4586;width:2123;height:2" coordorigin="9359,4586" coordsize="2123,0" path="m9359,4586l11481,4586e" filled="f" stroked="t" strokeweight=".704379pt" strokecolor="#6B6B6B">
                <v:path arrowok="t"/>
              </v:shape>
            </v:group>
            <v:group style="position:absolute;left:2465;top:4826;width:9021;height:2" coordorigin="2465,4826" coordsize="9021,2">
              <v:shape style="position:absolute;left:2465;top:4826;width:9021;height:2" coordorigin="2465,4826" coordsize="9021,0" path="m2465,4826l11486,4826e" filled="f" stroked="t" strokeweight=".704379pt" strokecolor="#6B6B6B">
                <v:path arrowok="t"/>
              </v:shape>
            </v:group>
            <v:group style="position:absolute;left:4982;top:4818;width:2;height:1011" coordorigin="4982,4818" coordsize="2,1011">
              <v:shape style="position:absolute;left:4982;top:4818;width:2;height:1011" coordorigin="4982,4818" coordsize="0,1011" path="m4982,5830l4982,4818e" filled="f" stroked="t" strokeweight=".704379pt" strokecolor="#606060">
                <v:path arrowok="t"/>
              </v:shape>
            </v:group>
            <v:group style="position:absolute;left:7767;top:4833;width:2;height:256" coordorigin="7767,4833" coordsize="2,256">
              <v:shape style="position:absolute;left:7767;top:4833;width:2;height:256" coordorigin="7767,4833" coordsize="0,256" path="m7767,5089l7767,4833e" filled="f" stroked="t" strokeweight=".234793pt" strokecolor="#606060">
                <v:path arrowok="t"/>
              </v:shape>
            </v:group>
            <v:group style="position:absolute;left:455;top:5061;width:2;height:271" coordorigin="455,5061" coordsize="2,271">
              <v:shape style="position:absolute;left:455;top:5061;width:2;height:271" coordorigin="455,5061" coordsize="0,271" path="m455,5331l455,5061e" filled="f" stroked="t" strokeweight=".469586pt" strokecolor="#484848">
                <v:path arrowok="t"/>
              </v:shape>
            </v:group>
            <v:group style="position:absolute;left:2475;top:5061;width:2;height:271" coordorigin="2475,5061" coordsize="2,271">
              <v:shape style="position:absolute;left:2475;top:5061;width:2;height:271" coordorigin="2475,5061" coordsize="0,271" path="m2475,5331l2475,5061e" filled="f" stroked="t" strokeweight=".469586pt" strokecolor="#3B3B3B">
                <v:path arrowok="t"/>
              </v:shape>
            </v:group>
            <v:group style="position:absolute;left:4978;top:5317;width:1892;height:2" coordorigin="4978,5317" coordsize="1892,2">
              <v:shape style="position:absolute;left:4978;top:5317;width:1892;height:2" coordorigin="4978,5317" coordsize="1892,0" path="m4978,5317l6870,5317e" filled="f" stroked="t" strokeweight=".704379pt" strokecolor="#707070">
                <v:path arrowok="t"/>
              </v:shape>
            </v:group>
            <v:group style="position:absolute;left:6814;top:5317;width:235;height:2" coordorigin="6814,5317" coordsize="235,2">
              <v:shape style="position:absolute;left:6814;top:5317;width:235;height:2" coordorigin="6814,5317" coordsize="235,0" path="m6814,5317l7048,5317e" filled="f" stroked="t" strokeweight=".469586pt" strokecolor="#545454">
                <v:path arrowok="t"/>
              </v:shape>
            </v:group>
            <v:group style="position:absolute;left:6992;top:5317;width:455;height:2" coordorigin="6992,5317" coordsize="455,2">
              <v:shape style="position:absolute;left:6992;top:5317;width:455;height:2" coordorigin="6992,5317" coordsize="455,0" path="m6992,5317l7448,5317e" filled="f" stroked="t" strokeweight=".704379pt" strokecolor="#747474">
                <v:path arrowok="t"/>
              </v:shape>
            </v:group>
            <v:group style="position:absolute;left:7391;top:5317;width:409;height:2" coordorigin="7391,5317" coordsize="409,2">
              <v:shape style="position:absolute;left:7391;top:5317;width:409;height:2" coordorigin="7391,5317" coordsize="409,0" path="m7391,5317l7800,5317e" filled="f" stroked="t" strokeweight=".469586pt" strokecolor="#646464">
                <v:path arrowok="t"/>
              </v:shape>
            </v:group>
            <v:group style="position:absolute;left:7767;top:5089;width:2;height:223" coordorigin="7767,5089" coordsize="2,223">
              <v:shape style="position:absolute;left:7767;top:5089;width:2;height:223" coordorigin="7767,5089" coordsize="0,223" path="m7767,5312l7767,5089e" filled="f" stroked="t" strokeweight=".234793pt" strokecolor="#878787">
                <v:path arrowok="t"/>
              </v:shape>
            </v:group>
            <v:group style="position:absolute;left:7668;top:5317;width:1498;height:2" coordorigin="7668,5317" coordsize="1498,2">
              <v:shape style="position:absolute;left:7668;top:5317;width:1498;height:2" coordorigin="7668,5317" coordsize="1498,0" path="m7668,5317l9166,5317e" filled="f" stroked="t" strokeweight=".704379pt" strokecolor="#777777">
                <v:path arrowok="t"/>
              </v:shape>
            </v:group>
            <v:group style="position:absolute;left:9096;top:5317;width:319;height:2" coordorigin="9096,5317" coordsize="319,2">
              <v:shape style="position:absolute;left:9096;top:5317;width:319;height:2" coordorigin="9096,5317" coordsize="319,0" path="m9096,5317l9415,5317e" filled="f" stroked="t" strokeweight=".469586pt" strokecolor="#606060">
                <v:path arrowok="t"/>
              </v:shape>
            </v:group>
            <v:group style="position:absolute;left:9359;top:5317;width:2127;height:2" coordorigin="9359,5317" coordsize="2127,2">
              <v:shape style="position:absolute;left:9359;top:5317;width:2127;height:2" coordorigin="9359,5317" coordsize="2127,0" path="m9359,5317l11486,5317e" filled="f" stroked="t" strokeweight=".704379pt" strokecolor="#747474">
                <v:path arrowok="t"/>
              </v:shape>
            </v:group>
            <v:group style="position:absolute;left:4973;top:5564;width:6508;height:2" coordorigin="4973,5564" coordsize="6508,2">
              <v:shape style="position:absolute;left:4973;top:5564;width:6508;height:2" coordorigin="4973,5564" coordsize="6508,0" path="m4973,5564l11481,5564e" filled="f" stroked="t" strokeweight=".704379pt" strokecolor="#707070">
                <v:path arrowok="t"/>
              </v:shape>
            </v:group>
            <v:group style="position:absolute;left:9096;top:5564;width:319;height:2" coordorigin="9096,5564" coordsize="319,2">
              <v:shape style="position:absolute;left:9096;top:5564;width:319;height:2" coordorigin="9096,5564" coordsize="319,0" path="m9096,5564l9415,5564e" filled="f" stroked="t" strokeweight=".469586pt" strokecolor="#5B5B5B">
                <v:path arrowok="t"/>
              </v:shape>
            </v:group>
            <v:group style="position:absolute;left:4978;top:5811;width:4207;height:2" coordorigin="4978,5811" coordsize="4207,2">
              <v:shape style="position:absolute;left:4978;top:5811;width:4207;height:2" coordorigin="4978,5811" coordsize="4207,0" path="m4978,5811l9185,5811e" filled="f" stroked="t" strokeweight=".704379pt" strokecolor="#707070">
                <v:path arrowok="t"/>
              </v:shape>
            </v:group>
            <v:group style="position:absolute;left:9096;top:5811;width:319;height:2" coordorigin="9096,5811" coordsize="319,2">
              <v:shape style="position:absolute;left:9096;top:5811;width:319;height:2" coordorigin="9096,5811" coordsize="319,0" path="m9096,5811l9415,5811e" filled="f" stroked="t" strokeweight=".469586pt" strokecolor="#646464">
                <v:path arrowok="t"/>
              </v:shape>
            </v:group>
            <v:group style="position:absolute;left:9359;top:5811;width:2132;height:2" coordorigin="9359,5811" coordsize="2132,2">
              <v:shape style="position:absolute;left:9359;top:5811;width:2132;height:2" coordorigin="9359,5811" coordsize="2132,0" path="m9359,5811l11491,5811e" filled="f" stroked="t" strokeweight=".704379pt" strokecolor="#707070">
                <v:path arrowok="t"/>
              </v:shape>
            </v:group>
            <v:group style="position:absolute;left:4644;top:6053;width:366;height:2" coordorigin="4644,6053" coordsize="366,2">
              <v:shape style="position:absolute;left:4644;top:6053;width:366;height:2" coordorigin="4644,6053" coordsize="366,0" path="m4644,6053l5010,6053e" filled="f" stroked="t" strokeweight=".469586pt" strokecolor="#5B5B5B">
                <v:path arrowok="t"/>
              </v:shape>
            </v:group>
            <v:group style="position:absolute;left:4982;top:5773;width:2;height:309" coordorigin="4982,5773" coordsize="2,309">
              <v:shape style="position:absolute;left:4982;top:5773;width:2;height:309" coordorigin="4982,5773" coordsize="0,309" path="m4982,6081l4982,5773e" filled="f" stroked="t" strokeweight=".469586pt" strokecolor="#4B4B4B">
                <v:path arrowok="t"/>
              </v:shape>
            </v:group>
            <v:group style="position:absolute;left:2465;top:6050;width:9021;height:2" coordorigin="2465,6050" coordsize="9021,2">
              <v:shape style="position:absolute;left:2465;top:6050;width:9021;height:2" coordorigin="2465,6050" coordsize="9021,0" path="m2465,6050l11486,6050e" filled="f" stroked="t" strokeweight=".704379pt" strokecolor="#6B6B6B">
                <v:path arrowok="t"/>
              </v:shape>
            </v:group>
            <v:group style="position:absolute;left:4985;top:6010;width:2;height:992" coordorigin="4985,6010" coordsize="2,992">
              <v:shape style="position:absolute;left:4985;top:6010;width:2;height:992" coordorigin="4985,6010" coordsize="0,992" path="m4985,7002l4985,6010e" filled="f" stroked="t" strokeweight=".704379pt" strokecolor="#606060">
                <v:path arrowok="t"/>
              </v:shape>
            </v:group>
            <v:group style="position:absolute;left:455;top:6219;width:2;height:356" coordorigin="455,6219" coordsize="2,356">
              <v:shape style="position:absolute;left:455;top:6219;width:2;height:356" coordorigin="455,6219" coordsize="0,356" path="m455,6575l455,6219e" filled="f" stroked="t" strokeweight=".469586pt" strokecolor="#4F4F4F">
                <v:path arrowok="t"/>
              </v:shape>
            </v:group>
            <v:group style="position:absolute;left:986;top:6295;width:2799;height:2" coordorigin="986,6295" coordsize="2799,2">
              <v:shape style="position:absolute;left:986;top:6295;width:2799;height:2" coordorigin="986,6295" coordsize="2799,0" path="m986,6295l3785,6295e" filled="f" stroked="t" strokeweight=".704379pt" strokecolor="#6B6B6B">
                <v:path arrowok="t"/>
              </v:shape>
            </v:group>
            <v:group style="position:absolute;left:3729;top:6295;width:235;height:2" coordorigin="3729,6295" coordsize="235,2">
              <v:shape style="position:absolute;left:3729;top:6295;width:235;height:2" coordorigin="3729,6295" coordsize="235,0" path="m3729,6295l3963,6295e" filled="f" stroked="t" strokeweight=".469586pt" strokecolor="#575757">
                <v:path arrowok="t"/>
              </v:shape>
            </v:group>
            <v:group style="position:absolute;left:3907;top:6292;width:7574;height:2" coordorigin="3907,6292" coordsize="7574,2">
              <v:shape style="position:absolute;left:3907;top:6292;width:7574;height:2" coordorigin="3907,6292" coordsize="7574,0" path="m3907,6292l11481,6292e" filled="f" stroked="t" strokeweight=".704379pt" strokecolor="#707070">
                <v:path arrowok="t"/>
              </v:shape>
            </v:group>
            <v:group style="position:absolute;left:11477;top:6219;width:2;height:119" coordorigin="11477,6219" coordsize="2,119">
              <v:shape style="position:absolute;left:11477;top:6219;width:2;height:119" coordorigin="11477,6219" coordsize="0,119" path="m11477,6338l11477,6219e" filled="f" stroked="t" strokeweight=".469586pt" strokecolor="#5B5B5B">
                <v:path arrowok="t"/>
              </v:shape>
            </v:group>
            <v:group style="position:absolute;left:7767;top:6295;width:2;height:252" coordorigin="7767,6295" coordsize="2,252">
              <v:shape style="position:absolute;left:7767;top:6295;width:2;height:252" coordorigin="7767,6295" coordsize="0,252" path="m7767,6546l7767,6295e" filled="f" stroked="t" strokeweight=".234793pt" strokecolor="#878787">
                <v:path arrowok="t"/>
              </v:shape>
            </v:group>
            <v:group style="position:absolute;left:2475;top:6762;width:4973;height:2" coordorigin="2475,6762" coordsize="4973,2">
              <v:shape style="position:absolute;left:2475;top:6762;width:4973;height:2" coordorigin="2475,6762" coordsize="4973,0" path="m2475,6762l7448,6762e" filled="f" stroked="t" strokeweight=".704379pt" strokecolor="#6B6B6B">
                <v:path arrowok="t"/>
              </v:shape>
            </v:group>
            <v:group style="position:absolute;left:6814;top:6760;width:235;height:2" coordorigin="6814,6760" coordsize="235,2">
              <v:shape style="position:absolute;left:6814;top:6760;width:235;height:2" coordorigin="6814,6760" coordsize="235,0" path="m6814,6760l7048,6760e" filled="f" stroked="t" strokeweight=".469586pt" strokecolor="#4B4B4B">
                <v:path arrowok="t"/>
              </v:shape>
            </v:group>
            <v:group style="position:absolute;left:7391;top:6760;width:409;height:2" coordorigin="7391,6760" coordsize="409,2">
              <v:shape style="position:absolute;left:7391;top:6760;width:409;height:2" coordorigin="7391,6760" coordsize="409,0" path="m7391,6760l7800,6760e" filled="f" stroked="t" strokeweight=".469586pt" strokecolor="#646464">
                <v:path arrowok="t"/>
              </v:shape>
            </v:group>
            <v:group style="position:absolute;left:7767;top:6546;width:2;height:451" coordorigin="7767,6546" coordsize="2,451">
              <v:shape style="position:absolute;left:7767;top:6546;width:2;height:451" coordorigin="7767,6546" coordsize="0,451" path="m7767,6997l7767,6546e" filled="f" stroked="t" strokeweight=".234793pt" strokecolor="#747474">
                <v:path arrowok="t"/>
              </v:shape>
            </v:group>
            <v:group style="position:absolute;left:7678;top:6760;width:1489;height:2" coordorigin="7678,6760" coordsize="1489,2">
              <v:shape style="position:absolute;left:7678;top:6760;width:1489;height:2" coordorigin="7678,6760" coordsize="1489,0" path="m7678,6760l9166,6760e" filled="f" stroked="t" strokeweight=".704379pt" strokecolor="#747474">
                <v:path arrowok="t"/>
              </v:shape>
            </v:group>
            <v:group style="position:absolute;left:9096;top:6760;width:319;height:2" coordorigin="9096,6760" coordsize="319,2">
              <v:shape style="position:absolute;left:9096;top:6760;width:319;height:2" coordorigin="9096,6760" coordsize="319,0" path="m9096,6760l9415,6760e" filled="f" stroked="t" strokeweight=".469586pt" strokecolor="#5B5B5B">
                <v:path arrowok="t"/>
              </v:shape>
            </v:group>
            <v:group style="position:absolute;left:9359;top:6760;width:2127;height:2" coordorigin="9359,6760" coordsize="2127,2">
              <v:shape style="position:absolute;left:9359;top:6760;width:2127;height:2" coordorigin="9359,6760" coordsize="2127,0" path="m9359,6760l11486,6760e" filled="f" stroked="t" strokeweight=".704379pt" strokecolor="#747474">
                <v:path arrowok="t"/>
              </v:shape>
            </v:group>
            <v:group style="position:absolute;left:2470;top:6997;width:4978;height:2" coordorigin="2470,6997" coordsize="4978,2">
              <v:shape style="position:absolute;left:2470;top:6997;width:4978;height:2" coordorigin="2470,6997" coordsize="4978,0" path="m2470,6997l7448,6997e" filled="f" stroked="t" strokeweight=".704379pt" strokecolor="#707070">
                <v:path arrowok="t"/>
              </v:shape>
            </v:group>
            <v:group style="position:absolute;left:6814;top:6997;width:235;height:2" coordorigin="6814,6997" coordsize="235,2">
              <v:shape style="position:absolute;left:6814;top:6997;width:235;height:2" coordorigin="6814,6997" coordsize="235,0" path="m6814,6997l7048,6997e" filled="f" stroked="t" strokeweight=".469586pt" strokecolor="#4F4F4F">
                <v:path arrowok="t"/>
              </v:shape>
            </v:group>
            <v:group style="position:absolute;left:7391;top:6997;width:409;height:2" coordorigin="7391,6997" coordsize="409,2">
              <v:shape style="position:absolute;left:7391;top:6997;width:409;height:2" coordorigin="7391,6997" coordsize="409,0" path="m7391,6997l7800,6997e" filled="f" stroked="t" strokeweight=".469586pt" strokecolor="#646464">
                <v:path arrowok="t"/>
              </v:shape>
            </v:group>
            <v:group style="position:absolute;left:7664;top:6997;width:1507;height:2" coordorigin="7664,6997" coordsize="1507,2">
              <v:shape style="position:absolute;left:7664;top:6997;width:1507;height:2" coordorigin="7664,6997" coordsize="1507,0" path="m7664,6997l9171,6997e" filled="f" stroked="t" strokeweight=".704379pt" strokecolor="#707070">
                <v:path arrowok="t"/>
              </v:shape>
            </v:group>
            <v:group style="position:absolute;left:9096;top:6997;width:319;height:2" coordorigin="9096,6997" coordsize="319,2">
              <v:shape style="position:absolute;left:9096;top:6997;width:319;height:2" coordorigin="9096,6997" coordsize="319,0" path="m9096,6997l9415,6997e" filled="f" stroked="t" strokeweight=".469586pt" strokecolor="#646464">
                <v:path arrowok="t"/>
              </v:shape>
            </v:group>
            <v:group style="position:absolute;left:9359;top:6997;width:2132;height:2" coordorigin="9359,6997" coordsize="2132,2">
              <v:shape style="position:absolute;left:9359;top:6997;width:2132;height:2" coordorigin="9359,6997" coordsize="2132,0" path="m9359,6997l11491,6997e" filled="f" stroked="t" strokeweight=".704379pt" strokecolor="#707070">
                <v:path arrowok="t"/>
              </v:shape>
            </v:group>
            <v:group style="position:absolute;left:446;top:7237;width:6424;height:2" coordorigin="446,7237" coordsize="6424,2">
              <v:shape style="position:absolute;left:446;top:7237;width:6424;height:2" coordorigin="446,7237" coordsize="6424,0" path="m446,7237l6870,7237e" filled="f" stroked="t" strokeweight=".704379pt" strokecolor="#707070">
                <v:path arrowok="t"/>
              </v:shape>
            </v:group>
            <v:group style="position:absolute;left:6814;top:7235;width:235;height:2" coordorigin="6814,7235" coordsize="235,2">
              <v:shape style="position:absolute;left:6814;top:7235;width:235;height:2" coordorigin="6814,7235" coordsize="235,0" path="m6814,7235l7048,7235e" filled="f" stroked="t" strokeweight=".469586pt" strokecolor="#575757">
                <v:path arrowok="t"/>
              </v:shape>
            </v:group>
            <v:group style="position:absolute;left:6992;top:7235;width:4499;height:2" coordorigin="6992,7235" coordsize="4499,2">
              <v:shape style="position:absolute;left:6992;top:7235;width:4499;height:2" coordorigin="6992,7235" coordsize="4499,0" path="m6992,7235l11491,7235e" filled="f" stroked="t" strokeweight=".704379pt" strokecolor="#707070">
                <v:path arrowok="t"/>
              </v:shape>
            </v:group>
            <v:group style="position:absolute;left:451;top:7702;width:11040;height:2" coordorigin="451,7702" coordsize="11040,2">
              <v:shape style="position:absolute;left:451;top:7702;width:11040;height:2" coordorigin="451,7702" coordsize="11040,0" path="m451,7702l11491,7702e" filled="f" stroked="t" strokeweight=".704379pt" strokecolor="#707070">
                <v:path arrowok="t"/>
              </v:shape>
            </v:group>
            <v:group style="position:absolute;left:455;top:7458;width:2;height:271" coordorigin="455,7458" coordsize="2,271">
              <v:shape style="position:absolute;left:455;top:7458;width:2;height:271" coordorigin="455,7458" coordsize="0,271" path="m455,7728l455,7458e" filled="f" stroked="t" strokeweight=".469586pt" strokecolor="#3F3F3F">
                <v:path arrowok="t"/>
              </v:shape>
            </v:group>
            <v:group style="position:absolute;left:4987;top:7695;width:2;height:261" coordorigin="4987,7695" coordsize="2,261">
              <v:shape style="position:absolute;left:4987;top:7695;width:2;height:261" coordorigin="4987,7695" coordsize="0,261" path="m4987,7956l4987,7695e" filled="f" stroked="t" strokeweight=".704379pt" strokecolor="#5B5B5B">
                <v:path arrowok="t"/>
              </v:shape>
            </v:group>
            <v:group style="position:absolute;left:4982;top:7940;width:6508;height:2" coordorigin="4982,7940" coordsize="6508,2">
              <v:shape style="position:absolute;left:4982;top:7940;width:6508;height:2" coordorigin="4982,7940" coordsize="6508,0" path="m4982,7940l11491,7940e" filled="f" stroked="t" strokeweight=".704379pt" strokecolor="#6B6B6B">
                <v:path arrowok="t"/>
              </v:shape>
            </v:group>
            <v:group style="position:absolute;left:458;top:7899;width:2;height:294" coordorigin="458,7899" coordsize="2,294">
              <v:shape style="position:absolute;left:458;top:7899;width:2;height:294" coordorigin="458,7899" coordsize="0,294" path="m458,8194l458,7899e" filled="f" stroked="t" strokeweight=".704379pt" strokecolor="#5B5B5B">
                <v:path arrowok="t"/>
              </v:shape>
            </v:group>
            <v:group style="position:absolute;left:4978;top:8179;width:6513;height:2" coordorigin="4978,8179" coordsize="6513,2">
              <v:shape style="position:absolute;left:4978;top:8179;width:6513;height:2" coordorigin="4978,8179" coordsize="6513,0" path="m4978,8179l11491,8179e" filled="f" stroked="t" strokeweight=".704379pt" strokecolor="#6B6B6B">
                <v:path arrowok="t"/>
              </v:shape>
            </v:group>
            <v:group style="position:absolute;left:11481;top:7254;width:2;height:949" coordorigin="11481,7254" coordsize="2,949">
              <v:shape style="position:absolute;left:11481;top:7254;width:2;height:949" coordorigin="11481,7254" coordsize="0,949" path="m11481,8203l11481,7254e" filled="f" stroked="t" strokeweight=".704379pt" strokecolor="#707070">
                <v:path arrowok="t"/>
              </v:shape>
            </v:group>
            <v:group style="position:absolute;left:446;top:8417;width:11049;height:2" coordorigin="446,8417" coordsize="11049,2">
              <v:shape style="position:absolute;left:446;top:8417;width:11049;height:2" coordorigin="446,8417" coordsize="11049,0" path="m446,8417l11495,8417e" filled="f" stroked="t" strokeweight=".704379pt" strokecolor="#6B6B6B">
                <v:path arrowok="t"/>
              </v:shape>
            </v:group>
            <v:group style="position:absolute;left:1784;top:8417;width:216;height:2" coordorigin="1784,8417" coordsize="216,2">
              <v:shape style="position:absolute;left:1784;top:8417;width:216;height:2" coordorigin="1784,8417" coordsize="216,0" path="m1784,8417l2000,8417e" filled="f" stroked="t" strokeweight=".469586pt" strokecolor="#4F4F4F">
                <v:path arrowok="t"/>
              </v:shape>
            </v:group>
            <v:group style="position:absolute;left:4989;top:7899;width:2;height:527" coordorigin="4989,7899" coordsize="2,527">
              <v:shape style="position:absolute;left:4989;top:7899;width:2;height:527" coordorigin="4989,7899" coordsize="0,527" path="m4989,8426l4989,7899e" filled="f" stroked="t" strokeweight=".704379pt" strokecolor="#606060">
                <v:path arrowok="t"/>
              </v:shape>
            </v:group>
            <v:group style="position:absolute;left:2479;top:8403;width:2;height:294" coordorigin="2479,8403" coordsize="2,294">
              <v:shape style="position:absolute;left:2479;top:8403;width:2;height:294" coordorigin="2479,8403" coordsize="0,294" path="m2479,8697l2479,8403e" filled="f" stroked="t" strokeweight=".469586pt" strokecolor="#383838">
                <v:path arrowok="t"/>
              </v:shape>
            </v:group>
            <v:group style="position:absolute;left:455;top:8640;width:2;height:266" coordorigin="455,8640" coordsize="2,266">
              <v:shape style="position:absolute;left:455;top:8640;width:2;height:266" coordorigin="455,8640" coordsize="0,266" path="m455,8906l455,8640e" filled="f" stroked="t" strokeweight=".469586pt" strokecolor="#3F3F3F">
                <v:path arrowok="t"/>
              </v:shape>
            </v:group>
            <v:group style="position:absolute;left:2482;top:8640;width:2;height:3698" coordorigin="2482,8640" coordsize="2,3698">
              <v:shape style="position:absolute;left:2482;top:8640;width:2;height:3698" coordorigin="2482,8640" coordsize="0,3698" path="m2482,12338l2482,8640e" filled="f" stroked="t" strokeweight=".704379pt" strokecolor="#5B5B5B">
                <v:path arrowok="t"/>
              </v:shape>
            </v:group>
            <v:group style="position:absolute;left:11488;top:8640;width:2;height:266" coordorigin="11488,8640" coordsize="2,266">
              <v:shape style="position:absolute;left:11488;top:8640;width:2;height:266" coordorigin="11488,8640" coordsize="0,266" path="m11488,8906l11488,8640e" filled="f" stroked="t" strokeweight=".469586pt" strokecolor="#606060">
                <v:path arrowok="t"/>
              </v:shape>
            </v:group>
            <v:group style="position:absolute;left:451;top:9231;width:11045;height:2" coordorigin="451,9231" coordsize="11045,2">
              <v:shape style="position:absolute;left:451;top:9231;width:11045;height:2" coordorigin="451,9231" coordsize="11045,0" path="m451,9231l11495,9231e" filled="f" stroked="t" strokeweight=".704379pt" strokecolor="#707070">
                <v:path arrowok="t"/>
              </v:shape>
            </v:group>
            <v:group style="position:absolute;left:6814;top:9229;width:249;height:2" coordorigin="6814,9229" coordsize="249,2">
              <v:shape style="position:absolute;left:6814;top:9229;width:249;height:2" coordorigin="6814,9229" coordsize="249,0" path="m6814,9229l7063,9229e" filled="f" stroked="t" strokeweight=".469586pt" strokecolor="#5B5B5B">
                <v:path arrowok="t"/>
              </v:shape>
            </v:group>
            <v:group style="position:absolute;left:9096;top:9229;width:319;height:2" coordorigin="9096,9229" coordsize="319,2">
              <v:shape style="position:absolute;left:9096;top:9229;width:319;height:2" coordorigin="9096,9229" coordsize="319,0" path="m9096,9229l9415,9229e" filled="f" stroked="t" strokeweight=".469586pt" strokecolor="#676767">
                <v:path arrowok="t"/>
              </v:shape>
            </v:group>
            <v:group style="position:absolute;left:11491;top:7662;width:2;height:3489" coordorigin="11491,7662" coordsize="2,3489">
              <v:shape style="position:absolute;left:11491;top:7662;width:2;height:3489" coordorigin="11491,7662" coordsize="0,3489" path="m11491,11151l11491,7662e" filled="f" stroked="t" strokeweight=".704379pt" strokecolor="#6B6B6B">
                <v:path arrowok="t"/>
              </v:shape>
            </v:group>
            <v:group style="position:absolute;left:455;top:9181;width:2;height:332" coordorigin="455,9181" coordsize="2,332">
              <v:shape style="position:absolute;left:455;top:9181;width:2;height:332" coordorigin="455,9181" coordsize="0,332" path="m455,9513l455,9181e" filled="f" stroked="t" strokeweight=".469586pt" strokecolor="#4B4B4B">
                <v:path arrowok="t"/>
              </v:shape>
            </v:group>
            <v:group style="position:absolute;left:11488;top:9167;width:2;height:574" coordorigin="11488,9167" coordsize="2,574">
              <v:shape style="position:absolute;left:11488;top:9167;width:2;height:574" coordorigin="11488,9167" coordsize="0,574" path="m11488,9741l11488,9167e" filled="f" stroked="t" strokeweight=".704379pt" strokecolor="#6B6B6B">
                <v:path arrowok="t"/>
              </v:shape>
            </v:group>
            <v:group style="position:absolute;left:451;top:10154;width:1390;height:2" coordorigin="451,10154" coordsize="1390,2">
              <v:shape style="position:absolute;left:451;top:10154;width:1390;height:2" coordorigin="451,10154" coordsize="1390,0" path="m451,10154l1841,10154e" filled="f" stroked="t" strokeweight=".704379pt" strokecolor="#6B6B6B">
                <v:path arrowok="t"/>
              </v:shape>
            </v:group>
            <v:group style="position:absolute;left:455;top:9907;width:2;height:275" coordorigin="455,9907" coordsize="2,275">
              <v:shape style="position:absolute;left:455;top:9907;width:2;height:275" coordorigin="455,9907" coordsize="0,275" path="m455,10183l455,9907e" filled="f" stroked="t" strokeweight=".469586pt" strokecolor="#484848">
                <v:path arrowok="t"/>
              </v:shape>
            </v:group>
            <v:group style="position:absolute;left:1784;top:10154;width:216;height:2" coordorigin="1784,10154" coordsize="216,2">
              <v:shape style="position:absolute;left:1784;top:10154;width:216;height:2" coordorigin="1784,10154" coordsize="216,0" path="m1784,10154l2000,10154e" filled="f" stroked="t" strokeweight=".469586pt" strokecolor="#5B5B5B">
                <v:path arrowok="t"/>
              </v:shape>
            </v:group>
            <v:group style="position:absolute;left:1944;top:10152;width:9551;height:2" coordorigin="1944,10152" coordsize="9551,2">
              <v:shape style="position:absolute;left:1944;top:10152;width:9551;height:2" coordorigin="1944,10152" coordsize="9551,0" path="m1944,10152l11495,10152e" filled="f" stroked="t" strokeweight=".704379pt" strokecolor="#707070">
                <v:path arrowok="t"/>
              </v:shape>
            </v:group>
            <v:group style="position:absolute;left:451;top:10396;width:3334;height:2" coordorigin="451,10396" coordsize="3334,2">
              <v:shape style="position:absolute;left:451;top:10396;width:3334;height:2" coordorigin="451,10396" coordsize="3334,0" path="m451,10396l3785,10396e" filled="f" stroked="t" strokeweight=".704379pt" strokecolor="#6B6B6B">
                <v:path arrowok="t"/>
              </v:shape>
            </v:group>
            <v:group style="position:absolute;left:458;top:10112;width:2;height:584" coordorigin="458,10112" coordsize="2,584">
              <v:shape style="position:absolute;left:458;top:10112;width:2;height:584" coordorigin="458,10112" coordsize="0,584" path="m458,10695l458,10112e" filled="f" stroked="t" strokeweight=".704379pt" strokecolor="#606060">
                <v:path arrowok="t"/>
              </v:shape>
            </v:group>
            <v:group style="position:absolute;left:3729;top:10396;width:235;height:2" coordorigin="3729,10396" coordsize="235,2">
              <v:shape style="position:absolute;left:3729;top:10396;width:235;height:2" coordorigin="3729,10396" coordsize="235,0" path="m3729,10396l3963,10396e" filled="f" stroked="t" strokeweight=".469586pt" strokecolor="#545454">
                <v:path arrowok="t"/>
              </v:shape>
            </v:group>
            <v:group style="position:absolute;left:3907;top:10396;width:2963;height:2" coordorigin="3907,10396" coordsize="2963,2">
              <v:shape style="position:absolute;left:3907;top:10396;width:2963;height:2" coordorigin="3907,10396" coordsize="2963,0" path="m3907,10396l6870,10396e" filled="f" stroked="t" strokeweight=".704379pt" strokecolor="#707070">
                <v:path arrowok="t"/>
              </v:shape>
            </v:group>
            <v:group style="position:absolute;left:6814;top:10396;width:235;height:2" coordorigin="6814,10396" coordsize="235,2">
              <v:shape style="position:absolute;left:6814;top:10396;width:235;height:2" coordorigin="6814,10396" coordsize="235,0" path="m6814,10396l7048,10396e" filled="f" stroked="t" strokeweight=".469586pt" strokecolor="#646464">
                <v:path arrowok="t"/>
              </v:shape>
            </v:group>
            <v:group style="position:absolute;left:6992;top:10396;width:4508;height:2" coordorigin="6992,10396" coordsize="4508,2">
              <v:shape style="position:absolute;left:6992;top:10396;width:4508;height:2" coordorigin="6992,10396" coordsize="4508,0" path="m6992,10396l11500,10396e" filled="f" stroked="t" strokeweight=".704379pt" strokecolor="#747474">
                <v:path arrowok="t"/>
              </v:shape>
            </v:group>
            <v:group style="position:absolute;left:11493;top:10112;width:2;height:337" coordorigin="11493,10112" coordsize="2,337">
              <v:shape style="position:absolute;left:11493;top:10112;width:2;height:337" coordorigin="11493,10112" coordsize="0,337" path="m11493,10449l11493,10112e" filled="f" stroked="t" strokeweight=".469586pt" strokecolor="#5B5B5B">
                <v:path arrowok="t"/>
              </v:shape>
            </v:group>
            <v:group style="position:absolute;left:451;top:10638;width:11049;height:2" coordorigin="451,10638" coordsize="11049,2">
              <v:shape style="position:absolute;left:451;top:10638;width:11049;height:2" coordorigin="451,10638" coordsize="11049,0" path="m451,10638l11500,10638e" filled="f" stroked="t" strokeweight=".704379pt" strokecolor="#707070">
                <v:path arrowok="t"/>
              </v:shape>
            </v:group>
            <v:group style="position:absolute;left:4644;top:10638;width:357;height:2" coordorigin="4644,10638" coordsize="357,2">
              <v:shape style="position:absolute;left:4644;top:10638;width:357;height:2" coordorigin="4644,10638" coordsize="357,0" path="m4644,10638l5001,10638e" filled="f" stroked="t" strokeweight=".469586pt" strokecolor="#646464">
                <v:path arrowok="t"/>
              </v:shape>
            </v:group>
            <v:group style="position:absolute;left:11493;top:10624;width:2;height:271" coordorigin="11493,10624" coordsize="2,271">
              <v:shape style="position:absolute;left:11493;top:10624;width:2;height:271" coordorigin="11493,10624" coordsize="0,271" path="m11493,10895l11493,10624e" filled="f" stroked="t" strokeweight=".704379pt" strokecolor="#646464">
                <v:path arrowok="t"/>
              </v:shape>
            </v:group>
            <v:group style="position:absolute;left:451;top:11125;width:11049;height:2" coordorigin="451,11125" coordsize="11049,2">
              <v:shape style="position:absolute;left:451;top:11125;width:11049;height:2" coordorigin="451,11125" coordsize="11049,0" path="m451,11125l11500,11125e" filled="f" stroked="t" strokeweight=".704379pt" strokecolor="#747474">
                <v:path arrowok="t"/>
              </v:shape>
            </v:group>
            <v:group style="position:absolute;left:451;top:11362;width:11049;height:2" coordorigin="451,11362" coordsize="11049,2">
              <v:shape style="position:absolute;left:451;top:11362;width:11049;height:2" coordorigin="451,11362" coordsize="11049,0" path="m451,11362l11500,11362e" filled="f" stroked="t" strokeweight=".704379pt" strokecolor="#707070">
                <v:path arrowok="t"/>
              </v:shape>
            </v:group>
            <v:group style="position:absolute;left:11493;top:11080;width:2;height:2094" coordorigin="11493,11080" coordsize="2,2094">
              <v:shape style="position:absolute;left:11493;top:11080;width:2;height:2094" coordorigin="11493,11080" coordsize="0,2094" path="m11493,13173l11493,11080e" filled="f" stroked="t" strokeweight=".469586pt" strokecolor="#676767">
                <v:path arrowok="t"/>
              </v:shape>
            </v:group>
            <v:group style="position:absolute;left:1160;top:11360;width:2;height:242" coordorigin="1160,11360" coordsize="2,242">
              <v:shape style="position:absolute;left:1160;top:11360;width:2;height:242" coordorigin="1160,11360" coordsize="0,242" path="m1160,11602l1160,11360e" filled="f" stroked="t" strokeweight=".234793pt" strokecolor="#6B6B6B">
                <v:path arrowok="t"/>
              </v:shape>
            </v:group>
            <v:group style="position:absolute;left:1820;top:11355;width:2;height:760" coordorigin="1820,11355" coordsize="2,760">
              <v:shape style="position:absolute;left:1820;top:11355;width:2;height:760" coordorigin="1820,11355" coordsize="0,760" path="m1820,12115l1820,11355e" filled="f" stroked="t" strokeweight=".939172pt" strokecolor="#5B5B5B">
                <v:path arrowok="t"/>
              </v:shape>
            </v:group>
            <v:group style="position:absolute;left:455;top:11605;width:11045;height:2" coordorigin="455,11605" coordsize="11045,2">
              <v:shape style="position:absolute;left:455;top:11605;width:11045;height:2" coordorigin="455,11605" coordsize="11045,0" path="m455,11605l11500,11605e" filled="f" stroked="t" strokeweight=".704379pt" strokecolor="#707070">
                <v:path arrowok="t"/>
              </v:shape>
            </v:group>
            <v:group style="position:absolute;left:7422;top:11351;width:2;height:1158" coordorigin="7422,11351" coordsize="2,1158">
              <v:shape style="position:absolute;left:7422;top:11351;width:2;height:1158" coordorigin="7422,11351" coordsize="0,1158" path="m7422,12509l7422,11351e" filled="f" stroked="t" strokeweight=".704379pt" strokecolor="#646464">
                <v:path arrowok="t"/>
              </v:shape>
            </v:group>
            <v:group style="position:absolute;left:1160;top:11588;width:2;height:498" coordorigin="1160,11588" coordsize="2,498">
              <v:shape style="position:absolute;left:1160;top:11588;width:2;height:498" coordorigin="1160,11588" coordsize="0,498" path="m1160,12086l1160,11588e" filled="f" stroked="t" strokeweight=".234793pt" strokecolor="#484848">
                <v:path arrowok="t"/>
              </v:shape>
            </v:group>
            <v:group style="position:absolute;left:465;top:845;width:2;height:15523" coordorigin="465,845" coordsize="2,15523">
              <v:shape style="position:absolute;left:465;top:845;width:2;height:15523" coordorigin="465,845" coordsize="0,15523" path="m465,16368l465,845e" filled="f" stroked="t" strokeweight=".704379pt" strokecolor="#5B5B5B">
                <v:path arrowok="t"/>
              </v:shape>
            </v:group>
            <v:group style="position:absolute;left:1160;top:12086;width:2;height:1567" coordorigin="1160,12086" coordsize="2,1567">
              <v:shape style="position:absolute;left:1160;top:12086;width:2;height:1567" coordorigin="1160,12086" coordsize="0,1567" path="m1160,13653l1160,12086e" filled="f" stroked="t" strokeweight=".234793pt" strokecolor="#000000">
                <v:path arrowok="t"/>
              </v:shape>
            </v:group>
            <v:group style="position:absolute;left:1822;top:12058;width:2;height:280" coordorigin="1822,12058" coordsize="2,280">
              <v:shape style="position:absolute;left:1822;top:12058;width:2;height:280" coordorigin="1822,12058" coordsize="0,280" path="m1822,12338l1822,12058e" filled="f" stroked="t" strokeweight=".469586pt" strokecolor="#3F3F3F">
                <v:path arrowok="t"/>
              </v:shape>
            </v:group>
            <v:group style="position:absolute;left:1822;top:12281;width:2;height:356" coordorigin="1822,12281" coordsize="2,356">
              <v:shape style="position:absolute;left:1822;top:12281;width:2;height:356" coordorigin="1822,12281" coordsize="0,356" path="m1822,12637l1822,12281e" filled="f" stroked="t" strokeweight=".939172pt" strokecolor="#606060">
                <v:path arrowok="t"/>
              </v:shape>
            </v:group>
            <v:group style="position:absolute;left:2484;top:12281;width:2;height:228" coordorigin="2484,12281" coordsize="2,228">
              <v:shape style="position:absolute;left:2484;top:12281;width:2;height:228" coordorigin="2484,12281" coordsize="0,228" path="m2484,12509l2484,12281e" filled="f" stroked="t" strokeweight=".469586pt" strokecolor="#4B4B4B">
                <v:path arrowok="t"/>
              </v:shape>
            </v:group>
            <v:group style="position:absolute;left:7424;top:12452;width:2;height:161" coordorigin="7424,12452" coordsize="2,161">
              <v:shape style="position:absolute;left:7424;top:12452;width:2;height:161" coordorigin="7424,12452" coordsize="0,161" path="m7424,12613l7424,12452e" filled="f" stroked="t" strokeweight=".469586pt" strokecolor="#4B4B4B">
                <v:path arrowok="t"/>
              </v:shape>
            </v:group>
            <v:group style="position:absolute;left:1822;top:12324;width:2;height:779" coordorigin="1822,12324" coordsize="2,779">
              <v:shape style="position:absolute;left:1822;top:12324;width:2;height:779" coordorigin="1822,12324" coordsize="0,779" path="m1822,13102l1822,12324e" filled="f" stroked="t" strokeweight=".469586pt" strokecolor="#5B5B5B">
                <v:path arrowok="t"/>
              </v:shape>
            </v:group>
            <v:group style="position:absolute;left:2484;top:12452;width:2;height:418" coordorigin="2484,12452" coordsize="2,418">
              <v:shape style="position:absolute;left:2484;top:12452;width:2;height:418" coordorigin="2484,12452" coordsize="0,418" path="m2484,12870l2484,12452e" filled="f" stroked="t" strokeweight=".704379pt" strokecolor="#646467">
                <v:path arrowok="t"/>
              </v:shape>
            </v:group>
            <v:group style="position:absolute;left:7426;top:12556;width:2;height:878" coordorigin="7426,12556" coordsize="2,878">
              <v:shape style="position:absolute;left:7426;top:12556;width:2;height:878" coordorigin="7426,12556" coordsize="0,878" path="m7426,13435l7426,12556e" filled="f" stroked="t" strokeweight=".704379pt" strokecolor="#6B6B6B">
                <v:path arrowok="t"/>
              </v:shape>
            </v:group>
            <v:group style="position:absolute;left:2489;top:12813;width:2;height:152" coordorigin="2489,12813" coordsize="2,152">
              <v:shape style="position:absolute;left:2489;top:12813;width:2;height:152" coordorigin="2489,12813" coordsize="0,152" path="m2489,12965l2489,12813e" filled="f" stroked="t" strokeweight=".469586pt" strokecolor="#3F4444">
                <v:path arrowok="t"/>
              </v:shape>
            </v:group>
            <v:group style="position:absolute;left:1824;top:12813;width:2;height:361" coordorigin="1824,12813" coordsize="2,361">
              <v:shape style="position:absolute;left:1824;top:12813;width:2;height:361" coordorigin="1824,12813" coordsize="0,361" path="m1824,13173l1824,12813e" filled="f" stroked="t" strokeweight=".704379pt" strokecolor="#676767">
                <v:path arrowok="t"/>
              </v:shape>
            </v:group>
            <v:group style="position:absolute;left:2486;top:12908;width:2;height:1063" coordorigin="2486,12908" coordsize="2,1063">
              <v:shape style="position:absolute;left:2486;top:12908;width:2;height:1063" coordorigin="2486,12908" coordsize="0,1063" path="m2486,13971l2486,12908e" filled="f" stroked="t" strokeweight=".704379pt" strokecolor="#575757">
                <v:path arrowok="t"/>
              </v:shape>
            </v:group>
            <v:group style="position:absolute;left:1824;top:13116;width:2;height:318" coordorigin="1824,13116" coordsize="2,318">
              <v:shape style="position:absolute;left:1824;top:13116;width:2;height:318" coordorigin="1824,13116" coordsize="0,318" path="m1824,13435l1824,13116e" filled="f" stroked="t" strokeweight=".469586pt" strokecolor="#484848">
                <v:path arrowok="t"/>
              </v:shape>
            </v:group>
            <v:group style="position:absolute;left:11498;top:13116;width:2;height:318" coordorigin="11498,13116" coordsize="2,318">
              <v:shape style="position:absolute;left:11498;top:13116;width:2;height:318" coordorigin="11498,13116" coordsize="0,318" path="m11498,13435l11498,13116e" filled="f" stroked="t" strokeweight=".234793pt" strokecolor="#545454">
                <v:path arrowok="t"/>
              </v:shape>
            </v:group>
            <v:group style="position:absolute;left:460;top:13677;width:1540;height:2" coordorigin="460,13677" coordsize="1540,2">
              <v:shape style="position:absolute;left:460;top:13677;width:1540;height:2" coordorigin="460,13677" coordsize="1540,0" path="m460,13677l2000,13677e" filled="f" stroked="t" strokeweight=".469586pt" strokecolor="#707070">
                <v:path arrowok="t"/>
              </v:shape>
            </v:group>
            <v:group style="position:absolute;left:1944;top:13679;width:324;height:2" coordorigin="1944,13679" coordsize="324,2">
              <v:shape style="position:absolute;left:1944;top:13679;width:324;height:2" coordorigin="1944,13679" coordsize="324,0" path="m1944,13679l2268,13679e" filled="f" stroked="t" strokeweight=".234793pt" strokecolor="#5B5B5B">
                <v:path arrowok="t"/>
              </v:shape>
            </v:group>
            <v:group style="position:absolute;left:7429;top:13378;width:2;height:570" coordorigin="7429,13378" coordsize="2,570">
              <v:shape style="position:absolute;left:7429;top:13378;width:2;height:570" coordorigin="7429,13378" coordsize="0,570" path="m7429,13947l7429,13378e" filled="f" stroked="t" strokeweight=".469586pt" strokecolor="#646464">
                <v:path arrowok="t"/>
              </v:shape>
            </v:group>
            <v:group style="position:absolute;left:11495;top:13378;width:2;height:299" coordorigin="11495,13378" coordsize="2,299">
              <v:shape style="position:absolute;left:11495;top:13378;width:2;height:299" coordorigin="11495,13378" coordsize="0,299" path="m11495,13677l11495,13378e" filled="f" stroked="t" strokeweight=".469586pt" strokecolor="#747474">
                <v:path arrowok="t"/>
              </v:shape>
            </v:group>
            <v:group style="position:absolute;left:1160;top:13648;width:2;height:152" coordorigin="1160,13648" coordsize="2,152">
              <v:shape style="position:absolute;left:1160;top:13648;width:2;height:152" coordorigin="1160,13648" coordsize="0,152" path="m1160,13800l1160,13648e" filled="f" stroked="t" strokeweight=".234793pt" strokecolor="#838383">
                <v:path arrowok="t"/>
              </v:shape>
            </v:group>
            <v:group style="position:absolute;left:1824;top:13620;width:2;height:665" coordorigin="1824,13620" coordsize="2,665">
              <v:shape style="position:absolute;left:1824;top:13620;width:2;height:665" coordorigin="1824,13620" coordsize="0,665" path="m1824,14284l1824,13620e" filled="f" stroked="t" strokeweight=".704379pt" strokecolor="#606060">
                <v:path arrowok="t"/>
              </v:shape>
            </v:group>
            <v:group style="position:absolute;left:7429;top:13620;width:2;height:351" coordorigin="7429,13620" coordsize="2,351">
              <v:shape style="position:absolute;left:7429;top:13620;width:2;height:351" coordorigin="7429,13620" coordsize="0,351" path="m7429,13971l7429,13620e" filled="f" stroked="t" strokeweight=".939172pt" strokecolor="#6B6B6B">
                <v:path arrowok="t"/>
              </v:shape>
            </v:group>
            <v:group style="position:absolute;left:1160;top:13800;width:2;height:1467" coordorigin="1160,13800" coordsize="2,1467">
              <v:shape style="position:absolute;left:1160;top:13800;width:2;height:1467" coordorigin="1160,13800" coordsize="0,1467" path="m1160,15267l1160,13800e" filled="f" stroked="t" strokeweight=".234793pt" strokecolor="#000000">
                <v:path arrowok="t"/>
              </v:shape>
            </v:group>
            <v:group style="position:absolute;left:2489;top:13914;width:2;height:204" coordorigin="2489,13914" coordsize="2,204">
              <v:shape style="position:absolute;left:2489;top:13914;width:2;height:204" coordorigin="2489,13914" coordsize="0,204" path="m2489,14118l2489,13914e" filled="f" stroked="t" strokeweight=".469586pt" strokecolor="#383838">
                <v:path arrowok="t"/>
              </v:shape>
            </v:group>
            <v:group style="position:absolute;left:7429;top:13914;width:2;height:204" coordorigin="7429,13914" coordsize="2,204">
              <v:shape style="position:absolute;left:7429;top:13914;width:2;height:204" coordorigin="7429,13914" coordsize="0,204" path="m7429,14118l7429,13914e" filled="f" stroked="t" strokeweight=".469586pt" strokecolor="#4B4B4B">
                <v:path arrowok="t"/>
              </v:shape>
            </v:group>
            <v:group style="position:absolute;left:2486;top:14061;width:2;height:2302" coordorigin="2486,14061" coordsize="2,2302">
              <v:shape style="position:absolute;left:2486;top:14061;width:2;height:2302" coordorigin="2486,14061" coordsize="0,2302" path="m2486,16364l2486,14061e" filled="f" stroked="t" strokeweight=".469586pt" strokecolor="#5B5B5B">
                <v:path arrowok="t"/>
              </v:shape>
            </v:group>
            <v:group style="position:absolute;left:1827;top:14227;width:2;height:199" coordorigin="1827,14227" coordsize="2,199">
              <v:shape style="position:absolute;left:1827;top:14227;width:2;height:199" coordorigin="1827,14227" coordsize="0,199" path="m1827,14427l1827,14227e" filled="f" stroked="t" strokeweight=".469586pt" strokecolor="#383838">
                <v:path arrowok="t"/>
              </v:shape>
            </v:group>
            <v:group style="position:absolute;left:7431;top:14061;width:2;height:366" coordorigin="7431,14061" coordsize="2,366">
              <v:shape style="position:absolute;left:7431;top:14061;width:2;height:366" coordorigin="7431,14061" coordsize="0,366" path="m7431,14427l7431,14061e" filled="f" stroked="t" strokeweight=".704379pt" strokecolor="#676767">
                <v:path arrowok="t"/>
              </v:shape>
            </v:group>
            <v:group style="position:absolute;left:1827;top:14370;width:2;height:513" coordorigin="1827,14370" coordsize="2,513">
              <v:shape style="position:absolute;left:1827;top:14370;width:2;height:513" coordorigin="1827,14370" coordsize="0,513" path="m1827,14882l1827,14370e" filled="f" stroked="t" strokeweight=".704379pt" strokecolor="#5B5B5B">
                <v:path arrowok="t"/>
              </v:shape>
            </v:group>
            <v:group style="position:absolute;left:7434;top:14370;width:2;height:214" coordorigin="7434,14370" coordsize="2,214">
              <v:shape style="position:absolute;left:7434;top:14370;width:2;height:214" coordorigin="7434,14370" coordsize="0,214" path="m7434,14583l7434,14370e" filled="f" stroked="t" strokeweight=".469586pt" strokecolor="#4F4F4F">
                <v:path arrowok="t"/>
              </v:shape>
            </v:group>
            <v:group style="position:absolute;left:7434;top:14526;width:2;height:1842" coordorigin="7434,14526" coordsize="2,1842">
              <v:shape style="position:absolute;left:7434;top:14526;width:2;height:1842" coordorigin="7434,14526" coordsize="0,1842" path="m7434,16368l7434,14526e" filled="f" stroked="t" strokeweight=".704379pt" strokecolor="#676767">
                <v:path arrowok="t"/>
              </v:shape>
            </v:group>
            <v:group style="position:absolute;left:1827;top:14825;width:2;height:252" coordorigin="1827,14825" coordsize="2,252">
              <v:shape style="position:absolute;left:1827;top:14825;width:2;height:252" coordorigin="1827,14825" coordsize="0,252" path="m1827,15077l1827,14825e" filled="f" stroked="t" strokeweight=".469586pt" strokecolor="#444444">
                <v:path arrowok="t"/>
              </v:shape>
            </v:group>
            <v:group style="position:absolute;left:1827;top:15020;width:2;height:1343" coordorigin="1827,15020" coordsize="2,1343">
              <v:shape style="position:absolute;left:1827;top:15020;width:2;height:1343" coordorigin="1827,15020" coordsize="0,1343" path="m1827,16364l1827,15020e" filled="f" stroked="t" strokeweight=".704379pt" strokecolor="#606060">
                <v:path arrowok="t"/>
              </v:shape>
            </v:group>
            <v:group style="position:absolute;left:455;top:16359;width:11059;height:2" coordorigin="455,16359" coordsize="11059,2">
              <v:shape style="position:absolute;left:455;top:16359;width:11059;height:2" coordorigin="455,16359" coordsize="11059,0" path="m455,16359l11514,16359e" filled="f" stroked="t" strokeweight=".704379pt" strokecolor="#7C7C7C">
                <v:path arrowok="t"/>
              </v:shape>
            </v:group>
            <v:group style="position:absolute;left:1160;top:15267;width:2;height:1087" coordorigin="1160,15267" coordsize="2,1087">
              <v:shape style="position:absolute;left:1160;top:15267;width:2;height:1087" coordorigin="1160,15267" coordsize="0,1087" path="m1160,16354l1160,15267e" filled="f" stroked="t" strokeweight=".234793pt" strokecolor="#545454">
                <v:path arrowok="t"/>
              </v:shape>
            </v:group>
            <v:group style="position:absolute;left:6668;top:16359;width:394;height:2" coordorigin="6668,16359" coordsize="394,2">
              <v:shape style="position:absolute;left:6668;top:16359;width:394;height:2" coordorigin="6668,16359" coordsize="394,0" path="m6668,16359l7063,16359e" filled="f" stroked="t" strokeweight=".939172pt" strokecolor="#939393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93" w:right="-59"/>
        <w:jc w:val="left"/>
        <w:tabs>
          <w:tab w:pos="30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53"/>
          <w:position w:val="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A8A8AA"/>
          <w:spacing w:val="-7"/>
          <w:w w:val="88"/>
          <w:position w:val="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5"/>
          <w:position w:val="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43"/>
          <w:position w:val="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141"/>
          <w:position w:val="0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25"/>
          <w:w w:val="141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104"/>
          <w:b/>
          <w:bCs/>
          <w:position w:val="0"/>
        </w:rPr>
        <w:t>erımKOSE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279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74.890442pt;margin-top:12.291901pt;width:.1pt;height:13.76686pt;mso-position-horizontal-relative:page;mso-position-vertical-relative:paragraph;z-index:-12744" coordorigin="11498,246" coordsize="2,275">
            <v:shape style="position:absolute;left:11498;top:246;width:2;height:275" coordorigin="11498,246" coordsize="0,275" path="m11498,521l11498,246e" filled="f" stroked="t" strokeweight=".234793pt" strokecolor="#7C7C7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6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3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72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574.890442pt;margin-top:4.980242pt;width:.1pt;height:18.988773pt;mso-position-horizontal-relative:page;mso-position-vertical-relative:paragraph;z-index:-12745" coordorigin="11498,100" coordsize="2,380">
            <v:shape style="position:absolute;left:11498;top:100;width:2;height:380" coordorigin="11498,100" coordsize="0,380" path="m11498,479l11498,100e" filled="f" stroked="t" strokeweight=".234793pt" strokecolor="#777777">
              <v:path arrowok="t"/>
            </v:shape>
          </v:group>
          <w10:wrap type="none"/>
        </w:pict>
      </w:r>
      <w:r>
        <w:rPr/>
        <w:pict>
          <v:group style="position:absolute;margin-left:27.064451pt;margin-top:9.108728pt;width:.1pt;height:12.788819pt;mso-position-horizontal-relative:page;mso-position-vertical-relative:paragraph;z-index:-12743" coordorigin="541,182" coordsize="2,256">
            <v:shape style="position:absolute;left:541;top:182;width:2;height:256" coordorigin="541,182" coordsize="0,256" path="m541,438l541,182e" filled="f" stroked="t" strokeweight="2.88388pt" strokecolor="#D4D6D6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280"/>
          <w:cols w:num="2" w:equalWidth="0">
            <w:col w:w="4807" w:space="865"/>
            <w:col w:w="5968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57" w:right="46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3660" w:right="47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89" w:lineRule="exact"/>
        <w:ind w:left="783"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685169pt;margin-top:-36.625259pt;width:459.783585pt;height:53pt;mso-position-horizontal-relative:page;mso-position-vertical-relative:paragraph;z-index:-12732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tabs>
                      <w:tab w:pos="8140" w:val="left"/>
                    </w:tabs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343436"/>
                      <w:spacing w:val="0"/>
                      <w:w w:val="39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34343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34343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484848"/>
                      <w:spacing w:val="0"/>
                      <w:w w:val="145"/>
                    </w:rPr>
                    <w:t>M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43436"/>
          <w:spacing w:val="0"/>
          <w:w w:val="100"/>
          <w:position w:val="-4"/>
        </w:rPr>
        <w:t>BÜYÜKf.EHIR</w:t>
        <w:tab/>
      </w:r>
      <w:r>
        <w:rPr>
          <w:rFonts w:ascii="Arial" w:hAnsi="Arial" w:cs="Arial" w:eastAsia="Arial"/>
          <w:sz w:val="16"/>
          <w:szCs w:val="16"/>
          <w:color w:val="3434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4"/>
          <w:position w:val="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14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4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4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4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5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4"/>
          <w:position w:val="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5"/>
          <w:w w:val="114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4"/>
          <w:position w:val="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4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14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4"/>
          <w:position w:val="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826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6"/>
          <w:spacing w:val="0"/>
          <w:w w:val="114"/>
          <w:position w:val="3"/>
        </w:rPr>
        <w:t>BELE</w:t>
      </w:r>
      <w:r>
        <w:rPr>
          <w:rFonts w:ascii="Arial" w:hAnsi="Arial" w:cs="Arial" w:eastAsia="Arial"/>
          <w:sz w:val="14"/>
          <w:szCs w:val="14"/>
          <w:color w:val="343436"/>
          <w:spacing w:val="0"/>
          <w:w w:val="114"/>
          <w:position w:val="3"/>
        </w:rPr>
        <w:t>D</w:t>
      </w:r>
      <w:r>
        <w:rPr>
          <w:rFonts w:ascii="Arial" w:hAnsi="Arial" w:cs="Arial" w:eastAsia="Arial"/>
          <w:sz w:val="14"/>
          <w:szCs w:val="14"/>
          <w:color w:val="343436"/>
          <w:spacing w:val="22"/>
          <w:w w:val="114"/>
          <w:position w:val="3"/>
        </w:rPr>
        <w:t> 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position w:val="3"/>
        </w:rPr>
        <w:t>YESI</w:t>
      </w:r>
      <w:r>
        <w:rPr>
          <w:rFonts w:ascii="Arial" w:hAnsi="Arial" w:cs="Arial" w:eastAsia="Arial"/>
          <w:sz w:val="14"/>
          <w:szCs w:val="14"/>
          <w:color w:val="484848"/>
          <w:spacing w:val="-1"/>
          <w:w w:val="100"/>
          <w:position w:val="3"/>
        </w:rPr>
        <w:t> 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1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54.277515" w:type="dxa"/>
      </w:tblPr>
      <w:tblGrid/>
      <w:tr>
        <w:trPr>
          <w:trHeight w:val="241" w:hRule="exact"/>
        </w:trPr>
        <w:tc>
          <w:tcPr>
            <w:tcW w:w="1468" w:type="dxa"/>
            <w:tcBorders>
              <w:top w:val="single" w:sz="5.695696" w:space="0" w:color="606060"/>
              <w:bottom w:val="single" w:sz="7.594256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055" w:type="dxa"/>
            <w:tcBorders>
              <w:top w:val="single" w:sz="5.695696" w:space="0" w:color="606060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8" w:lineRule="exact"/>
              <w:ind w:left="13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l3.05.2017IBildiriırı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No: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3"/>
              </w:rPr>
              <w:t>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764" w:type="dxa"/>
            <w:tcBorders>
              <w:top w:val="nil" w:sz="6" w:space="0" w:color="auto"/>
              <w:bottom w:val="single" w:sz="5.695696" w:space="0" w:color="5B5B5B"/>
              <w:left w:val="nil" w:sz="6" w:space="0" w:color="auto"/>
              <w:right w:val="single" w:sz="5.695696" w:space="0" w:color="606060"/>
            </w:tcBorders>
          </w:tcPr>
          <w:p>
            <w:pPr>
              <w:spacing w:before="16" w:after="0" w:line="218" w:lineRule="exact"/>
              <w:ind w:left="340" w:right="-20"/>
              <w:jc w:val="left"/>
              <w:tabs>
                <w:tab w:pos="23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03:54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77"/>
              </w:rPr>
              <w:t>rTe1: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468" w:type="dxa"/>
            <w:tcBorders>
              <w:top w:val="single" w:sz="7.594256" w:space="0" w:color="676767"/>
              <w:bottom w:val="single" w:sz="7.594256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055" w:type="dxa"/>
            <w:tcBorders>
              <w:top w:val="single" w:sz="5.695696" w:space="0" w:color="5B5B5B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143" w:right="-20"/>
              <w:jc w:val="left"/>
              <w:tabs>
                <w:tab w:pos="23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13.05.20171Kayıt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5"/>
              </w:rPr>
              <w:t>3030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764" w:type="dxa"/>
            <w:tcBorders>
              <w:top w:val="single" w:sz="5.695696" w:space="0" w:color="5B5B5B"/>
              <w:bottom w:val="nil" w:sz="6" w:space="0" w:color="auto"/>
              <w:left w:val="nil" w:sz="6" w:space="0" w:color="auto"/>
              <w:right w:val="single" w:sz="5.695696" w:space="0" w:color="606060"/>
            </w:tcBorders>
          </w:tcPr>
          <w:p>
            <w:pPr>
              <w:spacing w:before="6" w:after="0" w:line="240" w:lineRule="auto"/>
              <w:ind w:left="3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Kaya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2"/>
              </w:rPr>
              <w:t>ERGÜL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468" w:type="dxa"/>
            <w:tcBorders>
              <w:top w:val="single" w:sz="7.594256" w:space="0" w:color="646464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055" w:type="dxa"/>
            <w:tcBorders>
              <w:top w:val="single" w:sz="5.695696" w:space="0" w:color="545454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32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Camikebi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3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üme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Evleri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9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764" w:type="dxa"/>
            <w:tcBorders>
              <w:top w:val="nil" w:sz="6" w:space="0" w:color="auto"/>
              <w:bottom w:val="single" w:sz="5.695696" w:space="0" w:color="5B5B5B"/>
              <w:left w:val="nil" w:sz="6" w:space="0" w:color="auto"/>
              <w:right w:val="single" w:sz="5.695696" w:space="0" w:color="606060"/>
            </w:tcBorders>
          </w:tcPr>
          <w:p>
            <w:pPr>
              <w:spacing w:before="13" w:after="0" w:line="218" w:lineRule="exact"/>
              <w:ind w:left="1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2"/>
              </w:rPr>
              <w:t>MENEMEN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468" w:type="dxa"/>
            <w:tcBorders>
              <w:top w:val="single" w:sz="5.695696" w:space="0" w:color="5B5B5B"/>
              <w:bottom w:val="single" w:sz="5.695696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055" w:type="dxa"/>
            <w:tcBorders>
              <w:top w:val="single" w:sz="5.695696" w:space="0" w:color="5B5B5B"/>
              <w:bottom w:val="single" w:sz="5.695696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32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Camikebi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Mah.Küme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Evleri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9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764" w:type="dxa"/>
            <w:tcBorders>
              <w:top w:val="single" w:sz="5.695696" w:space="0" w:color="5B5B5B"/>
              <w:bottom w:val="single" w:sz="5.695696" w:space="0" w:color="747474"/>
              <w:left w:val="nil" w:sz="6" w:space="0" w:color="auto"/>
              <w:right w:val="single" w:sz="3.797128" w:space="0" w:color="484848"/>
            </w:tcBorders>
          </w:tcPr>
          <w:p>
            <w:pPr>
              <w:spacing w:before="6" w:after="0" w:line="218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6"/>
                <w:spacing w:val="0"/>
                <w:w w:val="101"/>
              </w:rPr>
              <w:t>MENEMEN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5" w:lineRule="exact"/>
        <w:ind w:left="299" w:right="-20"/>
        <w:jc w:val="left"/>
        <w:tabs>
          <w:tab w:pos="1960" w:val="left"/>
          <w:tab w:pos="438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7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7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9" w:after="0" w:line="159" w:lineRule="auto"/>
        <w:ind w:left="3232" w:right="4000" w:firstLine="-2938"/>
        <w:jc w:val="left"/>
        <w:tabs>
          <w:tab w:pos="3200" w:val="left"/>
          <w:tab w:pos="5760" w:val="left"/>
          <w:tab w:pos="632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0.750244pt;margin-top:13.951429pt;width:8.11854pt;height:26.5pt;mso-position-horizontal-relative:page;mso-position-vertical-relative:paragraph;z-index:-12731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Arial" w:hAnsi="Arial" w:cs="Arial" w:eastAsia="Arial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53"/>
                      <w:szCs w:val="53"/>
                      <w:color w:val="484848"/>
                      <w:spacing w:val="0"/>
                      <w:w w:val="100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26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  <w:t>tyapını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  <w:position w:val="0"/>
        </w:rPr>
        <w:t>Beıonanı1e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89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0"/>
        </w:rPr>
        <w:t>Kıı</w:t>
      </w:r>
      <w:r>
        <w:rPr>
          <w:rFonts w:ascii="Arial" w:hAnsi="Arial" w:cs="Arial" w:eastAsia="Arial"/>
          <w:sz w:val="17"/>
          <w:szCs w:val="17"/>
          <w:color w:val="484848"/>
          <w:spacing w:val="38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0"/>
        </w:rPr>
        <w:t>ir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  <w:position w:val="0"/>
        </w:rPr>
        <w:t>Ahıınp</w:t>
      </w:r>
      <w:r>
        <w:rPr>
          <w:rFonts w:ascii="Arial" w:hAnsi="Arial" w:cs="Arial" w:eastAsia="Arial"/>
          <w:sz w:val="18"/>
          <w:szCs w:val="18"/>
          <w:color w:val="48484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0"/>
        </w:rPr>
        <w:t>Diger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76" w:lineRule="exact"/>
        <w:ind w:left="4049" w:right="-20"/>
        <w:jc w:val="left"/>
        <w:tabs>
          <w:tab w:pos="4640" w:val="left"/>
          <w:tab w:pos="6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6"/>
          <w:szCs w:val="46"/>
          <w:color w:val="484848"/>
          <w:spacing w:val="0"/>
          <w:w w:val="40"/>
          <w:position w:val="1"/>
        </w:rPr>
        <w:t>ı</w:t>
      </w:r>
      <w:r>
        <w:rPr>
          <w:rFonts w:ascii="Arial" w:hAnsi="Arial" w:cs="Arial" w:eastAsia="Arial"/>
          <w:sz w:val="46"/>
          <w:szCs w:val="46"/>
          <w:color w:val="484848"/>
          <w:spacing w:val="-43"/>
          <w:w w:val="40"/>
          <w:position w:val="1"/>
        </w:rPr>
        <w:t> </w:t>
      </w:r>
      <w:r>
        <w:rPr>
          <w:rFonts w:ascii="Arial" w:hAnsi="Arial" w:cs="Arial" w:eastAsia="Arial"/>
          <w:sz w:val="46"/>
          <w:szCs w:val="46"/>
          <w:color w:val="48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6"/>
          <w:szCs w:val="46"/>
          <w:color w:val="484848"/>
          <w:spacing w:val="0"/>
          <w:w w:val="100"/>
          <w:position w:val="1"/>
        </w:rPr>
      </w:r>
      <w:r>
        <w:rPr>
          <w:rFonts w:ascii="Arial" w:hAnsi="Arial" w:cs="Arial" w:eastAsia="Arial"/>
          <w:sz w:val="46"/>
          <w:szCs w:val="46"/>
          <w:color w:val="343436"/>
          <w:spacing w:val="0"/>
          <w:w w:val="40"/>
          <w:position w:val="1"/>
        </w:rPr>
        <w:t>ı</w:t>
      </w:r>
      <w:r>
        <w:rPr>
          <w:rFonts w:ascii="Arial" w:hAnsi="Arial" w:cs="Arial" w:eastAsia="Arial"/>
          <w:sz w:val="46"/>
          <w:szCs w:val="46"/>
          <w:color w:val="3434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6"/>
          <w:szCs w:val="46"/>
          <w:color w:val="3434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1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4"/>
          <w:w w:val="121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21"/>
          <w:position w:val="9"/>
        </w:rPr>
        <w:t>04:30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318" w:right="-20"/>
        <w:jc w:val="left"/>
        <w:tabs>
          <w:tab w:pos="2140" w:val="left"/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72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7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9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13" w:lineRule="exact"/>
        <w:ind w:left="20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3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3"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3"/>
          <w:w w:val="7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11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  <w:position w:val="-1"/>
        </w:rPr>
        <w:t>ARLAK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2060" w:right="-20"/>
        <w:jc w:val="left"/>
        <w:tabs>
          <w:tab w:pos="438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0"/>
          <w:position w:val="1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343436"/>
          <w:spacing w:val="0"/>
          <w:w w:val="159"/>
          <w:position w:val="0"/>
        </w:rPr>
        <w:t>ı</w:t>
      </w:r>
      <w:r>
        <w:rPr>
          <w:rFonts w:ascii="Arial" w:hAnsi="Arial" w:cs="Arial" w:eastAsia="Arial"/>
          <w:sz w:val="27"/>
          <w:szCs w:val="27"/>
          <w:color w:val="3434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7"/>
          <w:szCs w:val="27"/>
          <w:color w:val="3434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22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22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4"/>
          <w:w w:val="2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03:55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  <w:position w:val="0"/>
        </w:rPr>
        <w:t>04:00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304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5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318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283" w:right="51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4271" w:right="48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285" w:right="-20"/>
        <w:jc w:val="left"/>
        <w:tabs>
          <w:tab w:pos="2060" w:val="left"/>
          <w:tab w:pos="3540" w:val="left"/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BDBDBD"/>
          <w:spacing w:val="0"/>
          <w:w w:val="100"/>
          <w:position w:val="2"/>
        </w:rPr>
        <w:t>'</w:t>
      </w:r>
      <w:r>
        <w:rPr>
          <w:rFonts w:ascii="Arial" w:hAnsi="Arial" w:cs="Arial" w:eastAsia="Arial"/>
          <w:sz w:val="22"/>
          <w:szCs w:val="22"/>
          <w:color w:val="BDBDB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BDBDB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Say_ısı: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1" w:lineRule="auto"/>
        <w:ind w:left="294" w:right="3189"/>
        <w:jc w:val="left"/>
        <w:tabs>
          <w:tab w:pos="2060" w:val="left"/>
          <w:tab w:pos="428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919191"/>
          <w:spacing w:val="-7"/>
          <w:w w:val="52"/>
          <w:position w:val="1"/>
        </w:rPr>
        <w:t>;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17"/>
          <w:position w:val="1"/>
        </w:rPr>
        <w:t>Yar''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79"/>
          <w:position w:val="1"/>
        </w:rPr>
        <w:t>'1Cı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7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5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22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22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8"/>
          <w:w w:val="22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1"/>
          <w:position w:val="0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8"/>
          <w:position w:val="0"/>
        </w:rPr>
        <w:t>Gitı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1"/>
          <w:w w:val="10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340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0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w w:val="2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1" w:lineRule="auto"/>
        <w:ind w:left="313" w:right="4248" w:firstLine="-1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Olaym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266" w:right="45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95" w:lineRule="exact"/>
        <w:ind w:left="294" w:right="-20"/>
        <w:jc w:val="left"/>
        <w:tabs>
          <w:tab w:pos="2220" w:val="left"/>
          <w:tab w:pos="4380" w:val="left"/>
          <w:tab w:pos="618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203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-3"/>
        </w:rPr>
        <w:t>_IK.K.T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5" w:lineRule="exact"/>
        <w:ind w:left="4300" w:right="-20"/>
        <w:jc w:val="left"/>
        <w:tabs>
          <w:tab w:pos="6180" w:val="left"/>
          <w:tab w:pos="77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5"/>
        </w:rPr>
      </w:r>
      <w:r>
        <w:rPr>
          <w:rFonts w:ascii="Arial" w:hAnsi="Arial" w:cs="Arial" w:eastAsia="Arial"/>
          <w:sz w:val="38"/>
          <w:szCs w:val="38"/>
          <w:color w:val="343436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434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43436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3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2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-1"/>
        </w:rPr>
        <w:t>:ı-Iasa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3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1" w:lineRule="auto"/>
        <w:ind w:left="2060" w:right="364" w:firstLine="-176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7"/>
        </w:rPr>
        <w:t>soruşturmadakimliği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99" w:right="468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igorta!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keti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7"/>
          <w:position w:val="0"/>
        </w:rPr>
        <w:t>IB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8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  <w:position w:val="0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7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9" w:lineRule="auto"/>
        <w:ind w:left="294" w:right="9874" w:firstLine="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713876pt;margin-top:36.115562pt;width:12.34067pt;height:.1pt;mso-position-horizontal-relative:page;mso-position-vertical-relative:paragraph;z-index:-12733" coordorigin="294,722" coordsize="247,2">
            <v:shape style="position:absolute;left:294;top:722;width:247;height:2" coordorigin="294,722" coordsize="247,0" path="m294,722l541,722e" filled="f" stroked="t" strokeweight=".949282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BDBDBD"/>
          <w:spacing w:val="-1"/>
          <w:w w:val="4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9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75"/>
          <w:position w:val="5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-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160"/>
          <w:position w:val="0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-1"/>
          <w:w w:val="160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100"/>
          <w:position w:val="0"/>
        </w:rPr>
        <w:t>..,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  <w:position w:val="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85" w:right="494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Ekı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8079"/>
          <w:spacing w:val="0"/>
          <w:w w:val="100"/>
          <w:position w:val="1"/>
        </w:rPr>
        <w:t>..•</w:t>
      </w:r>
      <w:r>
        <w:rPr>
          <w:rFonts w:ascii="Times New Roman" w:hAnsi="Times New Roman" w:cs="Times New Roman" w:eastAsia="Times New Roman"/>
          <w:sz w:val="19"/>
          <w:szCs w:val="19"/>
          <w:color w:val="7C8079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Iaı:ih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_fulati: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  <w:position w:val="1"/>
        </w:rPr>
        <w:t>05:10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408" w:right="-20"/>
        <w:jc w:val="left"/>
        <w:tabs>
          <w:tab w:pos="1120" w:val="left"/>
          <w:tab w:pos="3480" w:val="left"/>
          <w:tab w:pos="7620" w:val="left"/>
          <w:tab w:pos="822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PiDENEKİP: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u w:val="single" w:color="4444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u w:val="single" w:color="44444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u w:val="single" w:color="44444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0" w:lineRule="exact"/>
        <w:ind w:left="2212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6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4960" w:right="-20"/>
        <w:jc w:val="left"/>
        <w:tabs>
          <w:tab w:pos="86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7"/>
          <w:szCs w:val="27"/>
          <w:color w:val="343436"/>
          <w:spacing w:val="0"/>
          <w:w w:val="70"/>
          <w:position w:val="-4"/>
        </w:rPr>
        <w:t>2</w:t>
      </w:r>
      <w:r>
        <w:rPr>
          <w:rFonts w:ascii="Times New Roman" w:hAnsi="Times New Roman" w:cs="Times New Roman" w:eastAsia="Times New Roman"/>
          <w:sz w:val="27"/>
          <w:szCs w:val="27"/>
          <w:color w:val="343436"/>
          <w:spacing w:val="35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-10"/>
          <w:w w:val="70"/>
          <w:position w:val="-4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43436"/>
          <w:spacing w:val="0"/>
          <w:w w:val="70"/>
          <w:position w:val="-4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43436"/>
          <w:spacing w:val="34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6"/>
          <w:spacing w:val="0"/>
          <w:w w:val="44"/>
          <w:position w:val="-4"/>
        </w:rPr>
        <w:t>Mavı</w:t>
      </w:r>
      <w:r>
        <w:rPr>
          <w:rFonts w:ascii="Times New Roman" w:hAnsi="Times New Roman" w:cs="Times New Roman" w:eastAsia="Times New Roman"/>
          <w:sz w:val="29"/>
          <w:szCs w:val="29"/>
          <w:color w:val="343436"/>
          <w:spacing w:val="0"/>
          <w:w w:val="68"/>
          <w:position w:val="-4"/>
        </w:rPr>
        <w:t>2m7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20" w:bottom="280" w:left="0" w:right="200"/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4" w:lineRule="exact"/>
        <w:ind w:left="29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64" w:lineRule="exact"/>
        <w:ind w:right="-74"/>
        <w:jc w:val="left"/>
        <w:tabs>
          <w:tab w:pos="21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15.337799pt;margin-top:4.341786pt;width:19.460288pt;height:.1pt;mso-position-horizontal-relative:page;mso-position-vertical-relative:paragraph;z-index:-12734" coordorigin="2307,87" coordsize="389,2">
            <v:shape style="position:absolute;left:2307;top:87;width:389;height:2" coordorigin="2307,87" coordsize="389,0" path="m2307,87l2696,87e" filled="f" stroked="t" strokeweight=".474641pt" strokecolor="#6BA0D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7CAEEF"/>
          <w:spacing w:val="0"/>
          <w:w w:val="303"/>
        </w:rPr>
        <w:t>ı</w:t>
      </w:r>
      <w:r>
        <w:rPr>
          <w:rFonts w:ascii="Arial" w:hAnsi="Arial" w:cs="Arial" w:eastAsia="Arial"/>
          <w:sz w:val="23"/>
          <w:szCs w:val="23"/>
          <w:color w:val="7CAEEF"/>
          <w:spacing w:val="-55"/>
          <w:w w:val="303"/>
        </w:rPr>
        <w:t> </w:t>
      </w:r>
      <w:r>
        <w:rPr>
          <w:rFonts w:ascii="Arial" w:hAnsi="Arial" w:cs="Arial" w:eastAsia="Arial"/>
          <w:sz w:val="23"/>
          <w:szCs w:val="23"/>
          <w:color w:val="6B9CD6"/>
          <w:spacing w:val="0"/>
          <w:w w:val="112"/>
        </w:rPr>
        <w:t>·Nır</w:t>
      </w:r>
      <w:r>
        <w:rPr>
          <w:rFonts w:ascii="Arial" w:hAnsi="Arial" w:cs="Arial" w:eastAsia="Arial"/>
          <w:sz w:val="23"/>
          <w:szCs w:val="23"/>
          <w:color w:val="6B9CD6"/>
          <w:spacing w:val="-75"/>
          <w:w w:val="112"/>
        </w:rPr>
        <w:t>r</w:t>
      </w:r>
      <w:r>
        <w:rPr>
          <w:rFonts w:ascii="Arial" w:hAnsi="Arial" w:cs="Arial" w:eastAsia="Arial"/>
          <w:sz w:val="23"/>
          <w:szCs w:val="23"/>
          <w:color w:val="4F6DB1"/>
          <w:spacing w:val="0"/>
          <w:w w:val="112"/>
        </w:rPr>
        <w:t>1fkf</w:t>
      </w:r>
      <w:r>
        <w:rPr>
          <w:rFonts w:ascii="Arial" w:hAnsi="Arial" w:cs="Arial" w:eastAsia="Arial"/>
          <w:sz w:val="23"/>
          <w:szCs w:val="23"/>
          <w:color w:val="4F6DB1"/>
          <w:spacing w:val="-21"/>
          <w:w w:val="112"/>
        </w:rPr>
        <w:t>N</w:t>
      </w:r>
      <w:r>
        <w:rPr>
          <w:rFonts w:ascii="Arial" w:hAnsi="Arial" w:cs="Arial" w:eastAsia="Arial"/>
          <w:sz w:val="23"/>
          <w:szCs w:val="23"/>
          <w:color w:val="6B9CD6"/>
          <w:spacing w:val="4"/>
          <w:w w:val="112"/>
        </w:rPr>
        <w:t>A</w:t>
      </w:r>
      <w:r>
        <w:rPr>
          <w:rFonts w:ascii="Arial" w:hAnsi="Arial" w:cs="Arial" w:eastAsia="Arial"/>
          <w:sz w:val="23"/>
          <w:szCs w:val="23"/>
          <w:color w:val="7CAEEF"/>
          <w:spacing w:val="0"/>
          <w:w w:val="112"/>
        </w:rPr>
        <w:t>L</w:t>
      </w:r>
      <w:r>
        <w:rPr>
          <w:rFonts w:ascii="Arial" w:hAnsi="Arial" w:cs="Arial" w:eastAsia="Arial"/>
          <w:sz w:val="23"/>
          <w:szCs w:val="23"/>
          <w:color w:val="7CAEEF"/>
          <w:spacing w:val="-61"/>
          <w:w w:val="112"/>
        </w:rPr>
        <w:t> </w:t>
      </w:r>
      <w:r>
        <w:rPr>
          <w:rFonts w:ascii="Arial" w:hAnsi="Arial" w:cs="Arial" w:eastAsia="Arial"/>
          <w:sz w:val="23"/>
          <w:szCs w:val="23"/>
          <w:color w:val="7CAEEF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7CAEEF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6B9CD6"/>
          <w:spacing w:val="0"/>
          <w:w w:val="100"/>
        </w:rPr>
        <w:t>Y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44" w:lineRule="exact"/>
        <w:ind w:left="44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7CAEEF"/>
          <w:spacing w:val="0"/>
          <w:w w:val="91"/>
          <w:position w:val="-13"/>
        </w:rPr>
        <w:t>ltf</w:t>
      </w:r>
      <w:r>
        <w:rPr>
          <w:rFonts w:ascii="Arial" w:hAnsi="Arial" w:cs="Arial" w:eastAsia="Arial"/>
          <w:sz w:val="20"/>
          <w:szCs w:val="20"/>
          <w:color w:val="7CAEEF"/>
          <w:spacing w:val="-5"/>
          <w:w w:val="91"/>
          <w:position w:val="-13"/>
        </w:rPr>
        <w:t>a</w:t>
      </w:r>
      <w:r>
        <w:rPr>
          <w:rFonts w:ascii="Arial" w:hAnsi="Arial" w:cs="Arial" w:eastAsia="Arial"/>
          <w:sz w:val="20"/>
          <w:szCs w:val="20"/>
          <w:color w:val="A1C1EF"/>
          <w:spacing w:val="-9"/>
          <w:w w:val="91"/>
          <w:position w:val="-13"/>
        </w:rPr>
        <w:t>;</w:t>
      </w:r>
      <w:r>
        <w:rPr>
          <w:rFonts w:ascii="Arial" w:hAnsi="Arial" w:cs="Arial" w:eastAsia="Arial"/>
          <w:sz w:val="20"/>
          <w:szCs w:val="20"/>
          <w:color w:val="7CAEEF"/>
          <w:spacing w:val="0"/>
          <w:w w:val="91"/>
          <w:position w:val="-13"/>
        </w:rPr>
        <w:t>;'</w:t>
      </w:r>
      <w:r>
        <w:rPr>
          <w:rFonts w:ascii="Arial" w:hAnsi="Arial" w:cs="Arial" w:eastAsia="Arial"/>
          <w:sz w:val="20"/>
          <w:szCs w:val="20"/>
          <w:color w:val="7CAEEF"/>
          <w:spacing w:val="0"/>
          <w:w w:val="91"/>
          <w:position w:val="-13"/>
        </w:rPr>
        <w:t>C</w:t>
      </w:r>
      <w:r>
        <w:rPr>
          <w:rFonts w:ascii="Arial" w:hAnsi="Arial" w:cs="Arial" w:eastAsia="Arial"/>
          <w:sz w:val="20"/>
          <w:szCs w:val="20"/>
          <w:color w:val="7CAEEF"/>
          <w:spacing w:val="12"/>
          <w:w w:val="91"/>
          <w:position w:val="-13"/>
        </w:rPr>
        <w:t> </w:t>
      </w:r>
      <w:r>
        <w:rPr>
          <w:rFonts w:ascii="Arial" w:hAnsi="Arial" w:cs="Arial" w:eastAsia="Arial"/>
          <w:sz w:val="20"/>
          <w:szCs w:val="20"/>
          <w:color w:val="7CAEEF"/>
          <w:spacing w:val="0"/>
          <w:w w:val="78"/>
          <w:position w:val="-13"/>
        </w:rPr>
        <w:t>rı..uze</w:t>
      </w:r>
      <w:r>
        <w:rPr>
          <w:rFonts w:ascii="Arial" w:hAnsi="Arial" w:cs="Arial" w:eastAsia="Arial"/>
          <w:sz w:val="20"/>
          <w:szCs w:val="20"/>
          <w:color w:val="7CAEEF"/>
          <w:spacing w:val="0"/>
          <w:w w:val="78"/>
          <w:position w:val="-13"/>
        </w:rPr>
        <w:t>y</w:t>
      </w:r>
      <w:r>
        <w:rPr>
          <w:rFonts w:ascii="Arial" w:hAnsi="Arial" w:cs="Arial" w:eastAsia="Arial"/>
          <w:sz w:val="20"/>
          <w:szCs w:val="20"/>
          <w:color w:val="7CAEEF"/>
          <w:spacing w:val="19"/>
          <w:w w:val="78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7CAEEF"/>
          <w:spacing w:val="0"/>
          <w:w w:val="100"/>
          <w:position w:val="-13"/>
        </w:rPr>
        <w:t>Bölge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65" w:lineRule="exact"/>
        <w:ind w:right="-178"/>
        <w:jc w:val="left"/>
        <w:rPr>
          <w:rFonts w:ascii="Times New Roman" w:hAnsi="Times New Roman" w:cs="Times New Roman" w:eastAsia="Times New Roman"/>
          <w:sz w:val="92"/>
          <w:szCs w:val="9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2"/>
          <w:szCs w:val="92"/>
          <w:color w:val="3B426E"/>
          <w:spacing w:val="42"/>
          <w:w w:val="216"/>
          <w:position w:val="-37"/>
        </w:rPr>
        <w:t>i</w:t>
      </w:r>
      <w:r>
        <w:rPr>
          <w:rFonts w:ascii="Times New Roman" w:hAnsi="Times New Roman" w:cs="Times New Roman" w:eastAsia="Times New Roman"/>
          <w:sz w:val="92"/>
          <w:szCs w:val="92"/>
          <w:color w:val="484848"/>
          <w:spacing w:val="0"/>
          <w:w w:val="86"/>
          <w:position w:val="-37"/>
        </w:rPr>
        <w:t>.</w:t>
      </w:r>
      <w:r>
        <w:rPr>
          <w:rFonts w:ascii="Times New Roman" w:hAnsi="Times New Roman" w:cs="Times New Roman" w:eastAsia="Times New Roman"/>
          <w:sz w:val="92"/>
          <w:szCs w:val="92"/>
          <w:color w:val="484848"/>
          <w:spacing w:val="0"/>
          <w:w w:val="85"/>
          <w:position w:val="-37"/>
        </w:rPr>
        <w:t>:</w:t>
      </w:r>
      <w:r>
        <w:rPr>
          <w:rFonts w:ascii="Times New Roman" w:hAnsi="Times New Roman" w:cs="Times New Roman" w:eastAsia="Times New Roman"/>
          <w:sz w:val="92"/>
          <w:szCs w:val="92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484848"/>
          <w:spacing w:val="32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200"/>
          <w:cols w:num="4" w:equalWidth="0">
            <w:col w:w="933" w:space="1127"/>
            <w:col w:w="2252" w:space="3790"/>
            <w:col w:w="716" w:space="29"/>
            <w:col w:w="2873"/>
          </w:cols>
        </w:sectPr>
      </w:pPr>
      <w:rPr/>
    </w:p>
    <w:p>
      <w:pPr>
        <w:spacing w:before="0" w:after="0" w:line="419" w:lineRule="exact"/>
        <w:ind w:left="2406" w:right="-20"/>
        <w:jc w:val="left"/>
        <w:tabs>
          <w:tab w:pos="8280" w:val="left"/>
          <w:tab w:pos="9820" w:val="left"/>
          <w:tab w:pos="1020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4.742584pt;margin-top:9.261567pt;width:244.765069pt;height:21pt;mso-position-horizontal-relative:page;mso-position-vertical-relative:paragraph;z-index:-12730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tabs>
                      <w:tab w:pos="3920" w:val="left"/>
                    </w:tabs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6"/>
                      <w:spacing w:val="0"/>
                      <w:w w:val="100"/>
                      <w:position w:val="6"/>
                    </w:rPr>
                    <w:t>Mehmet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6"/>
                      <w:spacing w:val="15"/>
                      <w:w w:val="100"/>
                      <w:position w:val="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6"/>
                      <w:spacing w:val="2"/>
                      <w:w w:val="100"/>
                      <w:position w:val="6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6"/>
                      <w:spacing w:val="0"/>
                      <w:w w:val="100"/>
                      <w:position w:val="6"/>
                    </w:rPr>
                    <w:t>ARLAK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6"/>
                      <w:spacing w:val="-20"/>
                      <w:w w:val="100"/>
                      <w:position w:val="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6"/>
                      <w:spacing w:val="0"/>
                      <w:w w:val="100"/>
                      <w:position w:val="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6"/>
                      <w:spacing w:val="0"/>
                      <w:w w:val="100"/>
                      <w:position w:val="6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919191"/>
                      <w:spacing w:val="-19"/>
                      <w:w w:val="73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84848"/>
                      <w:spacing w:val="-37"/>
                      <w:w w:val="55"/>
                      <w:position w:val="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919191"/>
                      <w:spacing w:val="-12"/>
                      <w:w w:val="42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84848"/>
                      <w:spacing w:val="0"/>
                      <w:w w:val="63"/>
                      <w:position w:val="0"/>
                    </w:rPr>
                    <w:t>'tti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84848"/>
                      <w:spacing w:val="-7"/>
                      <w:w w:val="10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5D5D5D"/>
                      <w:spacing w:val="24"/>
                      <w:w w:val="23"/>
                      <w:position w:val="0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3B426E"/>
                      <w:spacing w:val="0"/>
                      <w:w w:val="70"/>
                      <w:position w:val="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3B426E"/>
                      <w:spacing w:val="0"/>
                      <w:w w:val="69"/>
                      <w:position w:val="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3B426E"/>
                      <w:spacing w:val="-62"/>
                      <w:w w:val="10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919191"/>
                      <w:spacing w:val="0"/>
                      <w:w w:val="39"/>
                      <w:position w:val="0"/>
                    </w:rPr>
                    <w:t>"'..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7CAEEF"/>
          <w:spacing w:val="0"/>
          <w:w w:val="85"/>
          <w:position w:val="1"/>
        </w:rPr>
        <w:t>2.Po</w:t>
      </w:r>
      <w:r>
        <w:rPr>
          <w:rFonts w:ascii="Arial" w:hAnsi="Arial" w:cs="Arial" w:eastAsia="Arial"/>
          <w:sz w:val="19"/>
          <w:szCs w:val="19"/>
          <w:color w:val="7CAEEF"/>
          <w:spacing w:val="0"/>
          <w:w w:val="85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7CAEEF"/>
          <w:spacing w:val="0"/>
          <w:w w:val="85"/>
          <w:position w:val="1"/>
        </w:rPr>
        <w:t>&gt;tcı</w:t>
      </w:r>
      <w:r>
        <w:rPr>
          <w:rFonts w:ascii="Arial" w:hAnsi="Arial" w:cs="Arial" w:eastAsia="Arial"/>
          <w:sz w:val="19"/>
          <w:szCs w:val="19"/>
          <w:color w:val="7CAEEF"/>
          <w:spacing w:val="5"/>
          <w:w w:val="85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7CAEEF"/>
          <w:spacing w:val="0"/>
          <w:w w:val="90"/>
          <w:position w:val="1"/>
        </w:rPr>
        <w:t>Grupla</w:t>
      </w:r>
      <w:r>
        <w:rPr>
          <w:rFonts w:ascii="Arial" w:hAnsi="Arial" w:cs="Arial" w:eastAsia="Arial"/>
          <w:sz w:val="19"/>
          <w:szCs w:val="19"/>
          <w:color w:val="7CAEEF"/>
          <w:spacing w:val="0"/>
          <w:w w:val="90"/>
          <w:position w:val="1"/>
        </w:rPr>
        <w:t>r</w:t>
      </w:r>
      <w:r>
        <w:rPr>
          <w:rFonts w:ascii="Arial" w:hAnsi="Arial" w:cs="Arial" w:eastAsia="Arial"/>
          <w:sz w:val="19"/>
          <w:szCs w:val="19"/>
          <w:color w:val="7CAEEF"/>
          <w:spacing w:val="44"/>
          <w:w w:val="9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7CAEEF"/>
          <w:spacing w:val="0"/>
          <w:w w:val="90"/>
          <w:position w:val="1"/>
        </w:rPr>
        <w:t>.A.mirl</w:t>
      </w:r>
      <w:r>
        <w:rPr>
          <w:rFonts w:ascii="Arial" w:hAnsi="Arial" w:cs="Arial" w:eastAsia="Arial"/>
          <w:sz w:val="19"/>
          <w:szCs w:val="19"/>
          <w:color w:val="7CAEE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7CAEEF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5D5D5D"/>
          <w:spacing w:val="0"/>
          <w:w w:val="60"/>
          <w:position w:val="0"/>
        </w:rPr>
        <w:t>ıci</w:t>
      </w:r>
      <w:r>
        <w:rPr>
          <w:rFonts w:ascii="Arial" w:hAnsi="Arial" w:cs="Arial" w:eastAsia="Arial"/>
          <w:sz w:val="41"/>
          <w:szCs w:val="41"/>
          <w:color w:val="5D5D5D"/>
          <w:spacing w:val="-10"/>
          <w:w w:val="60"/>
          <w:position w:val="0"/>
        </w:rPr>
        <w:t>j</w:t>
      </w:r>
      <w:r>
        <w:rPr>
          <w:rFonts w:ascii="Arial" w:hAnsi="Arial" w:cs="Arial" w:eastAsia="Arial"/>
          <w:sz w:val="41"/>
          <w:szCs w:val="41"/>
          <w:color w:val="A8AAAA"/>
          <w:spacing w:val="0"/>
          <w:w w:val="60"/>
          <w:position w:val="0"/>
        </w:rPr>
        <w:t>,;</w:t>
      </w:r>
      <w:r>
        <w:rPr>
          <w:rFonts w:ascii="Arial" w:hAnsi="Arial" w:cs="Arial" w:eastAsia="Arial"/>
          <w:sz w:val="41"/>
          <w:szCs w:val="41"/>
          <w:color w:val="A8AAAA"/>
          <w:spacing w:val="-63"/>
          <w:w w:val="60"/>
          <w:position w:val="0"/>
        </w:rPr>
        <w:t> </w:t>
      </w:r>
      <w:r>
        <w:rPr>
          <w:rFonts w:ascii="Arial" w:hAnsi="Arial" w:cs="Arial" w:eastAsia="Arial"/>
          <w:sz w:val="41"/>
          <w:szCs w:val="41"/>
          <w:color w:val="A8AAA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A8AAAA"/>
          <w:spacing w:val="0"/>
          <w:w w:val="100"/>
          <w:position w:val="0"/>
        </w:rPr>
      </w:r>
      <w:r>
        <w:rPr>
          <w:rFonts w:ascii="Arial" w:hAnsi="Arial" w:cs="Arial" w:eastAsia="Arial"/>
          <w:sz w:val="10"/>
          <w:szCs w:val="10"/>
          <w:color w:val="7C8079"/>
          <w:spacing w:val="0"/>
          <w:w w:val="539"/>
          <w:position w:val="0"/>
        </w:rPr>
        <w:t>l</w:t>
      </w:r>
      <w:r>
        <w:rPr>
          <w:rFonts w:ascii="Arial" w:hAnsi="Arial" w:cs="Arial" w:eastAsia="Arial"/>
          <w:sz w:val="10"/>
          <w:szCs w:val="10"/>
          <w:color w:val="7C807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0"/>
          <w:szCs w:val="10"/>
          <w:color w:val="7C8079"/>
          <w:spacing w:val="0"/>
          <w:w w:val="100"/>
          <w:position w:val="0"/>
        </w:rPr>
      </w:r>
      <w:r>
        <w:rPr>
          <w:rFonts w:ascii="Arial" w:hAnsi="Arial" w:cs="Arial" w:eastAsia="Arial"/>
          <w:sz w:val="10"/>
          <w:szCs w:val="10"/>
          <w:color w:val="A8AAAA"/>
          <w:spacing w:val="0"/>
          <w:w w:val="77"/>
          <w:position w:val="0"/>
        </w:rPr>
        <w:t>•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10" w:after="0" w:line="112" w:lineRule="exact"/>
        <w:ind w:right="1317"/>
        <w:jc w:val="right"/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5D5D5D"/>
          <w:spacing w:val="0"/>
          <w:w w:val="139"/>
        </w:rPr>
        <w:t>IlC</w:t>
      </w:r>
      <w:r>
        <w:rPr>
          <w:rFonts w:ascii="Times New Roman" w:hAnsi="Times New Roman" w:cs="Times New Roman" w:eastAsia="Times New Roman"/>
          <w:sz w:val="10"/>
          <w:szCs w:val="10"/>
          <w:color w:val="5D5D5D"/>
          <w:spacing w:val="0"/>
          <w:w w:val="139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5D5D5D"/>
          <w:spacing w:val="-10"/>
          <w:w w:val="139"/>
        </w:rPr>
        <w:t> 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245"/>
        </w:rPr>
        <w:t>ll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245"/>
        </w:rPr>
        <w:t> </w:t>
      </w:r>
      <w:r>
        <w:rPr>
          <w:rFonts w:ascii="Arial" w:hAnsi="Arial" w:cs="Arial" w:eastAsia="Arial"/>
          <w:sz w:val="10"/>
          <w:szCs w:val="10"/>
          <w:color w:val="5D5D5D"/>
          <w:spacing w:val="52"/>
          <w:w w:val="245"/>
        </w:rPr>
        <w:t> </w:t>
      </w:r>
      <w:r>
        <w:rPr>
          <w:rFonts w:ascii="Arial" w:hAnsi="Arial" w:cs="Arial" w:eastAsia="Arial"/>
          <w:sz w:val="10"/>
          <w:szCs w:val="10"/>
          <w:color w:val="A8AAAA"/>
          <w:spacing w:val="0"/>
          <w:w w:val="77"/>
        </w:rPr>
        <w:t>•</w:t>
      </w:r>
      <w:r>
        <w:rPr>
          <w:rFonts w:ascii="Arial" w:hAnsi="Arial" w:cs="Arial" w:eastAsia="Arial"/>
          <w:sz w:val="10"/>
          <w:szCs w:val="10"/>
          <w:color w:val="A8AAAA"/>
          <w:spacing w:val="18"/>
          <w:w w:val="77"/>
        </w:rPr>
        <w:t> </w:t>
      </w:r>
      <w:r>
        <w:rPr>
          <w:rFonts w:ascii="Arial" w:hAnsi="Arial" w:cs="Arial" w:eastAsia="Arial"/>
          <w:sz w:val="10"/>
          <w:szCs w:val="10"/>
          <w:color w:val="BDBDBD"/>
          <w:spacing w:val="0"/>
          <w:w w:val="144"/>
        </w:rPr>
        <w:t>"·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244" w:lineRule="exact"/>
        <w:ind w:right="1290"/>
        <w:jc w:val="right"/>
        <w:tabs>
          <w:tab w:pos="3400" w:val="left"/>
          <w:tab w:pos="5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w w:val="102"/>
          <w:position w:val="5"/>
        </w:rPr>
        <w:t>İtf.Amiri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w w:val="100"/>
          <w:position w:val="5"/>
        </w:rPr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-13"/>
          <w:w w:val="171"/>
          <w:position w:val="-8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-73"/>
          <w:w w:val="172"/>
          <w:position w:val="-8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-18"/>
          <w:w w:val="109"/>
          <w:position w:val="-8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color w:val="343436"/>
          <w:spacing w:val="0"/>
          <w:w w:val="84"/>
          <w:position w:val="-8"/>
        </w:rPr>
        <w:t>angı</w:t>
      </w:r>
      <w:r>
        <w:rPr>
          <w:rFonts w:ascii="Times New Roman" w:hAnsi="Times New Roman" w:cs="Times New Roman" w:eastAsia="Times New Roman"/>
          <w:sz w:val="22"/>
          <w:szCs w:val="22"/>
          <w:color w:val="343436"/>
          <w:spacing w:val="-25"/>
          <w:w w:val="85"/>
          <w:position w:val="-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-121"/>
          <w:w w:val="55"/>
          <w:position w:val="-8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A8AAAA"/>
          <w:spacing w:val="4"/>
          <w:w w:val="174"/>
          <w:position w:val="-8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6"/>
          <w:position w:val="-8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0"/>
          <w:szCs w:val="20"/>
          <w:color w:val="A8AAAA"/>
          <w:spacing w:val="0"/>
          <w:w w:val="132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61" w:lineRule="exact"/>
        <w:ind w:left="-9232" w:right="-20"/>
        <w:jc w:val="left"/>
        <w:tabs>
          <w:tab w:pos="86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2.807678pt;margin-top:33.061386pt;width:7.293369pt;height:4pt;mso-position-horizontal-relative:page;mso-position-vertical-relative:paragraph;z-index:-12729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343436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43436"/>
                      <w:spacing w:val="0"/>
                      <w:w w:val="100"/>
                    </w:rPr>
                    <w:t>•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43436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43436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43436"/>
                      <w:spacing w:val="0"/>
                      <w:w w:val="76"/>
                    </w:rPr>
                    <w:t>.,f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3"/>
          <w:szCs w:val="43"/>
          <w:color w:val="263890"/>
          <w:spacing w:val="0"/>
          <w:w w:val="600"/>
          <w:position w:val="2"/>
        </w:rPr>
        <w:t>/</w:t>
      </w:r>
      <w:r>
        <w:rPr>
          <w:rFonts w:ascii="Times New Roman" w:hAnsi="Times New Roman" w:cs="Times New Roman" w:eastAsia="Times New Roman"/>
          <w:sz w:val="43"/>
          <w:szCs w:val="43"/>
          <w:color w:val="26389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263890"/>
          <w:spacing w:val="0"/>
          <w:w w:val="100"/>
          <w:position w:val="2"/>
        </w:rPr>
      </w:r>
      <w:r>
        <w:rPr>
          <w:rFonts w:ascii="Arial" w:hAnsi="Arial" w:cs="Arial" w:eastAsia="Arial"/>
          <w:sz w:val="43"/>
          <w:szCs w:val="43"/>
          <w:color w:val="6E6E6E"/>
          <w:spacing w:val="-20"/>
          <w:w w:val="65"/>
          <w:position w:val="-2"/>
        </w:rPr>
        <w:t>.</w:t>
      </w:r>
      <w:r>
        <w:rPr>
          <w:rFonts w:ascii="Arial" w:hAnsi="Arial" w:cs="Arial" w:eastAsia="Arial"/>
          <w:sz w:val="43"/>
          <w:szCs w:val="43"/>
          <w:color w:val="484848"/>
          <w:spacing w:val="-66"/>
          <w:w w:val="25"/>
          <w:i/>
          <w:position w:val="-2"/>
        </w:rPr>
        <w:t>&lt;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-56"/>
          <w:w w:val="64"/>
          <w:position w:val="19"/>
        </w:rPr>
        <w:t>!</w:t>
      </w:r>
      <w:r>
        <w:rPr>
          <w:rFonts w:ascii="Arial" w:hAnsi="Arial" w:cs="Arial" w:eastAsia="Arial"/>
          <w:sz w:val="43"/>
          <w:szCs w:val="43"/>
          <w:color w:val="6E6E6E"/>
          <w:spacing w:val="-98"/>
          <w:w w:val="127"/>
          <w:i/>
          <w:position w:val="-2"/>
        </w:rPr>
        <w:t>;</w:t>
      </w:r>
      <w:r>
        <w:rPr>
          <w:rFonts w:ascii="Arial" w:hAnsi="Arial" w:cs="Arial" w:eastAsia="Arial"/>
          <w:sz w:val="43"/>
          <w:szCs w:val="43"/>
          <w:color w:val="484848"/>
          <w:spacing w:val="-19"/>
          <w:w w:val="26"/>
          <w:i/>
          <w:position w:val="-2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0"/>
          <w:w w:val="64"/>
          <w:position w:val="19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-35"/>
          <w:w w:val="64"/>
          <w:position w:val="19"/>
        </w:rPr>
        <w:t>)</w:t>
      </w:r>
      <w:r>
        <w:rPr>
          <w:rFonts w:ascii="Arial" w:hAnsi="Arial" w:cs="Arial" w:eastAsia="Arial"/>
          <w:sz w:val="43"/>
          <w:szCs w:val="43"/>
          <w:color w:val="7C8079"/>
          <w:spacing w:val="-65"/>
          <w:w w:val="60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0"/>
          <w:w w:val="64"/>
          <w:position w:val="19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-64"/>
          <w:w w:val="64"/>
          <w:position w:val="19"/>
        </w:rPr>
        <w:t>r</w:t>
      </w:r>
      <w:r>
        <w:rPr>
          <w:rFonts w:ascii="Arial" w:hAnsi="Arial" w:cs="Arial" w:eastAsia="Arial"/>
          <w:sz w:val="43"/>
          <w:szCs w:val="43"/>
          <w:color w:val="7C8079"/>
          <w:spacing w:val="-36"/>
          <w:w w:val="60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0"/>
          <w:w w:val="64"/>
          <w:position w:val="19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0"/>
          <w:w w:val="63"/>
          <w:position w:val="1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-2"/>
          <w:w w:val="100"/>
          <w:position w:val="19"/>
        </w:rPr>
        <w:t> </w:t>
      </w:r>
      <w:r>
        <w:rPr>
          <w:rFonts w:ascii="Arial" w:hAnsi="Arial" w:cs="Arial" w:eastAsia="Arial"/>
          <w:sz w:val="19"/>
          <w:szCs w:val="19"/>
          <w:color w:val="484848"/>
          <w:spacing w:val="-101"/>
          <w:w w:val="78"/>
          <w:position w:val="19"/>
        </w:rPr>
        <w:t>Ş</w:t>
      </w:r>
      <w:r>
        <w:rPr>
          <w:rFonts w:ascii="Arial" w:hAnsi="Arial" w:cs="Arial" w:eastAsia="Arial"/>
          <w:sz w:val="43"/>
          <w:szCs w:val="43"/>
          <w:color w:val="BDBDBD"/>
          <w:spacing w:val="0"/>
          <w:w w:val="30"/>
          <w:i/>
          <w:position w:val="-2"/>
        </w:rPr>
        <w:t>{</w:t>
      </w:r>
      <w:r>
        <w:rPr>
          <w:rFonts w:ascii="Arial" w:hAnsi="Arial" w:cs="Arial" w:eastAsia="Arial"/>
          <w:sz w:val="43"/>
          <w:szCs w:val="43"/>
          <w:color w:val="BDBDBD"/>
          <w:spacing w:val="-80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84848"/>
          <w:spacing w:val="-69"/>
          <w:w w:val="79"/>
          <w:position w:val="19"/>
        </w:rPr>
        <w:t>o</w:t>
      </w:r>
      <w:r>
        <w:rPr>
          <w:rFonts w:ascii="Arial" w:hAnsi="Arial" w:cs="Arial" w:eastAsia="Arial"/>
          <w:sz w:val="43"/>
          <w:szCs w:val="43"/>
          <w:color w:val="919191"/>
          <w:spacing w:val="-58"/>
          <w:w w:val="72"/>
          <w:position w:val="-2"/>
        </w:rPr>
        <w:t>,</w:t>
      </w:r>
      <w:r>
        <w:rPr>
          <w:rFonts w:ascii="Arial" w:hAnsi="Arial" w:cs="Arial" w:eastAsia="Arial"/>
          <w:sz w:val="43"/>
          <w:szCs w:val="43"/>
          <w:color w:val="BDBDBD"/>
          <w:spacing w:val="-38"/>
          <w:w w:val="30"/>
          <w:position w:val="-2"/>
        </w:rPr>
        <w:t>,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78"/>
          <w:position w:val="19"/>
        </w:rPr>
        <w:t>,l</w:t>
      </w:r>
      <w:r>
        <w:rPr>
          <w:rFonts w:ascii="Arial" w:hAnsi="Arial" w:cs="Arial" w:eastAsia="Arial"/>
          <w:sz w:val="19"/>
          <w:szCs w:val="19"/>
          <w:color w:val="484848"/>
          <w:spacing w:val="-38"/>
          <w:w w:val="79"/>
          <w:position w:val="19"/>
        </w:rPr>
        <w:t>l</w:t>
      </w:r>
      <w:r>
        <w:rPr>
          <w:rFonts w:ascii="Arial" w:hAnsi="Arial" w:cs="Arial" w:eastAsia="Arial"/>
          <w:sz w:val="19"/>
          <w:szCs w:val="19"/>
          <w:color w:val="A8AAAA"/>
          <w:spacing w:val="-24"/>
          <w:w w:val="99"/>
          <w:position w:val="19"/>
        </w:rPr>
        <w:t>.</w:t>
      </w:r>
      <w:r>
        <w:rPr>
          <w:rFonts w:ascii="Arial" w:hAnsi="Arial" w:cs="Arial" w:eastAsia="Arial"/>
          <w:sz w:val="43"/>
          <w:szCs w:val="43"/>
          <w:color w:val="BDBDBD"/>
          <w:spacing w:val="-119"/>
          <w:w w:val="46"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484848"/>
          <w:spacing w:val="-28"/>
          <w:w w:val="84"/>
          <w:position w:val="19"/>
        </w:rPr>
        <w:t>e</w:t>
      </w:r>
      <w:r>
        <w:rPr>
          <w:rFonts w:ascii="Arial" w:hAnsi="Arial" w:cs="Arial" w:eastAsia="Arial"/>
          <w:sz w:val="43"/>
          <w:szCs w:val="43"/>
          <w:color w:val="BDBDBD"/>
          <w:spacing w:val="-7"/>
          <w:w w:val="46"/>
          <w:position w:val="-2"/>
        </w:rPr>
        <w:t>-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87"/>
          <w:position w:val="19"/>
        </w:rPr>
        <w:t>Müdürü</w:t>
      </w:r>
      <w:r>
        <w:rPr>
          <w:rFonts w:ascii="Arial" w:hAnsi="Arial" w:cs="Arial" w:eastAsia="Arial"/>
          <w:sz w:val="19"/>
          <w:szCs w:val="19"/>
          <w:color w:val="484848"/>
          <w:spacing w:val="-3"/>
          <w:w w:val="100"/>
          <w:position w:val="19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5"/>
          <w:w w:val="68"/>
          <w:position w:val="19"/>
        </w:rPr>
        <w:t>V</w:t>
      </w:r>
      <w:r>
        <w:rPr>
          <w:rFonts w:ascii="Arial" w:hAnsi="Arial" w:cs="Arial" w:eastAsia="Arial"/>
          <w:sz w:val="19"/>
          <w:szCs w:val="19"/>
          <w:color w:val="BDBDBD"/>
          <w:spacing w:val="0"/>
          <w:w w:val="125"/>
          <w:position w:val="19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200"/>
        </w:sectPr>
      </w:pPr>
      <w:rPr/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14.120574pt;margin-top:42.849873pt;width:564.822979pt;height:766.602088pt;mso-position-horizontal-relative:page;mso-position-vertical-relative:page;z-index:-12735" coordorigin="282,857" coordsize="11296,15332">
            <v:group style="position:absolute;left:290;top:867;width:43;height:2" coordorigin="290,867" coordsize="43,2">
              <v:shape style="position:absolute;left:290;top:867;width:43;height:2" coordorigin="290,867" coordsize="43,0" path="m290,867l332,867e" filled="f" stroked="t" strokeweight=".474641pt" strokecolor="#909090">
                <v:path arrowok="t"/>
              </v:shape>
            </v:group>
            <v:group style="position:absolute;left:290;top:874;width:11258;height:2" coordorigin="290,874" coordsize="11258,2">
              <v:shape style="position:absolute;left:290;top:874;width:11258;height:2" coordorigin="290,874" coordsize="11258,0" path="m290,874l11548,874e" filled="f" stroked="t" strokeweight=".711962pt" strokecolor="#646464">
                <v:path arrowok="t"/>
              </v:shape>
            </v:group>
            <v:group style="position:absolute;left:2065;top:864;width:2;height:1399" coordorigin="2065,864" coordsize="2,1399">
              <v:shape style="position:absolute;left:2065;top:864;width:2;height:1399" coordorigin="2065,864" coordsize="0,1399" path="m2065,2263l2065,864e" filled="f" stroked="t" strokeweight=".711962pt" strokecolor="#808080">
                <v:path arrowok="t"/>
              </v:shape>
            </v:group>
            <v:group style="position:absolute;left:8487;top:869;width:2;height:850" coordorigin="8487,869" coordsize="2,850">
              <v:shape style="position:absolute;left:8487;top:869;width:2;height:850" coordorigin="8487,869" coordsize="0,850" path="m8487,1719l8487,869e" filled="f" stroked="t" strokeweight=".949282pt" strokecolor="#5B5B5B">
                <v:path arrowok="t"/>
              </v:shape>
            </v:group>
            <v:group style="position:absolute;left:8885;top:881;width:2663;height:2" coordorigin="8885,881" coordsize="2663,2">
              <v:shape style="position:absolute;left:8885;top:881;width:2663;height:2" coordorigin="8885,881" coordsize="2663,0" path="m8885,881l11548,881e" filled="f" stroked="t" strokeweight=".474641pt" strokecolor="#575757">
                <v:path arrowok="t"/>
              </v:shape>
            </v:group>
            <v:group style="position:absolute;left:2060;top:1661;width:2;height:224" coordorigin="2060,1661" coordsize="2,224">
              <v:shape style="position:absolute;left:2060;top:1661;width:2;height:224" coordorigin="2060,1661" coordsize="0,224" path="m2060,1886l2060,1661e" filled="f" stroked="t" strokeweight=".474641pt" strokecolor="#808080">
                <v:path arrowok="t"/>
              </v:shape>
            </v:group>
            <v:group style="position:absolute;left:8487;top:1661;width:2;height:224" coordorigin="8487,1661" coordsize="2,224">
              <v:shape style="position:absolute;left:8487;top:1661;width:2;height:224" coordorigin="8487,1661" coordsize="0,224" path="m8487,1886l8487,1661e" filled="f" stroked="t" strokeweight=".474641pt" strokecolor="#2F2F2F">
                <v:path arrowok="t"/>
              </v:shape>
            </v:group>
            <v:group style="position:absolute;left:11541;top:874;width:2;height:2129" coordorigin="11541,874" coordsize="2,2129">
              <v:shape style="position:absolute;left:11541;top:874;width:2;height:2129" coordorigin="11541,874" coordsize="0,2129" path="m11541,3003l11541,874e" filled="f" stroked="t" strokeweight=".711962pt" strokecolor="#606060">
                <v:path arrowok="t"/>
              </v:shape>
            </v:group>
            <v:group style="position:absolute;left:8491;top:1828;width:2;height:444" coordorigin="8491,1828" coordsize="2,444">
              <v:shape style="position:absolute;left:8491;top:1828;width:2;height:444" coordorigin="8491,1828" coordsize="0,444" path="m8491,2272l8491,1828e" filled="f" stroked="t" strokeweight=".711962pt" strokecolor="#545454">
                <v:path arrowok="t"/>
              </v:shape>
            </v:group>
            <v:group style="position:absolute;left:11543;top:2931;width:2;height:549" coordorigin="11543,2931" coordsize="2,549">
              <v:shape style="position:absolute;left:11543;top:2931;width:2;height:549" coordorigin="11543,2931" coordsize="0,549" path="m11543,3480l11543,2931e" filled="f" stroked="t" strokeweight=".474641pt" strokecolor="#484848">
                <v:path arrowok="t"/>
              </v:shape>
            </v:group>
            <v:group style="position:absolute;left:294;top:3452;width:2948;height:2" coordorigin="294,3452" coordsize="2948,2">
              <v:shape style="position:absolute;left:294;top:3452;width:2948;height:2" coordorigin="294,3452" coordsize="2948,0" path="m294,3452l3242,3452e" filled="f" stroked="t" strokeweight=".711962pt" strokecolor="#5B5B5B">
                <v:path arrowok="t"/>
              </v:shape>
            </v:group>
            <v:group style="position:absolute;left:3185;top:3456;width:157;height:2" coordorigin="3185,3456" coordsize="157,2">
              <v:shape style="position:absolute;left:3185;top:3456;width:157;height:2" coordorigin="3185,3456" coordsize="157,0" path="m3185,3456l3341,3456e" filled="f" stroked="t" strokeweight=".474641pt" strokecolor="#444444">
                <v:path arrowok="t"/>
              </v:shape>
            </v:group>
            <v:group style="position:absolute;left:3285;top:3456;width:864;height:2" coordorigin="3285,3456" coordsize="864,2">
              <v:shape style="position:absolute;left:3285;top:3456;width:864;height:2" coordorigin="3285,3456" coordsize="864,0" path="m3285,3456l4148,3456e" filled="f" stroked="t" strokeweight=".949282pt" strokecolor="#646464">
                <v:path arrowok="t"/>
              </v:shape>
            </v:group>
            <v:group style="position:absolute;left:4091;top:3456;width:214;height:2" coordorigin="4091,3456" coordsize="214,2">
              <v:shape style="position:absolute;left:4091;top:3456;width:214;height:2" coordorigin="4091,3456" coordsize="214,0" path="m4091,3456l4305,3456e" filled="f" stroked="t" strokeweight=".474641pt" strokecolor="#2B2B2B">
                <v:path arrowok="t"/>
              </v:shape>
            </v:group>
            <v:group style="position:absolute;left:4248;top:3456;width:1329;height:2" coordorigin="4248,3456" coordsize="1329,2">
              <v:shape style="position:absolute;left:4248;top:3456;width:1329;height:2" coordorigin="4248,3456" coordsize="1329,0" path="m4248,3456l5577,3456e" filled="f" stroked="t" strokeweight=".474641pt" strokecolor="#575757">
                <v:path arrowok="t"/>
              </v:shape>
            </v:group>
            <v:group style="position:absolute;left:5520;top:3459;width:1220;height:2" coordorigin="5520,3459" coordsize="1220,2">
              <v:shape style="position:absolute;left:5520;top:3459;width:1220;height:2" coordorigin="5520,3459" coordsize="1220,0" path="m5520,3459l6740,3459e" filled="f" stroked="t" strokeweight=".711962pt" strokecolor="#5B5B5B">
                <v:path arrowok="t"/>
              </v:shape>
            </v:group>
            <v:group style="position:absolute;left:6683;top:3459;width:513;height:2" coordorigin="6683,3459" coordsize="513,2">
              <v:shape style="position:absolute;left:6683;top:3459;width:513;height:2" coordorigin="6683,3459" coordsize="513,0" path="m6683,3459l7196,3459e" filled="f" stroked="t" strokeweight=".474641pt" strokecolor="#444444">
                <v:path arrowok="t"/>
              </v:shape>
            </v:group>
            <v:group style="position:absolute;left:7139;top:3461;width:4414;height:2" coordorigin="7139,3461" coordsize="4414,2">
              <v:shape style="position:absolute;left:7139;top:3461;width:4414;height:2" coordorigin="7139,3461" coordsize="4414,0" path="m7139,3461l11553,3461e" filled="f" stroked="t" strokeweight=".711962pt" strokecolor="#606060">
                <v:path arrowok="t"/>
              </v:shape>
            </v:group>
            <v:group style="position:absolute;left:3218;top:3452;width:2;height:745" coordorigin="3218,3452" coordsize="2,745">
              <v:shape style="position:absolute;left:3218;top:3452;width:2;height:745" coordorigin="3218,3452" coordsize="0,745" path="m3218,4196l3218,3452e" filled="f" stroked="t" strokeweight=".711962pt" strokecolor="#4F4F4F">
                <v:path arrowok="t"/>
              </v:shape>
            </v:group>
            <v:group style="position:absolute;left:6446;top:3437;width:2;height:258" coordorigin="6446,3437" coordsize="2,258">
              <v:shape style="position:absolute;left:6446;top:3437;width:2;height:258" coordorigin="6446,3437" coordsize="0,258" path="m6446,3695l6446,3437e" filled="f" stroked="t" strokeweight=".237321pt" strokecolor="#8C8C8C">
                <v:path arrowok="t"/>
              </v:shape>
            </v:group>
            <v:group style="position:absolute;left:11543;top:3409;width:2;height:812" coordorigin="11543,3409" coordsize="2,812">
              <v:shape style="position:absolute;left:11543;top:3409;width:2;height:812" coordorigin="11543,3409" coordsize="0,812" path="m11543,4220l11543,3409e" filled="f" stroked="t" strokeweight=".949282pt" strokecolor="#676767">
                <v:path arrowok="t"/>
              </v:shape>
            </v:group>
            <v:group style="position:absolute;left:3209;top:3879;width:1984;height:2" coordorigin="3209,3879" coordsize="1984,2">
              <v:shape style="position:absolute;left:3209;top:3879;width:1984;height:2" coordorigin="3209,3879" coordsize="1984,0" path="m3209,3879l5193,3879e" filled="f" stroked="t" strokeweight=".711962pt" strokecolor="#575757">
                <v:path arrowok="t"/>
              </v:shape>
            </v:group>
            <v:group style="position:absolute;left:6446;top:3872;width:2848;height:2" coordorigin="6446,3872" coordsize="2848,2">
              <v:shape style="position:absolute;left:6446;top:3872;width:2848;height:2" coordorigin="6446,3872" coordsize="2848,0" path="m6446,3872l9293,3872e" filled="f" stroked="t" strokeweight=".237321pt" strokecolor="#000000">
                <v:path arrowok="t"/>
              </v:shape>
            </v:group>
            <v:group style="position:absolute;left:6446;top:3695;width:2;height:186" coordorigin="6446,3695" coordsize="2,186">
              <v:shape style="position:absolute;left:6446;top:3695;width:2;height:186" coordorigin="6446,3695" coordsize="0,186" path="m6446,3881l6446,3695e" filled="f" stroked="t" strokeweight=".237321pt" strokecolor="#707070">
                <v:path arrowok="t"/>
              </v:shape>
            </v:group>
            <v:group style="position:absolute;left:9293;top:3872;width:2250;height:2" coordorigin="9293,3872" coordsize="2250,2">
              <v:shape style="position:absolute;left:9293;top:3872;width:2250;height:2" coordorigin="9293,3872" coordsize="2250,0" path="m9293,3872l11543,3872e" filled="f" stroked="t" strokeweight=".237321pt" strokecolor="#6B6B6B">
                <v:path arrowok="t"/>
              </v:shape>
            </v:group>
            <v:group style="position:absolute;left:299;top:4189;width:2501;height:2" coordorigin="299,4189" coordsize="2501,2">
              <v:shape style="position:absolute;left:299;top:4189;width:2501;height:2" coordorigin="299,4189" coordsize="2501,0" path="m299,4189l2800,4189e" filled="f" stroked="t" strokeweight=".711962pt" strokecolor="#606060">
                <v:path arrowok="t"/>
              </v:shape>
            </v:group>
            <v:group style="position:absolute;left:2743;top:4192;width:508;height:2" coordorigin="2743,4192" coordsize="508,2">
              <v:shape style="position:absolute;left:2743;top:4192;width:508;height:2" coordorigin="2743,4192" coordsize="508,0" path="m2743,4192l3251,4192e" filled="f" stroked="t" strokeweight=".474641pt" strokecolor="#2F2F2F">
                <v:path arrowok="t"/>
              </v:shape>
            </v:group>
            <v:group style="position:absolute;left:3180;top:4187;width:161;height:2" coordorigin="3180,4187" coordsize="161,2">
              <v:shape style="position:absolute;left:3180;top:4187;width:161;height:2" coordorigin="3180,4187" coordsize="161,0" path="m3180,4187l3341,4187e" filled="f" stroked="t" strokeweight=".949282pt" strokecolor="#2B2B2B">
                <v:path arrowok="t"/>
              </v:shape>
            </v:group>
            <v:group style="position:absolute;left:3213;top:4189;width:2957;height:2" coordorigin="3213,4189" coordsize="2957,2">
              <v:shape style="position:absolute;left:3213;top:4189;width:2957;height:2" coordorigin="3213,4189" coordsize="2957,0" path="m3213,4189l6170,4189e" filled="f" stroked="t" strokeweight=".949282pt" strokecolor="#484848">
                <v:path arrowok="t"/>
              </v:shape>
            </v:group>
            <v:group style="position:absolute;left:5776;top:4194;width:5776;height:2" coordorigin="5776,4194" coordsize="5776,2">
              <v:shape style="position:absolute;left:5776;top:4194;width:5776;height:2" coordorigin="5776,4194" coordsize="5776,0" path="m5776,4194l11553,4194e" filled="f" stroked="t" strokeweight=".711962pt" strokecolor="#606060">
                <v:path arrowok="t"/>
              </v:shape>
            </v:group>
            <v:group style="position:absolute;left:6446;top:3872;width:2;height:320" coordorigin="6446,3872" coordsize="2,320">
              <v:shape style="position:absolute;left:6446;top:3872;width:2;height:320" coordorigin="6446,3872" coordsize="0,320" path="m6446,4192l6446,3872e" filled="f" stroked="t" strokeweight=".237321pt" strokecolor="#575757">
                <v:path arrowok="t"/>
              </v:shape>
            </v:group>
            <v:group style="position:absolute;left:294;top:4466;width:3854;height:2" coordorigin="294,4466" coordsize="3854,2">
              <v:shape style="position:absolute;left:294;top:4466;width:3854;height:2" coordorigin="294,4466" coordsize="3854,0" path="m294,4466l4148,4466e" filled="f" stroked="t" strokeweight=".711962pt" strokecolor="#606060">
                <v:path arrowok="t"/>
              </v:shape>
            </v:group>
            <v:group style="position:absolute;left:2058;top:4177;width:2;height:554" coordorigin="2058,4177" coordsize="2,554">
              <v:shape style="position:absolute;left:2058;top:4177;width:2;height:554" coordorigin="2058,4177" coordsize="0,554" path="m2058,4731l2058,4177e" filled="f" stroked="t" strokeweight=".711962pt" strokecolor="#4F4F4F">
                <v:path arrowok="t"/>
              </v:shape>
            </v:group>
            <v:group style="position:absolute;left:4091;top:4469;width:214;height:2" coordorigin="4091,4469" coordsize="214,2">
              <v:shape style="position:absolute;left:4091;top:4469;width:214;height:2" coordorigin="4091,4469" coordsize="214,0" path="m4091,4469l4305,4469e" filled="f" stroked="t" strokeweight=".474641pt" strokecolor="#2F2F2F">
                <v:path arrowok="t"/>
              </v:shape>
            </v:group>
            <v:group style="position:absolute;left:4248;top:4471;width:7300;height:2" coordorigin="4248,4471" coordsize="7300,2">
              <v:shape style="position:absolute;left:4248;top:4471;width:7300;height:2" coordorigin="4248,4471" coordsize="7300,0" path="m4248,4471l11548,4471e" filled="f" stroked="t" strokeweight=".711962pt" strokecolor="#5B5B5B">
                <v:path arrowok="t"/>
              </v:shape>
            </v:group>
            <v:group style="position:absolute;left:11543;top:4149;width:2;height:349" coordorigin="11543,4149" coordsize="2,349">
              <v:shape style="position:absolute;left:11543;top:4149;width:2;height:349" coordorigin="11543,4149" coordsize="0,349" path="m11543,4497l11543,4149e" filled="f" stroked="t" strokeweight=".474641pt" strokecolor="#444444">
                <v:path arrowok="t"/>
              </v:shape>
            </v:group>
            <v:group style="position:absolute;left:2050;top:4710;width:5145;height:2" coordorigin="2050,4710" coordsize="5145,2">
              <v:shape style="position:absolute;left:2050;top:4710;width:5145;height:2" coordorigin="2050,4710" coordsize="5145,0" path="m2050,4710l7196,4710e" filled="f" stroked="t" strokeweight=".711962pt" strokecolor="#5B5B5B">
                <v:path arrowok="t"/>
              </v:shape>
            </v:group>
            <v:group style="position:absolute;left:7139;top:4712;width:546;height:2" coordorigin="7139,4712" coordsize="546,2">
              <v:shape style="position:absolute;left:7139;top:4712;width:546;height:2" coordorigin="7139,4712" coordsize="546,0" path="m7139,4712l7684,4712e" filled="f" stroked="t" strokeweight=".474641pt" strokecolor="#3F3F3F">
                <v:path arrowok="t"/>
              </v:shape>
            </v:group>
            <v:group style="position:absolute;left:7599;top:4712;width:641;height:2" coordorigin="7599,4712" coordsize="641,2">
              <v:shape style="position:absolute;left:7599;top:4712;width:641;height:2" coordorigin="7599,4712" coordsize="641,0" path="m7599,4712l8240,4712e" filled="f" stroked="t" strokeweight=".949282pt" strokecolor="#646464">
                <v:path arrowok="t"/>
              </v:shape>
            </v:group>
            <v:group style="position:absolute;left:8169;top:4712;width:774;height:2" coordorigin="8169,4712" coordsize="774,2">
              <v:shape style="position:absolute;left:8169;top:4712;width:774;height:2" coordorigin="8169,4712" coordsize="774,0" path="m8169,4712l8942,4712e" filled="f" stroked="t" strokeweight=".474641pt" strokecolor="#484848">
                <v:path arrowok="t"/>
              </v:shape>
            </v:group>
            <v:group style="position:absolute;left:8814;top:4714;width:2739;height:2" coordorigin="8814,4714" coordsize="2739,2">
              <v:shape style="position:absolute;left:8814;top:4714;width:2739;height:2" coordorigin="8814,4714" coordsize="2739,0" path="m8814,4714l11553,4714e" filled="f" stroked="t" strokeweight=".711962pt" strokecolor="#606060">
                <v:path arrowok="t"/>
              </v:shape>
            </v:group>
            <v:group style="position:absolute;left:2058;top:4674;width:2;height:306" coordorigin="2058,4674" coordsize="2,306">
              <v:shape style="position:absolute;left:2058;top:4674;width:2;height:306" coordorigin="2058,4674" coordsize="0,306" path="m2058,4979l2058,4674e" filled="f" stroked="t" strokeweight=".474641pt" strokecolor="#3B3B3B">
                <v:path arrowok="t"/>
              </v:shape>
            </v:group>
            <v:group style="position:absolute;left:4281;top:4703;width:2;height:530" coordorigin="4281,4703" coordsize="2,530">
              <v:shape style="position:absolute;left:4281;top:4703;width:2;height:530" coordorigin="4281,4703" coordsize="0,530" path="m4281,5232l4281,4703e" filled="f" stroked="t" strokeweight=".711962pt" strokecolor="#4F4F4F">
                <v:path arrowok="t"/>
              </v:shape>
            </v:group>
            <v:group style="position:absolute;left:4272;top:5197;width:4001;height:2" coordorigin="4272,5197" coordsize="4001,2">
              <v:shape style="position:absolute;left:4272;top:5197;width:4001;height:2" coordorigin="4272,5197" coordsize="4001,0" path="m4272,5197l8273,5197e" filled="f" stroked="t" strokeweight=".711962pt" strokecolor="#5B5B5B">
                <v:path arrowok="t"/>
              </v:shape>
            </v:group>
            <v:group style="position:absolute;left:7177;top:4707;width:2;height:497" coordorigin="7177,4707" coordsize="2,497">
              <v:shape style="position:absolute;left:7177;top:4707;width:2;height:497" coordorigin="7177,4707" coordsize="0,497" path="m7177,5204l7177,4707e" filled="f" stroked="t" strokeweight=".949282pt" strokecolor="#676767">
                <v:path arrowok="t"/>
              </v:shape>
            </v:group>
            <v:group style="position:absolute;left:11546;top:4426;width:2;height:1781" coordorigin="11546,4426" coordsize="2,1781">
              <v:shape style="position:absolute;left:11546;top:4426;width:2;height:1781" coordorigin="11546,4426" coordsize="0,1781" path="m11546,6206l11546,4426e" filled="f" stroked="t" strokeweight=".949282pt" strokecolor="#646464">
                <v:path arrowok="t"/>
              </v:shape>
            </v:group>
            <v:group style="position:absolute;left:8169;top:5197;width:337;height:2" coordorigin="8169,5197" coordsize="337,2">
              <v:shape style="position:absolute;left:8169;top:5197;width:337;height:2" coordorigin="8169,5197" coordsize="337,0" path="m8169,5197l8506,5197e" filled="f" stroked="t" strokeweight=".474641pt" strokecolor="#444444">
                <v:path arrowok="t"/>
              </v:shape>
            </v:group>
            <v:group style="position:absolute;left:8449;top:5197;width:3104;height:2" coordorigin="8449,5197" coordsize="3104,2">
              <v:shape style="position:absolute;left:8449;top:5197;width:3104;height:2" coordorigin="8449,5197" coordsize="3104,0" path="m8449,5197l11553,5197e" filled="f" stroked="t" strokeweight=".711962pt" strokecolor="#606060">
                <v:path arrowok="t"/>
              </v:shape>
            </v:group>
            <v:group style="position:absolute;left:2058;top:4898;width:2;height:921" coordorigin="2058,4898" coordsize="2,921">
              <v:shape style="position:absolute;left:2058;top:4898;width:2;height:921" coordorigin="2058,4898" coordsize="0,921" path="m2058,5820l2058,4898e" filled="f" stroked="t" strokeweight=".949282pt" strokecolor="#5B5B5B">
                <v:path arrowok="t"/>
              </v:shape>
            </v:group>
            <v:group style="position:absolute;left:4281;top:5156;width:2;height:301" coordorigin="4281,5156" coordsize="2,301">
              <v:shape style="position:absolute;left:4281;top:5156;width:2;height:301" coordorigin="4281,5156" coordsize="0,301" path="m4281,5457l4281,5156e" filled="f" stroked="t" strokeweight=".711962pt" strokecolor="#484848">
                <v:path arrowok="t"/>
              </v:shape>
            </v:group>
            <v:group style="position:absolute;left:4277;top:5435;width:7276;height:2" coordorigin="4277,5435" coordsize="7276,2">
              <v:shape style="position:absolute;left:4277;top:5435;width:7276;height:2" coordorigin="4277,5435" coordsize="7276,0" path="m4277,5435l11553,5435e" filled="f" stroked="t" strokeweight=".711962pt" strokecolor="#747474">
                <v:path arrowok="t"/>
              </v:shape>
            </v:group>
            <v:group style="position:absolute;left:8169;top:5438;width:774;height:2" coordorigin="8169,5438" coordsize="774,2">
              <v:shape style="position:absolute;left:8169;top:5438;width:774;height:2" coordorigin="8169,5438" coordsize="774,0" path="m8169,5438l8942,5438e" filled="f" stroked="t" strokeweight=".474641pt" strokecolor="#606060">
                <v:path arrowok="t"/>
              </v:shape>
            </v:group>
            <v:group style="position:absolute;left:4277;top:5676;width:2198;height:2" coordorigin="4277,5676" coordsize="2198,2">
              <v:shape style="position:absolute;left:4277;top:5676;width:2198;height:2" coordorigin="4277,5676" coordsize="2198,0" path="m4277,5676l6474,5676e" filled="f" stroked="t" strokeweight=".474641pt" strokecolor="#575757">
                <v:path arrowok="t"/>
              </v:shape>
            </v:group>
            <v:group style="position:absolute;left:6322;top:5676;width:873;height:2" coordorigin="6322,5676" coordsize="873,2">
              <v:shape style="position:absolute;left:6322;top:5676;width:873;height:2" coordorigin="6322,5676" coordsize="873,0" path="m6322,5676l7196,5676e" filled="f" stroked="t" strokeweight=".949282pt" strokecolor="#606060">
                <v:path arrowok="t"/>
              </v:shape>
            </v:group>
            <v:group style="position:absolute;left:7139;top:5676;width:546;height:2" coordorigin="7139,5676" coordsize="546,2">
              <v:shape style="position:absolute;left:7139;top:5676;width:546;height:2" coordorigin="7139,5676" coordsize="546,0" path="m7139,5676l7684,5676e" filled="f" stroked="t" strokeweight=".474641pt" strokecolor="#3F3F3F">
                <v:path arrowok="t"/>
              </v:shape>
            </v:group>
            <v:group style="position:absolute;left:7627;top:5676;width:598;height:2" coordorigin="7627,5676" coordsize="598,2">
              <v:shape style="position:absolute;left:7627;top:5676;width:598;height:2" coordorigin="7627,5676" coordsize="598,0" path="m7627,5676l8226,5676e" filled="f" stroked="t" strokeweight=".949282pt" strokecolor="#646464">
                <v:path arrowok="t"/>
              </v:shape>
            </v:group>
            <v:group style="position:absolute;left:8169;top:5676;width:774;height:2" coordorigin="8169,5676" coordsize="774,2">
              <v:shape style="position:absolute;left:8169;top:5676;width:774;height:2" coordorigin="8169,5676" coordsize="774,0" path="m8169,5676l8942,5676e" filled="f" stroked="t" strokeweight=".474641pt" strokecolor="#444444">
                <v:path arrowok="t"/>
              </v:shape>
            </v:group>
            <v:group style="position:absolute;left:8885;top:5679;width:2667;height:2" coordorigin="8885,5679" coordsize="2667,2">
              <v:shape style="position:absolute;left:8885;top:5679;width:2667;height:2" coordorigin="8885,5679" coordsize="2667,0" path="m8885,5679l11553,5679e" filled="f" stroked="t" strokeweight=".711962pt" strokecolor="#646464">
                <v:path arrowok="t"/>
              </v:shape>
            </v:group>
            <v:group style="position:absolute;left:2058;top:5633;width:2;height:301" coordorigin="2058,5633" coordsize="2,301">
              <v:shape style="position:absolute;left:2058;top:5633;width:2;height:301" coordorigin="2058,5633" coordsize="0,301" path="m2058,5934l2058,5633e" filled="f" stroked="t" strokeweight=".711962pt" strokecolor="#484848">
                <v:path arrowok="t"/>
              </v:shape>
            </v:group>
            <v:group style="position:absolute;left:2050;top:5915;width:750;height:2" coordorigin="2050,5915" coordsize="750,2">
              <v:shape style="position:absolute;left:2050;top:5915;width:750;height:2" coordorigin="2050,5915" coordsize="750,0" path="m2050,5915l2800,5915e" filled="f" stroked="t" strokeweight=".474641pt" strokecolor="#4F4F4F">
                <v:path arrowok="t"/>
              </v:shape>
            </v:group>
            <v:group style="position:absolute;left:2739;top:5918;width:6204;height:2" coordorigin="2739,5918" coordsize="6204,2">
              <v:shape style="position:absolute;left:2739;top:5918;width:6204;height:2" coordorigin="2739,5918" coordsize="6204,0" path="m2739,5918l8942,5918e" filled="f" stroked="t" strokeweight=".711962pt" strokecolor="#606060">
                <v:path arrowok="t"/>
              </v:shape>
            </v:group>
            <v:group style="position:absolute;left:8885;top:5920;width:437;height:2" coordorigin="8885,5920" coordsize="437,2">
              <v:shape style="position:absolute;left:8885;top:5920;width:437;height:2" coordorigin="8885,5920" coordsize="437,0" path="m8885,5920l9322,5920e" filled="f" stroked="t" strokeweight=".474641pt" strokecolor="#383838">
                <v:path arrowok="t"/>
              </v:shape>
            </v:group>
            <v:group style="position:absolute;left:9265;top:5920;width:2293;height:2" coordorigin="9265,5920" coordsize="2293,2">
              <v:shape style="position:absolute;left:9265;top:5920;width:2293;height:2" coordorigin="9265,5920" coordsize="2293,0" path="m9265,5920l11558,5920e" filled="f" stroked="t" strokeweight=".711962pt" strokecolor="#606060">
                <v:path arrowok="t"/>
              </v:shape>
            </v:group>
            <v:group style="position:absolute;left:294;top:6154;width:6180;height:2" coordorigin="294,6154" coordsize="6180,2">
              <v:shape style="position:absolute;left:294;top:6154;width:6180;height:2" coordorigin="294,6154" coordsize="6180,0" path="m294,6154l6474,6154e" filled="f" stroked="t" strokeweight=".711962pt" strokecolor="#5B5B5B">
                <v:path arrowok="t"/>
              </v:shape>
            </v:group>
            <v:group style="position:absolute;left:1077;top:6154;width:399;height:2" coordorigin="1077,6154" coordsize="399,2">
              <v:shape style="position:absolute;left:1077;top:6154;width:399;height:2" coordorigin="1077,6154" coordsize="399,0" path="m1077,6154l1476,6154e" filled="f" stroked="t" strokeweight=".474641pt" strokecolor="#343434">
                <v:path arrowok="t"/>
              </v:shape>
            </v:group>
            <v:group style="position:absolute;left:2055;top:5877;width:2;height:325" coordorigin="2055,5877" coordsize="2,325">
              <v:shape style="position:absolute;left:2055;top:5877;width:2;height:325" coordorigin="2055,5877" coordsize="0,325" path="m2055,6202l2055,5877e" filled="f" stroked="t" strokeweight=".474641pt" strokecolor="#2F2F2F">
                <v:path arrowok="t"/>
              </v:shape>
            </v:group>
            <v:group style="position:absolute;left:4284;top:5380;width:2;height:1499" coordorigin="4284,5380" coordsize="2,1499">
              <v:shape style="position:absolute;left:4284;top:5380;width:2;height:1499" coordorigin="4284,5380" coordsize="0,1499" path="m4284,6880l4284,5380e" filled="f" stroked="t" strokeweight=".949282pt" strokecolor="#4F4F4F">
                <v:path arrowok="t"/>
              </v:shape>
            </v:group>
            <v:group style="position:absolute;left:6417;top:6159;width:323;height:2" coordorigin="6417,6159" coordsize="323,2">
              <v:shape style="position:absolute;left:6417;top:6159;width:323;height:2" coordorigin="6417,6159" coordsize="323,0" path="m6417,6159l6740,6159e" filled="f" stroked="t" strokeweight=".474641pt" strokecolor="#3F3F3F">
                <v:path arrowok="t"/>
              </v:shape>
            </v:group>
            <v:group style="position:absolute;left:6683;top:6159;width:1001;height:2" coordorigin="6683,6159" coordsize="1001,2">
              <v:shape style="position:absolute;left:6683;top:6159;width:1001;height:2" coordorigin="6683,6159" coordsize="1001,0" path="m6683,6159l7684,6159e" filled="f" stroked="t" strokeweight=".711962pt" strokecolor="#606060">
                <v:path arrowok="t"/>
              </v:shape>
            </v:group>
            <v:group style="position:absolute;left:7627;top:6159;width:598;height:2" coordorigin="7627,6159" coordsize="598,2">
              <v:shape style="position:absolute;left:7627;top:6159;width:598;height:2" coordorigin="7627,6159" coordsize="598,0" path="m7627,6159l8226,6159e" filled="f" stroked="t" strokeweight=".474641pt" strokecolor="#4B4B4B">
                <v:path arrowok="t"/>
              </v:shape>
            </v:group>
            <v:group style="position:absolute;left:8055;top:6159;width:888;height:2" coordorigin="8055,6159" coordsize="888,2">
              <v:shape style="position:absolute;left:8055;top:6159;width:888;height:2" coordorigin="8055,6159" coordsize="888,0" path="m8055,6159l8942,6159e" filled="f" stroked="t" strokeweight=".949282pt" strokecolor="#6B6B6B">
                <v:path arrowok="t"/>
              </v:shape>
            </v:group>
            <v:group style="position:absolute;left:8885;top:6159;width:437;height:2" coordorigin="8885,6159" coordsize="437,2">
              <v:shape style="position:absolute;left:8885;top:6159;width:437;height:2" coordorigin="8885,6159" coordsize="437,0" path="m8885,6159l9322,6159e" filled="f" stroked="t" strokeweight=".474641pt" strokecolor="#3B3B3B">
                <v:path arrowok="t"/>
              </v:shape>
            </v:group>
            <v:group style="position:absolute;left:9265;top:6159;width:2288;height:2" coordorigin="9265,6159" coordsize="2288,2">
              <v:shape style="position:absolute;left:9265;top:6159;width:2288;height:2" coordorigin="9265,6159" coordsize="2288,0" path="m9265,6159l11553,6159e" filled="f" stroked="t" strokeweight=".711962pt" strokecolor="#606060">
                <v:path arrowok="t"/>
              </v:shape>
            </v:group>
            <v:group style="position:absolute;left:2046;top:6159;width:2;height:253" coordorigin="2046,6159" coordsize="2,253">
              <v:shape style="position:absolute;left:2046;top:6159;width:2;height:253" coordorigin="2046,6159" coordsize="0,253" path="m2046,6412l2046,6159e" filled="f" stroked="t" strokeweight=".711962pt" strokecolor="#343434">
                <v:path arrowok="t"/>
              </v:shape>
            </v:group>
            <v:group style="position:absolute;left:7177;top:6149;width:2;height:291" coordorigin="7177,6149" coordsize="2,291">
              <v:shape style="position:absolute;left:7177;top:6149;width:2;height:291" coordorigin="7177,6149" coordsize="0,291" path="m7177,6440l7177,6149e" filled="f" stroked="t" strokeweight=".711962pt" strokecolor="#676767">
                <v:path arrowok="t"/>
              </v:shape>
            </v:group>
            <v:group style="position:absolute;left:11548;top:6130;width:2;height:310" coordorigin="11548,6130" coordsize="2,310">
              <v:shape style="position:absolute;left:11548;top:6130;width:2;height:310" coordorigin="11548,6130" coordsize="0,310" path="m11548,6440l11548,6130e" filled="f" stroked="t" strokeweight=".474641pt" strokecolor="#484848">
                <v:path arrowok="t"/>
              </v:shape>
            </v:group>
            <v:group style="position:absolute;left:2055;top:6321;width:2;height:835" coordorigin="2055,6321" coordsize="2,835">
              <v:shape style="position:absolute;left:2055;top:6321;width:2;height:835" coordorigin="2055,6321" coordsize="0,835" path="m2055,7156l2055,6321e" filled="f" stroked="t" strokeweight=".949282pt" strokecolor="#575757">
                <v:path arrowok="t"/>
              </v:shape>
            </v:group>
            <v:group style="position:absolute;left:2046;top:6631;width:4125;height:2" coordorigin="2046,6631" coordsize="4125,2">
              <v:shape style="position:absolute;left:2046;top:6631;width:4125;height:2" coordorigin="2046,6631" coordsize="4125,0" path="m2046,6631l6170,6631e" filled="f" stroked="t" strokeweight=".711962pt" strokecolor="#5B5B5B">
                <v:path arrowok="t"/>
              </v:shape>
            </v:group>
            <v:group style="position:absolute;left:6113;top:6631;width:361;height:2" coordorigin="6113,6631" coordsize="361,2">
              <v:shape style="position:absolute;left:6113;top:6631;width:361;height:2" coordorigin="6113,6631" coordsize="361,0" path="m6113,6631l6474,6631e" filled="f" stroked="t" strokeweight=".474641pt" strokecolor="#4F4F4F">
                <v:path arrowok="t"/>
              </v:shape>
            </v:group>
            <v:group style="position:absolute;left:6379;top:6631;width:826;height:2" coordorigin="6379,6631" coordsize="826,2">
              <v:shape style="position:absolute;left:6379;top:6631;width:826;height:2" coordorigin="6379,6631" coordsize="826,0" path="m6379,6631l7205,6631e" filled="f" stroked="t" strokeweight=".949282pt" strokecolor="#646464">
                <v:path arrowok="t"/>
              </v:shape>
            </v:group>
            <v:group style="position:absolute;left:7179;top:6383;width:2;height:497" coordorigin="7179,6383" coordsize="2,497">
              <v:shape style="position:absolute;left:7179;top:6383;width:2;height:497" coordorigin="7179,6383" coordsize="0,497" path="m7179,6880l7179,6383e" filled="f" stroked="t" strokeweight=".474641pt" strokecolor="#4F4F4F">
                <v:path arrowok="t"/>
              </v:shape>
            </v:group>
            <v:group style="position:absolute;left:7134;top:6631;width:551;height:2" coordorigin="7134,6631" coordsize="551,2">
              <v:shape style="position:absolute;left:7134;top:6631;width:551;height:2" coordorigin="7134,6631" coordsize="551,0" path="m7134,6631l7684,6631e" filled="f" stroked="t" strokeweight=".474641pt" strokecolor="#4F4F4F">
                <v:path arrowok="t"/>
              </v:shape>
            </v:group>
            <v:group style="position:absolute;left:7627;top:6631;width:598;height:2" coordorigin="7627,6631" coordsize="598,2">
              <v:shape style="position:absolute;left:7627;top:6631;width:598;height:2" coordorigin="7627,6631" coordsize="598,0" path="m7627,6631l8226,6631e" filled="f" stroked="t" strokeweight=".949282pt" strokecolor="#6B6B6B">
                <v:path arrowok="t"/>
              </v:shape>
            </v:group>
            <v:group style="position:absolute;left:8169;top:6631;width:774;height:2" coordorigin="8169,6631" coordsize="774,2">
              <v:shape style="position:absolute;left:8169;top:6631;width:774;height:2" coordorigin="8169,6631" coordsize="774,0" path="m8169,6631l8942,6631e" filled="f" stroked="t" strokeweight=".474641pt" strokecolor="#4F4F4F">
                <v:path arrowok="t"/>
              </v:shape>
            </v:group>
            <v:group style="position:absolute;left:8809;top:6634;width:2743;height:2" coordorigin="8809,6634" coordsize="2743,2">
              <v:shape style="position:absolute;left:8809;top:6634;width:2743;height:2" coordorigin="8809,6634" coordsize="2743,0" path="m8809,6634l11553,6634e" filled="f" stroked="t" strokeweight=".711962pt" strokecolor="#646464">
                <v:path arrowok="t"/>
              </v:shape>
            </v:group>
            <v:group style="position:absolute;left:2046;top:6870;width:4125;height:2" coordorigin="2046,6870" coordsize="4125,2">
              <v:shape style="position:absolute;left:2046;top:6870;width:4125;height:2" coordorigin="2046,6870" coordsize="4125,0" path="m2046,6870l6170,6870e" filled="f" stroked="t" strokeweight=".711962pt" strokecolor="#5B5B5B">
                <v:path arrowok="t"/>
              </v:shape>
            </v:group>
            <v:group style="position:absolute;left:6113;top:6870;width:361;height:2" coordorigin="6113,6870" coordsize="361,2">
              <v:shape style="position:absolute;left:6113;top:6870;width:361;height:2" coordorigin="6113,6870" coordsize="361,0" path="m6113,6870l6474,6870e" filled="f" stroked="t" strokeweight=".474641pt" strokecolor="#4B4B4B">
                <v:path arrowok="t"/>
              </v:shape>
            </v:group>
            <v:group style="position:absolute;left:6379;top:6872;width:850;height:2" coordorigin="6379,6872" coordsize="850,2">
              <v:shape style="position:absolute;left:6379;top:6872;width:850;height:2" coordorigin="6379,6872" coordsize="850,0" path="m6379,6872l7229,6872e" filled="f" stroked="t" strokeweight=".949282pt" strokecolor="#6B6B6B">
                <v:path arrowok="t"/>
              </v:shape>
            </v:group>
            <v:group style="position:absolute;left:7134;top:6872;width:551;height:2" coordorigin="7134,6872" coordsize="551,2">
              <v:shape style="position:absolute;left:7134;top:6872;width:551;height:2" coordorigin="7134,6872" coordsize="551,0" path="m7134,6872l7684,6872e" filled="f" stroked="t" strokeweight=".474641pt" strokecolor="#4F4F4F">
                <v:path arrowok="t"/>
              </v:shape>
            </v:group>
            <v:group style="position:absolute;left:7604;top:6872;width:902;height:2" coordorigin="7604,6872" coordsize="902,2">
              <v:shape style="position:absolute;left:7604;top:6872;width:902;height:2" coordorigin="7604,6872" coordsize="902,0" path="m7604,6872l8506,6872e" filled="f" stroked="t" strokeweight=".949282pt" strokecolor="#646464">
                <v:path arrowok="t"/>
              </v:shape>
            </v:group>
            <v:group style="position:absolute;left:8449;top:6870;width:494;height:2" coordorigin="8449,6870" coordsize="494,2">
              <v:shape style="position:absolute;left:8449;top:6870;width:494;height:2" coordorigin="8449,6870" coordsize="494,0" path="m8449,6870l8942,6870e" filled="f" stroked="t" strokeweight=".474641pt" strokecolor="#484848">
                <v:path arrowok="t"/>
              </v:shape>
            </v:group>
            <v:group style="position:absolute;left:8885;top:6872;width:2672;height:2" coordorigin="8885,6872" coordsize="2672,2">
              <v:shape style="position:absolute;left:8885;top:6872;width:2672;height:2" coordorigin="8885,6872" coordsize="2672,0" path="m8885,6872l11558,6872e" filled="f" stroked="t" strokeweight=".711962pt" strokecolor="#606060">
                <v:path arrowok="t"/>
              </v:shape>
            </v:group>
            <v:group style="position:absolute;left:294;top:7109;width:38;height:2" coordorigin="294,7109" coordsize="38,2">
              <v:shape style="position:absolute;left:294;top:7109;width:38;height:2" coordorigin="294,7109" coordsize="38,0" path="m294,7109l332,7109e" filled="f" stroked="t" strokeweight="1.186603pt" strokecolor="#838383">
                <v:path arrowok="t"/>
              </v:shape>
            </v:group>
            <v:group style="position:absolute;left:294;top:7109;width:840;height:2" coordorigin="294,7109" coordsize="840,2">
              <v:shape style="position:absolute;left:294;top:7109;width:840;height:2" coordorigin="294,7109" coordsize="840,0" path="m294,7109l1134,7109e" filled="f" stroked="t" strokeweight=".711962pt" strokecolor="#676767">
                <v:path arrowok="t"/>
              </v:shape>
            </v:group>
            <v:group style="position:absolute;left:1077;top:7109;width:399;height:2" coordorigin="1077,7109" coordsize="399,2">
              <v:shape style="position:absolute;left:1077;top:7109;width:399;height:2" coordorigin="1077,7109" coordsize="399,0" path="m1077,7109l1476,7109e" filled="f" stroked="t" strokeweight=".474641pt" strokecolor="#3F3F3F">
                <v:path arrowok="t"/>
              </v:shape>
            </v:group>
            <v:group style="position:absolute;left:1419;top:7111;width:5055;height:2" coordorigin="1419,7111" coordsize="5055,2">
              <v:shape style="position:absolute;left:1419;top:7111;width:5055;height:2" coordorigin="1419,7111" coordsize="5055,0" path="m1419,7111l6474,7111e" filled="f" stroked="t" strokeweight=".711962pt" strokecolor="#606060">
                <v:path arrowok="t"/>
              </v:shape>
            </v:group>
            <v:group style="position:absolute;left:6417;top:7113;width:323;height:2" coordorigin="6417,7113" coordsize="323,2">
              <v:shape style="position:absolute;left:6417;top:7113;width:323;height:2" coordorigin="6417,7113" coordsize="323,0" path="m6417,7113l6740,7113e" filled="f" stroked="t" strokeweight=".474641pt" strokecolor="#3B3B3B">
                <v:path arrowok="t"/>
              </v:shape>
            </v:group>
            <v:group style="position:absolute;left:6683;top:7111;width:2259;height:2" coordorigin="6683,7111" coordsize="2259,2">
              <v:shape style="position:absolute;left:6683;top:7111;width:2259;height:2" coordorigin="6683,7111" coordsize="2259,0" path="m6683,7111l8942,7111e" filled="f" stroked="t" strokeweight=".711962pt" strokecolor="#646464">
                <v:path arrowok="t"/>
              </v:shape>
            </v:group>
            <v:group style="position:absolute;left:8885;top:7113;width:437;height:2" coordorigin="8885,7113" coordsize="437,2">
              <v:shape style="position:absolute;left:8885;top:7113;width:437;height:2" coordorigin="8885,7113" coordsize="437,0" path="m8885,7113l9322,7113e" filled="f" stroked="t" strokeweight=".474641pt" strokecolor="#3B3B3B">
                <v:path arrowok="t"/>
              </v:shape>
            </v:group>
            <v:group style="position:absolute;left:9265;top:7113;width:2293;height:2" coordorigin="9265,7113" coordsize="2293,2">
              <v:shape style="position:absolute;left:9265;top:7113;width:2293;height:2" coordorigin="9265,7113" coordsize="2293,0" path="m9265,7113l11558,7113e" filled="f" stroked="t" strokeweight=".711962pt" strokecolor="#676767">
                <v:path arrowok="t"/>
              </v:shape>
            </v:group>
            <v:group style="position:absolute;left:2055;top:7085;width:2;height:525" coordorigin="2055,7085" coordsize="2,525">
              <v:shape style="position:absolute;left:2055;top:7085;width:2;height:525" coordorigin="2055,7085" coordsize="0,525" path="m2055,7610l2055,7085e" filled="f" stroked="t" strokeweight=".474641pt" strokecolor="#343434">
                <v:path arrowok="t"/>
              </v:shape>
            </v:group>
            <v:group style="position:absolute;left:11546;top:6383;width:2;height:1356" coordorigin="11546,6383" coordsize="2,1356">
              <v:shape style="position:absolute;left:11546;top:6383;width:2;height:1356" coordorigin="11546,6383" coordsize="0,1356" path="m11546,7739l11546,6383e" filled="f" stroked="t" strokeweight=".711962pt" strokecolor="#646464">
                <v:path arrowok="t"/>
              </v:shape>
            </v:group>
            <v:group style="position:absolute;left:299;top:7579;width:2501;height:2" coordorigin="299,7579" coordsize="2501,2">
              <v:shape style="position:absolute;left:299;top:7579;width:2501;height:2" coordorigin="299,7579" coordsize="2501,0" path="m299,7579l2800,7579e" filled="f" stroked="t" strokeweight=".711962pt" strokecolor="#646464">
                <v:path arrowok="t"/>
              </v:shape>
            </v:group>
            <v:group style="position:absolute;left:1419;top:7581;width:664;height:2" coordorigin="1419,7581" coordsize="664,2">
              <v:shape style="position:absolute;left:1419;top:7581;width:664;height:2" coordorigin="1419,7581" coordsize="664,0" path="m1419,7581l2084,7581e" filled="f" stroked="t" strokeweight=".474641pt" strokecolor="#484848">
                <v:path arrowok="t"/>
              </v:shape>
            </v:group>
            <v:group style="position:absolute;left:2743;top:7581;width:598;height:2" coordorigin="2743,7581" coordsize="598,2">
              <v:shape style="position:absolute;left:2743;top:7581;width:598;height:2" coordorigin="2743,7581" coordsize="598,0" path="m2743,7581l3341,7581e" filled="f" stroked="t" strokeweight=".474641pt" strokecolor="#4F4F4F">
                <v:path arrowok="t"/>
              </v:shape>
            </v:group>
            <v:group style="position:absolute;left:3285;top:7581;width:864;height:2" coordorigin="3285,7581" coordsize="864,2">
              <v:shape style="position:absolute;left:3285;top:7581;width:864;height:2" coordorigin="3285,7581" coordsize="864,0" path="m3285,7581l4148,7581e" filled="f" stroked="t" strokeweight=".711962pt" strokecolor="#676767">
                <v:path arrowok="t"/>
              </v:shape>
            </v:group>
            <v:group style="position:absolute;left:4091;top:7581;width:214;height:2" coordorigin="4091,7581" coordsize="214,2">
              <v:shape style="position:absolute;left:4091;top:7581;width:214;height:2" coordorigin="4091,7581" coordsize="214,0" path="m4091,7581l4305,7581e" filled="f" stroked="t" strokeweight=".474641pt" strokecolor="#343434">
                <v:path arrowok="t"/>
              </v:shape>
            </v:group>
            <v:group style="position:absolute;left:4248;top:7581;width:2302;height:2" coordorigin="4248,7581" coordsize="2302,2">
              <v:shape style="position:absolute;left:4248;top:7581;width:2302;height:2" coordorigin="4248,7581" coordsize="2302,0" path="m4248,7581l6550,7581e" filled="f" stroked="t" strokeweight=".711962pt" strokecolor="#646464">
                <v:path arrowok="t"/>
              </v:shape>
            </v:group>
            <v:group style="position:absolute;left:6417;top:7586;width:778;height:2" coordorigin="6417,7586" coordsize="778,2">
              <v:shape style="position:absolute;left:6417;top:7586;width:778;height:2" coordorigin="6417,7586" coordsize="778,0" path="m6417,7586l7196,7586e" filled="f" stroked="t" strokeweight=".474641pt" strokecolor="#4F4F4F">
                <v:path arrowok="t"/>
              </v:shape>
            </v:group>
            <v:group style="position:absolute;left:7139;top:7584;width:1101;height:2" coordorigin="7139,7584" coordsize="1101,2">
              <v:shape style="position:absolute;left:7139;top:7584;width:1101;height:2" coordorigin="7139,7584" coordsize="1101,0" path="m7139,7584l8240,7584e" filled="f" stroked="t" strokeweight=".711962pt" strokecolor="#646464">
                <v:path arrowok="t"/>
              </v:shape>
            </v:group>
            <v:group style="position:absolute;left:8169;top:7586;width:337;height:2" coordorigin="8169,7586" coordsize="337,2">
              <v:shape style="position:absolute;left:8169;top:7586;width:337;height:2" coordorigin="8169,7586" coordsize="337,0" path="m8169,7586l8506,7586e" filled="f" stroked="t" strokeweight=".474641pt" strokecolor="#484848">
                <v:path arrowok="t"/>
              </v:shape>
            </v:group>
            <v:group style="position:absolute;left:8449;top:7584;width:3104;height:2" coordorigin="8449,7584" coordsize="3104,2">
              <v:shape style="position:absolute;left:8449;top:7584;width:3104;height:2" coordorigin="8449,7584" coordsize="3104,0" path="m8449,7584l11553,7584e" filled="f" stroked="t" strokeweight=".711962pt" strokecolor="#676767">
                <v:path arrowok="t"/>
              </v:shape>
            </v:group>
            <v:group style="position:absolute;left:11548;top:7343;width:2;height:396" coordorigin="11548,7343" coordsize="2,396">
              <v:shape style="position:absolute;left:11548;top:7343;width:2;height:396" coordorigin="11548,7343" coordsize="0,396" path="m11548,7739l11548,7343e" filled="f" stroked="t" strokeweight=".474641pt" strokecolor="#4B4B4B">
                <v:path arrowok="t"/>
              </v:shape>
            </v:group>
            <v:group style="position:absolute;left:2055;top:7538;width:2;height:2091" coordorigin="2055,7538" coordsize="2,2091">
              <v:shape style="position:absolute;left:2055;top:7538;width:2;height:2091" coordorigin="2055,7538" coordsize="0,2091" path="m2055,9629l2055,7538e" filled="f" stroked="t" strokeweight=".711962pt" strokecolor="#545454">
                <v:path arrowok="t"/>
              </v:shape>
            </v:group>
            <v:group style="position:absolute;left:4298;top:7577;width:2;height:258" coordorigin="4298,7577" coordsize="2,258">
              <v:shape style="position:absolute;left:4298;top:7577;width:2;height:258" coordorigin="4298,7577" coordsize="0,258" path="m4298,7834l4298,7577e" filled="f" stroked="t" strokeweight="1.186603pt" strokecolor="#545454">
                <v:path arrowok="t"/>
              </v:shape>
            </v:group>
            <v:group style="position:absolute;left:4277;top:7825;width:2919;height:2" coordorigin="4277,7825" coordsize="2919,2">
              <v:shape style="position:absolute;left:4277;top:7825;width:2919;height:2" coordorigin="4277,7825" coordsize="2919,0" path="m4277,7825l7196,7825e" filled="f" stroked="t" strokeweight=".711962pt" strokecolor="#646464">
                <v:path arrowok="t"/>
              </v:shape>
            </v:group>
            <v:group style="position:absolute;left:7139;top:7825;width:546;height:2" coordorigin="7139,7825" coordsize="546,2">
              <v:shape style="position:absolute;left:7139;top:7825;width:546;height:2" coordorigin="7139,7825" coordsize="546,0" path="m7139,7825l7684,7825e" filled="f" stroked="t" strokeweight=".474641pt" strokecolor="#444444">
                <v:path arrowok="t"/>
              </v:shape>
            </v:group>
            <v:group style="position:absolute;left:7627;top:7825;width:598;height:2" coordorigin="7627,7825" coordsize="598,2">
              <v:shape style="position:absolute;left:7627;top:7825;width:598;height:2" coordorigin="7627,7825" coordsize="598,0" path="m7627,7825l8226,7825e" filled="f" stroked="t" strokeweight=".949282pt" strokecolor="#676767">
                <v:path arrowok="t"/>
              </v:shape>
            </v:group>
            <v:group style="position:absolute;left:8169;top:7825;width:774;height:2" coordorigin="8169,7825" coordsize="774,2">
              <v:shape style="position:absolute;left:8169;top:7825;width:774;height:2" coordorigin="8169,7825" coordsize="774,0" path="m8169,7825l8942,7825e" filled="f" stroked="t" strokeweight=".474641pt" strokecolor="#4B4B4B">
                <v:path arrowok="t"/>
              </v:shape>
            </v:group>
            <v:group style="position:absolute;left:8814;top:7827;width:2743;height:2" coordorigin="8814,7827" coordsize="2743,2">
              <v:shape style="position:absolute;left:8814;top:7827;width:2743;height:2" coordorigin="8814,7827" coordsize="2743,0" path="m8814,7827l11558,7827e" filled="f" stroked="t" strokeweight=".711962pt" strokecolor="#676767">
                <v:path arrowok="t"/>
              </v:shape>
            </v:group>
            <v:group style="position:absolute;left:11548;top:7538;width:2;height:315" coordorigin="11548,7538" coordsize="2,315">
              <v:shape style="position:absolute;left:11548;top:7538;width:2;height:315" coordorigin="11548,7538" coordsize="0,315" path="m11548,7853l11548,7538e" filled="f" stroked="t" strokeweight=".474641pt" strokecolor="#606060">
                <v:path arrowok="t"/>
              </v:shape>
            </v:group>
            <v:group style="position:absolute;left:4286;top:7787;width:2;height:525" coordorigin="4286,7787" coordsize="2,525">
              <v:shape style="position:absolute;left:4286;top:7787;width:2;height:525" coordorigin="4286,7787" coordsize="0,525" path="m4286,8312l4286,7787e" filled="f" stroked="t" strokeweight=".949282pt" strokecolor="#575757">
                <v:path arrowok="t"/>
              </v:shape>
            </v:group>
            <v:group style="position:absolute;left:4277;top:8066;width:7281;height:2" coordorigin="4277,8066" coordsize="7281,2">
              <v:shape style="position:absolute;left:4277;top:8066;width:7281;height:2" coordorigin="4277,8066" coordsize="7281,0" path="m4277,8066l11558,8066e" filled="f" stroked="t" strokeweight=".711962pt" strokecolor="#606060">
                <v:path arrowok="t"/>
              </v:shape>
            </v:group>
            <v:group style="position:absolute;left:11548;top:7768;width:2;height:602" coordorigin="11548,7768" coordsize="2,602">
              <v:shape style="position:absolute;left:11548;top:7768;width:2;height:602" coordorigin="11548,7768" coordsize="0,602" path="m11548,8369l11548,7768e" filled="f" stroked="t" strokeweight=".949282pt" strokecolor="#707070">
                <v:path arrowok="t"/>
              </v:shape>
            </v:group>
            <v:group style="position:absolute;left:294;top:8305;width:2506;height:2" coordorigin="294,8305" coordsize="2506,2">
              <v:shape style="position:absolute;left:294;top:8305;width:2506;height:2" coordorigin="294,8305" coordsize="2506,0" path="m294,8305l2800,8305e" filled="f" stroked="t" strokeweight=".949282pt" strokecolor="#606060">
                <v:path arrowok="t"/>
              </v:shape>
            </v:group>
            <v:group style="position:absolute;left:1077;top:8305;width:1006;height:2" coordorigin="1077,8305" coordsize="1006,2">
              <v:shape style="position:absolute;left:1077;top:8305;width:1006;height:2" coordorigin="1077,8305" coordsize="1006,0" path="m1077,8305l2084,8305e" filled="f" stroked="t" strokeweight=".474641pt" strokecolor="#3F3F3F">
                <v:path arrowok="t"/>
              </v:shape>
            </v:group>
            <v:group style="position:absolute;left:2743;top:8307;width:598;height:2" coordorigin="2743,8307" coordsize="598,2">
              <v:shape style="position:absolute;left:2743;top:8307;width:598;height:2" coordorigin="2743,8307" coordsize="598,0" path="m2743,8307l3341,8307e" filled="f" stroked="t" strokeweight=".474641pt" strokecolor="#3B3B3B">
                <v:path arrowok="t"/>
              </v:shape>
            </v:group>
            <v:group style="position:absolute;left:3285;top:8307;width:864;height:2" coordorigin="3285,8307" coordsize="864,2">
              <v:shape style="position:absolute;left:3285;top:8307;width:864;height:2" coordorigin="3285,8307" coordsize="864,0" path="m3285,8307l4148,8307e" filled="f" stroked="t" strokeweight=".711962pt" strokecolor="#606060">
                <v:path arrowok="t"/>
              </v:shape>
            </v:group>
            <v:group style="position:absolute;left:4091;top:8307;width:228;height:2" coordorigin="4091,8307" coordsize="228,2">
              <v:shape style="position:absolute;left:4091;top:8307;width:228;height:2" coordorigin="4091,8307" coordsize="228,0" path="m4091,8307l4319,8307e" filled="f" stroked="t" strokeweight=".474641pt" strokecolor="#343434">
                <v:path arrowok="t"/>
              </v:shape>
            </v:group>
            <v:group style="position:absolute;left:4239;top:8309;width:7319;height:2" coordorigin="4239,8309" coordsize="7319,2">
              <v:shape style="position:absolute;left:4239;top:8309;width:7319;height:2" coordorigin="4239,8309" coordsize="7319,0" path="m4239,8309l11558,8309e" filled="f" stroked="t" strokeweight=".711962pt" strokecolor="#606060">
                <v:path arrowok="t"/>
              </v:shape>
            </v:group>
            <v:group style="position:absolute;left:6417;top:8307;width:323;height:2" coordorigin="6417,8307" coordsize="323,2">
              <v:shape style="position:absolute;left:6417;top:8307;width:323;height:2" coordorigin="6417,8307" coordsize="323,0" path="m6417,8307l6740,8307e" filled="f" stroked="t" strokeweight=".474641pt" strokecolor="#383838">
                <v:path arrowok="t"/>
              </v:shape>
            </v:group>
            <v:group style="position:absolute;left:11550;top:8259;width:2;height:554" coordorigin="11550,8259" coordsize="2,554">
              <v:shape style="position:absolute;left:11550;top:8259;width:2;height:554" coordorigin="11550,8259" coordsize="0,554" path="m11550,8813l11550,8259e" filled="f" stroked="t" strokeweight=".474641pt" strokecolor="#5B5B5B">
                <v:path arrowok="t"/>
              </v:shape>
            </v:group>
            <v:group style="position:absolute;left:290;top:9111;width:7936;height:2" coordorigin="290,9111" coordsize="7936,2">
              <v:shape style="position:absolute;left:290;top:9111;width:7936;height:2" coordorigin="290,9111" coordsize="7936,0" path="m290,9111l8226,9111e" filled="f" stroked="t" strokeweight=".711962pt" strokecolor="#606060">
                <v:path arrowok="t"/>
              </v:shape>
            </v:group>
            <v:group style="position:absolute;left:7139;top:9114;width:546;height:2" coordorigin="7139,9114" coordsize="546,2">
              <v:shape style="position:absolute;left:7139;top:9114;width:546;height:2" coordorigin="7139,9114" coordsize="546,0" path="m7139,9114l7684,9114e" filled="f" stroked="t" strokeweight=".474641pt" strokecolor="#484848">
                <v:path arrowok="t"/>
              </v:shape>
            </v:group>
            <v:group style="position:absolute;left:8169;top:9114;width:774;height:2" coordorigin="8169,9114" coordsize="774,2">
              <v:shape style="position:absolute;left:8169;top:9114;width:774;height:2" coordorigin="8169,9114" coordsize="774,0" path="m8169,9114l8942,9114e" filled="f" stroked="t" strokeweight=".474641pt" strokecolor="#4B4B4B">
                <v:path arrowok="t"/>
              </v:shape>
            </v:group>
            <v:group style="position:absolute;left:8866;top:9114;width:2691;height:2" coordorigin="8866,9114" coordsize="2691,2">
              <v:shape style="position:absolute;left:8866;top:9114;width:2691;height:2" coordorigin="8866,9114" coordsize="2691,0" path="m8866,9114l11558,9114e" filled="f" stroked="t" strokeweight=".711962pt" strokecolor="#646464">
                <v:path arrowok="t"/>
              </v:shape>
            </v:group>
            <v:group style="position:absolute;left:11550;top:8722;width:2;height:678" coordorigin="11550,8722" coordsize="2,678">
              <v:shape style="position:absolute;left:11550;top:8722;width:2;height:678" coordorigin="11550,8722" coordsize="0,678" path="m11550,9400l11550,8722e" filled="f" stroked="t" strokeweight=".949282pt" strokecolor="#707070">
                <v:path arrowok="t"/>
              </v:shape>
            </v:group>
            <v:group style="position:absolute;left:11550;top:9343;width:2;height:640" coordorigin="11550,9343" coordsize="2,640">
              <v:shape style="position:absolute;left:11550;top:9343;width:2;height:640" coordorigin="11550,9343" coordsize="0,640" path="m11550,9983l11550,9343e" filled="f" stroked="t" strokeweight=".711962pt" strokecolor="#5B5B5B">
                <v:path arrowok="t"/>
              </v:shape>
            </v:group>
            <v:group style="position:absolute;left:294;top:9954;width:7390;height:2" coordorigin="294,9954" coordsize="7390,2">
              <v:shape style="position:absolute;left:294;top:9954;width:7390;height:2" coordorigin="294,9954" coordsize="7390,0" path="m294,9954l7684,9954e" filled="f" stroked="t" strokeweight=".711962pt" strokecolor="#646464">
                <v:path arrowok="t"/>
              </v:shape>
            </v:group>
            <v:group style="position:absolute;left:1077;top:9954;width:399;height:2" coordorigin="1077,9954" coordsize="399,2">
              <v:shape style="position:absolute;left:1077;top:9954;width:399;height:2" coordorigin="1077,9954" coordsize="399,0" path="m1077,9954l1476,9954e" filled="f" stroked="t" strokeweight=".474641pt" strokecolor="#3F3F3F">
                <v:path arrowok="t"/>
              </v:shape>
            </v:group>
            <v:group style="position:absolute;left:2055;top:9572;width:2;height:411" coordorigin="2055,9572" coordsize="2,411">
              <v:shape style="position:absolute;left:2055;top:9572;width:2;height:411" coordorigin="2055,9572" coordsize="0,411" path="m2055,9983l2055,9572e" filled="f" stroked="t" strokeweight=".474641pt" strokecolor="#343434">
                <v:path arrowok="t"/>
              </v:shape>
            </v:group>
            <v:group style="position:absolute;left:7627;top:9959;width:598;height:2" coordorigin="7627,9959" coordsize="598,2">
              <v:shape style="position:absolute;left:7627;top:9959;width:598;height:2" coordorigin="7627,9959" coordsize="598,0" path="m7627,9959l8226,9959e" filled="f" stroked="t" strokeweight=".474641pt" strokecolor="#4B4B4B">
                <v:path arrowok="t"/>
              </v:shape>
            </v:group>
            <v:group style="position:absolute;left:8102;top:9959;width:840;height:2" coordorigin="8102,9959" coordsize="840,2">
              <v:shape style="position:absolute;left:8102;top:9959;width:840;height:2" coordorigin="8102,9959" coordsize="840,0" path="m8102,9959l8942,9959e" filled="f" stroked="t" strokeweight=".711962pt" strokecolor="#646464">
                <v:path arrowok="t"/>
              </v:shape>
            </v:group>
            <v:group style="position:absolute;left:8885;top:9959;width:437;height:2" coordorigin="8885,9959" coordsize="437,2">
              <v:shape style="position:absolute;left:8885;top:9959;width:437;height:2" coordorigin="8885,9959" coordsize="437,0" path="m8885,9959l9322,9959e" filled="f" stroked="t" strokeweight=".474641pt" strokecolor="#383838">
                <v:path arrowok="t"/>
              </v:shape>
            </v:group>
            <v:group style="position:absolute;left:9265;top:9959;width:2297;height:2" coordorigin="9265,9959" coordsize="2297,2">
              <v:shape style="position:absolute;left:9265;top:9959;width:2297;height:2" coordorigin="9265,9959" coordsize="2297,0" path="m9265,9959l11562,9959e" filled="f" stroked="t" strokeweight=".711962pt" strokecolor="#646464">
                <v:path arrowok="t"/>
              </v:shape>
            </v:group>
            <v:group style="position:absolute;left:290;top:10200;width:11273;height:2" coordorigin="290,10200" coordsize="11273,2">
              <v:shape style="position:absolute;left:290;top:10200;width:11273;height:2" coordorigin="290,10200" coordsize="11273,0" path="m290,10200l11562,10200e" filled="f" stroked="t" strokeweight=".711962pt" strokecolor="#606060">
                <v:path arrowok="t"/>
              </v:shape>
            </v:group>
            <v:group style="position:absolute;left:3185;top:10198;width:157;height:2" coordorigin="3185,10198" coordsize="157,2">
              <v:shape style="position:absolute;left:3185;top:10198;width:157;height:2" coordorigin="3185,10198" coordsize="157,0" path="m3185,10198l3341,10198e" filled="f" stroked="t" strokeweight=".474641pt" strokecolor="#4F4F4F">
                <v:path arrowok="t"/>
              </v:shape>
            </v:group>
            <v:group style="position:absolute;left:4248;top:10198;width:437;height:2" coordorigin="4248,10198" coordsize="437,2">
              <v:shape style="position:absolute;left:4248;top:10198;width:437;height:2" coordorigin="4248,10198" coordsize="437,0" path="m4248,10198l4685,10198e" filled="f" stroked="t" strokeweight=".474641pt" strokecolor="#484848">
                <v:path arrowok="t"/>
              </v:shape>
            </v:group>
            <v:group style="position:absolute;left:8169;top:10200;width:337;height:2" coordorigin="8169,10200" coordsize="337,2">
              <v:shape style="position:absolute;left:8169;top:10200;width:337;height:2" coordorigin="8169,10200" coordsize="337,0" path="m8169,10200l8506,10200e" filled="f" stroked="t" strokeweight=".474641pt" strokecolor="#484848">
                <v:path arrowok="t"/>
              </v:shape>
            </v:group>
            <v:group style="position:absolute;left:290;top:10439;width:7936;height:2" coordorigin="290,10439" coordsize="7936,2">
              <v:shape style="position:absolute;left:290;top:10439;width:7936;height:2" coordorigin="290,10439" coordsize="7936,0" path="m290,10439l8226,10439e" filled="f" stroked="t" strokeweight=".711962pt" strokecolor="#606060">
                <v:path arrowok="t"/>
              </v:shape>
            </v:group>
            <v:group style="position:absolute;left:2055;top:9911;width:2;height:802" coordorigin="2055,9911" coordsize="2,802">
              <v:shape style="position:absolute;left:2055;top:9911;width:2;height:802" coordorigin="2055,9911" coordsize="0,802" path="m2055,10713l2055,9911e" filled="f" stroked="t" strokeweight=".949282pt" strokecolor="#575757">
                <v:path arrowok="t"/>
              </v:shape>
            </v:group>
            <v:group style="position:absolute;left:8169;top:10441;width:337;height:2" coordorigin="8169,10441" coordsize="337,2">
              <v:shape style="position:absolute;left:8169;top:10441;width:337;height:2" coordorigin="8169,10441" coordsize="337,0" path="m8169,10441l8506,10441e" filled="f" stroked="t" strokeweight=".474641pt" strokecolor="#4B4B4B">
                <v:path arrowok="t"/>
              </v:shape>
            </v:group>
            <v:group style="position:absolute;left:8449;top:10439;width:3109;height:2" coordorigin="8449,10439" coordsize="3109,2">
              <v:shape style="position:absolute;left:8449;top:10439;width:3109;height:2" coordorigin="8449,10439" coordsize="3109,0" path="m8449,10439l11558,10439e" filled="f" stroked="t" strokeweight=".711962pt" strokecolor="#606060">
                <v:path arrowok="t"/>
              </v:shape>
            </v:group>
            <v:group style="position:absolute;left:11550;top:9854;width:2;height:611" coordorigin="11550,9854" coordsize="2,611">
              <v:shape style="position:absolute;left:11550;top:9854;width:2;height:611" coordorigin="11550,9854" coordsize="0,611" path="m11550,10465l11550,9854e" filled="f" stroked="t" strokeweight=".949282pt" strokecolor="#707070">
                <v:path arrowok="t"/>
              </v:shape>
            </v:group>
            <v:group style="position:absolute;left:11553;top:10393;width:2;height:320" coordorigin="11553,10393" coordsize="2,320">
              <v:shape style="position:absolute;left:11553;top:10393;width:2;height:320" coordorigin="11553,10393" coordsize="0,320" path="m11553,10713l11553,10393e" filled="f" stroked="t" strokeweight=".474641pt" strokecolor="#3F3F3F">
                <v:path arrowok="t"/>
              </v:shape>
            </v:group>
            <v:group style="position:absolute;left:864;top:10918;width:2478;height:2" coordorigin="864,10918" coordsize="2478,2">
              <v:shape style="position:absolute;left:864;top:10918;width:2478;height:2" coordorigin="864,10918" coordsize="2478,0" path="m864,10918l3341,10918e" filled="f" stroked="t" strokeweight=".711962pt" strokecolor="#606060">
                <v:path arrowok="t"/>
              </v:shape>
            </v:group>
            <v:group style="position:absolute;left:2055;top:10656;width:2;height:320" coordorigin="2055,10656" coordsize="2,320">
              <v:shape style="position:absolute;left:2055;top:10656;width:2;height:320" coordorigin="2055,10656" coordsize="0,320" path="m2055,10976l2055,10656e" filled="f" stroked="t" strokeweight=".474641pt" strokecolor="#3B3B3B">
                <v:path arrowok="t"/>
              </v:shape>
            </v:group>
            <v:group style="position:absolute;left:3285;top:10918;width:864;height:2" coordorigin="3285,10918" coordsize="864,2">
              <v:shape style="position:absolute;left:3285;top:10918;width:864;height:2" coordorigin="3285,10918" coordsize="864,0" path="m3285,10918l4148,10918e" filled="f" stroked="t" strokeweight=".474641pt" strokecolor="#4B4B4B">
                <v:path arrowok="t"/>
              </v:shape>
            </v:group>
            <v:group style="position:absolute;left:4063;top:10918;width:7499;height:2" coordorigin="4063,10918" coordsize="7499,2">
              <v:shape style="position:absolute;left:4063;top:10918;width:7499;height:2" coordorigin="4063,10918" coordsize="7499,0" path="m4063,10918l11562,10918e" filled="f" stroked="t" strokeweight=".711962pt" strokecolor="#646464">
                <v:path arrowok="t"/>
              </v:shape>
            </v:group>
            <v:group style="position:absolute;left:6113;top:10918;width:361;height:2" coordorigin="6113,10918" coordsize="361,2">
              <v:shape style="position:absolute;left:6113;top:10918;width:361;height:2" coordorigin="6113,10918" coordsize="361,0" path="m6113,10918l6474,10918e" filled="f" stroked="t" strokeweight=".474641pt" strokecolor="#545454">
                <v:path arrowok="t"/>
              </v:shape>
            </v:group>
            <v:group style="position:absolute;left:7139;top:10918;width:546;height:2" coordorigin="7139,10918" coordsize="546,2">
              <v:shape style="position:absolute;left:7139;top:10918;width:546;height:2" coordorigin="7139,10918" coordsize="546,0" path="m7139,10918l7684,10918e" filled="f" stroked="t" strokeweight=".474641pt" strokecolor="#484848">
                <v:path arrowok="t"/>
              </v:shape>
            </v:group>
            <v:group style="position:absolute;left:8169;top:10918;width:774;height:2" coordorigin="8169,10918" coordsize="774,2">
              <v:shape style="position:absolute;left:8169;top:10918;width:774;height:2" coordorigin="8169,10918" coordsize="774,0" path="m8169,10918l8942,10918e" filled="f" stroked="t" strokeweight=".474641pt" strokecolor="#575757">
                <v:path arrowok="t"/>
              </v:shape>
            </v:group>
            <v:group style="position:absolute;left:11555;top:10656;width:2;height:2010" coordorigin="11555,10656" coordsize="2,2010">
              <v:shape style="position:absolute;left:11555;top:10656;width:2;height:2010" coordorigin="11555,10656" coordsize="0,2010" path="m11555,12666l11555,10656e" filled="f" stroked="t" strokeweight=".711962pt" strokecolor="#676767">
                <v:path arrowok="t"/>
              </v:shape>
            </v:group>
            <v:group style="position:absolute;left:290;top:11160;width:11273;height:2" coordorigin="290,11160" coordsize="11273,2">
              <v:shape style="position:absolute;left:290;top:11160;width:11273;height:2" coordorigin="290,11160" coordsize="11273,0" path="m290,11160l11562,11160e" filled="f" stroked="t" strokeweight=".711962pt" strokecolor="#646464">
                <v:path arrowok="t"/>
              </v:shape>
            </v:group>
            <v:group style="position:absolute;left:2055;top:10904;width:2;height:301" coordorigin="2055,10904" coordsize="2,301">
              <v:shape style="position:absolute;left:2055;top:10904;width:2;height:301" coordorigin="2055,10904" coordsize="0,301" path="m2055,11205l2055,10904e" filled="f" stroked="t" strokeweight=".474641pt" strokecolor="#282828">
                <v:path arrowok="t"/>
              </v:shape>
            </v:group>
            <v:group style="position:absolute;left:290;top:11396;width:43;height:2" coordorigin="290,11396" coordsize="43,2">
              <v:shape style="position:absolute;left:290;top:11396;width:43;height:2" coordorigin="290,11396" coordsize="43,0" path="m290,11396l332,11396e" filled="f" stroked="t" strokeweight=".711962pt" strokecolor="#808080">
                <v:path arrowok="t"/>
              </v:shape>
            </v:group>
            <v:group style="position:absolute;left:304;top:11398;width:2938;height:2" coordorigin="304,11398" coordsize="2938,2">
              <v:shape style="position:absolute;left:304;top:11398;width:2938;height:2" coordorigin="304,11398" coordsize="2938,0" path="m304,11398l3242,11398e" filled="f" stroked="t" strokeweight=".711962pt" strokecolor="#606060">
                <v:path arrowok="t"/>
              </v:shape>
            </v:group>
            <v:group style="position:absolute;left:1115;top:11152;width:2;height:5027" coordorigin="1115,11152" coordsize="2,5027">
              <v:shape style="position:absolute;left:1115;top:11152;width:2;height:5027" coordorigin="1115,11152" coordsize="0,5027" path="m1115,16180l1115,11152e" filled="f" stroked="t" strokeweight=".711962pt" strokecolor="#4F4F4F">
                <v:path arrowok="t"/>
              </v:shape>
            </v:group>
            <v:group style="position:absolute;left:1460;top:11152;width:2;height:5027" coordorigin="1460,11152" coordsize="2,5027">
              <v:shape style="position:absolute;left:1460;top:11152;width:2;height:5027" coordorigin="1460,11152" coordsize="0,5027" path="m1460,16180l1460,11152e" filled="f" stroked="t" strokeweight=".711962pt" strokecolor="#4F4F4F">
                <v:path arrowok="t"/>
              </v:shape>
            </v:group>
            <v:group style="position:absolute;left:1414;top:11401;width:669;height:2" coordorigin="1414,11401" coordsize="669,2">
              <v:shape style="position:absolute;left:1414;top:11401;width:669;height:2" coordorigin="1414,11401" coordsize="669,0" path="m1414,11401l2084,11401e" filled="f" stroked="t" strokeweight=".474641pt" strokecolor="#444444">
                <v:path arrowok="t"/>
              </v:shape>
            </v:group>
            <v:group style="position:absolute;left:3185;top:11401;width:157;height:2" coordorigin="3185,11401" coordsize="157,2">
              <v:shape style="position:absolute;left:3185;top:11401;width:157;height:2" coordorigin="3185,11401" coordsize="157,0" path="m3185,11401l3341,11401e" filled="f" stroked="t" strokeweight=".474641pt" strokecolor="#444444">
                <v:path arrowok="t"/>
              </v:shape>
            </v:group>
            <v:group style="position:absolute;left:3285;top:11401;width:3190;height:2" coordorigin="3285,11401" coordsize="3190,2">
              <v:shape style="position:absolute;left:3285;top:11401;width:3190;height:2" coordorigin="3285,11401" coordsize="3190,0" path="m3285,11401l6474,11401e" filled="f" stroked="t" strokeweight=".711962pt" strokecolor="#606060">
                <v:path arrowok="t"/>
              </v:shape>
            </v:group>
            <v:group style="position:absolute;left:6417;top:11401;width:332;height:2" coordorigin="6417,11401" coordsize="332,2">
              <v:shape style="position:absolute;left:6417;top:11401;width:332;height:2" coordorigin="6417,11401" coordsize="332,0" path="m6417,11401l6749,11401e" filled="f" stroked="t" strokeweight=".474641pt" strokecolor="#3B3B3B">
                <v:path arrowok="t"/>
              </v:shape>
            </v:group>
            <v:group style="position:absolute;left:6678;top:11401;width:4884;height:2" coordorigin="6678,11401" coordsize="4884,2">
              <v:shape style="position:absolute;left:6678;top:11401;width:4884;height:2" coordorigin="6678,11401" coordsize="4884,0" path="m6678,11401l11562,11401e" filled="f" stroked="t" strokeweight=".711962pt" strokecolor="#606060">
                <v:path arrowok="t"/>
              </v:shape>
            </v:group>
            <v:group style="position:absolute;left:2055;top:11133;width:2;height:797" coordorigin="2055,11133" coordsize="2,797">
              <v:shape style="position:absolute;left:2055;top:11133;width:2;height:797" coordorigin="2055,11133" coordsize="0,797" path="m2055,11931l2055,11133e" filled="f" stroked="t" strokeweight=".711962pt" strokecolor="#545454">
                <v:path arrowok="t"/>
              </v:shape>
            </v:group>
            <v:group style="position:absolute;left:1113;top:11353;width:2;height:797" coordorigin="1113,11353" coordsize="2,797">
              <v:shape style="position:absolute;left:1113;top:11353;width:2;height:797" coordorigin="1113,11353" coordsize="0,797" path="m1113,12150l1113,11353e" filled="f" stroked="t" strokeweight=".949282pt" strokecolor="#606060">
                <v:path arrowok="t"/>
              </v:shape>
            </v:group>
            <v:group style="position:absolute;left:2055;top:11854;width:2;height:296" coordorigin="2055,11854" coordsize="2,296">
              <v:shape style="position:absolute;left:2055;top:11854;width:2;height:296" coordorigin="2055,11854" coordsize="0,296" path="m2055,12150l2055,11854e" filled="f" stroked="t" strokeweight=".474641pt" strokecolor="#3F3F3F">
                <v:path arrowok="t"/>
              </v:shape>
            </v:group>
            <v:group style="position:absolute;left:6723;top:11148;width:2;height:1189" coordorigin="6723,11148" coordsize="2,1189">
              <v:shape style="position:absolute;left:6723;top:11148;width:2;height:1189" coordorigin="6723,11148" coordsize="0,1189" path="m6723,12336l6723,11148e" filled="f" stroked="t" strokeweight=".711962pt" strokecolor="#545454">
                <v:path arrowok="t"/>
              </v:shape>
            </v:group>
            <v:group style="position:absolute;left:1115;top:12093;width:2;height:243" coordorigin="1115,12093" coordsize="2,243">
              <v:shape style="position:absolute;left:1115;top:12093;width:2;height:243" coordorigin="1115,12093" coordsize="0,243" path="m1115,12336l1115,12093e" filled="f" stroked="t" strokeweight=".474641pt" strokecolor="#1C1C1C">
                <v:path arrowok="t"/>
              </v:shape>
            </v:group>
            <v:group style="position:absolute;left:1457;top:12093;width:2;height:243" coordorigin="1457,12093" coordsize="2,243">
              <v:shape style="position:absolute;left:1457;top:12093;width:2;height:243" coordorigin="1457,12093" coordsize="0,243" path="m1457,12336l1457,12093e" filled="f" stroked="t" strokeweight=".474641pt" strokecolor="#1C1C1C">
                <v:path arrowok="t"/>
              </v:shape>
            </v:group>
            <v:group style="position:absolute;left:2055;top:12093;width:2;height:243" coordorigin="2055,12093" coordsize="2,243">
              <v:shape style="position:absolute;left:2055;top:12093;width:2;height:243" coordorigin="2055,12093" coordsize="0,243" path="m2055,12336l2055,12093e" filled="f" stroked="t" strokeweight=".474641pt" strokecolor="#232323">
                <v:path arrowok="t"/>
              </v:shape>
            </v:group>
            <v:group style="position:absolute;left:1115;top:12279;width:2;height:941" coordorigin="1115,12279" coordsize="2,941">
              <v:shape style="position:absolute;left:1115;top:12279;width:2;height:941" coordorigin="1115,12279" coordsize="0,941" path="m1115,13220l1115,12279e" filled="f" stroked="t" strokeweight=".711962pt" strokecolor="#5B5B5B">
                <v:path arrowok="t"/>
              </v:shape>
            </v:group>
            <v:group style="position:absolute;left:6726;top:12279;width:2;height:258" coordorigin="6726,12279" coordsize="2,258">
              <v:shape style="position:absolute;left:6726;top:12279;width:2;height:258" coordorigin="6726,12279" coordsize="0,258" path="m6726,12537l6726,12279e" filled="f" stroked="t" strokeweight=".474641pt" strokecolor="#383838">
                <v:path arrowok="t"/>
              </v:shape>
            </v:group>
            <v:group style="position:absolute;left:11558;top:12279;width:2;height:1714" coordorigin="11558,12279" coordsize="2,1714">
              <v:shape style="position:absolute;left:11558;top:12279;width:2;height:1714" coordorigin="11558,12279" coordsize="0,1714" path="m11558,13993l11558,12279e" filled="f" stroked="t" strokeweight=".474641pt" strokecolor="#5B5B5B">
                <v:path arrowok="t"/>
              </v:shape>
            </v:group>
            <v:group style="position:absolute;left:2058;top:12279;width:2;height:616" coordorigin="2058,12279" coordsize="2,616">
              <v:shape style="position:absolute;left:2058;top:12279;width:2;height:616" coordorigin="2058,12279" coordsize="0,616" path="m2058,12895l2058,12279e" filled="f" stroked="t" strokeweight=".949282pt" strokecolor="#575757">
                <v:path arrowok="t"/>
              </v:shape>
            </v:group>
            <v:group style="position:absolute;left:6728;top:12480;width:2;height:1561" coordorigin="6728,12480" coordsize="2,1561">
              <v:shape style="position:absolute;left:6728;top:12480;width:2;height:1561" coordorigin="6728,12480" coordsize="0,1561" path="m6728,14041l6728,12480e" filled="f" stroked="t" strokeweight=".949282pt" strokecolor="#606060">
                <v:path arrowok="t"/>
              </v:shape>
            </v:group>
            <v:group style="position:absolute;left:11558;top:12685;width:2;height:1308" coordorigin="11558,12685" coordsize="2,1308">
              <v:shape style="position:absolute;left:11558;top:12685;width:2;height:1308" coordorigin="11558,12685" coordsize="0,1308" path="m11558,13993l11558,12685e" filled="f" stroked="t" strokeweight=".711962pt" strokecolor="#606060">
                <v:path arrowok="t"/>
              </v:shape>
            </v:group>
            <v:group style="position:absolute;left:2060;top:12838;width:2;height:243" coordorigin="2060,12838" coordsize="2,243">
              <v:shape style="position:absolute;left:2060;top:12838;width:2;height:243" coordorigin="2060,12838" coordsize="0,243" path="m2060,13081l2060,12838e" filled="f" stroked="t" strokeweight=".474641pt" strokecolor="#2B2B2B">
                <v:path arrowok="t"/>
              </v:shape>
            </v:group>
            <v:group style="position:absolute;left:2060;top:13024;width:2;height:167" coordorigin="2060,13024" coordsize="2,167">
              <v:shape style="position:absolute;left:2060;top:13024;width:2;height:167" coordorigin="2060,13024" coordsize="0,167" path="m2060,13191l2060,13024e" filled="f" stroked="t" strokeweight=".474641pt" strokecolor="#444444">
                <v:path arrowok="t"/>
              </v:shape>
            </v:group>
            <v:group style="position:absolute;left:1457;top:13134;width:2;height:282" coordorigin="1457,13134" coordsize="2,282">
              <v:shape style="position:absolute;left:1457;top:13134;width:2;height:282" coordorigin="1457,13134" coordsize="0,282" path="m1457,13415l1457,13134e" filled="f" stroked="t" strokeweight=".474641pt" strokecolor="#2B2B2B">
                <v:path arrowok="t"/>
              </v:shape>
            </v:group>
            <v:group style="position:absolute;left:285;top:13539;width:19;height:2" coordorigin="285,13539" coordsize="19,2">
              <v:shape style="position:absolute;left:285;top:13539;width:19;height:2" coordorigin="285,13539" coordsize="19,0" path="m285,13539l304,13539e" filled="f" stroked="t" strokeweight=".237321pt" strokecolor="#CCCCCC">
                <v:path arrowok="t"/>
              </v:shape>
            </v:group>
            <v:group style="position:absolute;left:304;top:13539;width:812;height:2" coordorigin="304,13539" coordsize="812,2">
              <v:shape style="position:absolute;left:304;top:13539;width:812;height:2" coordorigin="304,13539" coordsize="812,0" path="m304,13539l1115,13539e" filled="f" stroked="t" strokeweight=".237321pt" strokecolor="#4F4F4F">
                <v:path arrowok="t"/>
              </v:shape>
            </v:group>
            <v:group style="position:absolute;left:1101;top:13539;width:954;height:2" coordorigin="1101,13539" coordsize="954,2">
              <v:shape style="position:absolute;left:1101;top:13539;width:954;height:2" coordorigin="1101,13539" coordsize="954,0" path="m1101,13539l2055,13539e" filled="f" stroked="t" strokeweight=".237321pt" strokecolor="#282828">
                <v:path arrowok="t"/>
              </v:shape>
            </v:group>
            <v:group style="position:absolute;left:11558;top:13358;width:2;height:210" coordorigin="11558,13358" coordsize="2,210">
              <v:shape style="position:absolute;left:11558;top:13358;width:2;height:210" coordorigin="11558,13358" coordsize="0,210" path="m11558,13568l11558,13358e" filled="f" stroked="t" strokeweight=".474641pt" strokecolor="#3B3B3B">
                <v:path arrowok="t"/>
              </v:shape>
            </v:group>
            <v:group style="position:absolute;left:1115;top:13511;width:2;height:969" coordorigin="1115,13511" coordsize="2,969">
              <v:shape style="position:absolute;left:1115;top:13511;width:2;height:969" coordorigin="1115,13511" coordsize="0,969" path="m1115,14480l1115,13511e" filled="f" stroked="t" strokeweight=".711962pt" strokecolor="#545454">
                <v:path arrowok="t"/>
              </v:shape>
            </v:group>
            <v:group style="position:absolute;left:2058;top:13134;width:2;height:3046" coordorigin="2058,13134" coordsize="2,3046">
              <v:shape style="position:absolute;left:2058;top:13134;width:2;height:3046" coordorigin="2058,13134" coordsize="0,3046" path="m2058,16180l2058,13134e" filled="f" stroked="t" strokeweight=".711962pt" strokecolor="#545454">
                <v:path arrowok="t"/>
              </v:shape>
            </v:group>
            <v:group style="position:absolute;left:6728;top:13983;width:2;height:497" coordorigin="6728,13983" coordsize="2,497">
              <v:shape style="position:absolute;left:6728;top:13983;width:2;height:497" coordorigin="6728,13983" coordsize="0,497" path="m6728,14480l6728,13983e" filled="f" stroked="t" strokeweight=".474641pt" strokecolor="#3F3F3F">
                <v:path arrowok="t"/>
              </v:shape>
            </v:group>
            <v:group style="position:absolute;left:1115;top:14423;width:2;height:286" coordorigin="1115,14423" coordsize="2,286">
              <v:shape style="position:absolute;left:1115;top:14423;width:2;height:286" coordorigin="1115,14423" coordsize="0,286" path="m1115,14709l1115,14423e" filled="f" stroked="t" strokeweight=".474641pt" strokecolor="#2B2B2B">
                <v:path arrowok="t"/>
              </v:shape>
            </v:group>
            <v:group style="position:absolute;left:1457;top:14423;width:2;height:286" coordorigin="1457,14423" coordsize="2,286">
              <v:shape style="position:absolute;left:1457;top:14423;width:2;height:286" coordorigin="1457,14423" coordsize="0,286" path="m1457,14709l1457,14423e" filled="f" stroked="t" strokeweight=".474641pt" strokecolor="#2F2F2F">
                <v:path arrowok="t"/>
              </v:shape>
            </v:group>
            <v:group style="position:absolute;left:6730;top:14408;width:2;height:1762" coordorigin="6730,14408" coordsize="2,1762">
              <v:shape style="position:absolute;left:6730;top:14408;width:2;height:1762" coordorigin="6730,14408" coordsize="0,1762" path="m6730,16170l6730,14408e" filled="f" stroked="t" strokeweight=".711962pt" strokecolor="#545454">
                <v:path arrowok="t"/>
              </v:shape>
            </v:group>
            <v:group style="position:absolute;left:11562;top:14299;width:2;height:1881" coordorigin="11562,14299" coordsize="2,1881">
              <v:shape style="position:absolute;left:11562;top:14299;width:2;height:1881" coordorigin="11562,14299" coordsize="0,1881" path="m11562,16180l11562,14299e" filled="f" stroked="t" strokeweight=".711962pt" strokecolor="#6B6B6B">
                <v:path arrowok="t"/>
              </v:shape>
            </v:group>
            <v:group style="position:absolute;left:294;top:16170;width:11277;height:2" coordorigin="294,16170" coordsize="11277,2">
              <v:shape style="position:absolute;left:294;top:16170;width:11277;height:2" coordorigin="294,16170" coordsize="11277,0" path="m294,16170l11572,16170e" filled="f" stroked="t" strokeweight=".711962pt" strokecolor="#6B6B6B">
                <v:path arrowok="t"/>
              </v:shape>
            </v:group>
            <v:group style="position:absolute;left:309;top:16137;width:2;height:48" coordorigin="309,16137" coordsize="2,48">
              <v:shape style="position:absolute;left:309;top:16137;width:2;height:48" coordorigin="309,16137" coordsize="0,48" path="m309,16184l309,16137e" filled="f" stroked="t" strokeweight=".474641pt" strokecolor="#A8A8A8">
                <v:path arrowok="t"/>
              </v:shape>
            </v:group>
            <v:group style="position:absolute;left:6678;top:16168;width:517;height:2" coordorigin="6678,16168" coordsize="517,2">
              <v:shape style="position:absolute;left:6678;top:16168;width:517;height:2" coordorigin="6678,16168" coordsize="517,0" path="m6678,16168l7196,16168e" filled="f" stroked="t" strokeweight=".474641pt" strokecolor="#575757">
                <v:path arrowok="t"/>
              </v:shape>
            </v:group>
            <v:group style="position:absolute;left:8885;top:16165;width:437;height:2" coordorigin="8885,16165" coordsize="437,2">
              <v:shape style="position:absolute;left:8885;top:16165;width:437;height:2" coordorigin="8885,16165" coordsize="437,0" path="m8885,16165l9322,16165e" filled="f" stroked="t" strokeweight=".474641pt" strokecolor="#444444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0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DBDBD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83"/>
        </w:rPr>
        <w:t>!alk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43436"/>
          <w:spacing w:val="0"/>
          <w:w w:val="101"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15" w:lineRule="exact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6"/>
          <w:spacing w:val="0"/>
          <w:w w:val="93"/>
        </w:rPr>
        <w:t>Kuze</w:t>
      </w:r>
      <w:r>
        <w:rPr>
          <w:rFonts w:ascii="Arial" w:hAnsi="Arial" w:cs="Arial" w:eastAsia="Arial"/>
          <w:sz w:val="19"/>
          <w:szCs w:val="19"/>
          <w:color w:val="343436"/>
          <w:spacing w:val="0"/>
          <w:w w:val="93"/>
        </w:rPr>
        <w:t>y</w:t>
      </w:r>
      <w:r>
        <w:rPr>
          <w:rFonts w:ascii="Arial" w:hAnsi="Arial" w:cs="Arial" w:eastAsia="Arial"/>
          <w:sz w:val="19"/>
          <w:szCs w:val="19"/>
          <w:color w:val="343436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252" w:right="-53" w:firstLine="-2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Müslüm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</w:rPr>
        <w:t>PİLİÇ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04" w:lineRule="exact"/>
        <w:ind w:right="-20"/>
        <w:jc w:val="left"/>
        <w:tabs>
          <w:tab w:pos="80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919191"/>
          <w:spacing w:val="0"/>
          <w:w w:val="37"/>
          <w:position w:val="12"/>
        </w:rPr>
        <w:t>....</w:t>
      </w:r>
      <w:r>
        <w:rPr>
          <w:rFonts w:ascii="Times New Roman" w:hAnsi="Times New Roman" w:cs="Times New Roman" w:eastAsia="Times New Roman"/>
          <w:sz w:val="23"/>
          <w:szCs w:val="23"/>
          <w:color w:val="919191"/>
          <w:spacing w:val="0"/>
          <w:w w:val="37"/>
          <w:position w:val="1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19191"/>
          <w:spacing w:val="17"/>
          <w:w w:val="37"/>
          <w:position w:val="1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0"/>
          <w:w w:val="37"/>
          <w:position w:val="12"/>
        </w:rPr>
        <w:t>....</w:t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0"/>
          <w:w w:val="37"/>
          <w:position w:val="12"/>
        </w:rPr>
        <w:t>   </w:t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8"/>
          <w:w w:val="37"/>
          <w:position w:val="12"/>
        </w:rPr>
        <w:t> </w:t>
      </w:r>
      <w:r>
        <w:rPr>
          <w:rFonts w:ascii="Arial" w:hAnsi="Arial" w:cs="Arial" w:eastAsia="Arial"/>
          <w:sz w:val="13"/>
          <w:szCs w:val="13"/>
          <w:color w:val="5D5D5D"/>
          <w:spacing w:val="-3"/>
          <w:w w:val="73"/>
          <w:position w:val="12"/>
        </w:rPr>
        <w:t>·</w:t>
      </w:r>
      <w:r>
        <w:rPr>
          <w:rFonts w:ascii="Arial" w:hAnsi="Arial" w:cs="Arial" w:eastAsia="Arial"/>
          <w:sz w:val="13"/>
          <w:szCs w:val="13"/>
          <w:color w:val="343436"/>
          <w:spacing w:val="0"/>
          <w:w w:val="109"/>
          <w:position w:val="12"/>
        </w:rPr>
        <w:t>'</w:t>
      </w:r>
      <w:r>
        <w:rPr>
          <w:rFonts w:ascii="Arial" w:hAnsi="Arial" w:cs="Arial" w:eastAsia="Arial"/>
          <w:sz w:val="13"/>
          <w:szCs w:val="13"/>
          <w:color w:val="343436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3"/>
          <w:szCs w:val="13"/>
          <w:color w:val="343436"/>
          <w:spacing w:val="0"/>
          <w:w w:val="100"/>
          <w:position w:val="12"/>
        </w:rPr>
      </w:r>
      <w:r>
        <w:rPr>
          <w:rFonts w:ascii="Arial" w:hAnsi="Arial" w:cs="Arial" w:eastAsia="Arial"/>
          <w:sz w:val="41"/>
          <w:szCs w:val="41"/>
          <w:color w:val="919191"/>
          <w:spacing w:val="5"/>
          <w:w w:val="57"/>
          <w:position w:val="-1"/>
        </w:rPr>
        <w:t>.</w:t>
      </w:r>
      <w:r>
        <w:rPr>
          <w:rFonts w:ascii="Arial" w:hAnsi="Arial" w:cs="Arial" w:eastAsia="Arial"/>
          <w:sz w:val="41"/>
          <w:szCs w:val="41"/>
          <w:color w:val="BDBDBD"/>
          <w:spacing w:val="0"/>
          <w:w w:val="80"/>
          <w:position w:val="-1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right="100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7.40094pt;margin-top:-6.37311pt;width:1.82pt;height:7pt;mso-position-horizontal-relative:page;mso-position-vertical-relative:paragraph;z-index:-12728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6E6E6E"/>
                      <w:spacing w:val="0"/>
                      <w:w w:val="52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7C8079"/>
          <w:spacing w:val="0"/>
          <w:w w:val="60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0" w:right="200"/>
          <w:cols w:num="4" w:equalWidth="0">
            <w:col w:w="925" w:space="1496"/>
            <w:col w:w="2009" w:space="331"/>
            <w:col w:w="1204" w:space="2968"/>
            <w:col w:w="278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3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5.488258pt;margin-top:-18.610586pt;width:18.822151pt;height:45pt;mso-position-horizontal-relative:page;mso-position-vertical-relative:paragraph;z-index:-12723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12121"/>
                      <w:spacing w:val="0"/>
                      <w:w w:val="150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DÜYüK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HIRBEL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8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DİYESi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4" w:lineRule="exact"/>
        <w:ind w:left="34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2"/>
        </w:rPr>
        <w:t>DAI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9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  <w:position w:val="-2"/>
        </w:rPr>
        <w:t>S1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2"/>
        </w:rPr>
        <w:t>BAŞKAN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89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2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-2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845"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019043pt;margin-top:6.316179pt;width:50.172869pt;height:7.5pt;mso-position-horizontal-relative:page;mso-position-vertical-relative:paragraph;z-index:-12722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12121"/>
                      <w:spacing w:val="-9"/>
                      <w:w w:val="103"/>
                      <w:b/>
                      <w:bCs/>
                    </w:rPr>
                    <w:t>B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-3"/>
                      <w:w w:val="103"/>
                      <w:b/>
                      <w:bCs/>
                    </w:rPr>
                    <w:t>Ü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12121"/>
                      <w:spacing w:val="0"/>
                      <w:w w:val="103"/>
                      <w:b/>
                      <w:bCs/>
                    </w:rPr>
                    <w:t>YÜKS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12121"/>
                      <w:spacing w:val="-4"/>
                      <w:w w:val="103"/>
                      <w:b/>
                      <w:bCs/>
                    </w:rPr>
                    <w:t>E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-7"/>
                      <w:w w:val="103"/>
                      <w:b/>
                      <w:bCs/>
                    </w:rPr>
                    <w:t>H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12121"/>
                      <w:spacing w:val="0"/>
                      <w:w w:val="103"/>
                      <w:b/>
                      <w:bCs/>
                    </w:rPr>
                    <w:t>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10"/>
        </w:rPr>
        <w:t>IZMIR</w:t>
      </w:r>
      <w:r>
        <w:rPr>
          <w:rFonts w:ascii="Arial" w:hAnsi="Arial" w:cs="Arial" w:eastAsia="Arial"/>
          <w:sz w:val="15"/>
          <w:szCs w:val="15"/>
          <w:color w:val="3B3B3B"/>
          <w:spacing w:val="7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10"/>
        </w:rPr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19"/>
          <w:position w:val="0"/>
        </w:rPr>
        <w:t>l</w:t>
      </w:r>
      <w:r>
        <w:rPr>
          <w:rFonts w:ascii="Arial" w:hAnsi="Arial" w:cs="Arial" w:eastAsia="Arial"/>
          <w:sz w:val="22"/>
          <w:szCs w:val="22"/>
          <w:color w:val="3B3B3B"/>
          <w:spacing w:val="6"/>
          <w:w w:val="118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88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0"/>
        </w:rPr>
        <w:t>MOdaha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6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2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0"/>
        </w:rPr>
        <w:t>ub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622" w:right="-20"/>
        <w:jc w:val="left"/>
        <w:tabs>
          <w:tab w:pos="3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3B3B3B"/>
          <w:spacing w:val="-7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0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7" w:right="-20"/>
        <w:jc w:val="left"/>
        <w:tabs>
          <w:tab w:pos="1300" w:val="left"/>
          <w:tab w:pos="3080" w:val="left"/>
          <w:tab w:pos="540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03:09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left="125" w:right="-20"/>
        <w:jc w:val="left"/>
        <w:tabs>
          <w:tab w:pos="1300" w:val="left"/>
          <w:tab w:pos="3080" w:val="left"/>
          <w:tab w:pos="428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:13.05.2017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:3029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5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13ildirile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Pınıırbcışı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7004/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125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2"/>
        </w:rPr>
        <w:t>Dol1,r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Pımırbaşı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700417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93"/>
        </w:rPr>
        <w:t>7</w:t>
      </w:r>
      <w:r>
        <w:rPr>
          <w:rFonts w:ascii="Arial" w:hAnsi="Arial" w:cs="Arial" w:eastAsia="Arial"/>
          <w:sz w:val="18"/>
          <w:szCs w:val="18"/>
          <w:color w:val="3B3B3B"/>
          <w:spacing w:val="-10"/>
          <w:w w:val="86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121" w:right="-20"/>
        <w:jc w:val="left"/>
        <w:tabs>
          <w:tab w:pos="1560" w:val="left"/>
          <w:tab w:pos="3940" w:val="left"/>
          <w:tab w:pos="5180" w:val="left"/>
          <w:tab w:pos="6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0"/>
          <w:w w:val="10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7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</w:rPr>
        <w:t>ı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left="125" w:right="-20"/>
        <w:jc w:val="left"/>
        <w:tabs>
          <w:tab w:pos="356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6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86"/>
        </w:rPr>
        <w:t>ts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86"/>
        </w:rPr>
        <w:t>e</w:t>
      </w:r>
      <w:r>
        <w:rPr>
          <w:rFonts w:ascii="Arial" w:hAnsi="Arial" w:cs="Arial" w:eastAsia="Arial"/>
          <w:sz w:val="17"/>
          <w:szCs w:val="17"/>
          <w:color w:val="3B3B3B"/>
          <w:spacing w:val="-8"/>
          <w:w w:val="86"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63"/>
        </w:rPr>
        <w:t>: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Yapım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Ticari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left="3571" w:right="-20"/>
        <w:jc w:val="left"/>
        <w:tabs>
          <w:tab w:pos="66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4.697144pt;margin-top:3.304621pt;width:33.862656pt;height:26.235962pt;mso-position-horizontal-relative:page;mso-position-vertical-relative:paragraph;z-index:-12721" type="#_x0000_t202" filled="f" stroked="f">
            <v:textbox inset="0,0,0,0">
              <w:txbxContent>
                <w:p>
                  <w:pPr>
                    <w:spacing w:before="0" w:after="0" w:line="525" w:lineRule="exact"/>
                    <w:ind w:right="-119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9E9C9C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E9C9C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E9C9C"/>
                      <w:spacing w:val="0"/>
                      <w:w w:val="50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4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8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1"/>
        </w:rPr>
        <w:t>tonaı: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84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8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79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3"/>
          <w:position w:val="1"/>
        </w:rPr>
        <w:t>a11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54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1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8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8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  <w:position w:val="1"/>
        </w:rPr>
        <w:t>Dil!,er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-48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35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-31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62"/>
          <w:position w:val="-6"/>
        </w:rPr>
        <w:t>···</w:t>
      </w:r>
      <w:r>
        <w:rPr>
          <w:rFonts w:ascii="Arial" w:hAnsi="Arial" w:cs="Arial" w:eastAsia="Arial"/>
          <w:sz w:val="23"/>
          <w:szCs w:val="23"/>
          <w:color w:val="3B3B3B"/>
          <w:spacing w:val="-49"/>
          <w:w w:val="62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-26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30"/>
          <w:w w:val="8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0"/>
          <w:w w:val="70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-40"/>
          <w:w w:val="70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-40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33"/>
          <w:w w:val="12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212121"/>
          <w:spacing w:val="-24"/>
          <w:w w:val="8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34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-37"/>
          <w:w w:val="12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35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-26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30"/>
          <w:w w:val="8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1"/>
          <w:position w:val="-6"/>
        </w:rPr>
        <w:t>····</w:t>
      </w:r>
      <w:r>
        <w:rPr>
          <w:rFonts w:ascii="Arial" w:hAnsi="Arial" w:cs="Arial" w:eastAsia="Arial"/>
          <w:sz w:val="23"/>
          <w:szCs w:val="23"/>
          <w:color w:val="565656"/>
          <w:spacing w:val="-43"/>
          <w:w w:val="6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4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4"/>
          <w:w w:val="61"/>
          <w:position w:val="-6"/>
        </w:rPr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1"/>
          <w:emboss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1"/>
          <w:emboss/>
          <w:position w:val="-6"/>
        </w:rPr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1"/>
          <w:position w:val="-6"/>
        </w:rPr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1"/>
          <w:position w:val="-6"/>
        </w:rPr>
        <w:t>··</w:t>
      </w:r>
      <w:r>
        <w:rPr>
          <w:rFonts w:ascii="Arial" w:hAnsi="Arial" w:cs="Arial" w:eastAsia="Arial"/>
          <w:sz w:val="23"/>
          <w:szCs w:val="23"/>
          <w:color w:val="565656"/>
          <w:spacing w:val="-43"/>
          <w:w w:val="6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34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-37"/>
          <w:w w:val="12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3"/>
          <w:position w:val="-6"/>
        </w:rPr>
        <w:t>··</w:t>
      </w:r>
      <w:r>
        <w:rPr>
          <w:rFonts w:ascii="Arial" w:hAnsi="Arial" w:cs="Arial" w:eastAsia="Arial"/>
          <w:sz w:val="23"/>
          <w:szCs w:val="23"/>
          <w:color w:val="565656"/>
          <w:spacing w:val="-49"/>
          <w:w w:val="63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31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-31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-49"/>
          <w:w w:val="6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0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-46"/>
          <w:w w:val="70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-37"/>
          <w:w w:val="12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35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-35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0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-46"/>
          <w:w w:val="70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-31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3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2"/>
          <w:w w:val="63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2"/>
          <w:w w:val="101"/>
          <w:position w:val="-6"/>
        </w:rPr>
      </w:r>
      <w:r>
        <w:rPr>
          <w:rFonts w:ascii="Arial" w:hAnsi="Arial" w:cs="Arial" w:eastAsia="Arial"/>
          <w:sz w:val="23"/>
          <w:szCs w:val="23"/>
          <w:color w:val="3B3B3B"/>
          <w:spacing w:val="-35"/>
          <w:w w:val="101"/>
          <w:emboss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35"/>
          <w:w w:val="101"/>
          <w:emboss/>
          <w:position w:val="-6"/>
        </w:rPr>
      </w:r>
      <w:r>
        <w:rPr>
          <w:rFonts w:ascii="Arial" w:hAnsi="Arial" w:cs="Arial" w:eastAsia="Arial"/>
          <w:sz w:val="23"/>
          <w:szCs w:val="23"/>
          <w:color w:val="3B3B3B"/>
          <w:spacing w:val="-35"/>
          <w:w w:val="101"/>
          <w:position w:val="-6"/>
        </w:rPr>
      </w:r>
      <w:r>
        <w:rPr>
          <w:rFonts w:ascii="Arial" w:hAnsi="Arial" w:cs="Arial" w:eastAsia="Arial"/>
          <w:sz w:val="23"/>
          <w:szCs w:val="23"/>
          <w:color w:val="3B3B3B"/>
          <w:spacing w:val="-35"/>
          <w:w w:val="101"/>
          <w:position w:val="-6"/>
        </w:rPr>
      </w:r>
      <w:r>
        <w:rPr>
          <w:rFonts w:ascii="Arial" w:hAnsi="Arial" w:cs="Arial" w:eastAsia="Arial"/>
          <w:sz w:val="23"/>
          <w:szCs w:val="23"/>
          <w:color w:val="565656"/>
          <w:spacing w:val="7"/>
          <w:w w:val="70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7"/>
          <w:w w:val="121"/>
          <w:position w:val="-6"/>
        </w:rPr>
      </w:r>
      <w:r>
        <w:rPr>
          <w:rFonts w:ascii="Arial" w:hAnsi="Arial" w:cs="Arial" w:eastAsia="Arial"/>
          <w:sz w:val="23"/>
          <w:szCs w:val="23"/>
          <w:color w:val="3B3B3B"/>
          <w:spacing w:val="-40"/>
          <w:w w:val="121"/>
          <w:emboss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40"/>
          <w:w w:val="121"/>
          <w:emboss/>
          <w:position w:val="-6"/>
        </w:rPr>
      </w:r>
      <w:r>
        <w:rPr>
          <w:rFonts w:ascii="Arial" w:hAnsi="Arial" w:cs="Arial" w:eastAsia="Arial"/>
          <w:sz w:val="23"/>
          <w:szCs w:val="23"/>
          <w:color w:val="3B3B3B"/>
          <w:spacing w:val="-40"/>
          <w:w w:val="121"/>
          <w:position w:val="-6"/>
        </w:rPr>
      </w:r>
      <w:r>
        <w:rPr>
          <w:rFonts w:ascii="Arial" w:hAnsi="Arial" w:cs="Arial" w:eastAsia="Arial"/>
          <w:sz w:val="23"/>
          <w:szCs w:val="23"/>
          <w:color w:val="3B3B3B"/>
          <w:spacing w:val="-40"/>
          <w:w w:val="121"/>
          <w:position w:val="-6"/>
        </w:rPr>
      </w:r>
      <w:r>
        <w:rPr>
          <w:rFonts w:ascii="Arial" w:hAnsi="Arial" w:cs="Arial" w:eastAsia="Arial"/>
          <w:sz w:val="23"/>
          <w:szCs w:val="23"/>
          <w:color w:val="727274"/>
          <w:spacing w:val="-37"/>
          <w:w w:val="12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-42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30"/>
          <w:w w:val="8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-31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48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-37"/>
          <w:w w:val="12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35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-31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-35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3"/>
          <w:position w:val="-6"/>
        </w:rPr>
        <w:t>··</w:t>
      </w:r>
      <w:r>
        <w:rPr>
          <w:rFonts w:ascii="Arial" w:hAnsi="Arial" w:cs="Arial" w:eastAsia="Arial"/>
          <w:sz w:val="23"/>
          <w:szCs w:val="23"/>
          <w:color w:val="565656"/>
          <w:spacing w:val="-49"/>
          <w:w w:val="63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-31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212121"/>
          <w:spacing w:val="-24"/>
          <w:w w:val="8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-35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0"/>
          <w:w w:val="63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2"/>
          <w:w w:val="63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2"/>
          <w:w w:val="70"/>
          <w:position w:val="-6"/>
        </w:rPr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0"/>
          <w:emboss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0"/>
          <w:emboss/>
          <w:position w:val="-6"/>
        </w:rPr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0"/>
          <w:position w:val="-6"/>
        </w:rPr>
      </w:r>
      <w:r>
        <w:rPr>
          <w:rFonts w:ascii="Arial" w:hAnsi="Arial" w:cs="Arial" w:eastAsia="Arial"/>
          <w:sz w:val="23"/>
          <w:szCs w:val="23"/>
          <w:color w:val="565656"/>
          <w:spacing w:val="-46"/>
          <w:w w:val="70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59"/>
          <w:position w:val="-6"/>
        </w:rPr>
        <w:t>·····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4366" w:right="-20"/>
        <w:jc w:val="left"/>
        <w:tabs>
          <w:tab w:pos="494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212121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21212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212121"/>
          <w:spacing w:val="0"/>
          <w:w w:val="100"/>
          <w:position w:val="-4"/>
        </w:rPr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50"/>
          <w:b/>
          <w:bCs/>
          <w:position w:val="-4"/>
        </w:rPr>
        <w:t>ı</w:t>
      </w:r>
      <w:r>
        <w:rPr>
          <w:rFonts w:ascii="Arial" w:hAnsi="Arial" w:cs="Arial" w:eastAsia="Arial"/>
          <w:sz w:val="26"/>
          <w:szCs w:val="26"/>
          <w:color w:val="3B3B3B"/>
          <w:spacing w:val="-35"/>
          <w:w w:val="50"/>
          <w:b/>
          <w:bCs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  <w:position w:val="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79"/>
          <w:position w:val="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83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85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8"/>
          <w:position w:val="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54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8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8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8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:03:30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left="107" w:right="-20"/>
        <w:jc w:val="left"/>
        <w:tabs>
          <w:tab w:pos="2080" w:val="left"/>
          <w:tab w:pos="5580" w:val="left"/>
          <w:tab w:pos="109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82"/>
          <w:position w:val="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3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75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Sahi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0"/>
          <w:position w:val="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8"/>
        </w:rPr>
        <w:t>:iZP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9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8"/>
        </w:rPr>
        <w:t>PALET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9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A.Ş.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9E9C9C"/>
          <w:spacing w:val="-9"/>
          <w:w w:val="88"/>
          <w:position w:val="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8"/>
        </w:rPr>
        <w:t>Kirııcı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88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8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88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8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88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8"/>
        </w:rPr>
        <w:t>:Mustafa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88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8"/>
        </w:rPr>
        <w:t>SÜZE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1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7"/>
          <w:position w:val="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  <w:position w:val="8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86"/>
          <w:position w:val="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6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7"/>
          <w:position w:val="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KÖ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8"/>
        </w:rPr>
      </w:r>
      <w:r>
        <w:rPr>
          <w:rFonts w:ascii="Arial" w:hAnsi="Arial" w:cs="Arial" w:eastAsia="Arial"/>
          <w:sz w:val="41"/>
          <w:szCs w:val="41"/>
          <w:color w:val="9E9C9C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1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75"/>
          <w:position w:val="1"/>
        </w:rPr>
        <w:t>nıiri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7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UÇAR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095" w:right="-20"/>
        <w:jc w:val="left"/>
        <w:tabs>
          <w:tab w:pos="458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5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b/>
          <w:bCs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:03:10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:03:14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80" w:bottom="0" w:left="460" w:right="0"/>
        </w:sectPr>
      </w:pPr>
      <w:rPr/>
    </w:p>
    <w:p>
      <w:pPr>
        <w:spacing w:before="0" w:after="0" w:line="202" w:lineRule="exact"/>
        <w:ind w:left="10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34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8"/>
          <w:w w:val="2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0"/>
          <w:cols w:num="2" w:equalWidth="0">
            <w:col w:w="531" w:space="1675"/>
            <w:col w:w="9254"/>
          </w:cols>
        </w:sectPr>
      </w:pPr>
      <w:rPr/>
    </w:p>
    <w:p>
      <w:pPr>
        <w:spacing w:before="0" w:after="0" w:line="278" w:lineRule="exact"/>
        <w:ind w:left="121" w:right="-20"/>
        <w:jc w:val="left"/>
        <w:tabs>
          <w:tab w:pos="460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86"/>
          <w:position w:val="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7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86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8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6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1"/>
        </w:rPr>
        <w:t>klri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7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580" w:right="49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3" w:lineRule="auto"/>
        <w:ind w:left="2108" w:right="4573" w:firstLine="2499"/>
        <w:jc w:val="left"/>
        <w:tabs>
          <w:tab w:pos="4600" w:val="left"/>
          <w:tab w:pos="67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mniye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8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8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8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9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9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8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lg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8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8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8" w:lineRule="exact"/>
        <w:ind w:left="121" w:right="-20"/>
        <w:jc w:val="left"/>
        <w:tabs>
          <w:tab w:pos="2180" w:val="left"/>
          <w:tab w:pos="460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7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rdım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9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9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0"/>
          <w:w w:val="1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03:20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left="2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8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6"/>
        </w:rPr>
        <w:t>nUş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6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Saal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95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8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left="2095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rtarcııına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9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-35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652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left="2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9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-Çavu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Sami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DiLSi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24" w:lineRule="exact"/>
        <w:ind w:left="1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B3B3B"/>
          <w:w w:val="117"/>
          <w:position w:val="1"/>
        </w:rPr>
        <w:t>P</w:t>
      </w:r>
      <w:r>
        <w:rPr>
          <w:rFonts w:ascii="Arial" w:hAnsi="Arial" w:cs="Arial" w:eastAsia="Arial"/>
          <w:sz w:val="18"/>
          <w:szCs w:val="18"/>
          <w:color w:val="212121"/>
          <w:spacing w:val="-5"/>
          <w:w w:val="117"/>
          <w:position w:val="1"/>
        </w:rPr>
        <w:t>l</w:t>
      </w:r>
      <w:r>
        <w:rPr>
          <w:rFonts w:ascii="Arial" w:hAnsi="Arial" w:cs="Arial" w:eastAsia="Arial"/>
          <w:sz w:val="18"/>
          <w:szCs w:val="18"/>
          <w:color w:val="565656"/>
          <w:spacing w:val="-3"/>
          <w:w w:val="81"/>
          <w:position w:val="1"/>
        </w:rPr>
        <w:t>a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2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3B3B3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94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varıldığında,alevli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35" w:after="0" w:line="240" w:lineRule="auto"/>
        <w:ind w:left="4568" w:right="434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SöndUrmedc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6" w:lineRule="exact"/>
        <w:ind w:left="192" w:right="-20"/>
        <w:jc w:val="left"/>
        <w:tabs>
          <w:tab w:pos="2220" w:val="left"/>
          <w:tab w:pos="4600" w:val="left"/>
          <w:tab w:pos="6460" w:val="left"/>
          <w:tab w:pos="8000" w:val="left"/>
          <w:tab w:pos="9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180"/>
          <w:position w:val="-2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80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80"/>
          <w:position w:val="-2"/>
        </w:rPr>
        <w:t>{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-2"/>
        </w:rPr>
        <w:t>lrıne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88"/>
          <w:position w:val="-2"/>
        </w:rPr>
        <w:t>ı.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287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3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4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7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Şum3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80"/>
          <w:position w:val="-3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  <w:position w:val="-3"/>
        </w:rPr>
        <w:t>KöpUk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8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7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7"/>
          <w:position w:val="-3"/>
        </w:rPr>
        <w:t>11..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2"/>
          <w:position w:val="-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72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1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82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3"/>
          <w:w w:val="11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87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3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8"/>
          <w:position w:val="-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98"/>
          <w:position w:val="-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-3"/>
        </w:rPr>
        <w:t>o2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9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79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4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6470" w:right="-20"/>
        <w:jc w:val="left"/>
        <w:tabs>
          <w:tab w:pos="8000" w:val="left"/>
          <w:tab w:pos="95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34"/>
          <w:szCs w:val="34"/>
          <w:color w:val="3B3B3B"/>
          <w:spacing w:val="0"/>
          <w:w w:val="77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77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50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3" w:lineRule="exact"/>
        <w:ind w:left="22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araştırmada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atolyeni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yanındaki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konteynırı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takını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150" w:right="1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178"/>
          <w:position w:val="2"/>
        </w:rPr>
        <w:t>önd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89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2"/>
        </w:rPr>
        <w:t>lrnıe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  <w:position w:val="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8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84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4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47"/>
          <w:emboss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47"/>
          <w:embos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4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88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7"/>
          <w:position w:val="-2"/>
        </w:rPr>
        <w:t>mera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sistemi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atölye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7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7"/>
          <w:position w:val="-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4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kayna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atölye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malzemleri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duvardaki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2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64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-2"/>
        </w:rPr>
        <w:t>ektrik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32" w:lineRule="exact"/>
        <w:ind w:left="2161" w:right="132" w:firstLine="-2045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6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ı&lt;abl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89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6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tamamen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kompresö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bazı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atölye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malzemleri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konteynı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atölyeni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8"/>
          <w:position w:val="0"/>
        </w:rPr>
        <w:t>uvarları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kavrulmak,islenme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yerle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suretiye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görmüştür.Tahmini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6.000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0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9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9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4.000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TL'dir.Toplam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0.000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20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7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atöyleni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girişine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duvarda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buluına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panosunun,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2" w:lineRule="auto"/>
        <w:ind w:left="2095" w:right="-95" w:firstLine="-1974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6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yoğun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düzeneğinde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sıruşturmada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panosunu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8"/>
        </w:rPr>
        <w:t>r:t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fmdaki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kablolarda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ortaya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bölgedeki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7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8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ııa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5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eme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tutuşturmas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1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107" w:right="-20"/>
        <w:jc w:val="left"/>
        <w:tabs>
          <w:tab w:pos="22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4"/>
        </w:rPr>
        <w:t>ı;ı.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5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</w:rPr>
        <w:t>rtıılı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26"/>
          <w:position w:val="1"/>
        </w:rPr>
        <w:t>lr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227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6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06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1"/>
        </w:rPr>
        <w:t>Adı:Sigorta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  <w:position w:val="0"/>
        </w:rPr>
        <w:t>jB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2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0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07"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72727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3"/>
          <w:szCs w:val="13"/>
          <w:color w:val="7272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2727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25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6"/>
        </w:rPr>
        <w:t>!N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92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TONGUÇ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left="1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-21"/>
          <w:w w:val="16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217" w:lineRule="exact"/>
        <w:ind w:left="125" w:right="-20"/>
        <w:jc w:val="left"/>
        <w:tabs>
          <w:tab w:pos="212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nllşü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2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7"/>
        </w:rPr>
        <w:t>!Saıııi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200" w:right="-20"/>
        <w:jc w:val="left"/>
        <w:tabs>
          <w:tab w:pos="980" w:val="left"/>
          <w:tab w:pos="1480" w:val="left"/>
          <w:tab w:pos="210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3B3B3B"/>
          <w:spacing w:val="3"/>
          <w:w w:val="85"/>
        </w:rPr>
        <w:t>O</w:t>
      </w:r>
      <w:r>
        <w:rPr>
          <w:rFonts w:ascii="Arial" w:hAnsi="Arial" w:cs="Arial" w:eastAsia="Arial"/>
          <w:sz w:val="22"/>
          <w:szCs w:val="22"/>
          <w:color w:val="565656"/>
          <w:spacing w:val="3"/>
          <w:w w:val="85"/>
        </w:rPr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85"/>
          <w:emboss/>
        </w:rPr>
        <w:t>ı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85"/>
          <w:emboss/>
        </w:rPr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85"/>
        </w:rPr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85"/>
        </w:rPr>
        <w:t>ı</w:t>
      </w:r>
      <w:r>
        <w:rPr>
          <w:rFonts w:ascii="Arial" w:hAnsi="Arial" w:cs="Arial" w:eastAsia="Arial"/>
          <w:sz w:val="22"/>
          <w:szCs w:val="22"/>
          <w:color w:val="565656"/>
          <w:spacing w:val="-52"/>
          <w:w w:val="85"/>
        </w:rPr>
        <w:t> 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8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Kİ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POSTA:2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0"/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1" w:lineRule="exact"/>
        <w:ind w:left="265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B3B3B"/>
          <w:spacing w:val="0"/>
          <w:w w:val="117"/>
          <w:position w:val="-1"/>
        </w:rPr>
        <w:t>'ö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265" w:right="-71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19"/>
          <w:w w:val="105"/>
          <w:i/>
          <w:position w:val="-9"/>
        </w:rPr>
        <w:t>.</w:t>
      </w:r>
      <w:r>
        <w:rPr>
          <w:rFonts w:ascii="Arial" w:hAnsi="Arial" w:cs="Arial" w:eastAsia="Arial"/>
          <w:sz w:val="7"/>
          <w:szCs w:val="7"/>
          <w:color w:val="3B3B3B"/>
          <w:spacing w:val="-2"/>
          <w:w w:val="105"/>
          <w:i/>
          <w:position w:val="5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132"/>
          <w:w w:val="105"/>
          <w:i/>
          <w:position w:val="-9"/>
        </w:rPr>
        <w:t>o</w:t>
      </w:r>
      <w:r>
        <w:rPr>
          <w:rFonts w:ascii="Arial" w:hAnsi="Arial" w:cs="Arial" w:eastAsia="Arial"/>
          <w:sz w:val="7"/>
          <w:szCs w:val="7"/>
          <w:color w:val="3B3B3B"/>
          <w:spacing w:val="0"/>
          <w:w w:val="105"/>
          <w:i/>
          <w:position w:val="5"/>
        </w:rPr>
        <w:t>l.</w:t>
      </w:r>
      <w:r>
        <w:rPr>
          <w:rFonts w:ascii="Arial" w:hAnsi="Arial" w:cs="Arial" w:eastAsia="Arial"/>
          <w:sz w:val="7"/>
          <w:szCs w:val="7"/>
          <w:color w:val="3B3B3B"/>
          <w:spacing w:val="0"/>
          <w:w w:val="105"/>
          <w:i/>
          <w:position w:val="5"/>
        </w:rPr>
        <w:t>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40" w:after="0" w:line="218" w:lineRule="exact"/>
        <w:ind w:right="-73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26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5"/>
          <w:szCs w:val="25"/>
          <w:color w:val="314991"/>
          <w:w w:val="77"/>
          <w:b/>
          <w:bCs/>
        </w:rPr>
        <w:t>1</w:t>
      </w:r>
      <w:r>
        <w:rPr>
          <w:rFonts w:ascii="Arial" w:hAnsi="Arial" w:cs="Arial" w:eastAsia="Arial"/>
          <w:sz w:val="25"/>
          <w:szCs w:val="25"/>
          <w:color w:val="314991"/>
          <w:spacing w:val="-35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14991"/>
          <w:spacing w:val="0"/>
          <w:w w:val="53"/>
          <w:b/>
          <w:bCs/>
        </w:rPr>
        <w:t>S</w:t>
      </w:r>
      <w:r>
        <w:rPr>
          <w:rFonts w:ascii="Arial" w:hAnsi="Arial" w:cs="Arial" w:eastAsia="Arial"/>
          <w:sz w:val="25"/>
          <w:szCs w:val="25"/>
          <w:color w:val="314991"/>
          <w:spacing w:val="0"/>
          <w:w w:val="5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14991"/>
          <w:spacing w:val="23"/>
          <w:w w:val="5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14991"/>
          <w:spacing w:val="0"/>
          <w:w w:val="53"/>
          <w:b/>
          <w:bCs/>
        </w:rPr>
        <w:t>Mayıs</w:t>
      </w:r>
      <w:r>
        <w:rPr>
          <w:rFonts w:ascii="Arial" w:hAnsi="Arial" w:cs="Arial" w:eastAsia="Arial"/>
          <w:sz w:val="25"/>
          <w:szCs w:val="25"/>
          <w:color w:val="314991"/>
          <w:spacing w:val="9"/>
          <w:w w:val="53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4991"/>
          <w:spacing w:val="0"/>
          <w:w w:val="58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0"/>
          <w:cols w:num="3" w:equalWidth="0">
            <w:col w:w="406" w:space="1828"/>
            <w:col w:w="3497" w:space="2964"/>
            <w:col w:w="2765"/>
          </w:cols>
        </w:sectPr>
      </w:pPr>
      <w:rPr/>
    </w:p>
    <w:p>
      <w:pPr>
        <w:spacing w:before="0" w:after="0" w:line="479" w:lineRule="exact"/>
        <w:ind w:left="241" w:right="-20"/>
        <w:jc w:val="left"/>
        <w:tabs>
          <w:tab w:pos="510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8.39949pt;margin-top:19.250202pt;width:38.026562pt;height:52.0pt;mso-position-horizontal-relative:page;mso-position-vertical-relative:paragraph;z-index:-12717" type="#_x0000_t202" filled="f" stroked="f">
            <v:textbox inset="0,0,0,0">
              <w:txbxContent>
                <w:p>
                  <w:pPr>
                    <w:spacing w:before="0" w:after="0" w:line="1040" w:lineRule="exact"/>
                    <w:ind w:right="-196"/>
                    <w:jc w:val="left"/>
                    <w:rPr>
                      <w:rFonts w:ascii="Arial" w:hAnsi="Arial" w:cs="Arial" w:eastAsia="Arial"/>
                      <w:sz w:val="104"/>
                      <w:szCs w:val="104"/>
                    </w:rPr>
                  </w:pPr>
                  <w:rPr/>
                  <w:r>
                    <w:rPr>
                      <w:rFonts w:ascii="Arial" w:hAnsi="Arial" w:cs="Arial" w:eastAsia="Arial"/>
                      <w:sz w:val="104"/>
                      <w:szCs w:val="104"/>
                      <w:color w:val="414662"/>
                      <w:w w:val="221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3B3B3B"/>
                      <w:w w:val="41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6"/>
          <w:szCs w:val="56"/>
          <w:color w:val="565656"/>
          <w:spacing w:val="14"/>
          <w:w w:val="33"/>
          <w:position w:val="-7"/>
        </w:rPr>
        <w:t>·</w:t>
      </w:r>
      <w:r>
        <w:rPr>
          <w:rFonts w:ascii="Arial" w:hAnsi="Arial" w:cs="Arial" w:eastAsia="Arial"/>
          <w:sz w:val="56"/>
          <w:szCs w:val="56"/>
          <w:color w:val="3B3B3B"/>
          <w:spacing w:val="0"/>
          <w:w w:val="79"/>
          <w:position w:val="-7"/>
        </w:rPr>
        <w:t>-</w:t>
      </w:r>
      <w:r>
        <w:rPr>
          <w:rFonts w:ascii="Arial" w:hAnsi="Arial" w:cs="Arial" w:eastAsia="Arial"/>
          <w:sz w:val="56"/>
          <w:szCs w:val="56"/>
          <w:color w:val="3B3B3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56"/>
          <w:szCs w:val="56"/>
          <w:color w:val="3B3B3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33"/>
          <w:szCs w:val="33"/>
          <w:color w:val="4D5D97"/>
          <w:spacing w:val="0"/>
          <w:w w:val="163"/>
          <w:position w:val="7"/>
        </w:rPr>
        <w:t>c-:}</w:t>
      </w:r>
      <w:r>
        <w:rPr>
          <w:rFonts w:ascii="Times New Roman" w:hAnsi="Times New Roman" w:cs="Times New Roman" w:eastAsia="Times New Roman"/>
          <w:sz w:val="33"/>
          <w:szCs w:val="33"/>
          <w:color w:val="4D5D97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4D5D97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2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89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2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89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right="1755"/>
        <w:jc w:val="right"/>
        <w:tabs>
          <w:tab w:pos="1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9"/>
          <w:szCs w:val="29"/>
          <w:color w:val="9E9C9C"/>
          <w:w w:val="143"/>
          <w:position w:val="2"/>
        </w:rPr>
        <w:t>/</w:t>
      </w:r>
      <w:r>
        <w:rPr>
          <w:rFonts w:ascii="Arial" w:hAnsi="Arial" w:cs="Arial" w:eastAsia="Arial"/>
          <w:sz w:val="29"/>
          <w:szCs w:val="29"/>
          <w:color w:val="9E9C9C"/>
          <w:spacing w:val="19"/>
          <w:w w:val="143"/>
          <w:position w:val="2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B3B5B3"/>
          <w:spacing w:val="0"/>
          <w:w w:val="70"/>
          <w:b/>
          <w:bCs/>
          <w:i/>
          <w:position w:val="11"/>
        </w:rPr>
        <w:t>;.</w:t>
      </w:r>
      <w:r>
        <w:rPr>
          <w:rFonts w:ascii="Times New Roman" w:hAnsi="Times New Roman" w:cs="Times New Roman" w:eastAsia="Times New Roman"/>
          <w:sz w:val="8"/>
          <w:szCs w:val="8"/>
          <w:color w:val="B3B5B3"/>
          <w:spacing w:val="-2"/>
          <w:w w:val="70"/>
          <w:b/>
          <w:bCs/>
          <w:i/>
          <w:position w:val="11"/>
        </w:rPr>
        <w:t>t</w:t>
      </w:r>
      <w:r>
        <w:rPr>
          <w:rFonts w:ascii="Times New Roman" w:hAnsi="Times New Roman" w:cs="Times New Roman" w:eastAsia="Times New Roman"/>
          <w:sz w:val="37"/>
          <w:szCs w:val="37"/>
          <w:color w:val="878589"/>
          <w:spacing w:val="-58"/>
          <w:w w:val="127"/>
          <w:i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9E9C9C"/>
          <w:spacing w:val="-56"/>
          <w:w w:val="97"/>
          <w:position w:val="2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B3B5B3"/>
          <w:spacing w:val="-19"/>
          <w:w w:val="76"/>
          <w:i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9E9C9C"/>
          <w:spacing w:val="19"/>
          <w:w w:val="98"/>
          <w:position w:val="2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B3B5B3"/>
          <w:spacing w:val="-34"/>
          <w:w w:val="266"/>
          <w:i/>
          <w:position w:val="1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B3B5B3"/>
          <w:spacing w:val="-20"/>
          <w:w w:val="174"/>
          <w:position w:val="2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3B3B3B"/>
          <w:spacing w:val="-64"/>
          <w:w w:val="104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727274"/>
          <w:spacing w:val="0"/>
          <w:w w:val="103"/>
          <w:position w:val="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72727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727274"/>
          <w:spacing w:val="0"/>
          <w:w w:val="100"/>
          <w:position w:val="2"/>
        </w:rPr>
      </w:r>
      <w:r>
        <w:rPr>
          <w:rFonts w:ascii="Arial" w:hAnsi="Arial" w:cs="Arial" w:eastAsia="Arial"/>
          <w:sz w:val="37"/>
          <w:szCs w:val="37"/>
          <w:color w:val="0023C6"/>
          <w:spacing w:val="4"/>
          <w:w w:val="99"/>
          <w:position w:val="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9E9C9C"/>
          <w:spacing w:val="0"/>
          <w:w w:val="180"/>
          <w:position w:val="11"/>
        </w:rPr>
        <w:t>",.</w:t>
      </w:r>
      <w:r>
        <w:rPr>
          <w:rFonts w:ascii="Times New Roman" w:hAnsi="Times New Roman" w:cs="Times New Roman" w:eastAsia="Times New Roman"/>
          <w:sz w:val="8"/>
          <w:szCs w:val="8"/>
          <w:color w:val="9E9C9C"/>
          <w:spacing w:val="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E9C9C"/>
          <w:spacing w:val="-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E9C9C"/>
          <w:spacing w:val="-12"/>
          <w:w w:val="67"/>
          <w:position w:val="2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75"/>
          <w:position w:val="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right="2726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19"/>
          <w:szCs w:val="19"/>
          <w:color w:val="9E9C9C"/>
          <w:spacing w:val="0"/>
          <w:w w:val="100"/>
          <w:position w:val="-12"/>
        </w:rPr>
        <w:t>ı'</w:t>
      </w:r>
      <w:r>
        <w:rPr>
          <w:rFonts w:ascii="Arial" w:hAnsi="Arial" w:cs="Arial" w:eastAsia="Arial"/>
          <w:sz w:val="19"/>
          <w:szCs w:val="19"/>
          <w:color w:val="9E9C9C"/>
          <w:spacing w:val="38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1"/>
          <w:w w:val="99"/>
          <w:b/>
          <w:bCs/>
          <w:position w:val="-12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18"/>
          <w:w w:val="114"/>
          <w:b/>
          <w:bCs/>
          <w:position w:val="-12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0"/>
          <w:w w:val="207"/>
          <w:b/>
          <w:bCs/>
          <w:position w:val="-12"/>
        </w:rPr>
        <w:t>!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4768" w:right="58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6.228333pt;margin-top:4.704705pt;width:18.900001pt;height:45.0pt;mso-position-horizontal-relative:page;mso-position-vertical-relative:paragraph;z-index:-12720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23C6"/>
                      <w:spacing w:val="0"/>
                      <w:w w:val="100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90"/>
          <w:position w:val="-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91"/>
          <w:position w:val="-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9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-3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right="1530"/>
        <w:jc w:val="right"/>
        <w:tabs>
          <w:tab w:pos="3360" w:val="left"/>
          <w:tab w:pos="45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-3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3"/>
        </w:rPr>
        <w:t>UÇAR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</w:r>
      <w:r>
        <w:rPr>
          <w:rFonts w:ascii="Arial" w:hAnsi="Arial" w:cs="Arial" w:eastAsia="Arial"/>
          <w:sz w:val="20"/>
          <w:szCs w:val="20"/>
          <w:color w:val="B3B5B3"/>
          <w:spacing w:val="-40"/>
          <w:w w:val="75"/>
          <w:position w:val="4"/>
        </w:rPr>
        <w:t>•</w:t>
      </w:r>
      <w:r>
        <w:rPr>
          <w:rFonts w:ascii="Arial" w:hAnsi="Arial" w:cs="Arial" w:eastAsia="Arial"/>
          <w:sz w:val="20"/>
          <w:szCs w:val="20"/>
          <w:color w:val="727274"/>
          <w:spacing w:val="0"/>
          <w:w w:val="138"/>
          <w:position w:val="4"/>
        </w:rPr>
        <w:t>.</w:t>
      </w:r>
      <w:r>
        <w:rPr>
          <w:rFonts w:ascii="Arial" w:hAnsi="Arial" w:cs="Arial" w:eastAsia="Arial"/>
          <w:sz w:val="20"/>
          <w:szCs w:val="20"/>
          <w:color w:val="727274"/>
          <w:spacing w:val="0"/>
          <w:w w:val="100"/>
          <w:position w:val="4"/>
        </w:rPr>
        <w:t>  </w:t>
      </w:r>
      <w:r>
        <w:rPr>
          <w:rFonts w:ascii="Arial" w:hAnsi="Arial" w:cs="Arial" w:eastAsia="Arial"/>
          <w:sz w:val="20"/>
          <w:szCs w:val="20"/>
          <w:color w:val="727274"/>
          <w:spacing w:val="24"/>
          <w:w w:val="100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87"/>
          <w:position w:val="4"/>
        </w:rPr>
        <w:t>Itfai</w:t>
      </w:r>
      <w:r>
        <w:rPr>
          <w:rFonts w:ascii="Arial" w:hAnsi="Arial" w:cs="Arial" w:eastAsia="Arial"/>
          <w:sz w:val="20"/>
          <w:szCs w:val="20"/>
          <w:color w:val="3B3B3B"/>
          <w:spacing w:val="1"/>
          <w:w w:val="88"/>
          <w:position w:val="4"/>
        </w:rPr>
        <w:t>y</w:t>
      </w:r>
      <w:r>
        <w:rPr>
          <w:rFonts w:ascii="Arial" w:hAnsi="Arial" w:cs="Arial" w:eastAsia="Arial"/>
          <w:sz w:val="20"/>
          <w:szCs w:val="20"/>
          <w:color w:val="727274"/>
          <w:spacing w:val="0"/>
          <w:w w:val="88"/>
          <w:position w:val="4"/>
        </w:rPr>
        <w:t>e</w:t>
      </w:r>
      <w:r>
        <w:rPr>
          <w:rFonts w:ascii="Arial" w:hAnsi="Arial" w:cs="Arial" w:eastAsia="Arial"/>
          <w:sz w:val="20"/>
          <w:szCs w:val="20"/>
          <w:color w:val="72727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0"/>
          <w:szCs w:val="20"/>
          <w:color w:val="727274"/>
          <w:spacing w:val="0"/>
          <w:w w:val="100"/>
          <w:position w:val="4"/>
        </w:rPr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00"/>
          <w:position w:val="4"/>
        </w:rPr>
        <w:t>ıH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00"/>
          <w:position w:val="4"/>
        </w:rPr>
        <w:t>e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565656"/>
          <w:spacing w:val="25"/>
          <w:w w:val="100"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67"/>
          <w:position w:val="4"/>
        </w:rPr>
        <w:t>C</w:t>
      </w:r>
      <w:r>
        <w:rPr>
          <w:rFonts w:ascii="Arial" w:hAnsi="Arial" w:cs="Arial" w:eastAsia="Arial"/>
          <w:sz w:val="22"/>
          <w:szCs w:val="22"/>
          <w:color w:val="3B3B3B"/>
          <w:spacing w:val="-7"/>
          <w:w w:val="67"/>
          <w:position w:val="4"/>
        </w:rPr>
        <w:t>l</w:t>
      </w:r>
      <w:r>
        <w:rPr>
          <w:rFonts w:ascii="Arial" w:hAnsi="Arial" w:cs="Arial" w:eastAsia="Arial"/>
          <w:sz w:val="22"/>
          <w:szCs w:val="22"/>
          <w:color w:val="878589"/>
          <w:spacing w:val="0"/>
          <w:w w:val="60"/>
          <w:position w:val="4"/>
        </w:rPr>
        <w:t>/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right="1489"/>
        <w:jc w:val="right"/>
        <w:tabs>
          <w:tab w:pos="14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B3B5B3"/>
          <w:spacing w:val="0"/>
          <w:w w:val="100"/>
          <w:position w:val="1"/>
        </w:rPr>
        <w:t>1)</w:t>
      </w:r>
      <w:r>
        <w:rPr>
          <w:rFonts w:ascii="Times New Roman" w:hAnsi="Times New Roman" w:cs="Times New Roman" w:eastAsia="Times New Roman"/>
          <w:sz w:val="9"/>
          <w:szCs w:val="9"/>
          <w:color w:val="B3B5B3"/>
          <w:spacing w:val="0"/>
          <w:w w:val="100"/>
          <w:position w:val="1"/>
        </w:rPr>
        <w:t>       </w:t>
      </w:r>
      <w:r>
        <w:rPr>
          <w:rFonts w:ascii="Times New Roman" w:hAnsi="Times New Roman" w:cs="Times New Roman" w:eastAsia="Times New Roman"/>
          <w:sz w:val="9"/>
          <w:szCs w:val="9"/>
          <w:color w:val="B3B5B3"/>
          <w:spacing w:val="1"/>
          <w:w w:val="100"/>
          <w:position w:val="1"/>
        </w:rPr>
        <w:t> </w:t>
      </w:r>
      <w:r>
        <w:rPr>
          <w:rFonts w:ascii="Arial" w:hAnsi="Arial" w:cs="Arial" w:eastAsia="Arial"/>
          <w:sz w:val="32"/>
          <w:szCs w:val="32"/>
          <w:color w:val="565656"/>
          <w:spacing w:val="0"/>
          <w:w w:val="111"/>
          <w:position w:val="1"/>
        </w:rPr>
        <w:t>o</w:t>
      </w:r>
      <w:r>
        <w:rPr>
          <w:rFonts w:ascii="Arial" w:hAnsi="Arial" w:cs="Arial" w:eastAsia="Arial"/>
          <w:sz w:val="32"/>
          <w:szCs w:val="32"/>
          <w:color w:val="B3B5B3"/>
          <w:spacing w:val="-19"/>
          <w:w w:val="109"/>
          <w:position w:val="1"/>
        </w:rPr>
        <w:t>,</w:t>
      </w:r>
      <w:r>
        <w:rPr>
          <w:rFonts w:ascii="Arial" w:hAnsi="Arial" w:cs="Arial" w:eastAsia="Arial"/>
          <w:sz w:val="32"/>
          <w:szCs w:val="32"/>
          <w:color w:val="BFBD93"/>
          <w:spacing w:val="0"/>
          <w:w w:val="42"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BFBD93"/>
          <w:spacing w:val="0"/>
          <w:w w:val="43"/>
          <w:position w:val="1"/>
        </w:rPr>
        <w:t>·</w:t>
      </w:r>
      <w:r>
        <w:rPr>
          <w:rFonts w:ascii="Arial" w:hAnsi="Arial" w:cs="Arial" w:eastAsia="Arial"/>
          <w:sz w:val="32"/>
          <w:szCs w:val="32"/>
          <w:color w:val="BFBD93"/>
          <w:spacing w:val="15"/>
          <w:w w:val="100"/>
          <w:position w:val="1"/>
        </w:rPr>
        <w:t> </w:t>
      </w:r>
      <w:r>
        <w:rPr>
          <w:rFonts w:ascii="Arial" w:hAnsi="Arial" w:cs="Arial" w:eastAsia="Arial"/>
          <w:sz w:val="32"/>
          <w:szCs w:val="32"/>
          <w:color w:val="CDCDCD"/>
          <w:spacing w:val="0"/>
          <w:w w:val="109"/>
          <w:position w:val="1"/>
        </w:rPr>
        <w:t>,</w:t>
      </w:r>
      <w:r>
        <w:rPr>
          <w:rFonts w:ascii="Arial" w:hAnsi="Arial" w:cs="Arial" w:eastAsia="Arial"/>
          <w:sz w:val="32"/>
          <w:szCs w:val="32"/>
          <w:color w:val="CDCDC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2"/>
          <w:szCs w:val="32"/>
          <w:color w:val="CDCDCD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96"/>
          <w:position w:val="1"/>
        </w:rPr>
        <w:t>M</w:t>
      </w:r>
      <w:r>
        <w:rPr>
          <w:rFonts w:ascii="Arial" w:hAnsi="Arial" w:cs="Arial" w:eastAsia="Arial"/>
          <w:sz w:val="26"/>
          <w:szCs w:val="26"/>
          <w:color w:val="565656"/>
          <w:spacing w:val="-31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57"/>
          <w:position w:val="1"/>
        </w:rPr>
        <w:t>.r;\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57"/>
          <w:position w:val="1"/>
        </w:rPr>
        <w:t>l</w:t>
      </w:r>
      <w:r>
        <w:rPr>
          <w:rFonts w:ascii="Arial" w:hAnsi="Arial" w:cs="Arial" w:eastAsia="Arial"/>
          <w:sz w:val="26"/>
          <w:szCs w:val="26"/>
          <w:color w:val="3B3B3B"/>
          <w:spacing w:val="8"/>
          <w:w w:val="57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65"/>
          <w:position w:val="1"/>
        </w:rPr>
        <w:t>v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61" w:after="0" w:line="81" w:lineRule="exact"/>
        <w:ind w:right="3286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88"/>
          <w:position w:val="-7"/>
        </w:rPr>
        <w:t>,.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right="2992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E9C9C"/>
          <w:spacing w:val="0"/>
          <w:w w:val="118"/>
          <w:i/>
          <w:position w:val="-2"/>
        </w:rPr>
        <w:t>V.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74" w:right="-20"/>
        <w:jc w:val="left"/>
        <w:tabs>
          <w:tab w:pos="83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6.341949pt;margin-top:3.909831pt;width:5.79761pt;height:11.5pt;mso-position-horizontal-relative:page;mso-position-vertical-relative:paragraph;z-index:-12719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B3B5B3"/>
                      <w:spacing w:val="0"/>
                      <w:w w:val="181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62"/>
          <w:position w:val="-5"/>
        </w:rPr>
        <w:t>..:.: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-5"/>
        </w:rPr>
      </w:r>
      <w:r>
        <w:rPr>
          <w:rFonts w:ascii="Arial" w:hAnsi="Arial" w:cs="Arial" w:eastAsia="Arial"/>
          <w:sz w:val="19"/>
          <w:szCs w:val="19"/>
          <w:color w:val="B3B5B3"/>
          <w:spacing w:val="0"/>
          <w:w w:val="100"/>
          <w:i/>
          <w:position w:val="5"/>
        </w:rPr>
        <w:t>··r.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0"/>
        </w:sectPr>
      </w:pPr>
      <w:rPr/>
    </w:p>
    <w:p>
      <w:pPr>
        <w:spacing w:before="0" w:after="0" w:line="113" w:lineRule="exact"/>
        <w:ind w:left="269" w:right="-51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B3B3B"/>
          <w:w w:val="117"/>
          <w:position w:val="-1"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w w:val="116"/>
          <w:position w:val="-1"/>
        </w:rPr>
        <w:t>;i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w w:val="100"/>
          <w:position w:val="0"/>
        </w:rPr>
      </w:r>
    </w:p>
    <w:p>
      <w:pPr>
        <w:spacing w:before="0" w:after="0" w:line="185" w:lineRule="exact"/>
        <w:ind w:left="274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B3B3B"/>
          <w:spacing w:val="0"/>
          <w:w w:val="49"/>
          <w:position w:val="1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5" w:lineRule="exact"/>
        <w:ind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565656"/>
          <w:w w:val="79"/>
          <w:b/>
          <w:bCs/>
          <w:position w:val="-7"/>
        </w:rPr>
        <w:t>AIJd</w:t>
      </w:r>
      <w:r>
        <w:rPr>
          <w:rFonts w:ascii="Arial" w:hAnsi="Arial" w:cs="Arial" w:eastAsia="Arial"/>
          <w:sz w:val="25"/>
          <w:szCs w:val="25"/>
          <w:color w:val="565656"/>
          <w:spacing w:val="-7"/>
          <w:w w:val="79"/>
          <w:b/>
          <w:bCs/>
          <w:position w:val="-7"/>
        </w:rPr>
        <w:t>w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84"/>
          <w:b/>
          <w:bCs/>
          <w:position w:val="-7"/>
        </w:rPr>
        <w:t>r</w:t>
      </w:r>
      <w:r>
        <w:rPr>
          <w:rFonts w:ascii="Arial" w:hAnsi="Arial" w:cs="Arial" w:eastAsia="Arial"/>
          <w:sz w:val="25"/>
          <w:szCs w:val="25"/>
          <w:color w:val="3B3B3B"/>
          <w:spacing w:val="-3"/>
          <w:w w:val="84"/>
          <w:b/>
          <w:bCs/>
          <w:position w:val="-7"/>
        </w:rPr>
        <w:t>a</w:t>
      </w:r>
      <w:r>
        <w:rPr>
          <w:rFonts w:ascii="Arial" w:hAnsi="Arial" w:cs="Arial" w:eastAsia="Arial"/>
          <w:sz w:val="25"/>
          <w:szCs w:val="25"/>
          <w:color w:val="2D3470"/>
          <w:spacing w:val="0"/>
          <w:w w:val="107"/>
          <w:b/>
          <w:bCs/>
          <w:position w:val="-7"/>
        </w:rPr>
        <w:t>l</w:t>
      </w:r>
      <w:r>
        <w:rPr>
          <w:rFonts w:ascii="Arial" w:hAnsi="Arial" w:cs="Arial" w:eastAsia="Arial"/>
          <w:sz w:val="25"/>
          <w:szCs w:val="25"/>
          <w:color w:val="2D3470"/>
          <w:spacing w:val="-9"/>
          <w:w w:val="107"/>
          <w:b/>
          <w:bCs/>
          <w:position w:val="-7"/>
        </w:rPr>
        <w:t>ı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55"/>
          <w:b/>
          <w:bCs/>
          <w:position w:val="-7"/>
        </w:rPr>
        <w:t>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49" w:after="0" w:line="488" w:lineRule="exact"/>
        <w:ind w:right="-20"/>
        <w:jc w:val="left"/>
        <w:rPr>
          <w:rFonts w:ascii="Times New Roman" w:hAnsi="Times New Roman" w:cs="Times New Roman" w:eastAsia="Times New Roman"/>
          <w:sz w:val="60"/>
          <w:szCs w:val="6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9"/>
          <w:szCs w:val="39"/>
          <w:color w:val="414662"/>
          <w:spacing w:val="0"/>
          <w:w w:val="100"/>
          <w:position w:val="-17"/>
        </w:rPr>
        <w:t>•</w:t>
      </w:r>
      <w:r>
        <w:rPr>
          <w:rFonts w:ascii="Times New Roman" w:hAnsi="Times New Roman" w:cs="Times New Roman" w:eastAsia="Times New Roman"/>
          <w:sz w:val="39"/>
          <w:szCs w:val="39"/>
          <w:color w:val="414662"/>
          <w:spacing w:val="61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B3B3B"/>
          <w:spacing w:val="0"/>
          <w:w w:val="78"/>
          <w:position w:val="-17"/>
        </w:rPr>
        <w:t>orç</w:t>
      </w:r>
      <w:r>
        <w:rPr>
          <w:rFonts w:ascii="Times New Roman" w:hAnsi="Times New Roman" w:cs="Times New Roman" w:eastAsia="Times New Roman"/>
          <w:sz w:val="39"/>
          <w:szCs w:val="39"/>
          <w:color w:val="3B3B3B"/>
          <w:spacing w:val="2"/>
          <w:w w:val="78"/>
          <w:position w:val="-17"/>
        </w:rPr>
        <w:t>u</w:t>
      </w:r>
      <w:r>
        <w:rPr>
          <w:rFonts w:ascii="Arial" w:hAnsi="Arial" w:cs="Arial" w:eastAsia="Arial"/>
          <w:sz w:val="27"/>
          <w:szCs w:val="27"/>
          <w:color w:val="2D3470"/>
          <w:spacing w:val="-30"/>
          <w:w w:val="78"/>
          <w:position w:val="-24"/>
        </w:rPr>
        <w:t>1</w:t>
      </w:r>
      <w:r>
        <w:rPr>
          <w:rFonts w:ascii="Arial" w:hAnsi="Arial" w:cs="Arial" w:eastAsia="Arial"/>
          <w:sz w:val="27"/>
          <w:szCs w:val="27"/>
          <w:color w:val="2D3470"/>
          <w:spacing w:val="-12"/>
          <w:w w:val="102"/>
          <w:position w:val="-17"/>
        </w:rPr>
        <w:t>.</w:t>
      </w:r>
      <w:r>
        <w:rPr>
          <w:rFonts w:ascii="Times New Roman" w:hAnsi="Times New Roman" w:cs="Times New Roman" w:eastAsia="Times New Roman"/>
          <w:sz w:val="60"/>
          <w:szCs w:val="60"/>
          <w:color w:val="314991"/>
          <w:spacing w:val="0"/>
          <w:w w:val="111"/>
          <w:i/>
          <w:position w:val="-17"/>
        </w:rPr>
        <w:t>ıJ.</w:t>
      </w:r>
      <w:r>
        <w:rPr>
          <w:rFonts w:ascii="Times New Roman" w:hAnsi="Times New Roman" w:cs="Times New Roman" w:eastAsia="Times New Roman"/>
          <w:sz w:val="60"/>
          <w:szCs w:val="60"/>
          <w:color w:val="727274"/>
          <w:spacing w:val="0"/>
          <w:w w:val="30"/>
          <w:position w:val="-17"/>
        </w:rPr>
        <w:t>·</w:t>
      </w:r>
      <w:r>
        <w:rPr>
          <w:rFonts w:ascii="Times New Roman" w:hAnsi="Times New Roman" w:cs="Times New Roman" w:eastAsia="Times New Roman"/>
          <w:sz w:val="60"/>
          <w:szCs w:val="6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0"/>
          <w:cols w:num="3" w:equalWidth="0">
            <w:col w:w="413" w:space="2118"/>
            <w:col w:w="972" w:space="226"/>
            <w:col w:w="7731"/>
          </w:cols>
        </w:sectPr>
      </w:pPr>
      <w:rPr/>
    </w:p>
    <w:p>
      <w:pPr>
        <w:spacing w:before="93" w:after="0" w:line="295" w:lineRule="exact"/>
        <w:ind w:left="2522" w:right="-20"/>
        <w:jc w:val="left"/>
        <w:tabs>
          <w:tab w:pos="3720" w:val="left"/>
          <w:tab w:pos="4160" w:val="left"/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7.286774pt;margin-top:41.65287pt;width:549.915579pt;height:791.049076pt;mso-position-horizontal-relative:page;mso-position-vertical-relative:page;z-index:-12727" coordorigin="546,833" coordsize="10998,15821">
            <v:group style="position:absolute;left:553;top:854;width:7120;height:2" coordorigin="553,854" coordsize="7120,2">
              <v:shape style="position:absolute;left:553;top:854;width:7120;height:2" coordorigin="553,854" coordsize="7120,0" path="m553,854l7673,854e" filled="f" stroked="t" strokeweight=".696684pt" strokecolor="#4F4F4F">
                <v:path arrowok="t"/>
              </v:shape>
            </v:group>
            <v:group style="position:absolute;left:562;top:840;width:2;height:1015" coordorigin="562,840" coordsize="2,1015">
              <v:shape style="position:absolute;left:562;top:840;width:2;height:1015" coordorigin="562,840" coordsize="0,1015" path="m562,1855l562,840e" filled="f" stroked="t" strokeweight=".696684pt" strokecolor="#646464">
                <v:path arrowok="t"/>
              </v:shape>
            </v:group>
            <v:group style="position:absolute;left:7176;top:857;width:878;height:2" coordorigin="7176,857" coordsize="878,2">
              <v:shape style="position:absolute;left:7176;top:857;width:878;height:2" coordorigin="7176,857" coordsize="878,0" path="m7176,857l8054,857e" filled="f" stroked="t" strokeweight=".696684pt" strokecolor="#545454">
                <v:path arrowok="t"/>
              </v:shape>
            </v:group>
            <v:group style="position:absolute;left:7784;top:859;width:3734;height:2" coordorigin="7784,859" coordsize="3734,2">
              <v:shape style="position:absolute;left:7784;top:859;width:3734;height:2" coordorigin="7784,859" coordsize="3734,0" path="m7784,859l11519,859e" filled="f" stroked="t" strokeweight=".696684pt" strokecolor="#545454">
                <v:path arrowok="t"/>
              </v:shape>
            </v:group>
            <v:group style="position:absolute;left:9166;top:849;width:2;height:1491" coordorigin="9166,849" coordsize="2,1491">
              <v:shape style="position:absolute;left:9166;top:849;width:2;height:1491" coordorigin="9166,849" coordsize="0,1491" path="m9166,2341l9166,849e" filled="f" stroked="t" strokeweight=".696684pt" strokecolor="#545454">
                <v:path arrowok="t"/>
              </v:shape>
            </v:group>
            <v:group style="position:absolute;left:11514;top:859;width:2;height:3275" coordorigin="11514,859" coordsize="2,3275">
              <v:shape style="position:absolute;left:11514;top:859;width:2;height:3275" coordorigin="11514,859" coordsize="0,3275" path="m11514,4134l11514,859e" filled="f" stroked="t" strokeweight=".696684pt" strokecolor="#575757">
                <v:path arrowok="t"/>
              </v:shape>
            </v:group>
            <v:group style="position:absolute;left:2548;top:845;width:2;height:1491" coordorigin="2548,845" coordsize="2,1491">
              <v:shape style="position:absolute;left:2548;top:845;width:2;height:1491" coordorigin="2548,845" coordsize="0,1491" path="m2548,2336l2548,845e" filled="f" stroked="t" strokeweight=".696684pt" strokecolor="#4B4B4B">
                <v:path arrowok="t"/>
              </v:shape>
            </v:group>
            <v:group style="position:absolute;left:11516;top:1633;width:2;height:222" coordorigin="11516,1633" coordsize="2,222">
              <v:shape style="position:absolute;left:11516;top:1633;width:2;height:222" coordorigin="11516,1633" coordsize="0,222" path="m11516,1855l11516,1633e" filled="f" stroked="t" strokeweight=".464456pt" strokecolor="#4B4B4B">
                <v:path arrowok="t"/>
              </v:shape>
            </v:group>
            <v:group style="position:absolute;left:557;top:2324;width:6925;height:2" coordorigin="557,2324" coordsize="6925,2">
              <v:shape style="position:absolute;left:557;top:2324;width:6925;height:2" coordorigin="557,2324" coordsize="6925,0" path="m557,2324l7482,2324e" filled="f" stroked="t" strokeweight=".696684pt" strokecolor="#545454">
                <v:path arrowok="t"/>
              </v:shape>
            </v:group>
            <v:group style="position:absolute;left:567;top:1798;width:2;height:1841" coordorigin="567,1798" coordsize="2,1841">
              <v:shape style="position:absolute;left:567;top:1798;width:2;height:1841" coordorigin="567,1798" coordsize="0,1841" path="m567,3639l567,1798e" filled="f" stroked="t" strokeweight=".696684pt" strokecolor="#4B4B4B">
                <v:path arrowok="t"/>
              </v:shape>
            </v:group>
            <v:group style="position:absolute;left:7427;top:2327;width:246;height:2" coordorigin="7427,2327" coordsize="246,2">
              <v:shape style="position:absolute;left:7427;top:2327;width:246;height:2" coordorigin="7427,2327" coordsize="246,0" path="m7427,2327l7673,2327e" filled="f" stroked="t" strokeweight=".464456pt" strokecolor="#383838">
                <v:path arrowok="t"/>
              </v:shape>
            </v:group>
            <v:group style="position:absolute;left:7617;top:2329;width:3906;height:2" coordorigin="7617,2329" coordsize="3906,2">
              <v:shape style="position:absolute;left:7617;top:2329;width:3906;height:2" coordorigin="7617,2329" coordsize="3906,0" path="m7617,2329l11523,2329e" filled="f" stroked="t" strokeweight=".696684pt" strokecolor="#575757">
                <v:path arrowok="t"/>
              </v:shape>
            </v:group>
            <v:group style="position:absolute;left:557;top:2541;width:9247;height:2" coordorigin="557,2541" coordsize="9247,2">
              <v:shape style="position:absolute;left:557;top:2541;width:9247;height:2" coordorigin="557,2541" coordsize="9247,0" path="m557,2541l9805,2541e" filled="f" stroked="t" strokeweight=".696684pt" strokecolor="#545454">
                <v:path arrowok="t"/>
              </v:shape>
            </v:group>
            <v:group style="position:absolute;left:9842;top:2544;width:135;height:2" coordorigin="9842,2544" coordsize="135,2">
              <v:shape style="position:absolute;left:9842;top:2544;width:135;height:2" coordorigin="9842,2544" coordsize="135,0" path="m9842,2544l9977,2544e" filled="f" stroked="t" strokeweight=".464456pt" strokecolor="#3B3B3B">
                <v:path arrowok="t"/>
              </v:shape>
            </v:group>
            <v:group style="position:absolute;left:9842;top:2544;width:1686;height:2" coordorigin="9842,2544" coordsize="1686,2">
              <v:shape style="position:absolute;left:9842;top:2544;width:1686;height:2" coordorigin="9842,2544" coordsize="1686,0" path="m9842,2544l11528,2544e" filled="f" stroked="t" strokeweight=".696684pt" strokecolor="#545454">
                <v:path arrowok="t"/>
              </v:shape>
            </v:group>
            <v:group style="position:absolute;left:11516;top:2119;width:2;height:448" coordorigin="11516,2119" coordsize="2,448">
              <v:shape style="position:absolute;left:11516;top:2119;width:2;height:448" coordorigin="11516,2119" coordsize="0,448" path="m11516,2567l11516,2119e" filled="f" stroked="t" strokeweight=".696684pt" strokecolor="#575757">
                <v:path arrowok="t"/>
              </v:shape>
            </v:group>
            <v:group style="position:absolute;left:553;top:2751;width:7352;height:2" coordorigin="553,2751" coordsize="7352,2">
              <v:shape style="position:absolute;left:553;top:2751;width:7352;height:2" coordorigin="553,2751" coordsize="7352,0" path="m553,2751l7905,2751e" filled="f" stroked="t" strokeweight=".696684pt" strokecolor="#4F4F4F">
                <v:path arrowok="t"/>
              </v:shape>
            </v:group>
            <v:group style="position:absolute;left:7654;top:2754;width:3869;height:2" coordorigin="7654,2754" coordsize="3869,2">
              <v:shape style="position:absolute;left:7654;top:2754;width:3869;height:2" coordorigin="7654,2754" coordsize="3869,0" path="m7654,2754l11523,2754e" filled="f" stroked="t" strokeweight=".696684pt" strokecolor="#545454">
                <v:path arrowok="t"/>
              </v:shape>
            </v:group>
            <v:group style="position:absolute;left:557;top:2971;width:10970;height:2" coordorigin="557,2971" coordsize="10970,2">
              <v:shape style="position:absolute;left:557;top:2971;width:10970;height:2" coordorigin="557,2971" coordsize="10970,0" path="m557,2971l11528,2971e" filled="f" stroked="t" strokeweight=".696684pt" strokecolor="#4F4F4F">
                <v:path arrowok="t"/>
              </v:shape>
            </v:group>
            <v:group style="position:absolute;left:553;top:3181;width:8007;height:2" coordorigin="553,3181" coordsize="8007,2">
              <v:shape style="position:absolute;left:553;top:3181;width:8007;height:2" coordorigin="553,3181" coordsize="8007,0" path="m553,3181l8560,3181e" filled="f" stroked="t" strokeweight=".696684pt" strokecolor="#4F4F4F">
                <v:path arrowok="t"/>
              </v:shape>
            </v:group>
            <v:group style="position:absolute;left:8504;top:3181;width:172;height:2" coordorigin="8504,3181" coordsize="172,2">
              <v:shape style="position:absolute;left:8504;top:3181;width:172;height:2" coordorigin="8504,3181" coordsize="172,0" path="m8504,3181l8676,3181e" filled="f" stroked="t" strokeweight=".464456pt" strokecolor="#3B3B3B">
                <v:path arrowok="t"/>
              </v:shape>
            </v:group>
            <v:group style="position:absolute;left:8620;top:3181;width:2903;height:2" coordorigin="8620,3181" coordsize="2903,2">
              <v:shape style="position:absolute;left:8620;top:3181;width:2903;height:2" coordorigin="8620,3181" coordsize="2903,0" path="m8620,3181l11523,3181e" filled="f" stroked="t" strokeweight=".696684pt" strokecolor="#575757">
                <v:path arrowok="t"/>
              </v:shape>
            </v:group>
            <v:group style="position:absolute;left:557;top:3395;width:10970;height:2" coordorigin="557,3395" coordsize="10970,2">
              <v:shape style="position:absolute;left:557;top:3395;width:10970;height:2" coordorigin="557,3395" coordsize="10970,0" path="m557,3395l11528,3395e" filled="f" stroked="t" strokeweight=".696684pt" strokecolor="#4F4F4F">
                <v:path arrowok="t"/>
              </v:shape>
            </v:group>
            <v:group style="position:absolute;left:4013;top:3388;width:2;height:283" coordorigin="4013,3388" coordsize="2,283">
              <v:shape style="position:absolute;left:4013;top:3388;width:2;height:283" coordorigin="4013,3388" coordsize="0,283" path="m4013,3672l4013,3388e" filled="f" stroked="t" strokeweight=".928911pt" strokecolor="#4F4F4F">
                <v:path arrowok="t"/>
              </v:shape>
            </v:group>
            <v:group style="position:absolute;left:7046;top:3351;width:2;height:288" coordorigin="7046,3351" coordsize="2,288">
              <v:shape style="position:absolute;left:7046;top:3351;width:2;height:288" coordorigin="7046,3351" coordsize="0,288" path="m7046,3639l7046,3351e" filled="f" stroked="t" strokeweight=".464456pt" strokecolor="#484848">
                <v:path arrowok="t"/>
              </v:shape>
            </v:group>
            <v:group style="position:absolute;left:564;top:3582;width:2;height:245" coordorigin="564,3582" coordsize="2,245">
              <v:shape style="position:absolute;left:564;top:3582;width:2;height:245" coordorigin="564,3582" coordsize="0,245" path="m564,3827l564,3582e" filled="f" stroked="t" strokeweight=".464456pt" strokecolor="#383838">
                <v:path arrowok="t"/>
              </v:shape>
            </v:group>
            <v:group style="position:absolute;left:4013;top:3582;width:2;height:245" coordorigin="4013,3582" coordsize="2,245">
              <v:shape style="position:absolute;left:4013;top:3582;width:2;height:245" coordorigin="4013,3582" coordsize="0,245" path="m4013,3827l4013,3582e" filled="f" stroked="t" strokeweight=".464456pt" strokecolor="#3F3F3F">
                <v:path arrowok="t"/>
              </v:shape>
            </v:group>
            <v:group style="position:absolute;left:4004;top:3811;width:2350;height:2" coordorigin="4004,3811" coordsize="2350,2">
              <v:shape style="position:absolute;left:4004;top:3811;width:2350;height:2" coordorigin="4004,3811" coordsize="2350,0" path="m4004,3811l6354,3811e" filled="f" stroked="t" strokeweight=".696684pt" strokecolor="#646464">
                <v:path arrowok="t"/>
              </v:shape>
            </v:group>
            <v:group style="position:absolute;left:6298;top:3808;width:757;height:2" coordorigin="6298,3808" coordsize="757,2">
              <v:shape style="position:absolute;left:6298;top:3808;width:757;height:2" coordorigin="6298,3808" coordsize="757,0" path="m6298,3808l7055,3808e" filled="f" stroked="t" strokeweight=".696684pt" strokecolor="#ACACAC">
                <v:path arrowok="t"/>
              </v:shape>
            </v:group>
            <v:group style="position:absolute;left:7046;top:3582;width:2;height:552" coordorigin="7046,3582" coordsize="2,552">
              <v:shape style="position:absolute;left:7046;top:3582;width:2;height:552" coordorigin="7046,3582" coordsize="0,552" path="m7046,4134l7046,3582e" filled="f" stroked="t" strokeweight=".696684pt" strokecolor="#4B4B4B">
                <v:path arrowok="t"/>
              </v:shape>
            </v:group>
            <v:group style="position:absolute;left:557;top:4122;width:3237;height:2" coordorigin="557,4122" coordsize="3237,2">
              <v:shape style="position:absolute;left:557;top:4122;width:3237;height:2" coordorigin="557,4122" coordsize="3237,0" path="m557,4122l3795,4122e" filled="f" stroked="t" strokeweight=".696684pt" strokecolor="#4F4F4F">
                <v:path arrowok="t"/>
              </v:shape>
            </v:group>
            <v:group style="position:absolute;left:564;top:3771;width:2;height:1288" coordorigin="564,3771" coordsize="2,1288">
              <v:shape style="position:absolute;left:564;top:3771;width:2;height:1288" coordorigin="564,3771" coordsize="0,1288" path="m564,5059l564,3771e" filled="f" stroked="t" strokeweight=".696684pt" strokecolor="#4B4B4B">
                <v:path arrowok="t"/>
              </v:shape>
            </v:group>
            <v:group style="position:absolute;left:4013;top:3771;width:2;height:363" coordorigin="4013,3771" coordsize="2,363">
              <v:shape style="position:absolute;left:4013;top:3771;width:2;height:363" coordorigin="4013,3771" coordsize="0,363" path="m4013,4134l4013,3771e" filled="f" stroked="t" strokeweight=".696684pt" strokecolor="#4F4F4F">
                <v:path arrowok="t"/>
              </v:shape>
            </v:group>
            <v:group style="position:absolute;left:3739;top:4120;width:2202;height:2" coordorigin="3739,4120" coordsize="2202,2">
              <v:shape style="position:absolute;left:3739;top:4120;width:2202;height:2" coordorigin="3739,4120" coordsize="2202,0" path="m3739,4120l5940,4120e" filled="f" stroked="t" strokeweight=".928911pt" strokecolor="#3B3B3B">
                <v:path arrowok="t"/>
              </v:shape>
            </v:group>
            <v:group style="position:absolute;left:5782;top:4115;width:1347;height:2" coordorigin="5782,4115" coordsize="1347,2">
              <v:shape style="position:absolute;left:5782;top:4115;width:1347;height:2" coordorigin="5782,4115" coordsize="1347,0" path="m5782,4115l7129,4115e" filled="f" stroked="t" strokeweight=".928911pt" strokecolor="#5B5B5B">
                <v:path arrowok="t"/>
              </v:shape>
            </v:group>
            <v:group style="position:absolute;left:6800;top:4125;width:4719;height:2" coordorigin="6800,4125" coordsize="4719,2">
              <v:shape style="position:absolute;left:6800;top:4125;width:4719;height:2" coordorigin="6800,4125" coordsize="4719,0" path="m6800,4125l11519,4125e" filled="f" stroked="t" strokeweight=".696684pt" strokecolor="#545454">
                <v:path arrowok="t"/>
              </v:shape>
            </v:group>
            <v:group style="position:absolute;left:553;top:4396;width:10970;height:2" coordorigin="553,4396" coordsize="10970,2">
              <v:shape style="position:absolute;left:553;top:4396;width:10970;height:2" coordorigin="553,4396" coordsize="10970,0" path="m553,4396l11523,4396e" filled="f" stroked="t" strokeweight=".696684pt" strokecolor="#4F4F4F">
                <v:path arrowok="t"/>
              </v:shape>
            </v:group>
            <v:group style="position:absolute;left:2550;top:4110;width:2;height:316" coordorigin="2550,4110" coordsize="2,316">
              <v:shape style="position:absolute;left:2550;top:4110;width:2;height:316" coordorigin="2550,4110" coordsize="0,316" path="m2550,4427l2550,4110e" filled="f" stroked="t" strokeweight=".696684pt" strokecolor="#484848">
                <v:path arrowok="t"/>
              </v:shape>
            </v:group>
            <v:group style="position:absolute;left:2536;top:4611;width:8992;height:2" coordorigin="2536,4611" coordsize="8992,2">
              <v:shape style="position:absolute;left:2536;top:4611;width:8992;height:2" coordorigin="2536,4611" coordsize="8992,0" path="m2536,4611l11528,4611e" filled="f" stroked="t" strokeweight=".696684pt" strokecolor="#4F4F4F">
                <v:path arrowok="t"/>
              </v:shape>
            </v:group>
            <v:group style="position:absolute;left:11523;top:4389;width:2;height:6168" coordorigin="11523,4389" coordsize="2,6168">
              <v:shape style="position:absolute;left:11523;top:4389;width:2;height:6168" coordorigin="11523,4389" coordsize="0,6168" path="m11523,10557l11523,4389e" filled="f" stroked="t" strokeweight=".696684pt" strokecolor="#5B5B5B">
                <v:path arrowok="t"/>
              </v:shape>
            </v:group>
            <v:group style="position:absolute;left:2550;top:4356;width:2;height:4101" coordorigin="2550,4356" coordsize="2,4101">
              <v:shape style="position:absolute;left:2550;top:4356;width:2;height:4101" coordorigin="2550,4356" coordsize="0,4101" path="m2550,8457l2550,4356e" filled="f" stroked="t" strokeweight=".696684pt" strokecolor="#4B4B4B">
                <v:path arrowok="t"/>
              </v:shape>
            </v:group>
            <v:group style="position:absolute;left:4919;top:5031;width:1407;height:2" coordorigin="4919,5031" coordsize="1407,2">
              <v:shape style="position:absolute;left:4919;top:5031;width:1407;height:2" coordorigin="4919,5031" coordsize="1407,0" path="m4919,5031l6326,5031e" filled="f" stroked="t" strokeweight=".232228pt" strokecolor="#676767">
                <v:path arrowok="t"/>
              </v:shape>
            </v:group>
            <v:group style="position:absolute;left:6326;top:5031;width:1319;height:2" coordorigin="6326,5031" coordsize="1319,2">
              <v:shape style="position:absolute;left:6326;top:5031;width:1319;height:2" coordorigin="6326,5031" coordsize="1319,0" path="m6326,5031l7645,5031e" filled="f" stroked="t" strokeweight=".232228pt" strokecolor="#000000">
                <v:path arrowok="t"/>
              </v:shape>
            </v:group>
            <v:group style="position:absolute;left:7645;top:5031;width:887;height:2" coordorigin="7645,5031" coordsize="887,2">
              <v:shape style="position:absolute;left:7645;top:5031;width:887;height:2" coordorigin="7645,5031" coordsize="887,0" path="m7645,5031l8532,5031e" filled="f" stroked="t" strokeweight=".232228pt" strokecolor="#232323">
                <v:path arrowok="t"/>
              </v:shape>
            </v:group>
            <v:group style="position:absolute;left:7884;top:4606;width:2;height:458" coordorigin="7884,4606" coordsize="2,458">
              <v:shape style="position:absolute;left:7884;top:4606;width:2;height:458" coordorigin="7884,4606" coordsize="0,458" path="m7884,5064l7884,4606e" filled="f" stroked="t" strokeweight=".696684pt" strokecolor="#606060">
                <v:path arrowok="t"/>
              </v:shape>
            </v:group>
            <v:group style="position:absolute;left:8532;top:5031;width:1417;height:2" coordorigin="8532,5031" coordsize="1417,2">
              <v:shape style="position:absolute;left:8532;top:5031;width:1417;height:2" coordorigin="8532,5031" coordsize="1417,0" path="m8532,5031l9949,5031e" filled="f" stroked="t" strokeweight=".232228pt" strokecolor="#000000">
                <v:path arrowok="t"/>
              </v:shape>
            </v:group>
            <v:group style="position:absolute;left:9949;top:5031;width:1565;height:2" coordorigin="9949,5031" coordsize="1565,2">
              <v:shape style="position:absolute;left:9949;top:5031;width:1565;height:2" coordorigin="9949,5031" coordsize="1565,0" path="m9949,5031l11514,5031e" filled="f" stroked="t" strokeweight=".232228pt" strokecolor="#707070">
                <v:path arrowok="t"/>
              </v:shape>
            </v:group>
            <v:group style="position:absolute;left:562;top:5002;width:2;height:335" coordorigin="562,5002" coordsize="2,335">
              <v:shape style="position:absolute;left:562;top:5002;width:2;height:335" coordorigin="562,5002" coordsize="0,335" path="m562,5337l562,5002e" filled="f" stroked="t" strokeweight=".464456pt" strokecolor="#484848">
                <v:path arrowok="t"/>
              </v:shape>
            </v:group>
            <v:group style="position:absolute;left:5049;top:5002;width:2;height:566" coordorigin="5049,5002" coordsize="2,566">
              <v:shape style="position:absolute;left:5049;top:5002;width:2;height:566" coordorigin="5049,5002" coordsize="0,566" path="m5049,5569l5049,5002e" filled="f" stroked="t" strokeweight=".696684pt" strokecolor="#4B4B4B">
                <v:path arrowok="t"/>
              </v:shape>
            </v:group>
            <v:group style="position:absolute;left:5039;top:5319;width:6488;height:2" coordorigin="5039,5319" coordsize="6488,2">
              <v:shape style="position:absolute;left:5039;top:5319;width:6488;height:2" coordorigin="5039,5319" coordsize="6488,0" path="m5039,5319l11528,5319e" filled="f" stroked="t" strokeweight=".696684pt" strokecolor="#4F4F4F">
                <v:path arrowok="t"/>
              </v:shape>
            </v:group>
            <v:group style="position:absolute;left:5044;top:5555;width:6488;height:2" coordorigin="5044,5555" coordsize="6488,2">
              <v:shape style="position:absolute;left:5044;top:5555;width:6488;height:2" coordorigin="5044,5555" coordsize="6488,0" path="m5044,5555l11532,5555e" filled="f" stroked="t" strokeweight=".696684pt" strokecolor="#545454">
                <v:path arrowok="t"/>
              </v:shape>
            </v:group>
            <v:group style="position:absolute;left:569;top:5281;width:2;height:11152" coordorigin="569,5281" coordsize="2,11152">
              <v:shape style="position:absolute;left:569;top:5281;width:2;height:11152" coordorigin="569,5281" coordsize="0,11152" path="m569,16432l569,5281e" filled="f" stroked="t" strokeweight=".696684pt" strokecolor="#4F4F4F">
                <v:path arrowok="t"/>
              </v:shape>
            </v:group>
            <v:group style="position:absolute;left:2545;top:5774;width:2564;height:2" coordorigin="2545,5774" coordsize="2564,2">
              <v:shape style="position:absolute;left:2545;top:5774;width:2564;height:2" coordorigin="2545,5774" coordsize="2564,0" path="m2545,5774l5109,5774e" filled="f" stroked="t" strokeweight=".696684pt" strokecolor="#545454">
                <v:path arrowok="t"/>
              </v:shape>
            </v:group>
            <v:group style="position:absolute;left:5049;top:5512;width:2;height:519" coordorigin="5049,5512" coordsize="2,519">
              <v:shape style="position:absolute;left:5049;top:5512;width:2;height:519" coordorigin="5049,5512" coordsize="0,519" path="m5049,6031l5049,5512e" filled="f" stroked="t" strokeweight=".464456pt" strokecolor="#3F3F3F">
                <v:path arrowok="t"/>
              </v:shape>
            </v:group>
            <v:group style="position:absolute;left:5016;top:5772;width:2466;height:2" coordorigin="5016,5772" coordsize="2466,2">
              <v:shape style="position:absolute;left:5016;top:5772;width:2466;height:2" coordorigin="5016,5772" coordsize="2466,0" path="m5016,5772l7482,5772e" filled="f" stroked="t" strokeweight=".464456pt" strokecolor="#4B4B4B">
                <v:path arrowok="t"/>
              </v:shape>
            </v:group>
            <v:group style="position:absolute;left:7232;top:5774;width:4296;height:2" coordorigin="7232,5774" coordsize="4296,2">
              <v:shape style="position:absolute;left:7232;top:5774;width:4296;height:2" coordorigin="7232,5774" coordsize="4296,0" path="m7232,5774l11528,5774e" filled="f" stroked="t" strokeweight=".696684pt" strokecolor="#545454">
                <v:path arrowok="t"/>
              </v:shape>
            </v:group>
            <v:group style="position:absolute;left:553;top:6001;width:10980;height:2" coordorigin="553,6001" coordsize="10980,2">
              <v:shape style="position:absolute;left:553;top:6001;width:10980;height:2" coordorigin="553,6001" coordsize="10980,0" path="m553,6001l11532,6001e" filled="f" stroked="t" strokeweight=".696684pt" strokecolor="#545454">
                <v:path arrowok="t"/>
              </v:shape>
            </v:group>
            <v:group style="position:absolute;left:5051;top:5960;width:2;height:684" coordorigin="5051,5960" coordsize="2,684">
              <v:shape style="position:absolute;left:5051;top:5960;width:2;height:684" coordorigin="5051,5960" coordsize="0,684" path="m5051,6645l5051,5960e" filled="f" stroked="t" strokeweight=".928911pt" strokecolor="#545454">
                <v:path arrowok="t"/>
              </v:shape>
            </v:group>
            <v:group style="position:absolute;left:7891;top:5993;width:2;height:651" coordorigin="7891,5993" coordsize="2,651">
              <v:shape style="position:absolute;left:7891;top:5993;width:2;height:651" coordorigin="7891,5993" coordsize="0,651" path="m7891,6645l7891,5993e" filled="f" stroked="t" strokeweight=".928911pt" strokecolor="#5B5B5B">
                <v:path arrowok="t"/>
              </v:shape>
            </v:group>
            <v:group style="position:absolute;left:2541;top:6425;width:7283;height:2" coordorigin="2541,6425" coordsize="7283,2">
              <v:shape style="position:absolute;left:2541;top:6425;width:7283;height:2" coordorigin="2541,6425" coordsize="7283,0" path="m2541,6425l9823,6425e" filled="f" stroked="t" strokeweight=".696684pt" strokecolor="#545454">
                <v:path arrowok="t"/>
              </v:shape>
            </v:group>
            <v:group style="position:absolute;left:9768;top:6423;width:209;height:2" coordorigin="9768,6423" coordsize="209,2">
              <v:shape style="position:absolute;left:9768;top:6423;width:209;height:2" coordorigin="9768,6423" coordsize="209,0" path="m9768,6423l9977,6423e" filled="f" stroked="t" strokeweight=".464456pt" strokecolor="#4B4B4B">
                <v:path arrowok="t"/>
              </v:shape>
            </v:group>
            <v:group style="position:absolute;left:9921;top:6423;width:1612;height:2" coordorigin="9921,6423" coordsize="1612,2">
              <v:shape style="position:absolute;left:9921;top:6423;width:1612;height:2" coordorigin="9921,6423" coordsize="1612,0" path="m9921,6423l11532,6423e" filled="f" stroked="t" strokeweight=".696684pt" strokecolor="#575757">
                <v:path arrowok="t"/>
              </v:shape>
            </v:group>
            <v:group style="position:absolute;left:2545;top:6638;width:5128;height:2" coordorigin="2545,6638" coordsize="5128,2">
              <v:shape style="position:absolute;left:2545;top:6638;width:5128;height:2" coordorigin="2545,6638" coordsize="5128,0" path="m2545,6638l7673,6638e" filled="f" stroked="t" strokeweight=".696684pt" strokecolor="#4F4F4F">
                <v:path arrowok="t"/>
              </v:shape>
            </v:group>
            <v:group style="position:absolute;left:7617;top:6635;width:297;height:2" coordorigin="7617,6635" coordsize="297,2">
              <v:shape style="position:absolute;left:7617;top:6635;width:297;height:2" coordorigin="7617,6635" coordsize="297,0" path="m7617,6635l7914,6635e" filled="f" stroked="t" strokeweight=".464456pt" strokecolor="#383838">
                <v:path arrowok="t"/>
              </v:shape>
            </v:group>
            <v:group style="position:absolute;left:7845;top:6635;width:715;height:2" coordorigin="7845,6635" coordsize="715,2">
              <v:shape style="position:absolute;left:7845;top:6635;width:715;height:2" coordorigin="7845,6635" coordsize="715,0" path="m7845,6635l8560,6635e" filled="f" stroked="t" strokeweight=".696684pt" strokecolor="#545454">
                <v:path arrowok="t"/>
              </v:shape>
            </v:group>
            <v:group style="position:absolute;left:8504;top:6635;width:172;height:2" coordorigin="8504,6635" coordsize="172,2">
              <v:shape style="position:absolute;left:8504;top:6635;width:172;height:2" coordorigin="8504,6635" coordsize="172,0" path="m8504,6635l8676,6635e" filled="f" stroked="t" strokeweight=".464456pt" strokecolor="#3F3F3F">
                <v:path arrowok="t"/>
              </v:shape>
            </v:group>
            <v:group style="position:absolute;left:8620;top:6635;width:2912;height:2" coordorigin="8620,6635" coordsize="2912,2">
              <v:shape style="position:absolute;left:8620;top:6635;width:2912;height:2" coordorigin="8620,6635" coordsize="2912,0" path="m8620,6635l11532,6635e" filled="f" stroked="t" strokeweight=".696684pt" strokecolor="#545454">
                <v:path arrowok="t"/>
              </v:shape>
            </v:group>
            <v:group style="position:absolute;left:557;top:6852;width:10975;height:2" coordorigin="557,6852" coordsize="10975,2">
              <v:shape style="position:absolute;left:557;top:6852;width:10975;height:2" coordorigin="557,6852" coordsize="10975,0" path="m557,6852l11532,6852e" filled="f" stroked="t" strokeweight=".696684pt" strokecolor="#545454">
                <v:path arrowok="t"/>
              </v:shape>
            </v:group>
            <v:group style="position:absolute;left:562;top:7294;width:9261;height:2" coordorigin="562,7294" coordsize="9261,2">
              <v:shape style="position:absolute;left:562;top:7294;width:9261;height:2" coordorigin="562,7294" coordsize="9261,0" path="m562,7294l9823,7294e" filled="f" stroked="t" strokeweight=".696684pt" strokecolor="#545454">
                <v:path arrowok="t"/>
              </v:shape>
            </v:group>
            <v:group style="position:absolute;left:9768;top:7291;width:209;height:2" coordorigin="9768,7291" coordsize="209,2">
              <v:shape style="position:absolute;left:9768;top:7291;width:209;height:2" coordorigin="9768,7291" coordsize="209,0" path="m9768,7291l9977,7291e" filled="f" stroked="t" strokeweight=".464456pt" strokecolor="#3F3F3F">
                <v:path arrowok="t"/>
              </v:shape>
            </v:group>
            <v:group style="position:absolute;left:9921;top:7291;width:1612;height:2" coordorigin="9921,7291" coordsize="1612,2">
              <v:shape style="position:absolute;left:9921;top:7291;width:1612;height:2" coordorigin="9921,7291" coordsize="1612,0" path="m9921,7291l11532,7291e" filled="f" stroked="t" strokeweight=".696684pt" strokecolor="#575757">
                <v:path arrowok="t"/>
              </v:shape>
            </v:group>
            <v:group style="position:absolute;left:5065;top:7287;width:2;height:236" coordorigin="5065,7287" coordsize="2,236">
              <v:shape style="position:absolute;left:5065;top:7287;width:2;height:236" coordorigin="5065,7287" coordsize="0,236" path="m5065,7522l5065,7287e" filled="f" stroked="t" strokeweight="1.161139pt" strokecolor="#545454">
                <v:path arrowok="t"/>
              </v:shape>
            </v:group>
            <v:group style="position:absolute;left:5044;top:7508;width:6488;height:2" coordorigin="5044,7508" coordsize="6488,2">
              <v:shape style="position:absolute;left:5044;top:7508;width:6488;height:2" coordorigin="5044,7508" coordsize="6488,0" path="m5044,7508l11532,7508e" filled="f" stroked="t" strokeweight=".696684pt" strokecolor="#545454">
                <v:path arrowok="t"/>
              </v:shape>
            </v:group>
            <v:group style="position:absolute;left:5058;top:7475;width:2;height:472" coordorigin="5058,7475" coordsize="2,472">
              <v:shape style="position:absolute;left:5058;top:7475;width:2;height:472" coordorigin="5058,7475" coordsize="0,472" path="m5058,7947l5058,7475e" filled="f" stroked="t" strokeweight=".696684pt" strokecolor="#575757">
                <v:path arrowok="t"/>
              </v:shape>
            </v:group>
            <v:group style="position:absolute;left:5049;top:7725;width:6484;height:2" coordorigin="5049,7725" coordsize="6484,2">
              <v:shape style="position:absolute;left:5049;top:7725;width:6484;height:2" coordorigin="5049,7725" coordsize="6484,0" path="m5049,7725l11532,7725e" filled="f" stroked="t" strokeweight=".696684pt" strokecolor="#545454">
                <v:path arrowok="t"/>
              </v:shape>
            </v:group>
            <v:group style="position:absolute;left:557;top:7942;width:8003;height:2" coordorigin="557,7942" coordsize="8003,2">
              <v:shape style="position:absolute;left:557;top:7942;width:8003;height:2" coordorigin="557,7942" coordsize="8003,0" path="m557,7942l8560,7942e" filled="f" stroked="t" strokeweight=".696684pt" strokecolor="#4F4F4F">
                <v:path arrowok="t"/>
              </v:shape>
            </v:group>
            <v:group style="position:absolute;left:8504;top:7938;width:172;height:2" coordorigin="8504,7938" coordsize="172,2">
              <v:shape style="position:absolute;left:8504;top:7938;width:172;height:2" coordorigin="8504,7938" coordsize="172,0" path="m8504,7938l8676,7938e" filled="f" stroked="t" strokeweight=".464456pt" strokecolor="#383838">
                <v:path arrowok="t"/>
              </v:shape>
            </v:group>
            <v:group style="position:absolute;left:8620;top:7938;width:2912;height:2" coordorigin="8620,7938" coordsize="2912,2">
              <v:shape style="position:absolute;left:8620;top:7938;width:2912;height:2" coordorigin="8620,7938" coordsize="2912,0" path="m8620,7938l11532,7938e" filled="f" stroked="t" strokeweight=".696684pt" strokecolor="#545454">
                <v:path arrowok="t"/>
              </v:shape>
            </v:group>
            <v:group style="position:absolute;left:11523;top:7900;width:2;height:307" coordorigin="11523,7900" coordsize="2,307">
              <v:shape style="position:absolute;left:11523;top:7900;width:2;height:307" coordorigin="11523,7900" coordsize="0,307" path="m11523,8207l11523,7900e" filled="f" stroked="t" strokeweight=".464456pt" strokecolor="#4F4F4F">
                <v:path arrowok="t"/>
              </v:shape>
            </v:group>
            <v:group style="position:absolute;left:2555;top:8400;width:2;height:269" coordorigin="2555,8400" coordsize="2,269">
              <v:shape style="position:absolute;left:2555;top:8400;width:2;height:269" coordorigin="2555,8400" coordsize="0,269" path="m2555,8669l2555,8400e" filled="f" stroked="t" strokeweight=".464456pt" strokecolor="#4B4B4B">
                <v:path arrowok="t"/>
              </v:shape>
            </v:group>
            <v:group style="position:absolute;left:2559;top:8608;width:2;height:7815" coordorigin="2559,8608" coordsize="2,7815">
              <v:shape style="position:absolute;left:2559;top:8608;width:2;height:7815" coordorigin="2559,8608" coordsize="0,7815" path="m2559,16423l2559,8608e" filled="f" stroked="t" strokeweight=".696684pt" strokecolor="#4F4F4F">
                <v:path arrowok="t"/>
              </v:shape>
            </v:group>
            <v:group style="position:absolute;left:557;top:9089;width:10975;height:2" coordorigin="557,9089" coordsize="10975,2">
              <v:shape style="position:absolute;left:557;top:9089;width:10975;height:2" coordorigin="557,9089" coordsize="10975,0" path="m557,9089l11532,9089e" filled="f" stroked="t" strokeweight=".696684pt" strokecolor="#545454">
                <v:path arrowok="t"/>
              </v:shape>
            </v:group>
            <v:group style="position:absolute;left:562;top:10538;width:2011;height:2" coordorigin="562,10538" coordsize="2011,2">
              <v:shape style="position:absolute;left:562;top:10538;width:2011;height:2" coordorigin="562,10538" coordsize="2011,0" path="m562,10538l2573,10538e" filled="f" stroked="t" strokeweight=".696684pt" strokecolor="#575757">
                <v:path arrowok="t"/>
              </v:shape>
            </v:group>
            <v:group style="position:absolute;left:2503;top:10529;width:9034;height:2" coordorigin="2503,10529" coordsize="9034,2">
              <v:shape style="position:absolute;left:2503;top:10529;width:9034;height:2" coordorigin="2503,10529" coordsize="9034,0" path="m2503,10529l11537,10529e" filled="f" stroked="t" strokeweight=".696684pt" strokecolor="#545454">
                <v:path arrowok="t"/>
              </v:shape>
            </v:group>
            <v:group style="position:absolute;left:557;top:10812;width:1347;height:2" coordorigin="557,10812" coordsize="1347,2">
              <v:shape style="position:absolute;left:557;top:10812;width:1347;height:2" coordorigin="557,10812" coordsize="1347,0" path="m557,10812l1904,10812e" filled="f" stroked="t" strokeweight=".232228pt" strokecolor="#676767">
                <v:path arrowok="t"/>
              </v:shape>
            </v:group>
            <v:group style="position:absolute;left:1904;top:10812;width:641;height:2" coordorigin="1904,10812" coordsize="641,2">
              <v:shape style="position:absolute;left:1904;top:10812;width:641;height:2" coordorigin="1904,10812" coordsize="641,0" path="m1904,10812l2545,10812e" filled="f" stroked="t" strokeweight=".232228pt" strokecolor="#000000">
                <v:path arrowok="t"/>
              </v:shape>
            </v:group>
            <v:group style="position:absolute;left:2531;top:10812;width:1797;height:2" coordorigin="2531,10812" coordsize="1797,2">
              <v:shape style="position:absolute;left:2531;top:10812;width:1797;height:2" coordorigin="2531,10812" coordsize="1797,0" path="m2531,10812l4329,10812e" filled="f" stroked="t" strokeweight=".232228pt" strokecolor="#343434">
                <v:path arrowok="t"/>
              </v:shape>
            </v:group>
            <v:group style="position:absolute;left:4329;top:10812;width:2703;height:2" coordorigin="4329,10812" coordsize="2703,2">
              <v:shape style="position:absolute;left:4329;top:10812;width:2703;height:2" coordorigin="4329,10812" coordsize="2703,0" path="m4329,10812l7032,10812e" filled="f" stroked="t" strokeweight=".232228pt" strokecolor="#000000">
                <v:path arrowok="t"/>
              </v:shape>
            </v:group>
            <v:group style="position:absolute;left:7877;top:10812;width:3632;height:2" coordorigin="7877,10812" coordsize="3632,2">
              <v:shape style="position:absolute;left:7877;top:10812;width:3632;height:2" coordorigin="7877,10812" coordsize="3632,0" path="m7877,10812l11509,10812e" filled="f" stroked="t" strokeweight=".232228pt" strokecolor="#000000">
                <v:path arrowok="t"/>
              </v:shape>
            </v:group>
            <v:group style="position:absolute;left:11530;top:5550;width:2;height:9250" coordorigin="11530,5550" coordsize="2,9250">
              <v:shape style="position:absolute;left:11530;top:5550;width:2;height:9250" coordorigin="11530,5550" coordsize="0,9250" path="m11530,14800l11530,5550e" filled="f" stroked="t" strokeweight=".696684pt" strokecolor="#575757">
                <v:path arrowok="t"/>
              </v:shape>
            </v:group>
            <v:group style="position:absolute;left:557;top:11093;width:10980;height:2" coordorigin="557,11093" coordsize="10980,2">
              <v:shape style="position:absolute;left:557;top:11093;width:10980;height:2" coordorigin="557,11093" coordsize="10980,0" path="m557,11093l11537,11093e" filled="f" stroked="t" strokeweight=".696684pt" strokecolor="#545454">
                <v:path arrowok="t"/>
              </v:shape>
            </v:group>
            <v:group style="position:absolute;left:557;top:11576;width:2016;height:2" coordorigin="557,11576" coordsize="2016,2">
              <v:shape style="position:absolute;left:557;top:11576;width:2016;height:2" coordorigin="557,11576" coordsize="2016,0" path="m557,11576l2573,11576e" filled="f" stroked="t" strokeweight=".696684pt" strokecolor="#575757">
                <v:path arrowok="t"/>
              </v:shape>
            </v:group>
            <v:group style="position:absolute;left:2503;top:11567;width:6057;height:2" coordorigin="2503,11567" coordsize="6057,2">
              <v:shape style="position:absolute;left:2503;top:11567;width:6057;height:2" coordorigin="2503,11567" coordsize="6057,0" path="m2503,11567l8560,11567e" filled="f" stroked="t" strokeweight=".696684pt" strokecolor="#545454">
                <v:path arrowok="t"/>
              </v:shape>
            </v:group>
            <v:group style="position:absolute;left:8504;top:11562;width:172;height:2" coordorigin="8504,11562" coordsize="172,2">
              <v:shape style="position:absolute;left:8504;top:11562;width:172;height:2" coordorigin="8504,11562" coordsize="172,0" path="m8504,11562l8676,11562e" filled="f" stroked="t" strokeweight=".464456pt" strokecolor="#3F3F3F">
                <v:path arrowok="t"/>
              </v:shape>
            </v:group>
            <v:group style="position:absolute;left:8620;top:11562;width:2917;height:2" coordorigin="8620,11562" coordsize="2917,2">
              <v:shape style="position:absolute;left:8620;top:11562;width:2917;height:2" coordorigin="8620,11562" coordsize="2917,0" path="m8620,11562l11537,11562e" filled="f" stroked="t" strokeweight=".696684pt" strokecolor="#5B5B5B">
                <v:path arrowok="t"/>
              </v:shape>
            </v:group>
            <v:group style="position:absolute;left:557;top:11789;width:1375;height:2" coordorigin="557,11789" coordsize="1375,2">
              <v:shape style="position:absolute;left:557;top:11789;width:1375;height:2" coordorigin="557,11789" coordsize="1375,0" path="m557,11789l1932,11789e" filled="f" stroked="t" strokeweight=".696684pt" strokecolor="#545454">
                <v:path arrowok="t"/>
              </v:shape>
            </v:group>
            <v:group style="position:absolute;left:567;top:11350;width:2;height:647" coordorigin="567,11350" coordsize="2,647">
              <v:shape style="position:absolute;left:567;top:11350;width:2;height:647" coordorigin="567,11350" coordsize="0,647" path="m567,11996l567,11350e" filled="f" stroked="t" strokeweight=".928911pt" strokecolor="#4B4B4B">
                <v:path arrowok="t"/>
              </v:shape>
            </v:group>
            <v:group style="position:absolute;left:1876;top:11782;width:9661;height:2" coordorigin="1876,11782" coordsize="9661,2">
              <v:shape style="position:absolute;left:1876;top:11782;width:9661;height:2" coordorigin="1876,11782" coordsize="9661,0" path="m1876,11782l11537,11782e" filled="f" stroked="t" strokeweight=".696684pt" strokecolor="#575757">
                <v:path arrowok="t"/>
              </v:shape>
            </v:group>
            <v:group style="position:absolute;left:562;top:12020;width:1379;height:2" coordorigin="562,12020" coordsize="1379,2">
              <v:shape style="position:absolute;left:562;top:12020;width:1379;height:2" coordorigin="562,12020" coordsize="1379,0" path="m562,12020l1941,12020e" filled="f" stroked="t" strokeweight=".696684pt" strokecolor="#545454">
                <v:path arrowok="t"/>
              </v:shape>
            </v:group>
            <v:group style="position:absolute;left:1222;top:11784;width:2;height:661" coordorigin="1222,11784" coordsize="2,661">
              <v:shape style="position:absolute;left:1222;top:11784;width:2;height:661" coordorigin="1222,11784" coordsize="0,661" path="m1222,12445l1222,11784e" filled="f" stroked="t" strokeweight=".232228pt" strokecolor="#5B5B5B">
                <v:path arrowok="t"/>
              </v:shape>
            </v:group>
            <v:group style="position:absolute;left:7464;top:11770;width:2;height:2921" coordorigin="7464,11770" coordsize="2,2921">
              <v:shape style="position:absolute;left:7464;top:11770;width:2;height:2921" coordorigin="7464,11770" coordsize="0,2921" path="m7464,14691l7464,11770e" filled="f" stroked="t" strokeweight=".696684pt" strokecolor="#545454">
                <v:path arrowok="t"/>
              </v:shape>
            </v:group>
            <v:group style="position:absolute;left:1872;top:12010;width:9665;height:2" coordorigin="1872,12010" coordsize="9665,2">
              <v:shape style="position:absolute;left:1872;top:12010;width:9665;height:2" coordorigin="1872,12010" coordsize="9665,0" path="m1872,12010l11537,12010e" filled="f" stroked="t" strokeweight=".696684pt" strokecolor="#575757">
                <v:path arrowok="t"/>
              </v:shape>
            </v:group>
            <v:group style="position:absolute;left:8504;top:12006;width:172;height:2" coordorigin="8504,12006" coordsize="172,2">
              <v:shape style="position:absolute;left:8504;top:12006;width:172;height:2" coordorigin="8504,12006" coordsize="172,0" path="m8504,12006l8676,12006e" filled="f" stroked="t" strokeweight=".464456pt" strokecolor="#484848">
                <v:path arrowok="t"/>
              </v:shape>
            </v:group>
            <v:group style="position:absolute;left:1222;top:12445;width:2;height:1321" coordorigin="1222,12445" coordsize="2,1321">
              <v:shape style="position:absolute;left:1222;top:12445;width:2;height:1321" coordorigin="1222,12445" coordsize="0,1321" path="m1222,13766l1222,12445e" filled="f" stroked="t" strokeweight=".232228pt" strokecolor="#000000">
                <v:path arrowok="t"/>
              </v:shape>
            </v:group>
            <v:group style="position:absolute;left:1911;top:11779;width:2;height:2322" coordorigin="1911,11779" coordsize="2,2322">
              <v:shape style="position:absolute;left:1911;top:11779;width:2;height:2322" coordorigin="1911,11779" coordsize="0,2322" path="m1911,14101l1911,11779e" filled="f" stroked="t" strokeweight=".696684pt" strokecolor="#4B4B4B">
                <v:path arrowok="t"/>
              </v:shape>
            </v:group>
            <v:group style="position:absolute;left:567;top:12846;width:2;height:142" coordorigin="567,12846" coordsize="2,142">
              <v:shape style="position:absolute;left:567;top:12846;width:2;height:142" coordorigin="567,12846" coordsize="0,142" path="m567,12987l567,12846e" filled="f" stroked="t" strokeweight=".464456pt" strokecolor="#2B2B2B">
                <v:path arrowok="t"/>
              </v:shape>
            </v:group>
            <v:group style="position:absolute;left:567;top:13247;width:2;height:109" coordorigin="567,13247" coordsize="2,109">
              <v:shape style="position:absolute;left:567;top:13247;width:2;height:109" coordorigin="567,13247" coordsize="0,109" path="m567,13355l567,13247e" filled="f" stroked="t" strokeweight=".464456pt" strokecolor="#282828">
                <v:path arrowok="t"/>
              </v:shape>
            </v:group>
            <v:group style="position:absolute;left:562;top:14073;width:2006;height:2" coordorigin="562,14073" coordsize="2006,2">
              <v:shape style="position:absolute;left:562;top:14073;width:2006;height:2" coordorigin="562,14073" coordsize="2006,0" path="m562,14073l2568,14073e" filled="f" stroked="t" strokeweight=".696684pt" strokecolor="#5B5B5B">
                <v:path arrowok="t"/>
              </v:shape>
            </v:group>
            <v:group style="position:absolute;left:1222;top:13766;width:2;height:411" coordorigin="1222,13766" coordsize="2,411">
              <v:shape style="position:absolute;left:1222;top:13766;width:2;height:411" coordorigin="1222,13766" coordsize="0,411" path="m1222,14177l1222,13766e" filled="f" stroked="t" strokeweight=".232228pt" strokecolor="#606060">
                <v:path arrowok="t"/>
              </v:shape>
            </v:group>
            <v:group style="position:absolute;left:1914;top:14030;width:2;height:175" coordorigin="1914,14030" coordsize="2,175">
              <v:shape style="position:absolute;left:1914;top:14030;width:2;height:175" coordorigin="1914,14030" coordsize="0,175" path="m1914,14205l1914,14030e" filled="f" stroked="t" strokeweight=".464456pt" strokecolor="#343434">
                <v:path arrowok="t"/>
              </v:shape>
            </v:group>
            <v:group style="position:absolute;left:11505;top:14063;width:2;height:599" coordorigin="11505,14063" coordsize="2,599">
              <v:shape style="position:absolute;left:11505;top:14063;width:2;height:599" coordorigin="11505,14063" coordsize="0,599" path="m11505,14663l11505,14063e" filled="f" stroked="t" strokeweight=".232228pt" strokecolor="#000000">
                <v:path arrowok="t"/>
              </v:shape>
            </v:group>
            <v:group style="position:absolute;left:1222;top:14177;width:2;height:1708" coordorigin="1222,14177" coordsize="2,1708">
              <v:shape style="position:absolute;left:1222;top:14177;width:2;height:1708" coordorigin="1222,14177" coordsize="0,1708" path="m1222,15885l1222,14177e" filled="f" stroked="t" strokeweight=".232228pt" strokecolor="#000000">
                <v:path arrowok="t"/>
              </v:shape>
            </v:group>
            <v:group style="position:absolute;left:1916;top:14148;width:2;height:2279" coordorigin="1916,14148" coordsize="2,2279">
              <v:shape style="position:absolute;left:1916;top:14148;width:2;height:2279" coordorigin="1916,14148" coordsize="0,2279" path="m1916,16428l1916,14148e" filled="f" stroked="t" strokeweight=".696684pt" strokecolor="#4B4B4B">
                <v:path arrowok="t"/>
              </v:shape>
            </v:group>
            <v:group style="position:absolute;left:571;top:14634;width:2;height:170" coordorigin="571,14634" coordsize="2,170">
              <v:shape style="position:absolute;left:571;top:14634;width:2;height:170" coordorigin="571,14634" coordsize="0,170" path="m571,14804l571,14634e" filled="f" stroked="t" strokeweight=".464456pt" strokecolor="#2B2B2B">
                <v:path arrowok="t"/>
              </v:shape>
            </v:group>
            <v:group style="position:absolute;left:7468;top:14634;width:2;height:170" coordorigin="7468,14634" coordsize="2,170">
              <v:shape style="position:absolute;left:7468;top:14634;width:2;height:170" coordorigin="7468,14634" coordsize="0,170" path="m7468,14804l7468,14634e" filled="f" stroked="t" strokeweight=".464456pt" strokecolor="#3F3F3F">
                <v:path arrowok="t"/>
              </v:shape>
            </v:group>
            <v:group style="position:absolute;left:11535;top:9306;width:2;height:6277" coordorigin="11535,9306" coordsize="2,6277">
              <v:shape style="position:absolute;left:11535;top:9306;width:2;height:6277" coordorigin="11535,9306" coordsize="0,6277" path="m11535,15583l11535,9306e" filled="f" stroked="t" strokeweight=".928911pt" strokecolor="#575757">
                <v:path arrowok="t"/>
              </v:shape>
            </v:group>
            <v:group style="position:absolute;left:7471;top:14748;width:2;height:1671" coordorigin="7471,14748" coordsize="2,1671">
              <v:shape style="position:absolute;left:7471;top:14748;width:2;height:1671" coordorigin="7471,14748" coordsize="0,1671" path="m7471,16418l7471,14748e" filled="f" stroked="t" strokeweight=".696684pt" strokecolor="#545454">
                <v:path arrowok="t"/>
              </v:shape>
            </v:group>
            <v:group style="position:absolute;left:11505;top:14776;width:2;height:1109" coordorigin="11505,14776" coordsize="2,1109">
              <v:shape style="position:absolute;left:11505;top:14776;width:2;height:1109" coordorigin="11505,14776" coordsize="0,1109" path="m11505,15885l11505,14776e" filled="f" stroked="t" strokeweight=".232228pt" strokecolor="#000000">
                <v:path arrowok="t"/>
              </v:shape>
            </v:group>
            <v:group style="position:absolute;left:2531;top:16456;width:1472;height:2" coordorigin="2531,16456" coordsize="1472,2">
              <v:shape style="position:absolute;left:2531;top:16456;width:1472;height:2" coordorigin="2531,16456" coordsize="1472,0" path="m2531,16456l4004,16456e" filled="f" stroked="t" strokeweight=".232228pt" strokecolor="#000000">
                <v:path arrowok="t"/>
              </v:shape>
            </v:group>
            <v:group style="position:absolute;left:1222;top:15885;width:2;height:576" coordorigin="1222,15885" coordsize="2,576">
              <v:shape style="position:absolute;left:1222;top:15885;width:2;height:576" coordorigin="1222,15885" coordsize="0,576" path="m1222,16461l1222,15885e" filled="f" stroked="t" strokeweight=".232228pt" strokecolor="#676767">
                <v:path arrowok="t"/>
              </v:shape>
            </v:group>
            <v:group style="position:absolute;left:1756;top:16456;width:158;height:2" coordorigin="1756,16456" coordsize="158,2">
              <v:shape style="position:absolute;left:1756;top:16456;width:158;height:2" coordorigin="1756,16456" coordsize="158,0" path="m1756,16456l1914,16456e" filled="f" stroked="t" strokeweight=".232228pt" strokecolor="#000000">
                <v:path arrowok="t"/>
              </v:shape>
            </v:group>
            <v:group style="position:absolute;left:1872;top:16425;width:214;height:2" coordorigin="1872,16425" coordsize="214,2">
              <v:shape style="position:absolute;left:1872;top:16425;width:214;height:2" coordorigin="1872,16425" coordsize="214,0" path="m1872,16425l2085,16425e" filled="f" stroked="t" strokeweight=".232228pt" strokecolor="#575757">
                <v:path arrowok="t"/>
              </v:shape>
            </v:group>
            <v:group style="position:absolute;left:4004;top:16456;width:200;height:2" coordorigin="4004,16456" coordsize="200,2">
              <v:shape style="position:absolute;left:4004;top:16456;width:200;height:2" coordorigin="4004,16456" coordsize="200,0" path="m4004,16456l4203,16456e" filled="f" stroked="t" strokeweight=".232228pt" strokecolor="#4B4887">
                <v:path arrowok="t"/>
              </v:shape>
            </v:group>
            <v:group style="position:absolute;left:4166;top:15135;width:2;height:179" coordorigin="4166,15135" coordsize="2,179">
              <v:shape style="position:absolute;left:4166;top:15135;width:2;height:179" coordorigin="4166,15135" coordsize="0,179" path="m4166,15314l4166,15135e" filled="f" stroked="t" strokeweight=".232228pt" strokecolor="#676BBC">
                <v:path arrowok="t"/>
              </v:shape>
            </v:group>
            <v:group style="position:absolute;left:3976;top:15668;width:251;height:2" coordorigin="3976,15668" coordsize="251,2">
              <v:shape style="position:absolute;left:3976;top:15668;width:251;height:2" coordorigin="3976,15668" coordsize="251,0" path="m3976,15668l4227,15668e" filled="f" stroked="t" strokeweight="2.322279pt" strokecolor="#2B3897">
                <v:path arrowok="t"/>
              </v:shape>
            </v:group>
            <v:group style="position:absolute;left:4166;top:15314;width:2;height:373" coordorigin="4166,15314" coordsize="2,373">
              <v:shape style="position:absolute;left:4166;top:15314;width:2;height:373" coordorigin="4166,15314" coordsize="0,373" path="m4166,15687l4166,15314e" filled="f" stroked="t" strokeweight="3.715646pt" strokecolor="#343F93">
                <v:path arrowok="t"/>
              </v:shape>
            </v:group>
            <v:group style="position:absolute;left:3976;top:15885;width:246;height:2" coordorigin="3976,15885" coordsize="246,2">
              <v:shape style="position:absolute;left:3976;top:15885;width:246;height:2" coordorigin="3976,15885" coordsize="246,0" path="m3976,15885l4222,15885e" filled="f" stroked="t" strokeweight="1.625595pt" strokecolor="#3844B8">
                <v:path arrowok="t"/>
              </v:shape>
            </v:group>
            <v:group style="position:absolute;left:4166;top:15654;width:2;height:241" coordorigin="4166,15654" coordsize="2,241">
              <v:shape style="position:absolute;left:4166;top:15654;width:2;height:241" coordorigin="4166,15654" coordsize="0,241" path="m4166,15894l4166,15654e" filled="f" stroked="t" strokeweight="3.715646pt" strokecolor="#484F80">
                <v:path arrowok="t"/>
              </v:shape>
            </v:group>
            <v:group style="position:absolute;left:4159;top:15857;width:2;height:566" coordorigin="4159,15857" coordsize="2,566">
              <v:shape style="position:absolute;left:4159;top:15857;width:2;height:566" coordorigin="4159,15857" coordsize="0,566" path="m4159,16423l4159,15857e" filled="f" stroked="t" strokeweight="3.25119pt" strokecolor="#2B3BB3">
                <v:path arrowok="t"/>
              </v:shape>
            </v:group>
            <v:group style="position:absolute;left:4101;top:16421;width:135;height:2" coordorigin="4101,16421" coordsize="135,2">
              <v:shape style="position:absolute;left:4101;top:16421;width:135;height:2" coordorigin="4101,16421" coordsize="135,0" path="m4101,16421l4236,16421e" filled="f" stroked="t" strokeweight=".232228pt" strokecolor="#484B6B">
                <v:path arrowok="t"/>
              </v:shape>
            </v:group>
            <v:group style="position:absolute;left:4324;top:16456;width:604;height:2" coordorigin="4324,16456" coordsize="604,2">
              <v:shape style="position:absolute;left:4324;top:16456;width:604;height:2" coordorigin="4324,16456" coordsize="604,0" path="m4324,16456l4928,16456e" filled="f" stroked="t" strokeweight=".232228pt" strokecolor="#747CA0">
                <v:path arrowok="t"/>
              </v:shape>
            </v:group>
            <v:group style="position:absolute;left:4930;top:15758;width:2;height:854" coordorigin="4930,15758" coordsize="2,854">
              <v:shape style="position:absolute;left:4930;top:15758;width:2;height:854" coordorigin="4930,15758" coordsize="0,854" path="m4930,16612l4930,15758e" filled="f" stroked="t" strokeweight=".928911pt" strokecolor="#2B2FA0">
                <v:path arrowok="t"/>
              </v:shape>
            </v:group>
            <v:group style="position:absolute;left:4914;top:16456;width:135;height:2" coordorigin="4914,16456" coordsize="135,2">
              <v:shape style="position:absolute;left:4914;top:16456;width:135;height:2" coordorigin="4914,16456" coordsize="135,0" path="m4914,16456l5049,16456e" filled="f" stroked="t" strokeweight=".232228pt" strokecolor="#4B44BC">
                <v:path arrowok="t"/>
              </v:shape>
            </v:group>
            <v:group style="position:absolute;left:5049;top:16456;width:6456;height:2" coordorigin="5049,16456" coordsize="6456,2">
              <v:shape style="position:absolute;left:5049;top:16456;width:6456;height:2" coordorigin="5049,16456" coordsize="6456,0" path="m5049,16456l11505,16456e" filled="f" stroked="t" strokeweight=".232228pt" strokecolor="#000000">
                <v:path arrowok="t"/>
              </v:shape>
            </v:group>
            <v:group style="position:absolute;left:4187;top:16428;width:2;height:217" coordorigin="4187,16428" coordsize="2,217">
              <v:shape style="position:absolute;left:4187;top:16428;width:2;height:217" coordorigin="4187,16428" coordsize="0,217" path="m4187,16645l4187,16428e" filled="f" stroked="t" strokeweight=".928911pt" strokecolor="#443FA3">
                <v:path arrowok="t"/>
              </v:shape>
            </v:group>
            <v:group style="position:absolute;left:4942;top:16428;width:2;height:184" coordorigin="4942,16428" coordsize="2,184">
              <v:shape style="position:absolute;left:4942;top:16428;width:2;height:184" coordorigin="4942,16428" coordsize="0,184" path="m4942,16612l4942,16428e" filled="f" stroked="t" strokeweight=".696684pt" strokecolor="#4F4BA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6.436371pt;margin-top:16.325048pt;width:.1pt;height:14.393674pt;mso-position-horizontal-relative:page;mso-position-vertical-relative:paragraph;z-index:-12724" coordorigin="4329,327" coordsize="2,288">
            <v:shape style="position:absolute;left:4329;top:327;width:2;height:288" coordorigin="4329,327" coordsize="0,288" path="m4329,614l4329,327e" filled="f" stroked="t" strokeweight="1.161139pt" strokecolor="#2F34A8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5.56427pt;margin-top:-.019337pt;width:52.162108pt;height:41.053011pt;mso-position-horizontal-relative:page;mso-position-vertical-relative:paragraph;z-index:-12718" type="#_x0000_t202" filled="f" stroked="f">
            <v:textbox inset="0,0,0,0">
              <w:txbxContent>
                <w:p>
                  <w:pPr>
                    <w:spacing w:before="0" w:after="0" w:line="821" w:lineRule="exact"/>
                    <w:ind w:right="-163"/>
                    <w:jc w:val="left"/>
                    <w:tabs>
                      <w:tab w:pos="880" w:val="left"/>
                    </w:tabs>
                    <w:rPr>
                      <w:rFonts w:ascii="Arial" w:hAnsi="Arial" w:cs="Arial" w:eastAsia="Arial"/>
                      <w:sz w:val="59"/>
                      <w:szCs w:val="59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3B3B3B"/>
                      <w:spacing w:val="4"/>
                      <w:w w:val="50"/>
                      <w:position w:val="29"/>
                    </w:rPr>
                    <w:t>M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2D3470"/>
                      <w:spacing w:val="0"/>
                      <w:w w:val="50"/>
                      <w:position w:val="29"/>
                    </w:rPr>
                    <w:t>tfılı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2D3470"/>
                      <w:spacing w:val="-59"/>
                      <w:w w:val="50"/>
                      <w:position w:val="29"/>
                    </w:rPr>
                    <w:t> 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2D3470"/>
                      <w:spacing w:val="0"/>
                      <w:w w:val="100"/>
                      <w:position w:val="29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2D3470"/>
                      <w:spacing w:val="0"/>
                      <w:w w:val="100"/>
                      <w:position w:val="29"/>
                    </w:rPr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383BE1"/>
                      <w:spacing w:val="10"/>
                      <w:w w:val="30"/>
                      <w:position w:val="-5"/>
                    </w:rPr>
                    <w:t>'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2A2A95"/>
                      <w:spacing w:val="0"/>
                      <w:w w:val="70"/>
                      <w:position w:val="-5"/>
                    </w:rPr>
                    <w:t>\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88"/>
          <w:position w:val="-4"/>
        </w:rPr>
        <w:t>ltfa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1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0"/>
          <w:position w:val="-4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414662"/>
          <w:spacing w:val="0"/>
          <w:w w:val="100"/>
          <w:b/>
          <w:bCs/>
          <w:position w:val="1"/>
        </w:rPr>
        <w:t>at</w:t>
      </w:r>
      <w:r>
        <w:rPr>
          <w:rFonts w:ascii="Arial" w:hAnsi="Arial" w:cs="Arial" w:eastAsia="Arial"/>
          <w:sz w:val="18"/>
          <w:szCs w:val="18"/>
          <w:color w:val="414662"/>
          <w:spacing w:val="-23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14662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414662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69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12"/>
          <w:w w:val="69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46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-2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27274"/>
          <w:spacing w:val="0"/>
          <w:w w:val="75"/>
          <w:b/>
          <w:bCs/>
          <w:position w:val="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727274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727274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  <w:position w:val="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75"/>
          <w:position w:val="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5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7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4684" w:right="52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YEREBASMAZ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4255" w:right="6887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34.369724pt;margin-top:16.902477pt;width:10.682481pt;height:.1pt;mso-position-horizontal-relative:page;mso-position-vertical-relative:paragraph;z-index:-12726" coordorigin="687,338" coordsize="214,2">
            <v:shape style="position:absolute;left:687;top:338;width:214;height:2" coordorigin="687,338" coordsize="214,0" path="m687,338l901,338e" filled="f" stroked="t" strokeweight=".232228pt" strokecolor="#5B5B5B">
              <v:path arrowok="t"/>
            </v:shape>
          </v:group>
          <w10:wrap type="none"/>
        </w:pict>
      </w:r>
      <w:r>
        <w:rPr/>
        <w:pict>
          <v:group style="position:absolute;margin-left:74.312920pt;margin-top:16.902477pt;width:11.611393pt;height:.1pt;mso-position-horizontal-relative:page;mso-position-vertical-relative:paragraph;z-index:-12725" coordorigin="1486,338" coordsize="232,2">
            <v:shape style="position:absolute;left:1486;top:338;width:232;height:2" coordorigin="1486,338" coordsize="232,0" path="m1486,338l1718,338e" filled="f" stroked="t" strokeweight=".232228pt" strokecolor="#64646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A2A95"/>
          <w:w w:val="223"/>
          <w:i/>
        </w:rPr>
        <w:t>\</w:t>
      </w:r>
      <w:r>
        <w:rPr>
          <w:rFonts w:ascii="Arial" w:hAnsi="Arial" w:cs="Arial" w:eastAsia="Arial"/>
          <w:sz w:val="16"/>
          <w:szCs w:val="16"/>
          <w:color w:val="2A2A95"/>
          <w:w w:val="224"/>
          <w:i/>
        </w:rPr>
        <w:t>)</w:t>
      </w:r>
      <w:r>
        <w:rPr>
          <w:rFonts w:ascii="Arial" w:hAnsi="Arial" w:cs="Arial" w:eastAsia="Arial"/>
          <w:sz w:val="16"/>
          <w:szCs w:val="16"/>
          <w:color w:val="00000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5" w:after="0" w:line="240" w:lineRule="auto"/>
        <w:ind w:left="3729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A2A95"/>
          <w:spacing w:val="-22"/>
          <w:w w:val="139"/>
        </w:rPr>
        <w:t>l</w:t>
      </w:r>
      <w:r>
        <w:rPr>
          <w:rFonts w:ascii="Arial" w:hAnsi="Arial" w:cs="Arial" w:eastAsia="Arial"/>
          <w:sz w:val="19"/>
          <w:szCs w:val="19"/>
          <w:color w:val="1A1C75"/>
          <w:spacing w:val="0"/>
          <w:w w:val="222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0"/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720" w:bottom="280" w:left="34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5" w:lineRule="exact"/>
        <w:ind w:left="607" w:right="-69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584972pt;margin-top:-25.364815pt;width:19.584001pt;height:34pt;mso-position-horizontal-relative:page;mso-position-vertical-relative:paragraph;z-index:-12712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rPr>
                      <w:rFonts w:ascii="Courier New" w:hAnsi="Courier New" w:cs="Courier New" w:eastAsia="Courier New"/>
                      <w:sz w:val="68"/>
                      <w:szCs w:val="68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68"/>
                      <w:szCs w:val="68"/>
                      <w:color w:val="3B3B3B"/>
                      <w:spacing w:val="0"/>
                      <w:w w:val="48"/>
                      <w:position w:val="4"/>
                    </w:rPr>
                    <w:t>JM</w:t>
                  </w:r>
                  <w:r>
                    <w:rPr>
                      <w:rFonts w:ascii="Courier New" w:hAnsi="Courier New" w:cs="Courier New" w:eastAsia="Courier New"/>
                      <w:sz w:val="68"/>
                      <w:szCs w:val="6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4"/>
          <w:b/>
          <w:bCs/>
        </w:rPr>
        <w:t>BÜYÜKŞEHIR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68" w:lineRule="exact"/>
        <w:ind w:left="654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B3B3B"/>
          <w:spacing w:val="0"/>
          <w:w w:val="93"/>
        </w:rPr>
        <w:t>BELEDIYESI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34" w:after="0" w:line="217" w:lineRule="exact"/>
        <w:ind w:left="-41" w:right="5182"/>
        <w:jc w:val="center"/>
        <w:tabs>
          <w:tab w:pos="2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-1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-1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-1"/>
        </w:rPr>
        <w:t>BELEDi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5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5"/>
          <w:position w:val="-1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47" w:right="531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shape style="position:absolute;margin-left:501.119995pt;margin-top:-19.571295pt;width:53.759998pt;height:49.919998pt;mso-position-horizontal-relative:page;mso-position-vertical-relative:paragraph;z-index:-12716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frFAİY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DAIRESi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4"/>
        </w:rPr>
        <w:t>13A.,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KANLI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69"/>
        </w:rPr>
        <w:t>GI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00" w:lineRule="exact"/>
        <w:ind w:left="3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5" w:lineRule="exact"/>
        <w:ind w:left="585" w:right="589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340" w:right="160"/>
          <w:cols w:num="2" w:equalWidth="0">
            <w:col w:w="1618" w:space="1772"/>
            <w:col w:w="8030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160"/>
        </w:sectPr>
      </w:pPr>
      <w:rPr/>
    </w:p>
    <w:p>
      <w:pPr>
        <w:spacing w:before="34" w:after="0" w:line="240" w:lineRule="auto"/>
        <w:ind w:left="124" w:right="-20"/>
        <w:jc w:val="left"/>
        <w:tabs>
          <w:tab w:pos="1460" w:val="left"/>
          <w:tab w:pos="3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13/05/2017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33" w:right="-20"/>
        <w:jc w:val="left"/>
        <w:tabs>
          <w:tab w:pos="1460" w:val="left"/>
          <w:tab w:pos="3140" w:val="left"/>
          <w:tab w:pos="4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KayıtTarihi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13/05/2017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IKayıtNo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10"/>
        </w:rPr>
        <w:t>:3028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4" w:lineRule="auto"/>
        <w:ind w:left="129" w:right="-56"/>
        <w:jc w:val="left"/>
        <w:tabs>
          <w:tab w:pos="1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6129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-Boı·nova/İZMiR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9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"/>
          <w:w w:val="9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6129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-Bornov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9"/>
          <w:w w:val="109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ZMiR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9" w:after="0" w:line="240" w:lineRule="auto"/>
        <w:ind w:right="-20"/>
        <w:jc w:val="left"/>
        <w:tabs>
          <w:tab w:pos="20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76"/>
        </w:rPr>
        <w:t>O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6"/>
        </w:rPr>
        <w:t>!Tel: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1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30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68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w w:val="90"/>
        </w:rPr>
        <w:t>!Bildiri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160"/>
          <w:cols w:num="2" w:equalWidth="0">
            <w:col w:w="5240" w:space="280"/>
            <w:col w:w="5900"/>
          </w:cols>
        </w:sectPr>
      </w:pPr>
      <w:rPr/>
    </w:p>
    <w:p>
      <w:pPr>
        <w:spacing w:before="7" w:after="0" w:line="240" w:lineRule="auto"/>
        <w:ind w:left="124" w:right="-20"/>
        <w:jc w:val="left"/>
        <w:tabs>
          <w:tab w:pos="1460" w:val="left"/>
          <w:tab w:pos="3740" w:val="left"/>
          <w:tab w:pos="6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Yaugı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İşyeri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129" w:right="-20"/>
        <w:jc w:val="left"/>
        <w:tabs>
          <w:tab w:pos="364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4"/>
          <w:w w:val="8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3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51"/>
        </w:rPr>
        <w:t>  </w:t>
      </w:r>
      <w:r>
        <w:rPr>
          <w:rFonts w:ascii="Arial" w:hAnsi="Arial" w:cs="Arial" w:eastAsia="Arial"/>
          <w:sz w:val="14"/>
          <w:szCs w:val="14"/>
          <w:color w:val="3B3B3B"/>
          <w:spacing w:val="9"/>
          <w:w w:val="5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:Zemi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Kul1anım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3636" w:right="-20"/>
        <w:jc w:val="left"/>
        <w:tabs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4.405090pt;margin-top:1.960984pt;width:50.163122pt;height:21pt;mso-position-horizontal-relative:page;mso-position-vertical-relative:paragraph;z-index:-12711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B1B1B1"/>
                      <w:spacing w:val="0"/>
                      <w:w w:val="538"/>
                    </w:rPr>
                    <w:t>ll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9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u w:val="single" w:color="000000"/>
        </w:rPr>
        <w:t>Betonann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u w:val="single" w:color="0000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84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u w:val="single" w:color="000000"/>
        </w:rPr>
        <w:t>Kap,ir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4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  <w:u w:val="single" w:color="000000"/>
        </w:rPr>
        <w:t>Ahşap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  <w:u w:val="single" w:color="0000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1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u w:val="single" w:color="00000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u w:val="single" w:color="00000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18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8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9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2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8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7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7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8"/>
          <w:w w:val="9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8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8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8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</w:rPr>
        <w:t>......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2"/>
          <w:w w:val="9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8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8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2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3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3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2"/>
          <w:w w:val="9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3"/>
          <w:w w:val="9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6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18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2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2"/>
        </w:rPr>
        <w:t>.....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2"/>
          <w:w w:val="9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6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4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8"/>
          <w:w w:val="9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8"/>
          <w:w w:val="9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2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2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8"/>
          <w:w w:val="9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2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1"/>
        </w:rPr>
        <w:t>......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8"/>
          <w:w w:val="9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9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12"/>
          <w:w w:val="10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2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8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left="3981" w:right="-20"/>
        <w:jc w:val="left"/>
        <w:tabs>
          <w:tab w:pos="4440" w:val="left"/>
          <w:tab w:pos="5040" w:val="left"/>
          <w:tab w:pos="67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4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4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3"/>
        </w:rPr>
        <w:t>n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57"/>
        </w:rPr>
        <w:t>ı</w:t>
      </w:r>
      <w:r>
        <w:rPr>
          <w:rFonts w:ascii="Arial" w:hAnsi="Arial" w:cs="Arial" w:eastAsia="Arial"/>
          <w:sz w:val="17"/>
          <w:szCs w:val="17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8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9"/>
        </w:rPr>
        <w:t>:03:25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160"/>
        </w:sectPr>
      </w:pPr>
      <w:rPr/>
    </w:p>
    <w:p>
      <w:pPr>
        <w:spacing w:before="65" w:after="0" w:line="240" w:lineRule="auto"/>
        <w:ind w:left="12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5" w:after="0" w:line="240" w:lineRule="auto"/>
        <w:ind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!Sahibi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9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</w:rPr>
        <w:t>:Teyfi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4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ALYANAK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2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Kinıcı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2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:Cemal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9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</w:rPr>
        <w:t>LiZ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8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OGLU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6" w:after="0" w:line="226" w:lineRule="exact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6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  <w:position w:val="-1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4"/>
          <w:position w:val="-1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84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1"/>
        </w:rPr>
        <w:t>S.Yavuz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ALTUN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160"/>
          <w:cols w:num="2" w:equalWidth="0">
            <w:col w:w="1054" w:space="1076"/>
            <w:col w:w="9290"/>
          </w:cols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0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9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5"/>
        </w:rPr>
        <w:t>n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05" w:lineRule="exact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Gitnıişse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9" w:lineRule="exact"/>
        <w:ind w:left="5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w w:val="85"/>
        </w:rPr>
        <w:t>Çı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5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03: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-4"/>
          <w:w w:val="1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Saati:04:00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7" w:lineRule="exact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25252"/>
          <w:w w:val="153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5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03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35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1"/>
        </w:rPr>
        <w:t>Varı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1"/>
        </w:rPr>
        <w:t>ş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8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:03:12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9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Geii§Saati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03:30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9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26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</w:rPr>
        <w:t>Emniye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9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-Jandarma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03:25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4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Sayısı:6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160"/>
          <w:cols w:num="3" w:equalWidth="0">
            <w:col w:w="1824" w:space="326"/>
            <w:col w:w="1961" w:space="576"/>
            <w:col w:w="673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Görüldüğ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8"/>
        </w:rPr>
        <w:t>FM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430-35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668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exact"/>
        <w:ind w:left="5" w:right="-20"/>
        <w:jc w:val="left"/>
        <w:tabs>
          <w:tab w:pos="25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Ömer</w:t>
      </w:r>
      <w:r>
        <w:rPr>
          <w:rFonts w:ascii="Arial" w:hAnsi="Arial" w:cs="Arial" w:eastAsia="Arial"/>
          <w:sz w:val="19"/>
          <w:szCs w:val="19"/>
          <w:color w:val="3B3B3B"/>
          <w:spacing w:val="-15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</w:rPr>
        <w:t>INCi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</w:rPr>
        <w:t>seki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25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</w:rPr>
        <w:t>Söndllrmcdc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160"/>
          <w:cols w:num="2" w:equalWidth="0">
            <w:col w:w="1956" w:space="193"/>
            <w:col w:w="9271"/>
          </w:cols>
        </w:sectPr>
      </w:pPr>
      <w:rPr/>
    </w:p>
    <w:p>
      <w:pPr>
        <w:spacing w:before="0" w:after="0" w:line="138" w:lineRule="exact"/>
        <w:ind w:left="16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2"/>
          <w:position w:val="-6"/>
        </w:rPr>
        <w:t>öndünn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2"/>
          <w:position w:val="-6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22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6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135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8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8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85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5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8"/>
        </w:rPr>
        <w:t>Köpükle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85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8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1" w:after="0" w:line="117" w:lineRule="exact"/>
        <w:ind w:right="-68"/>
        <w:jc w:val="left"/>
        <w:tabs>
          <w:tab w:pos="1900" w:val="left"/>
          <w:tab w:pos="34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87"/>
          <w:position w:val="-7"/>
        </w:rPr>
        <w:t>S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87"/>
          <w:position w:val="-7"/>
        </w:rPr>
        <w:t>u</w:t>
      </w:r>
      <w:r>
        <w:rPr>
          <w:rFonts w:ascii="Arial" w:hAnsi="Arial" w:cs="Arial" w:eastAsia="Arial"/>
          <w:sz w:val="18"/>
          <w:szCs w:val="18"/>
          <w:color w:val="525252"/>
          <w:spacing w:val="8"/>
          <w:w w:val="87"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-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  <w:position w:val="-7"/>
        </w:rPr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4"/>
          <w:position w:val="-7"/>
        </w:rPr>
        <w:t>IKöpU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4"/>
          <w:position w:val="-7"/>
        </w:rPr>
        <w:t>k</w:t>
      </w:r>
      <w:r>
        <w:rPr>
          <w:rFonts w:ascii="Arial" w:hAnsi="Arial" w:cs="Arial" w:eastAsia="Arial"/>
          <w:sz w:val="18"/>
          <w:szCs w:val="18"/>
          <w:color w:val="3B3B3B"/>
          <w:spacing w:val="12"/>
          <w:w w:val="84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7"/>
        </w:rPr>
        <w:t>Kg.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7"/>
        </w:rPr>
      </w:r>
      <w:r>
        <w:rPr>
          <w:rFonts w:ascii="Arial" w:hAnsi="Arial" w:cs="Arial" w:eastAsia="Arial"/>
          <w:sz w:val="18"/>
          <w:szCs w:val="18"/>
          <w:color w:val="6B6B6B"/>
          <w:spacing w:val="-21"/>
          <w:w w:val="100"/>
          <w:position w:val="-7"/>
        </w:rPr>
        <w:t>I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7"/>
        </w:rPr>
        <w:t>K.K.</w:t>
      </w:r>
      <w:r>
        <w:rPr>
          <w:rFonts w:ascii="Arial" w:hAnsi="Arial" w:cs="Arial" w:eastAsia="Arial"/>
          <w:sz w:val="18"/>
          <w:szCs w:val="18"/>
          <w:color w:val="3B3B3B"/>
          <w:spacing w:val="-20"/>
          <w:w w:val="100"/>
          <w:position w:val="-7"/>
        </w:rPr>
        <w:t>T</w:t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100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6B6B6B"/>
          <w:spacing w:val="3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2"/>
          <w:position w:val="-7"/>
        </w:rPr>
        <w:t>K</w:t>
      </w:r>
      <w:r>
        <w:rPr>
          <w:rFonts w:ascii="Arial" w:hAnsi="Arial" w:cs="Arial" w:eastAsia="Arial"/>
          <w:sz w:val="18"/>
          <w:szCs w:val="18"/>
          <w:color w:val="3B3B3B"/>
          <w:spacing w:val="-9"/>
          <w:w w:val="102"/>
          <w:position w:val="-7"/>
        </w:rPr>
        <w:t>g</w:t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102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122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6B6B6B"/>
          <w:w w:val="64"/>
          <w:position w:val="-7"/>
        </w:rPr>
        <w:t>K:</w:t>
      </w:r>
      <w:r>
        <w:rPr>
          <w:rFonts w:ascii="Arial" w:hAnsi="Arial" w:cs="Arial" w:eastAsia="Arial"/>
          <w:sz w:val="18"/>
          <w:szCs w:val="18"/>
          <w:color w:val="6B6B6B"/>
          <w:spacing w:val="-5"/>
          <w:w w:val="64"/>
          <w:position w:val="-7"/>
        </w:rPr>
        <w:t>;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9"/>
          <w:position w:val="-7"/>
        </w:rPr>
        <w:t>02</w:t>
      </w:r>
      <w:r>
        <w:rPr>
          <w:rFonts w:ascii="Arial" w:hAnsi="Arial" w:cs="Arial" w:eastAsia="Arial"/>
          <w:sz w:val="18"/>
          <w:szCs w:val="18"/>
          <w:color w:val="525252"/>
          <w:spacing w:val="1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-6"/>
          <w:w w:val="97"/>
          <w:position w:val="-7"/>
        </w:rPr>
        <w:t>K</w:t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63"/>
          <w:position w:val="-7"/>
        </w:rPr>
        <w:t>,ı</w:t>
      </w:r>
      <w:r>
        <w:rPr>
          <w:rFonts w:ascii="Arial" w:hAnsi="Arial" w:cs="Arial" w:eastAsia="Arial"/>
          <w:sz w:val="18"/>
          <w:szCs w:val="18"/>
          <w:color w:val="6B6B6B"/>
          <w:spacing w:val="2"/>
          <w:w w:val="63"/>
          <w:position w:val="-7"/>
        </w:rPr>
        <w:t>t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4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160"/>
          <w:cols w:num="4" w:equalWidth="0">
            <w:col w:w="1396" w:space="792"/>
            <w:col w:w="2044" w:space="455"/>
            <w:col w:w="4306" w:space="740"/>
            <w:col w:w="1687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right"/>
        <w:tabs>
          <w:tab w:pos="1280" w:val="left"/>
          <w:tab w:pos="16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25252"/>
          <w:spacing w:val="0"/>
          <w:w w:val="100"/>
        </w:rPr>
        <w:t>3</w:t>
      </w:r>
      <w:r>
        <w:rPr>
          <w:rFonts w:ascii="Arial" w:hAnsi="Arial" w:cs="Arial" w:eastAsia="Arial"/>
          <w:sz w:val="17"/>
          <w:szCs w:val="17"/>
          <w:color w:val="52525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9"/>
        </w:rPr>
        <w:t>m3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2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6"/>
        </w:rPr>
        <w:t>kg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39" w:lineRule="exact"/>
        <w:ind w:right="-20"/>
        <w:jc w:val="left"/>
        <w:tabs>
          <w:tab w:pos="1560" w:val="left"/>
          <w:tab w:pos="184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5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-49"/>
          <w:w w:val="65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6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5"/>
          <w:position w:val="0"/>
        </w:rPr>
        <w:t>--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160"/>
          <w:cols w:num="2" w:equalWidth="0">
            <w:col w:w="7334" w:space="822"/>
            <w:col w:w="3264"/>
          </w:cols>
        </w:sectPr>
      </w:pPr>
      <w:rPr/>
    </w:p>
    <w:p>
      <w:pPr>
        <w:spacing w:before="0" w:after="0" w:line="204" w:lineRule="exact"/>
        <w:ind w:left="21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200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ayakkabı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kutusu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çift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ayakkabı,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pos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cihazı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işyerini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left="1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esi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</w:rPr>
        <w:t>atı</w:t>
      </w:r>
      <w:r>
        <w:rPr>
          <w:rFonts w:ascii="Arial" w:hAnsi="Arial" w:cs="Arial" w:eastAsia="Arial"/>
          <w:sz w:val="19"/>
          <w:szCs w:val="19"/>
          <w:color w:val="52525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,50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çift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ayakkabı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yanmak,işyerini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kapısını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kilit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camları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kırılınak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9"/>
          <w:w w:val="10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ından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2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sıvası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kavrulmak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ısianma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5"/>
        </w:rPr>
        <w:t>Eşyada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9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10.000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:5.00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15000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</w:rPr>
        <w:t>TL.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işyerini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kapısında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başlamış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12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4"/>
          <w:w w:val="9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göıiilınü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soruşturmadamasa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elektroni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cihaziarı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1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prizde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nedenlerle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kabloların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28" w:lineRule="exact"/>
        <w:ind w:left="2240" w:right="445" w:firstLine="-8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w w:val="99"/>
        </w:rPr>
        <w:t>iz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asyonunu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tutuşara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kağıt,karto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5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3"/>
          <w:w w:val="10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maddelere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sirayeti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anaaline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vanlmıştır.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75" w:right="-20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40"/>
        </w:rPr>
        <w:t>igortalı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6"/>
          <w:w w:val="1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</w:rPr>
        <w:t>jBcdeli: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3" w:lineRule="auto"/>
        <w:ind w:left="129" w:right="4660" w:firstLine="-5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106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sayılı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manivelasını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tırnağı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.kırıJmıştır.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4"/>
          <w:w w:val="8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</w:rPr>
        <w:t>Ceınal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</w:rPr>
        <w:t>rlLiZLiOGLU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edildi.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4" w:lineRule="exact"/>
        <w:ind w:left="124"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Courier New" w:hAnsi="Courier New" w:cs="Courier New" w:eastAsia="Courier New"/>
          <w:sz w:val="31"/>
          <w:szCs w:val="31"/>
          <w:color w:val="828282"/>
          <w:spacing w:val="0"/>
          <w:w w:val="100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828282"/>
          <w:spacing w:val="1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2"/>
          <w:position w:val="4"/>
        </w:rPr>
        <w:t>'i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4"/>
          <w:w w:val="103"/>
          <w:position w:val="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3"/>
          <w:w w:val="62"/>
          <w:position w:val="4"/>
        </w:rPr>
        <w:t>i</w:t>
      </w:r>
      <w:r>
        <w:rPr>
          <w:rFonts w:ascii="Courier New" w:hAnsi="Courier New" w:cs="Courier New" w:eastAsia="Courier New"/>
          <w:sz w:val="31"/>
          <w:szCs w:val="31"/>
          <w:color w:val="828282"/>
          <w:spacing w:val="0"/>
          <w:w w:val="82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828282"/>
          <w:spacing w:val="-48"/>
          <w:w w:val="82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B3B3B"/>
          <w:spacing w:val="0"/>
          <w:w w:val="64"/>
          <w:position w:val="-11"/>
        </w:rPr>
        <w:t>-------</w:t>
      </w:r>
      <w:r>
        <w:rPr>
          <w:rFonts w:ascii="Courier New" w:hAnsi="Courier New" w:cs="Courier New" w:eastAsia="Courier New"/>
          <w:sz w:val="31"/>
          <w:szCs w:val="31"/>
          <w:color w:val="3B3B3B"/>
          <w:spacing w:val="-65"/>
          <w:w w:val="64"/>
          <w:position w:val="-11"/>
        </w:rPr>
        <w:t>4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0"/>
          <w:w w:val="72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0"/>
          <w:w w:val="72"/>
          <w:imprint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0"/>
          <w:w w:val="72"/>
          <w:imprint/>
          <w:position w:val="-11"/>
        </w:rPr>
      </w:r>
      <w:r>
        <w:rPr>
          <w:rFonts w:ascii="Courier New" w:hAnsi="Courier New" w:cs="Courier New" w:eastAsia="Courier New"/>
          <w:sz w:val="31"/>
          <w:szCs w:val="31"/>
          <w:color w:val="6B6B6B"/>
          <w:spacing w:val="0"/>
          <w:w w:val="72"/>
          <w:position w:val="-11"/>
        </w:rPr>
      </w:r>
      <w:r>
        <w:rPr>
          <w:rFonts w:ascii="Courier New" w:hAnsi="Courier New" w:cs="Courier New" w:eastAsia="Courier New"/>
          <w:sz w:val="31"/>
          <w:szCs w:val="31"/>
          <w:color w:val="6B6B6B"/>
          <w:spacing w:val="-93"/>
          <w:w w:val="100"/>
          <w:position w:val="-11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-52"/>
          <w:w w:val="72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0"/>
          <w:w w:val="64"/>
          <w:position w:val="-11"/>
        </w:rPr>
        <w:t>-----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-55"/>
          <w:w w:val="64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B3B3B"/>
          <w:spacing w:val="0"/>
          <w:w w:val="66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3B3B3B"/>
          <w:spacing w:val="-54"/>
          <w:w w:val="66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0"/>
          <w:w w:val="66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-54"/>
          <w:w w:val="66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0"/>
          <w:w w:val="64"/>
          <w:position w:val="-11"/>
        </w:rPr>
        <w:t>-----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-55"/>
          <w:w w:val="64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0"/>
          <w:w w:val="72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-52"/>
          <w:w w:val="72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B3B3B"/>
          <w:spacing w:val="0"/>
          <w:w w:val="66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3B3B3B"/>
          <w:spacing w:val="-54"/>
          <w:w w:val="66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0"/>
          <w:w w:val="72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-52"/>
          <w:w w:val="72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0"/>
          <w:w w:val="64"/>
          <w:position w:val="-11"/>
        </w:rPr>
        <w:t>--r--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-55"/>
          <w:w w:val="64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0"/>
          <w:w w:val="66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-54"/>
          <w:w w:val="66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0"/>
          <w:w w:val="66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-54"/>
          <w:w w:val="66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0"/>
          <w:w w:val="66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-54"/>
          <w:w w:val="66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B3B3B"/>
          <w:spacing w:val="0"/>
          <w:w w:val="66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3B3B3B"/>
          <w:spacing w:val="-54"/>
          <w:w w:val="66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0"/>
          <w:w w:val="66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-54"/>
          <w:w w:val="66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0"/>
          <w:w w:val="66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-54"/>
          <w:w w:val="66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0"/>
          <w:w w:val="72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-52"/>
          <w:w w:val="72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0"/>
          <w:w w:val="64"/>
          <w:position w:val="-11"/>
        </w:rPr>
        <w:t>-----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-55"/>
          <w:w w:val="64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0"/>
          <w:w w:val="66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6B6B6B"/>
          <w:spacing w:val="-54"/>
          <w:w w:val="66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B3B3B"/>
          <w:spacing w:val="0"/>
          <w:w w:val="72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B3B3B"/>
          <w:spacing w:val="-52"/>
          <w:w w:val="72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828282"/>
          <w:spacing w:val="0"/>
          <w:w w:val="121"/>
          <w:position w:val="-11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29" w:right="-20"/>
        <w:jc w:val="left"/>
        <w:tabs>
          <w:tab w:pos="2140" w:val="left"/>
          <w:tab w:pos="6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6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6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49"/>
        </w:rPr>
        <w:t>::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uı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25252"/>
          <w:spacing w:val="-1"/>
          <w:w w:val="81"/>
        </w:rPr>
        <w:t>D</w:t>
      </w:r>
      <w:r>
        <w:rPr>
          <w:rFonts w:ascii="Arial" w:hAnsi="Arial" w:cs="Arial" w:eastAsia="Arial"/>
          <w:sz w:val="18"/>
          <w:szCs w:val="18"/>
          <w:color w:val="6B6B6B"/>
          <w:spacing w:val="-2"/>
          <w:w w:val="81"/>
        </w:rPr>
        <w:t>o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81"/>
        </w:rPr>
        <w:t>n</w:t>
      </w:r>
      <w:r>
        <w:rPr>
          <w:rFonts w:ascii="Arial" w:hAnsi="Arial" w:cs="Arial" w:eastAsia="Arial"/>
          <w:sz w:val="18"/>
          <w:szCs w:val="18"/>
          <w:color w:val="525252"/>
          <w:spacing w:val="6"/>
          <w:w w:val="81"/>
        </w:rPr>
        <w:t>U</w:t>
      </w:r>
      <w:r>
        <w:rPr>
          <w:rFonts w:ascii="Arial" w:hAnsi="Arial" w:cs="Arial" w:eastAsia="Arial"/>
          <w:sz w:val="18"/>
          <w:szCs w:val="18"/>
          <w:color w:val="6B6B6B"/>
          <w:spacing w:val="3"/>
          <w:w w:val="81"/>
        </w:rPr>
        <w:t>ş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81"/>
        </w:rPr>
        <w:t>l'ı</w:t>
      </w:r>
      <w:r>
        <w:rPr>
          <w:rFonts w:ascii="Arial" w:hAnsi="Arial" w:cs="Arial" w:eastAsia="Arial"/>
          <w:sz w:val="18"/>
          <w:szCs w:val="18"/>
          <w:color w:val="525252"/>
          <w:spacing w:val="-38"/>
          <w:w w:val="81"/>
        </w:rPr>
        <w:t> 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4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13/05/2017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04:30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204" w:right="-20"/>
        <w:jc w:val="left"/>
        <w:tabs>
          <w:tab w:pos="1000" w:val="left"/>
          <w:tab w:pos="1520" w:val="left"/>
          <w:tab w:pos="2140" w:val="left"/>
          <w:tab w:pos="8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8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Ymalı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4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-1"/>
        </w:rPr>
        <w:t>ONAYLAYAN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1.417734pt;margin-top:32.778202pt;width:561.357626pt;height:791.854277pt;mso-position-horizontal-relative:page;mso-position-vertical-relative:page;z-index:-12713" coordorigin="428,656" coordsize="11227,15837">
            <v:group style="position:absolute;left:445;top:689;width:11180;height:2" coordorigin="445,689" coordsize="11180,2">
              <v:shape style="position:absolute;left:445;top:689;width:11180;height:2" coordorigin="445,689" coordsize="11180,0" path="m445,689l11625,689e" filled="f" stroked="t" strokeweight=".70998pt" strokecolor="#676767">
                <v:path arrowok="t"/>
              </v:shape>
            </v:group>
            <v:group style="position:absolute;left:450;top:663;width:2;height:15823" coordorigin="450,663" coordsize="2,15823">
              <v:shape style="position:absolute;left:450;top:663;width:2;height:15823" coordorigin="450,663" coordsize="0,15823" path="m450,16486l450,663e" filled="f" stroked="t" strokeweight=".70998pt" strokecolor="#5B5B5B">
                <v:path arrowok="t"/>
              </v:shape>
            </v:group>
            <v:group style="position:absolute;left:2478;top:672;width:2;height:1506" coordorigin="2478,672" coordsize="2,1506">
              <v:shape style="position:absolute;left:2478;top:672;width:2;height:1506" coordorigin="2478,672" coordsize="0,1506" path="m2478,2179l2478,672e" filled="f" stroked="t" strokeweight=".70998pt" strokecolor="#545454">
                <v:path arrowok="t"/>
              </v:shape>
            </v:group>
            <v:group style="position:absolute;left:9225;top:691;width:2;height:1497" coordorigin="9225,691" coordsize="2,1497">
              <v:shape style="position:absolute;left:9225;top:691;width:2;height:1497" coordorigin="9225,691" coordsize="0,1497" path="m9225,2188l9225,691e" filled="f" stroked="t" strokeweight=".70998pt" strokecolor="#575757">
                <v:path arrowok="t"/>
              </v:shape>
            </v:group>
            <v:group style="position:absolute;left:11620;top:687;width:2;height:3433" coordorigin="11620,687" coordsize="2,3433">
              <v:shape style="position:absolute;left:11620;top:687;width:2;height:3433" coordorigin="11620,687" coordsize="0,3433" path="m11620,4119l11620,687e" filled="f" stroked="t" strokeweight=".70998pt" strokecolor="#646464">
                <v:path arrowok="t"/>
              </v:shape>
            </v:group>
            <v:group style="position:absolute;left:445;top:2174;width:11185;height:2" coordorigin="445,2174" coordsize="11185,2">
              <v:shape style="position:absolute;left:445;top:2174;width:11185;height:2" coordorigin="445,2174" coordsize="11185,0" path="m445,2174l11629,2174e" filled="f" stroked="t" strokeweight=".70998pt" strokecolor="#606060">
                <v:path arrowok="t"/>
              </v:shape>
            </v:group>
            <v:group style="position:absolute;left:445;top:2412;width:11185;height:2" coordorigin="445,2412" coordsize="11185,2">
              <v:shape style="position:absolute;left:445;top:2412;width:11185;height:2" coordorigin="445,2412" coordsize="11185,0" path="m445,2412l11629,2412e" filled="f" stroked="t" strokeweight=".70998pt" strokecolor="#646464">
                <v:path arrowok="t"/>
              </v:shape>
            </v:group>
            <v:group style="position:absolute;left:445;top:2651;width:11180;height:2" coordorigin="445,2651" coordsize="11180,2">
              <v:shape style="position:absolute;left:445;top:2651;width:11180;height:2" coordorigin="445,2651" coordsize="11180,0" path="m445,2651l11625,2651e" filled="f" stroked="t" strokeweight=".70998pt" strokecolor="#646464">
                <v:path arrowok="t"/>
              </v:shape>
            </v:group>
            <v:group style="position:absolute;left:440;top:2894;width:11189;height:2" coordorigin="440,2894" coordsize="11189,2">
              <v:shape style="position:absolute;left:440;top:2894;width:11189;height:2" coordorigin="440,2894" coordsize="11189,0" path="m440,2894l11629,2894e" filled="f" stroked="t" strokeweight=".70998pt" strokecolor="#646464">
                <v:path arrowok="t"/>
              </v:shape>
            </v:group>
            <v:group style="position:absolute;left:440;top:3132;width:11189;height:2" coordorigin="440,3132" coordsize="11189,2">
              <v:shape style="position:absolute;left:440;top:3132;width:11189;height:2" coordorigin="440,3132" coordsize="11189,0" path="m440,3132l11629,3132e" filled="f" stroked="t" strokeweight=".70998pt" strokecolor="#646464">
                <v:path arrowok="t"/>
              </v:shape>
            </v:group>
            <v:group style="position:absolute;left:3959;top:3366;width:2;height:753" coordorigin="3959,3366" coordsize="2,753">
              <v:shape style="position:absolute;left:3959;top:3366;width:2;height:753" coordorigin="3959,3366" coordsize="0,753" path="m3959,4119l3959,3366e" filled="f" stroked="t" strokeweight=".70998pt" strokecolor="#484848">
                <v:path arrowok="t"/>
              </v:shape>
            </v:group>
            <v:group style="position:absolute;left:445;top:3375;width:11185;height:2" coordorigin="445,3375" coordsize="11185,2">
              <v:shape style="position:absolute;left:445;top:3375;width:11185;height:2" coordorigin="445,3375" coordsize="11185,0" path="m445,3375l11629,3375e" filled="f" stroked="t" strokeweight=".70998pt" strokecolor="#606060">
                <v:path arrowok="t"/>
              </v:shape>
            </v:group>
            <v:group style="position:absolute;left:2475;top:4095;width:2;height:6236" coordorigin="2475,4095" coordsize="2,6236">
              <v:shape style="position:absolute;left:2475;top:4095;width:2;height:6236" coordorigin="2475,4095" coordsize="0,6236" path="m2475,10331l2475,4095e" filled="f" stroked="t" strokeweight=".94664pt" strokecolor="#5B5B5B">
                <v:path arrowok="t"/>
              </v:shape>
            </v:group>
            <v:group style="position:absolute;left:440;top:4107;width:11189;height:2" coordorigin="440,4107" coordsize="11189,2">
              <v:shape style="position:absolute;left:440;top:4107;width:11189;height:2" coordorigin="440,4107" coordsize="11189,0" path="m440,4107l11629,4107e" filled="f" stroked="t" strokeweight=".70998pt" strokecolor="#575757">
                <v:path arrowok="t"/>
              </v:shape>
            </v:group>
            <v:group style="position:absolute;left:445;top:4381;width:11189;height:2" coordorigin="445,4381" coordsize="11189,2">
              <v:shape style="position:absolute;left:445;top:4381;width:11189;height:2" coordorigin="445,4381" coordsize="11189,0" path="m445,4381l11634,4381e" filled="f" stroked="t" strokeweight=".70998pt" strokecolor="#646464">
                <v:path arrowok="t"/>
              </v:shape>
            </v:group>
            <v:group style="position:absolute;left:11632;top:4376;width:2;height:12085" coordorigin="11632,4376" coordsize="2,12085">
              <v:shape style="position:absolute;left:11632;top:4376;width:2;height:12085" coordorigin="11632,4376" coordsize="0,12085" path="m11632,16462l11632,4376e" filled="f" stroked="t" strokeweight=".70998pt" strokecolor="#646464">
                <v:path arrowok="t"/>
              </v:shape>
            </v:group>
            <v:group style="position:absolute;left:5017;top:4596;width:2;height:2174" coordorigin="5017,4596" coordsize="2,2174">
              <v:shape style="position:absolute;left:5017;top:4596;width:2;height:2174" coordorigin="5017,4596" coordsize="0,2174" path="m5017,6770l5017,4596e" filled="f" stroked="t" strokeweight=".70998pt" strokecolor="#545454">
                <v:path arrowok="t"/>
              </v:shape>
            </v:group>
            <v:group style="position:absolute;left:2471;top:4603;width:9163;height:2" coordorigin="2471,4603" coordsize="9163,2">
              <v:shape style="position:absolute;left:2471;top:4603;width:9163;height:2" coordorigin="2471,4603" coordsize="9163,0" path="m2471,4603l11634,4603e" filled="f" stroked="t" strokeweight=".70998pt" strokecolor="#606060">
                <v:path arrowok="t"/>
              </v:shape>
            </v:group>
            <v:group style="position:absolute;left:5012;top:5084;width:6617;height:2" coordorigin="5012,5084" coordsize="6617,2">
              <v:shape style="position:absolute;left:5012;top:5084;width:6617;height:2" coordorigin="5012,5084" coordsize="6617,0" path="m5012,5084l11629,5084e" filled="f" stroked="t" strokeweight=".70998pt" strokecolor="#7C7C7C">
                <v:path arrowok="t"/>
              </v:shape>
            </v:group>
            <v:group style="position:absolute;left:5008;top:5328;width:6622;height:2" coordorigin="5008,5328" coordsize="6622,2">
              <v:shape style="position:absolute;left:5008;top:5328;width:6622;height:2" coordorigin="5008,5328" coordsize="6622,0" path="m5008,5328l11629,5328e" filled="f" stroked="t" strokeweight=".70998pt" strokecolor="#676767">
                <v:path arrowok="t"/>
              </v:shape>
            </v:group>
            <v:group style="position:absolute;left:5012;top:5568;width:6622;height:2" coordorigin="5012,5568" coordsize="6622,2">
              <v:shape style="position:absolute;left:5012;top:5568;width:6622;height:2" coordorigin="5012,5568" coordsize="6622,0" path="m5012,5568l11634,5568e" filled="f" stroked="t" strokeweight=".70998pt" strokecolor="#646464">
                <v:path arrowok="t"/>
              </v:shape>
            </v:group>
            <v:group style="position:absolute;left:2466;top:5809;width:9163;height:2" coordorigin="2466,5809" coordsize="9163,2">
              <v:shape style="position:absolute;left:2466;top:5809;width:9163;height:2" coordorigin="2466,5809" coordsize="9163,0" path="m2466,5809l11629,5809e" filled="f" stroked="t" strokeweight=".70998pt" strokecolor="#646464">
                <v:path arrowok="t"/>
              </v:shape>
            </v:group>
            <v:group style="position:absolute;left:440;top:13606;width:2045;height:2" coordorigin="440,13606" coordsize="2045,2">
              <v:shape style="position:absolute;left:440;top:13606;width:2045;height:2" coordorigin="440,13606" coordsize="2045,0" path="m440,13606l2485,13606e" filled="f" stroked="t" strokeweight=".70998pt" strokecolor="#777777">
                <v:path arrowok="t"/>
              </v:shape>
            </v:group>
            <v:group style="position:absolute;left:1242;top:11451;width:2;height:5030" coordorigin="1242,11451" coordsize="2,5030">
              <v:shape style="position:absolute;left:1242;top:11451;width:2;height:5030" coordorigin="1242,11451" coordsize="0,5030" path="m1242,16481l1242,11451e" filled="f" stroked="t" strokeweight=".70998pt" strokecolor="#5B5B5B">
                <v:path arrowok="t"/>
              </v:shape>
            </v:group>
            <v:group style="position:absolute;left:1818;top:11451;width:2;height:5030" coordorigin="1818,11451" coordsize="2,5030">
              <v:shape style="position:absolute;left:1818;top:11451;width:2;height:5030" coordorigin="1818,11451" coordsize="0,5030" path="m1818,16481l1818,11451e" filled="f" stroked="t" strokeweight=".70998pt" strokecolor="#575757">
                <v:path arrowok="t"/>
              </v:shape>
            </v:group>
            <v:group style="position:absolute;left:440;top:6045;width:11189;height:2" coordorigin="440,6045" coordsize="11189,2">
              <v:shape style="position:absolute;left:440;top:6045;width:11189;height:2" coordorigin="440,6045" coordsize="11189,0" path="m440,6045l11629,6045e" filled="f" stroked="t" strokeweight=".70998pt" strokecolor="#606060">
                <v:path arrowok="t"/>
              </v:shape>
            </v:group>
            <v:group style="position:absolute;left:7914;top:6040;width:2;height:725" coordorigin="7914,6040" coordsize="2,725">
              <v:shape style="position:absolute;left:7914;top:6040;width:2;height:725" coordorigin="7914,6040" coordsize="0,725" path="m7914,6765l7914,6040e" filled="f" stroked="t" strokeweight=".70998pt" strokecolor="#606060">
                <v:path arrowok="t"/>
              </v:shape>
            </v:group>
            <v:group style="position:absolute;left:2471;top:6522;width:9163;height:2" coordorigin="2471,6522" coordsize="9163,2">
              <v:shape style="position:absolute;left:2471;top:6522;width:9163;height:2" coordorigin="2471,6522" coordsize="9163,0" path="m2471,6522l11634,6522e" filled="f" stroked="t" strokeweight=".70998pt" strokecolor="#646464">
                <v:path arrowok="t"/>
              </v:shape>
            </v:group>
            <v:group style="position:absolute;left:2466;top:6760;width:9168;height:2" coordorigin="2466,6760" coordsize="9168,2">
              <v:shape style="position:absolute;left:2466;top:6760;width:9168;height:2" coordorigin="2466,6760" coordsize="9168,0" path="m2466,6760l11634,6760e" filled="f" stroked="t" strokeweight=".70998pt" strokecolor="#676767">
                <v:path arrowok="t"/>
              </v:shape>
            </v:group>
            <v:group style="position:absolute;left:440;top:6998;width:11194;height:2" coordorigin="440,6998" coordsize="11194,2">
              <v:shape style="position:absolute;left:440;top:6998;width:11194;height:2" coordorigin="440,6998" coordsize="11194,0" path="m440,6998l11634,6998e" filled="f" stroked="t" strokeweight=".70998pt" strokecolor="#646464">
                <v:path arrowok="t"/>
              </v:shape>
            </v:group>
            <v:group style="position:absolute;left:435;top:7242;width:11199;height:2" coordorigin="435,7242" coordsize="11199,2">
              <v:shape style="position:absolute;left:435;top:7242;width:11199;height:2" coordorigin="435,7242" coordsize="11199,0" path="m435,7242l11634,7242e" filled="f" stroked="t" strokeweight=".70998pt" strokecolor="#676767">
                <v:path arrowok="t"/>
              </v:shape>
            </v:group>
            <v:group style="position:absolute;left:440;top:7897;width:11199;height:2" coordorigin="440,7897" coordsize="11199,2">
              <v:shape style="position:absolute;left:440;top:7897;width:11199;height:2" coordorigin="440,7897" coordsize="11199,0" path="m440,7897l11639,7897e" filled="f" stroked="t" strokeweight=".70998pt" strokecolor="#676767">
                <v:path arrowok="t"/>
              </v:shape>
            </v:group>
            <v:group style="position:absolute;left:440;top:8829;width:11199;height:2" coordorigin="440,8829" coordsize="11199,2">
              <v:shape style="position:absolute;left:440;top:8829;width:11199;height:2" coordorigin="440,8829" coordsize="11199,0" path="m440,8829l11639,8829e" filled="f" stroked="t" strokeweight=".70998pt" strokecolor="#646464">
                <v:path arrowok="t"/>
              </v:shape>
            </v:group>
            <v:group style="position:absolute;left:440;top:9988;width:11199;height:2" coordorigin="440,9988" coordsize="11199,2">
              <v:shape style="position:absolute;left:440;top:9988;width:11199;height:2" coordorigin="440,9988" coordsize="11199,0" path="m440,9988l11639,9988e" filled="f" stroked="t" strokeweight=".70998pt" strokecolor="#646464">
                <v:path arrowok="t"/>
              </v:shape>
            </v:group>
            <v:group style="position:absolute;left:445;top:10326;width:11194;height:2" coordorigin="445,10326" coordsize="11194,2">
              <v:shape style="position:absolute;left:445;top:10326;width:11194;height:2" coordorigin="445,10326" coordsize="11194,0" path="m445,10326l11639,10326e" filled="f" stroked="t" strokeweight=".70998pt" strokecolor="#676767">
                <v:path arrowok="t"/>
              </v:shape>
            </v:group>
            <v:group style="position:absolute;left:5022;top:7237;width:2;height:667" coordorigin="5022,7237" coordsize="2,667">
              <v:shape style="position:absolute;left:5022;top:7237;width:2;height:667" coordorigin="5022,7237" coordsize="0,667" path="m5022,7904l5022,7237e" filled="f" stroked="t" strokeweight=".70998pt" strokecolor="#545454">
                <v:path arrowok="t"/>
              </v:shape>
            </v:group>
            <v:group style="position:absolute;left:5017;top:7466;width:6617;height:2" coordorigin="5017,7466" coordsize="6617,2">
              <v:shape style="position:absolute;left:5017;top:7466;width:6617;height:2" coordorigin="5017,7466" coordsize="6617,0" path="m5017,7466l11634,7466e" filled="f" stroked="t" strokeweight=".70998pt" strokecolor="#6B6B6B">
                <v:path arrowok="t"/>
              </v:shape>
            </v:group>
            <v:group style="position:absolute;left:5012;top:7680;width:6622;height:2" coordorigin="5012,7680" coordsize="6622,2">
              <v:shape style="position:absolute;left:5012;top:7680;width:6622;height:2" coordorigin="5012,7680" coordsize="6622,0" path="m5012,7680l11634,7680e" filled="f" stroked="t" strokeweight=".70998pt" strokecolor="#646464">
                <v:path arrowok="t"/>
              </v:shape>
            </v:group>
            <v:group style="position:absolute;left:7469;top:11275;width:2;height:5196" coordorigin="7469,11275" coordsize="2,5196">
              <v:shape style="position:absolute;left:7469;top:11275;width:2;height:5196" coordorigin="7469,11275" coordsize="0,5196" path="m7469,16471l7469,11275e" filled="f" stroked="t" strokeweight=".70998pt" strokecolor="#575757">
                <v:path arrowok="t"/>
              </v:shape>
            </v:group>
            <v:group style="position:absolute;left:440;top:11523;width:11203;height:2" coordorigin="440,11523" coordsize="11203,2">
              <v:shape style="position:absolute;left:440;top:11523;width:11203;height:2" coordorigin="440,11523" coordsize="11203,0" path="m440,11523l11644,11523e" filled="f" stroked="t" strokeweight=".70998pt" strokecolor="#676767">
                <v:path arrowok="t"/>
              </v:shape>
            </v:group>
            <v:group style="position:absolute;left:440;top:16464;width:11208;height:2" coordorigin="440,16464" coordsize="11208,2">
              <v:shape style="position:absolute;left:440;top:16464;width:11208;height:2" coordorigin="440,16464" coordsize="11208,0" path="m440,16464l11648,16464e" filled="f" stroked="t" strokeweight=".70998pt" strokecolor="#707070">
                <v:path arrowok="t"/>
              </v:shape>
            </v:group>
            <v:group style="position:absolute;left:464;top:10567;width:6532;height:2" coordorigin="464,10567" coordsize="6532,2">
              <v:shape style="position:absolute;left:464;top:10567;width:6532;height:2" coordorigin="464,10567" coordsize="6532,0" path="m464,10567l6996,10567e" filled="f" stroked="t" strokeweight=".70998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60" w:lineRule="exact"/>
        <w:ind w:left="266" w:right="-51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B3B3B"/>
          <w:spacing w:val="0"/>
          <w:w w:val="155"/>
          <w:position w:val="-1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66" w:right="-61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27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8" w:lineRule="exact"/>
        <w:ind w:left="242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shape style="position:absolute;margin-left:441.600006pt;margin-top:22.805435pt;width:126.720001pt;height:101.760002pt;mso-position-horizontal-relative:page;mso-position-vertical-relative:paragraph;z-index:-12715" type="#_x0000_t75">
            <v:imagedata r:id="rId25" o:title=""/>
          </v:shape>
        </w:pict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51"/>
          <w:b/>
          <w:bCs/>
        </w:rPr>
        <w:t>.:E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4" w:lineRule="exact"/>
        <w:ind w:left="559"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3B3B3B"/>
          <w:spacing w:val="0"/>
          <w:w w:val="127"/>
          <w:position w:val="-2"/>
        </w:rPr>
        <w:t>ç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3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37.279999pt;margin-top:33.629131pt;width:118.080002pt;height:53.759998pt;mso-position-horizontal-relative:page;mso-position-vertical-relative:paragraph;z-index:-12714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1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-37" w:right="-1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225" w:right="29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351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0.73465pt;margin-top:-16.440651pt;width:11.909521pt;height:21pt;mso-position-horizontal-relative:page;mso-position-vertical-relative:paragraph;z-index:-12710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74759C"/>
                      <w:spacing w:val="0"/>
                      <w:w w:val="102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BABCDA"/>
          <w:spacing w:val="0"/>
          <w:w w:val="114"/>
          <w:i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9" w:lineRule="exact"/>
        <w:ind w:left="75" w:right="-59"/>
        <w:jc w:val="center"/>
        <w:tabs>
          <w:tab w:pos="10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S.Ya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4"/>
        </w:rPr>
        <w:t>:fUN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489" w:right="37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2"/>
          <w:szCs w:val="22"/>
          <w:color w:val="3B3B3B"/>
          <w:w w:val="146"/>
        </w:rPr>
        <w:t>ı</w:t>
      </w:r>
      <w:r>
        <w:rPr>
          <w:rFonts w:ascii="Arial" w:hAnsi="Arial" w:cs="Arial" w:eastAsia="Arial"/>
          <w:sz w:val="22"/>
          <w:szCs w:val="22"/>
          <w:color w:val="3B3B3B"/>
          <w:w w:val="147"/>
        </w:rPr>
        <w:t>·</w:t>
      </w:r>
      <w:r>
        <w:rPr>
          <w:rFonts w:ascii="Arial" w:hAnsi="Arial" w:cs="Arial" w:eastAsia="Arial"/>
          <w:sz w:val="22"/>
          <w:szCs w:val="22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Çvş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5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525252"/>
          <w:spacing w:val="0"/>
          <w:w w:val="100"/>
        </w:rPr>
        <w:t>t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00"/>
        </w:rPr>
        <w:t>  </w:t>
      </w:r>
      <w:r>
        <w:rPr>
          <w:rFonts w:ascii="Arial" w:hAnsi="Arial" w:cs="Arial" w:eastAsia="Arial"/>
          <w:sz w:val="14"/>
          <w:szCs w:val="14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5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BİLGİN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429" w:right="16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56"/>
          <w:b/>
          <w:bCs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39"/>
          <w:w w:val="56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B3B3B"/>
          <w:spacing w:val="0"/>
          <w:w w:val="56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3B3B3B"/>
          <w:spacing w:val="39"/>
          <w:w w:val="56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64"/>
        </w:rPr>
        <w:t>MaYIS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64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11"/>
          <w:w w:val="6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64"/>
          <w:b/>
          <w:bCs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96" w:after="0" w:line="240" w:lineRule="auto"/>
        <w:ind w:left="407" w:right="1719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79"/>
          <w:i/>
        </w:rPr>
        <w:t>1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79"/>
          <w:i/>
        </w:rPr>
        <w:t>  </w:t>
      </w:r>
      <w:r>
        <w:rPr>
          <w:rFonts w:ascii="Arial" w:hAnsi="Arial" w:cs="Arial" w:eastAsia="Arial"/>
          <w:sz w:val="18"/>
          <w:szCs w:val="18"/>
          <w:color w:val="3B3B3B"/>
          <w:spacing w:val="30"/>
          <w:w w:val="79"/>
          <w:i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79"/>
          <w:i/>
        </w:rPr>
        <w:t>1</w:t>
      </w:r>
      <w:r>
        <w:rPr>
          <w:rFonts w:ascii="Arial" w:hAnsi="Arial" w:cs="Arial" w:eastAsia="Arial"/>
          <w:sz w:val="18"/>
          <w:szCs w:val="18"/>
          <w:color w:val="3B3B3B"/>
          <w:spacing w:val="5"/>
          <w:w w:val="79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9"/>
        </w:rPr>
        <w:t>2017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İtfaiye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40" w:right="160"/>
          <w:cols w:num="4" w:equalWidth="0">
            <w:col w:w="409" w:space="1874"/>
            <w:col w:w="2486" w:space="18"/>
            <w:col w:w="1478" w:space="2228"/>
            <w:col w:w="292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4" w:lineRule="exact"/>
        <w:ind w:left="3437" w:right="5124" w:firstLine="-8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93.580505pt;margin-top:-5.573077pt;width:41.209757pt;height:32.917734pt;mso-position-horizontal-relative:page;mso-position-vertical-relative:paragraph;z-index:-12708" coordorigin="9872,-111" coordsize="824,658">
            <v:group style="position:absolute;left:9923;top:206;width:721;height:2" coordorigin="9923,206" coordsize="721,2">
              <v:shape style="position:absolute;left:9923;top:206;width:721;height:2" coordorigin="9923,206" coordsize="721,0" path="m9923,206l10644,206e" filled="f" stroked="t" strokeweight="5.151220pt" strokecolor="#606767">
                <v:path arrowok="t"/>
              </v:shape>
            </v:group>
            <v:group style="position:absolute;left:10602;top:-88;width:2;height:612" coordorigin="10602,-88" coordsize="2,612">
              <v:shape style="position:absolute;left:10602;top:-88;width:2;height:612" coordorigin="10602,-88" coordsize="0,612" path="m10602,523l10602,-88e" filled="f" stroked="t" strokeweight="2.341463pt" strokecolor="#6B707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048782pt;margin-top:-18.238686pt;width:29.480001pt;height:44pt;mso-position-horizontal-relative:page;mso-position-vertical-relative:paragraph;z-index:-12702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A3A3A"/>
                      <w:spacing w:val="0"/>
                      <w:w w:val="134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BELEDlYESİ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İTFAİY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898A8A"/>
          <w:spacing w:val="0"/>
          <w:w w:val="5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98A8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DAİRES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5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898A8A"/>
          <w:spacing w:val="0"/>
          <w:w w:val="16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98A8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KANLJGI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847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pt;margin-top:4.445017pt;width:471.356111pt;height:7.5pt;mso-position-horizontal-relative:page;mso-position-vertical-relative:paragraph;z-index:-1270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tabs>
                      <w:tab w:pos="9340" w:val="left"/>
                    </w:tabs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82828"/>
                      <w:spacing w:val="0"/>
                      <w:w w:val="100"/>
                      <w:b/>
                      <w:bCs/>
                    </w:rPr>
                    <w:t>BÜYÜKŞEHIR</w:t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82828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606060"/>
                      <w:spacing w:val="0"/>
                      <w:w w:val="142"/>
                      <w:position w:val="1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9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22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3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8" w:lineRule="exact"/>
        <w:ind w:left="121" w:right="3459" w:firstLine="37"/>
        <w:jc w:val="left"/>
        <w:tabs>
          <w:tab w:pos="1460" w:val="left"/>
          <w:tab w:pos="3100" w:val="left"/>
          <w:tab w:pos="4320" w:val="left"/>
          <w:tab w:pos="5440" w:val="left"/>
          <w:tab w:pos="7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lay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1"/>
          <w:w w:val="100"/>
          <w:position w:val="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13.0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8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  <w:position w:val="1"/>
        </w:rPr>
        <w:t>l13ildirinı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5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4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:05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trel: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13.05.2017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898A8A"/>
          <w:spacing w:val="0"/>
          <w:w w:val="142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98A8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3027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1"/>
          <w:position w:val="0"/>
        </w:rPr>
        <w:t>!Bi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ldirim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1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Oildlrile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</w:rPr>
        <w:t>Bayraklı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Eme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7290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No:8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121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29"/>
        </w:rPr>
        <w:t>:</w:t>
      </w:r>
      <w:r>
        <w:rPr>
          <w:rFonts w:ascii="Arial" w:hAnsi="Arial" w:cs="Arial" w:eastAsia="Arial"/>
          <w:sz w:val="18"/>
          <w:szCs w:val="18"/>
          <w:color w:val="606060"/>
          <w:spacing w:val="16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Bayra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b/>
          <w:bCs/>
        </w:rPr>
        <w:t>lı</w:t>
      </w:r>
      <w:r>
        <w:rPr>
          <w:rFonts w:ascii="Arial" w:hAnsi="Arial" w:cs="Arial" w:eastAsia="Arial"/>
          <w:sz w:val="16"/>
          <w:szCs w:val="16"/>
          <w:color w:val="3A3A3A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Eme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7290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No:8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Ono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18" w:lineRule="exact"/>
        <w:ind w:left="121" w:right="2279"/>
        <w:jc w:val="left"/>
        <w:tabs>
          <w:tab w:pos="1300" w:val="left"/>
          <w:tab w:pos="3600" w:val="left"/>
          <w:tab w:pos="3820" w:val="left"/>
          <w:tab w:pos="6580" w:val="left"/>
          <w:tab w:pos="6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2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8"/>
          <w:w w:val="14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Ynngıııı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75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5"/>
          <w:w w:val="93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0"/>
        </w:rPr>
        <w:t>ihmııl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31"/>
          <w:position w:val="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"/>
          <w:w w:val="131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69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5"/>
          <w:position w:val="0"/>
        </w:rPr>
        <w:t>gara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}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  <w:position w:val="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37"/>
          <w:position w:val="0"/>
        </w:rPr>
        <w:t>: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9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9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0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0"/>
          <w:w w:val="142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18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3596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829269pt;margin-top:3.772753pt;width:31.030756pt;height:26pt;mso-position-horizontal-relative:page;mso-position-vertical-relative:paragraph;z-index:-1269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4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54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D4D4D"/>
                      <w:spacing w:val="-100"/>
                      <w:w w:val="14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4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7"/>
          <w:position w:val="4"/>
        </w:rPr>
        <w:t>Ka_gi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7"/>
          <w:position w:val="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7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77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  <w:position w:val="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  <w:position w:val="4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4"/>
        </w:rPr>
        <w:t>şııp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6"/>
          <w:position w:val="3"/>
        </w:rPr>
        <w:t>Çe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45"/>
          <w:position w:val="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2"/>
          <w:position w:val="3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2"/>
          <w:position w:val="3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2"/>
          <w:w w:val="82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8"/>
          <w:position w:val="2"/>
        </w:rPr>
        <w:t>Q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8"/>
          <w:w w:val="87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-20"/>
          <w:w w:val="120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79"/>
          <w:position w:val="2"/>
        </w:rPr>
        <w:t>&amp;e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0"/>
          <w:position w:val="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0"/>
          <w:w w:val="131"/>
          <w:position w:val="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17"/>
          <w:w w:val="131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66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3A3A3A"/>
          <w:spacing w:val="-38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606060"/>
          <w:spacing w:val="-38"/>
          <w:w w:val="66"/>
          <w:position w:val="-3"/>
        </w:rPr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66"/>
          <w:emboss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66"/>
          <w:emboss/>
          <w:position w:val="-3"/>
        </w:rPr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66"/>
          <w:position w:val="-3"/>
        </w:rPr>
      </w:r>
      <w:r>
        <w:rPr>
          <w:rFonts w:ascii="Arial" w:hAnsi="Arial" w:cs="Arial" w:eastAsia="Arial"/>
          <w:sz w:val="23"/>
          <w:szCs w:val="23"/>
          <w:color w:val="606060"/>
          <w:spacing w:val="-20"/>
          <w:w w:val="66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9797B"/>
          <w:spacing w:val="-26"/>
          <w:w w:val="102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58"/>
          <w:position w:val="-3"/>
        </w:rPr>
        <w:t>························</w:t>
      </w:r>
      <w:r>
        <w:rPr>
          <w:rFonts w:ascii="Arial" w:hAnsi="Arial" w:cs="Arial" w:eastAsia="Arial"/>
          <w:sz w:val="23"/>
          <w:szCs w:val="23"/>
          <w:color w:val="4D4D4D"/>
          <w:spacing w:val="-20"/>
          <w:w w:val="58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9797B"/>
          <w:spacing w:val="0"/>
          <w:w w:val="64"/>
          <w:position w:val="-3"/>
        </w:rPr>
        <w:t>··</w:t>
      </w:r>
      <w:r>
        <w:rPr>
          <w:rFonts w:ascii="Arial" w:hAnsi="Arial" w:cs="Arial" w:eastAsia="Arial"/>
          <w:sz w:val="23"/>
          <w:szCs w:val="23"/>
          <w:color w:val="79797B"/>
          <w:spacing w:val="-43"/>
          <w:w w:val="64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59"/>
          <w:position w:val="-3"/>
        </w:rPr>
        <w:t>···</w:t>
      </w:r>
      <w:r>
        <w:rPr>
          <w:rFonts w:ascii="Arial" w:hAnsi="Arial" w:cs="Arial" w:eastAsia="Arial"/>
          <w:sz w:val="23"/>
          <w:szCs w:val="23"/>
          <w:color w:val="606060"/>
          <w:spacing w:val="-15"/>
          <w:w w:val="59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3A3A3A"/>
          <w:spacing w:val="-29"/>
          <w:w w:val="8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606060"/>
          <w:spacing w:val="-40"/>
          <w:w w:val="7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3A3A3A"/>
          <w:spacing w:val="-29"/>
          <w:w w:val="8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66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606060"/>
          <w:spacing w:val="-20"/>
          <w:w w:val="66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9797B"/>
          <w:spacing w:val="0"/>
          <w:w w:val="7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9797B"/>
          <w:spacing w:val="-48"/>
          <w:w w:val="7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57"/>
          <w:position w:val="-3"/>
        </w:rPr>
        <w:t>···</w:t>
      </w:r>
      <w:r>
        <w:rPr>
          <w:rFonts w:ascii="Arial" w:hAnsi="Arial" w:cs="Arial" w:eastAsia="Arial"/>
          <w:sz w:val="23"/>
          <w:szCs w:val="23"/>
          <w:color w:val="606060"/>
          <w:spacing w:val="-45"/>
          <w:w w:val="57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9797B"/>
          <w:spacing w:val="-31"/>
          <w:w w:val="102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59"/>
          <w:position w:val="-3"/>
        </w:rPr>
        <w:t>·······</w:t>
      </w:r>
      <w:r>
        <w:rPr>
          <w:rFonts w:ascii="Arial" w:hAnsi="Arial" w:cs="Arial" w:eastAsia="Arial"/>
          <w:sz w:val="23"/>
          <w:szCs w:val="23"/>
          <w:color w:val="4D4D4D"/>
          <w:spacing w:val="-20"/>
          <w:w w:val="59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9797B"/>
          <w:spacing w:val="-35"/>
          <w:w w:val="102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66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606060"/>
          <w:spacing w:val="-20"/>
          <w:w w:val="66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898A8A"/>
          <w:spacing w:val="-35"/>
          <w:w w:val="102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61"/>
          <w:position w:val="-3"/>
        </w:rPr>
        <w:t>···</w:t>
      </w:r>
      <w:r>
        <w:rPr>
          <w:rFonts w:ascii="Arial" w:hAnsi="Arial" w:cs="Arial" w:eastAsia="Arial"/>
          <w:sz w:val="23"/>
          <w:szCs w:val="23"/>
          <w:color w:val="4D4D4D"/>
          <w:spacing w:val="-50"/>
          <w:w w:val="6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898A8A"/>
          <w:spacing w:val="-26"/>
          <w:w w:val="102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58"/>
          <w:position w:val="-3"/>
        </w:rPr>
        <w:t>··</w:t>
      </w:r>
      <w:r>
        <w:rPr>
          <w:rFonts w:ascii="Arial" w:hAnsi="Arial" w:cs="Arial" w:eastAsia="Arial"/>
          <w:sz w:val="23"/>
          <w:szCs w:val="23"/>
          <w:color w:val="3A3A3A"/>
          <w:spacing w:val="-35"/>
          <w:w w:val="58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9797B"/>
          <w:spacing w:val="-36"/>
          <w:w w:val="122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606060"/>
          <w:spacing w:val="4"/>
          <w:w w:val="66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9797B"/>
          <w:spacing w:val="4"/>
          <w:w w:val="102"/>
          <w:position w:val="-3"/>
        </w:rPr>
      </w:r>
      <w:r>
        <w:rPr>
          <w:rFonts w:ascii="Arial" w:hAnsi="Arial" w:cs="Arial" w:eastAsia="Arial"/>
          <w:sz w:val="23"/>
          <w:szCs w:val="23"/>
          <w:color w:val="79797B"/>
          <w:spacing w:val="-31"/>
          <w:w w:val="102"/>
          <w:emboss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9797B"/>
          <w:spacing w:val="-31"/>
          <w:w w:val="102"/>
          <w:emboss/>
          <w:position w:val="-3"/>
        </w:rPr>
      </w:r>
      <w:r>
        <w:rPr>
          <w:rFonts w:ascii="Arial" w:hAnsi="Arial" w:cs="Arial" w:eastAsia="Arial"/>
          <w:sz w:val="23"/>
          <w:szCs w:val="23"/>
          <w:color w:val="79797B"/>
          <w:spacing w:val="-31"/>
          <w:w w:val="102"/>
          <w:position w:val="-3"/>
        </w:rPr>
      </w:r>
      <w:r>
        <w:rPr>
          <w:rFonts w:ascii="Arial" w:hAnsi="Arial" w:cs="Arial" w:eastAsia="Arial"/>
          <w:sz w:val="23"/>
          <w:szCs w:val="23"/>
          <w:color w:val="79797B"/>
          <w:spacing w:val="-31"/>
          <w:w w:val="102"/>
          <w:position w:val="-3"/>
        </w:rPr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59"/>
          <w:position w:val="-3"/>
        </w:rPr>
        <w:t>···</w:t>
      </w:r>
      <w:r>
        <w:rPr>
          <w:rFonts w:ascii="Arial" w:hAnsi="Arial" w:cs="Arial" w:eastAsia="Arial"/>
          <w:sz w:val="23"/>
          <w:szCs w:val="23"/>
          <w:color w:val="606060"/>
          <w:spacing w:val="-35"/>
          <w:w w:val="59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9797B"/>
          <w:spacing w:val="-36"/>
          <w:w w:val="122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60"/>
          <w:position w:val="-3"/>
        </w:rPr>
        <w:t>····</w:t>
      </w:r>
      <w:r>
        <w:rPr>
          <w:rFonts w:ascii="Arial" w:hAnsi="Arial" w:cs="Arial" w:eastAsia="Arial"/>
          <w:sz w:val="23"/>
          <w:szCs w:val="23"/>
          <w:color w:val="4D4D4D"/>
          <w:spacing w:val="-34"/>
          <w:w w:val="60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9797B"/>
          <w:spacing w:val="0"/>
          <w:w w:val="71"/>
          <w:position w:val="-3"/>
        </w:rPr>
        <w:t>··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6092" w:right="-20"/>
        <w:jc w:val="left"/>
        <w:tabs>
          <w:tab w:pos="6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6"/>
          <w:szCs w:val="36"/>
          <w:color w:val="AFAFAF"/>
          <w:spacing w:val="0"/>
          <w:w w:val="58"/>
          <w:position w:val="-4"/>
        </w:rPr>
        <w:t>ı</w:t>
      </w:r>
      <w:r>
        <w:rPr>
          <w:rFonts w:ascii="Arial" w:hAnsi="Arial" w:cs="Arial" w:eastAsia="Arial"/>
          <w:sz w:val="36"/>
          <w:szCs w:val="36"/>
          <w:color w:val="AFAFA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6"/>
          <w:szCs w:val="36"/>
          <w:color w:val="AFAFA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  <w:position w:val="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7"/>
          <w:position w:val="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7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57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9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5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9"/>
        </w:rPr>
        <w:t>Alına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3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7"/>
          <w:position w:val="9"/>
        </w:rPr>
        <w:t>:01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97"/>
          <w:position w:val="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0"/>
          <w:position w:val="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4"/>
          <w:position w:val="9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121" w:right="-20"/>
        <w:jc w:val="left"/>
        <w:tabs>
          <w:tab w:pos="1900" w:val="left"/>
          <w:tab w:pos="5640" w:val="left"/>
          <w:tab w:pos="7380" w:val="left"/>
          <w:tab w:pos="1098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3.560982pt;margin-top:7.221444pt;width:1.701pt;height:7.5pt;mso-position-horizontal-relative:page;mso-position-vertical-relative:paragraph;z-index:-12700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FAFAF"/>
                      <w:spacing w:val="0"/>
                      <w:w w:val="12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  <w:position w:val="8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  <w:position w:val="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87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8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0"/>
          <w:w w:val="60"/>
          <w:position w:val="12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0"/>
          <w:w w:val="60"/>
          <w:position w:val="12"/>
        </w:rPr>
        <w:t>      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18"/>
          <w:w w:val="6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7"/>
        </w:rPr>
        <w:t>Salıibi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2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5"/>
          <w:w w:val="142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7"/>
        </w:rPr>
        <w:t>ögreni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68"/>
          <w:position w:val="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7"/>
        </w:rPr>
        <w:t>eın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2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-13"/>
          <w:w w:val="60"/>
          <w:position w:val="7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7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159"/>
          <w:position w:val="5"/>
        </w:rPr>
        <w:t>-</w:t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100"/>
          <w:position w:val="5"/>
        </w:rPr>
      </w:r>
      <w:r>
        <w:rPr>
          <w:rFonts w:ascii="Arial" w:hAnsi="Arial" w:cs="Arial" w:eastAsia="Arial"/>
          <w:sz w:val="40"/>
          <w:szCs w:val="40"/>
          <w:color w:val="AFAFAF"/>
          <w:spacing w:val="0"/>
          <w:w w:val="66"/>
          <w:position w:val="-2"/>
        </w:rPr>
        <w:t>ı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380" w:right="26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8"/>
        </w:rPr>
        <w:t>,A.ıniri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1"/>
          <w:w w:val="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Gürsel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PIN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tabs>
          <w:tab w:pos="2500" w:val="left"/>
          <w:tab w:pos="5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2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4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5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64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:06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01:09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6155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60"/>
          <w:cols w:num="2" w:equalWidth="0">
            <w:col w:w="534" w:space="1586"/>
            <w:col w:w="9160"/>
          </w:cols>
        </w:sectPr>
      </w:pPr>
      <w:rPr/>
    </w:p>
    <w:p>
      <w:pPr>
        <w:spacing w:before="0" w:after="0" w:line="283" w:lineRule="exact"/>
        <w:ind w:left="126" w:right="-20"/>
        <w:jc w:val="left"/>
        <w:tabs>
          <w:tab w:pos="4640" w:val="left"/>
          <w:tab w:pos="6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9"/>
          <w:w w:val="86"/>
          <w:position w:val="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79"/>
          <w:position w:val="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0"/>
          <w:position w:val="7"/>
        </w:rPr>
        <w:t>ibi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9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9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0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9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0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668" w:right="-20"/>
        <w:jc w:val="left"/>
        <w:tabs>
          <w:tab w:pos="6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7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40" w:lineRule="auto"/>
        <w:ind w:left="464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w w:val="91"/>
        </w:rPr>
        <w:t>Em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8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0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-Jandarma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2130" w:right="-20"/>
        <w:jc w:val="left"/>
        <w:tabs>
          <w:tab w:pos="4640" w:val="left"/>
          <w:tab w:pos="6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7"/>
          <w:w w:val="9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-44"/>
          <w:w w:val="50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8"/>
        </w:rPr>
        <w:t>ayısı: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17" w:lineRule="exact"/>
        <w:ind w:left="126" w:right="-20"/>
        <w:jc w:val="left"/>
        <w:tabs>
          <w:tab w:pos="2120" w:val="left"/>
          <w:tab w:pos="4740" w:val="left"/>
          <w:tab w:pos="7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1"/>
        </w:rPr>
        <w:t>Çı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---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256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1"/>
          <w:w w:val="2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:---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---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3" w:lineRule="exact"/>
        <w:ind w:left="2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2"/>
          <w:position w:val="-1"/>
        </w:rPr>
        <w:t>Döntı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2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0"/>
          <w:position w:val="-1"/>
        </w:rPr>
        <w:t>Saati:--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2121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  <w:position w:val="1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70"/>
          <w:position w:val="0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2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w w:val="9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49"/>
        </w:rPr>
        <w:t>&gt;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7"/>
          <w:w w:val="4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97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7"/>
        </w:rPr>
        <w:t>Soyadı: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2"/>
        </w:rPr>
        <w:t>---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60"/>
        </w:sectPr>
      </w:pPr>
      <w:rPr/>
    </w:p>
    <w:p>
      <w:pPr>
        <w:spacing w:before="1" w:after="0" w:line="240" w:lineRule="auto"/>
        <w:ind w:left="11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dumanit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1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görilldü.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60"/>
          <w:cols w:num="2" w:equalWidth="0">
            <w:col w:w="1936" w:space="185"/>
            <w:col w:w="9159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6" w:after="0" w:line="240" w:lineRule="auto"/>
        <w:ind w:left="4652" w:right="396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0"/>
        </w:rPr>
        <w:t>öııdilrnıede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9" w:lineRule="exact"/>
        <w:ind w:left="116" w:right="-20"/>
        <w:jc w:val="left"/>
        <w:tabs>
          <w:tab w:pos="2200" w:val="left"/>
          <w:tab w:pos="4720" w:val="left"/>
          <w:tab w:pos="6520" w:val="left"/>
          <w:tab w:pos="8060" w:val="left"/>
          <w:tab w:pos="9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5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8"/>
          <w:w w:val="95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1"/>
        </w:rPr>
        <w:t>ndürıı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5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201"/>
          <w:position w:val="-2"/>
        </w:rPr>
        <w:t>ulıı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5"/>
          <w:w w:val="20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97"/>
          <w:position w:val="-4"/>
        </w:rPr>
        <w:t>um3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2"/>
          <w:position w:val="-4"/>
        </w:rPr>
        <w:t>IKöpUk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1"/>
          <w:w w:val="82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92"/>
          <w:position w:val="-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5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8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78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-9"/>
          <w:w w:val="145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3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93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4"/>
        </w:rPr>
        <w:t>K:0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5347" w:right="-20"/>
        <w:jc w:val="left"/>
        <w:tabs>
          <w:tab w:pos="6520" w:val="left"/>
          <w:tab w:pos="6900" w:val="left"/>
          <w:tab w:pos="8060" w:val="left"/>
          <w:tab w:pos="8520" w:val="left"/>
          <w:tab w:pos="9620" w:val="left"/>
          <w:tab w:pos="98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4"/>
        </w:rPr>
        <w:t>0,1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-48"/>
          <w:w w:val="182"/>
          <w:position w:val="2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9A9A9A"/>
          <w:spacing w:val="13"/>
          <w:w w:val="18"/>
          <w:position w:val="2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77"/>
          <w:position w:val="2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238"/>
          <w:position w:val="1"/>
        </w:rPr>
        <w:t>-</w:t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238"/>
          <w:position w:val="1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ind w:left="130" w:right="5581" w:firstLine="4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4"/>
        </w:rPr>
        <w:t>öndllrıııc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2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Has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7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9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angında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7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2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76.702454pt;margin-top:7.928282pt;width:.1pt;height:11.140191pt;mso-position-horizontal-relative:page;mso-position-vertical-relative:paragraph;z-index:-12707" coordorigin="11534,159" coordsize="2,223">
            <v:shape style="position:absolute;left:11534;top:159;width:2;height:223" coordorigin="11534,159" coordsize="0,223" path="m11534,381l11534,159e" filled="f" stroked="t" strokeweight=".234146pt" strokecolor="#7777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64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6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8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5"/>
        </w:rPr>
        <w:t>gı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konteynı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alana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döküle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görülmüş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04" w:lineRule="exact"/>
        <w:ind w:left="2178" w:right="62" w:firstLine="-2043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79"/>
        </w:rPr>
        <w:t>Ynn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gııı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91"/>
        </w:rPr>
        <w:t>lup;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3"/>
          <w:w w:val="1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belirs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5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7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ehve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</w:rPr>
        <w:t>yada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düşilrl'ılen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6"/>
        </w:rPr>
        <w:t>önıncııı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izınaritini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çöp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71" w:right="-20"/>
        <w:jc w:val="left"/>
        <w:tabs>
          <w:tab w:pos="2180" w:val="left"/>
          <w:tab w:pos="6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w w:val="34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9"/>
          <w:w w:val="34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talı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2"/>
        </w:rPr>
        <w:t>irkeli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8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6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0"/>
        </w:rPr>
        <w:t>jBc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2"/>
        </w:rPr>
        <w:t>---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17" w:lineRule="auto"/>
        <w:ind w:left="130" w:right="8766" w:firstLine="-14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6"/>
        </w:rPr>
        <w:t>!Anıç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8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3"/>
          <w:position w:val="0"/>
        </w:rPr>
        <w:t>r--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  <w:position w:val="0"/>
        </w:rPr>
        <w:t>resliı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6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16" w:right="-20"/>
        <w:jc w:val="left"/>
        <w:tabs>
          <w:tab w:pos="2120" w:val="left"/>
          <w:tab w:pos="5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8.468292pt;margin-top:14.038592pt;width:22.243903pt;height:.1pt;mso-position-horizontal-relative:page;mso-position-vertical-relative:paragraph;z-index:-12706" coordorigin="969,281" coordsize="445,2">
            <v:shape style="position:absolute;left:969;top:281;width:445;height:2" coordorigin="969,281" coordsize="445,0" path="m969,281l1414,281e" filled="f" stroked="t" strokeweight=".234146pt" strokecolor="#6B6B6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898A8A"/>
          <w:spacing w:val="0"/>
          <w:w w:val="100"/>
          <w:position w:val="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898A8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6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-11"/>
          <w:w w:val="145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7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Don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0"/>
          <w:position w:val="0"/>
        </w:rPr>
        <w:t>[r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0"/>
          <w:position w:val="0"/>
        </w:rPr>
        <w:t>a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90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3A3A3A"/>
          <w:spacing w:val="-4"/>
          <w:w w:val="90"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90"/>
          <w:position w:val="0"/>
        </w:rPr>
        <w:t>h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90"/>
          <w:position w:val="0"/>
        </w:rPr>
        <w:t>  </w:t>
      </w:r>
      <w:r>
        <w:rPr>
          <w:rFonts w:ascii="Arial" w:hAnsi="Arial" w:cs="Arial" w:eastAsia="Arial"/>
          <w:sz w:val="17"/>
          <w:szCs w:val="17"/>
          <w:color w:val="3A3A3A"/>
          <w:spacing w:val="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12.05.2017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0"/>
          <w:position w:val="0"/>
        </w:rPr>
        <w:t>[Sııa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98A8A"/>
          <w:spacing w:val="0"/>
          <w:w w:val="142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98A8A"/>
          <w:spacing w:val="-37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4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-11"/>
          <w:w w:val="161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0"/>
        </w:rPr>
        <w:t>:45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15" w:right="-20"/>
        <w:jc w:val="left"/>
        <w:tabs>
          <w:tab w:pos="1000" w:val="left"/>
          <w:tab w:pos="1500" w:val="left"/>
          <w:tab w:pos="2120" w:val="left"/>
          <w:tab w:pos="8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Yu.oa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0"/>
          <w:position w:val="1"/>
        </w:rPr>
        <w:t>ÖIU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7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89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0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6"/>
          <w:position w:val="0"/>
        </w:rPr>
        <w:t>şıya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grqbu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2.Posta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2214" w:right="1330"/>
        <w:jc w:val="center"/>
        <w:tabs>
          <w:tab w:pos="4440" w:val="left"/>
          <w:tab w:pos="87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56"/>
          <w:b/>
          <w:bCs/>
          <w:position w:val="1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37"/>
          <w:w w:val="56"/>
          <w:b/>
          <w:bCs/>
          <w:position w:val="10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56"/>
          <w:position w:val="10"/>
        </w:rPr>
        <w:t>8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56"/>
          <w:position w:val="10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16"/>
          <w:w w:val="56"/>
          <w:position w:val="10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56"/>
          <w:position w:val="10"/>
        </w:rPr>
        <w:t>Mavıs</w:t>
      </w:r>
      <w:r>
        <w:rPr>
          <w:rFonts w:ascii="Arial" w:hAnsi="Arial" w:cs="Arial" w:eastAsia="Arial"/>
          <w:sz w:val="24"/>
          <w:szCs w:val="24"/>
          <w:color w:val="3A3A3A"/>
          <w:spacing w:val="33"/>
          <w:w w:val="56"/>
          <w:position w:val="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62"/>
          <w:b/>
          <w:bCs/>
          <w:position w:val="10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" w:after="0" w:line="203" w:lineRule="exact"/>
        <w:ind w:left="4682" w:right="571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380" w:right="260"/>
        </w:sectPr>
      </w:pPr>
      <w:rPr/>
    </w:p>
    <w:p>
      <w:pPr>
        <w:spacing w:before="38" w:after="0" w:line="253" w:lineRule="exact"/>
        <w:ind w:left="276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4"/>
          <w:szCs w:val="14"/>
          <w:color w:val="4D4D4D"/>
          <w:w w:val="104"/>
          <w:position w:val="2"/>
        </w:rPr>
        <w:t>'</w:t>
      </w:r>
      <w:r>
        <w:rPr>
          <w:rFonts w:ascii="Arial" w:hAnsi="Arial" w:cs="Arial" w:eastAsia="Arial"/>
          <w:sz w:val="14"/>
          <w:szCs w:val="14"/>
          <w:color w:val="4D4D4D"/>
          <w:spacing w:val="-99"/>
          <w:w w:val="104"/>
          <w:position w:val="2"/>
        </w:rPr>
        <w:t>G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51"/>
          <w:position w:val="-3"/>
        </w:rPr>
        <w:t>..,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76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606060"/>
          <w:spacing w:val="0"/>
          <w:w w:val="8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252" w:right="-75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50"/>
        </w:rPr>
        <w:t>.:E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9" w:after="0" w:line="240" w:lineRule="auto"/>
        <w:ind w:left="258" w:right="1697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41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83"/>
          <w:i/>
        </w:rPr>
        <w:t>1</w:t>
      </w:r>
      <w:r>
        <w:rPr>
          <w:rFonts w:ascii="Arial" w:hAnsi="Arial" w:cs="Arial" w:eastAsia="Arial"/>
          <w:sz w:val="17"/>
          <w:szCs w:val="17"/>
          <w:color w:val="606060"/>
          <w:spacing w:val="-9"/>
          <w:w w:val="83"/>
          <w:i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90"/>
          <w:i/>
        </w:rPr>
        <w:t>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-34" w:right="131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380" w:right="260"/>
          <w:cols w:num="2" w:equalWidth="0">
            <w:col w:w="422" w:space="8124"/>
            <w:col w:w="2734"/>
          </w:cols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129" w:lineRule="exact"/>
        <w:ind w:left="4773" w:right="-20"/>
        <w:jc w:val="left"/>
        <w:tabs>
          <w:tab w:pos="8500" w:val="left"/>
          <w:tab w:pos="94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458.792328pt;margin-top:5.554579pt;width:.1pt;height:5.384766pt;mso-position-horizontal-relative:page;mso-position-vertical-relative:paragraph;z-index:-12703" coordorigin="9176,111" coordsize="2,108">
            <v:shape style="position:absolute;left:9176;top:111;width:2;height:108" coordorigin="9176,111" coordsize="0,108" path="m9176,219l9176,111e" filled="f" stroked="t" strokeweight="1.78416pt" strokecolor="#DADBD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3A3B64"/>
          <w:spacing w:val="0"/>
          <w:w w:val="358"/>
          <w:position w:val="-8"/>
        </w:rPr>
        <w:t>AR</w:t>
      </w:r>
      <w:r>
        <w:rPr>
          <w:rFonts w:ascii="Arial" w:hAnsi="Arial" w:cs="Arial" w:eastAsia="Arial"/>
          <w:sz w:val="19"/>
          <w:szCs w:val="19"/>
          <w:color w:val="3A3B64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9"/>
          <w:szCs w:val="19"/>
          <w:color w:val="3A3B6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5"/>
          <w:szCs w:val="5"/>
          <w:color w:val="4D4D4D"/>
          <w:spacing w:val="0"/>
          <w:w w:val="100"/>
          <w:b/>
          <w:bCs/>
          <w:position w:val="-6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4D4D4D"/>
          <w:spacing w:val="0"/>
          <w:w w:val="100"/>
          <w:b/>
          <w:bCs/>
          <w:position w:val="-6"/>
        </w:rPr>
        <w:t>             </w:t>
      </w:r>
      <w:r>
        <w:rPr>
          <w:rFonts w:ascii="Times New Roman" w:hAnsi="Times New Roman" w:cs="Times New Roman" w:eastAsia="Times New Roman"/>
          <w:sz w:val="5"/>
          <w:szCs w:val="5"/>
          <w:color w:val="4D4D4D"/>
          <w:spacing w:val="2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98A8A"/>
          <w:spacing w:val="0"/>
          <w:w w:val="59"/>
          <w:position w:val="-6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898A8A"/>
          <w:spacing w:val="0"/>
          <w:w w:val="59"/>
          <w:position w:val="-6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898A8A"/>
          <w:spacing w:val="8"/>
          <w:w w:val="59"/>
          <w:position w:val="-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FAFAF"/>
          <w:spacing w:val="0"/>
          <w:w w:val="151"/>
          <w:position w:val="-6"/>
        </w:rPr>
        <w:t>t</w:t>
      </w:r>
      <w:r>
        <w:rPr>
          <w:rFonts w:ascii="Times New Roman" w:hAnsi="Times New Roman" w:cs="Times New Roman" w:eastAsia="Times New Roman"/>
          <w:sz w:val="8"/>
          <w:szCs w:val="8"/>
          <w:color w:val="AFAFA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FAFA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8"/>
          <w:szCs w:val="8"/>
          <w:color w:val="606060"/>
          <w:spacing w:val="0"/>
          <w:w w:val="100"/>
          <w:position w:val="-6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60"/>
        </w:sectPr>
      </w:pPr>
      <w:rPr/>
    </w:p>
    <w:p>
      <w:pPr>
        <w:spacing w:before="0" w:after="0" w:line="322" w:lineRule="exact"/>
        <w:ind w:left="2580" w:right="-9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3"/>
          <w:szCs w:val="33"/>
          <w:color w:val="3A3A3A"/>
          <w:spacing w:val="0"/>
          <w:w w:val="132"/>
          <w:position w:val="-1"/>
        </w:rPr>
        <w:t>ç</w:t>
      </w:r>
      <w:r>
        <w:rPr>
          <w:rFonts w:ascii="Arial" w:hAnsi="Arial" w:cs="Arial" w:eastAsia="Arial"/>
          <w:sz w:val="33"/>
          <w:szCs w:val="33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3"/>
          <w:szCs w:val="33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1" w:after="0" w:line="230" w:lineRule="exac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9A9A9A"/>
          <w:spacing w:val="-21"/>
          <w:w w:val="155"/>
          <w:position w:val="-8"/>
        </w:rPr>
        <w:t>.</w:t>
      </w:r>
      <w:r>
        <w:rPr>
          <w:rFonts w:ascii="Arial" w:hAnsi="Arial" w:cs="Arial" w:eastAsia="Arial"/>
          <w:sz w:val="5"/>
          <w:szCs w:val="5"/>
          <w:color w:val="9A9A9A"/>
          <w:spacing w:val="0"/>
          <w:w w:val="302"/>
          <w:position w:val="9"/>
        </w:rPr>
        <w:t>•</w:t>
      </w:r>
      <w:r>
        <w:rPr>
          <w:rFonts w:ascii="Arial" w:hAnsi="Arial" w:cs="Arial" w:eastAsia="Arial"/>
          <w:sz w:val="5"/>
          <w:szCs w:val="5"/>
          <w:color w:val="9A9A9A"/>
          <w:spacing w:val="0"/>
          <w:w w:val="100"/>
          <w:position w:val="9"/>
        </w:rPr>
        <w:t>             </w:t>
      </w:r>
      <w:r>
        <w:rPr>
          <w:rFonts w:ascii="Arial" w:hAnsi="Arial" w:cs="Arial" w:eastAsia="Arial"/>
          <w:sz w:val="5"/>
          <w:szCs w:val="5"/>
          <w:color w:val="9A9A9A"/>
          <w:spacing w:val="1"/>
          <w:w w:val="100"/>
          <w:position w:val="9"/>
        </w:rPr>
        <w:t> </w:t>
      </w:r>
      <w:r>
        <w:rPr>
          <w:rFonts w:ascii="Arial" w:hAnsi="Arial" w:cs="Arial" w:eastAsia="Arial"/>
          <w:sz w:val="5"/>
          <w:szCs w:val="5"/>
          <w:color w:val="3A3A3A"/>
          <w:spacing w:val="0"/>
          <w:w w:val="600"/>
          <w:position w:val="9"/>
        </w:rPr>
        <w:t>'</w:t>
      </w:r>
      <w:r>
        <w:rPr>
          <w:rFonts w:ascii="Arial" w:hAnsi="Arial" w:cs="Arial" w:eastAsia="Arial"/>
          <w:sz w:val="5"/>
          <w:szCs w:val="5"/>
          <w:color w:val="3A3A3A"/>
          <w:spacing w:val="-67"/>
          <w:w w:val="600"/>
          <w:position w:val="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9797B"/>
          <w:spacing w:val="-10"/>
          <w:w w:val="68"/>
          <w:position w:val="-8"/>
        </w:rPr>
        <w:t>!</w:t>
      </w:r>
      <w:r>
        <w:rPr>
          <w:rFonts w:ascii="Times New Roman" w:hAnsi="Times New Roman" w:cs="Times New Roman" w:eastAsia="Times New Roman"/>
          <w:sz w:val="28"/>
          <w:szCs w:val="28"/>
          <w:color w:val="79797B"/>
          <w:spacing w:val="0"/>
          <w:w w:val="68"/>
          <w:position w:val="-8"/>
        </w:rPr>
        <w:t>'!</w:t>
      </w:r>
      <w:r>
        <w:rPr>
          <w:rFonts w:ascii="Times New Roman" w:hAnsi="Times New Roman" w:cs="Times New Roman" w:eastAsia="Times New Roman"/>
          <w:sz w:val="28"/>
          <w:szCs w:val="28"/>
          <w:color w:val="79797B"/>
          <w:spacing w:val="0"/>
          <w:w w:val="73"/>
          <w:position w:val="-8"/>
        </w:rPr>
      </w:r>
      <w:r>
        <w:rPr>
          <w:rFonts w:ascii="Times New Roman" w:hAnsi="Times New Roman" w:cs="Times New Roman" w:eastAsia="Times New Roman"/>
          <w:sz w:val="28"/>
          <w:szCs w:val="28"/>
          <w:color w:val="79797B"/>
          <w:spacing w:val="0"/>
          <w:w w:val="73"/>
          <w:emboss/>
          <w:position w:val="-8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79797B"/>
          <w:spacing w:val="0"/>
          <w:w w:val="73"/>
          <w:emboss/>
          <w:position w:val="-8"/>
        </w:rPr>
      </w:r>
      <w:r>
        <w:rPr>
          <w:rFonts w:ascii="Times New Roman" w:hAnsi="Times New Roman" w:cs="Times New Roman" w:eastAsia="Times New Roman"/>
          <w:sz w:val="28"/>
          <w:szCs w:val="28"/>
          <w:color w:val="79797B"/>
          <w:spacing w:val="0"/>
          <w:w w:val="73"/>
          <w:position w:val="-8"/>
        </w:rPr>
      </w:r>
      <w:r>
        <w:rPr>
          <w:rFonts w:ascii="Times New Roman" w:hAnsi="Times New Roman" w:cs="Times New Roman" w:eastAsia="Times New Roman"/>
          <w:sz w:val="28"/>
          <w:szCs w:val="28"/>
          <w:color w:val="79797B"/>
          <w:spacing w:val="0"/>
          <w:w w:val="73"/>
          <w:position w:val="-8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42" w:after="0" w:line="279" w:lineRule="exact"/>
        <w:ind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9A9A9A"/>
          <w:w w:val="390"/>
          <w:position w:val="8"/>
        </w:rPr>
        <w:t>'</w:t>
      </w:r>
      <w:r>
        <w:rPr>
          <w:rFonts w:ascii="Arial" w:hAnsi="Arial" w:cs="Arial" w:eastAsia="Arial"/>
          <w:sz w:val="5"/>
          <w:szCs w:val="5"/>
          <w:color w:val="9A9A9A"/>
          <w:spacing w:val="1"/>
          <w:w w:val="390"/>
          <w:position w:val="8"/>
        </w:rPr>
        <w:t>·</w:t>
      </w:r>
      <w:r>
        <w:rPr>
          <w:rFonts w:ascii="Arial" w:hAnsi="Arial" w:cs="Arial" w:eastAsia="Arial"/>
          <w:sz w:val="33"/>
          <w:szCs w:val="33"/>
          <w:color w:val="898A8A"/>
          <w:spacing w:val="0"/>
          <w:w w:val="105"/>
          <w:b/>
          <w:bCs/>
          <w:position w:val="-9"/>
        </w:rPr>
        <w:t>o</w:t>
      </w:r>
      <w:r>
        <w:rPr>
          <w:rFonts w:ascii="Arial" w:hAnsi="Arial" w:cs="Arial" w:eastAsia="Arial"/>
          <w:sz w:val="33"/>
          <w:szCs w:val="33"/>
          <w:color w:val="898A8A"/>
          <w:spacing w:val="23"/>
          <w:w w:val="100"/>
          <w:b/>
          <w:bCs/>
          <w:position w:val="-9"/>
        </w:rPr>
        <w:t> </w:t>
      </w:r>
      <w:r>
        <w:rPr>
          <w:rFonts w:ascii="Arial" w:hAnsi="Arial" w:cs="Arial" w:eastAsia="Arial"/>
          <w:sz w:val="5"/>
          <w:szCs w:val="5"/>
          <w:color w:val="79797B"/>
          <w:spacing w:val="0"/>
          <w:w w:val="100"/>
          <w:b/>
          <w:bCs/>
          <w:position w:val="8"/>
        </w:rPr>
        <w:t>1</w:t>
      </w:r>
      <w:r>
        <w:rPr>
          <w:rFonts w:ascii="Arial" w:hAnsi="Arial" w:cs="Arial" w:eastAsia="Arial"/>
          <w:sz w:val="5"/>
          <w:szCs w:val="5"/>
          <w:color w:val="79797B"/>
          <w:spacing w:val="0"/>
          <w:w w:val="100"/>
          <w:b/>
          <w:bCs/>
          <w:position w:val="8"/>
        </w:rPr>
        <w:tab/>
      </w:r>
      <w:r>
        <w:rPr>
          <w:rFonts w:ascii="Arial" w:hAnsi="Arial" w:cs="Arial" w:eastAsia="Arial"/>
          <w:sz w:val="5"/>
          <w:szCs w:val="5"/>
          <w:color w:val="79797B"/>
          <w:spacing w:val="0"/>
          <w:w w:val="100"/>
          <w:b/>
          <w:bCs/>
          <w:position w:val="8"/>
        </w:rPr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67"/>
          <w:position w:val="-9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60"/>
          <w:cols w:num="3" w:equalWidth="0">
            <w:col w:w="5440" w:space="3106"/>
            <w:col w:w="638" w:space="177"/>
            <w:col w:w="1919"/>
          </w:cols>
        </w:sectPr>
      </w:pPr>
      <w:rPr/>
    </w:p>
    <w:p>
      <w:pPr>
        <w:spacing w:before="0" w:after="0" w:line="238" w:lineRule="exact"/>
        <w:ind w:left="2369" w:right="-20"/>
        <w:jc w:val="left"/>
        <w:tabs>
          <w:tab w:pos="8160" w:val="left"/>
          <w:tab w:pos="956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5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3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  <w:t>Grup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</w:r>
      <w:r>
        <w:rPr>
          <w:rFonts w:ascii="Arial" w:hAnsi="Arial" w:cs="Arial" w:eastAsia="Arial"/>
          <w:sz w:val="21"/>
          <w:szCs w:val="21"/>
          <w:color w:val="898A8A"/>
          <w:spacing w:val="0"/>
          <w:w w:val="133"/>
          <w:position w:val="-7"/>
        </w:rPr>
        <w:t>.</w:t>
      </w:r>
      <w:r>
        <w:rPr>
          <w:rFonts w:ascii="Arial" w:hAnsi="Arial" w:cs="Arial" w:eastAsia="Arial"/>
          <w:sz w:val="21"/>
          <w:szCs w:val="21"/>
          <w:color w:val="898A8A"/>
          <w:spacing w:val="-26"/>
          <w:w w:val="133"/>
          <w:position w:val="-7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-7"/>
          <w:w w:val="127"/>
          <w:position w:val="-7"/>
        </w:rPr>
        <w:t>l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82"/>
          <w:position w:val="-7"/>
        </w:rPr>
        <w:t>tt</w:t>
      </w:r>
      <w:r>
        <w:rPr>
          <w:rFonts w:ascii="Arial" w:hAnsi="Arial" w:cs="Arial" w:eastAsia="Arial"/>
          <w:sz w:val="21"/>
          <w:szCs w:val="21"/>
          <w:color w:val="3A3A3A"/>
          <w:spacing w:val="-10"/>
          <w:w w:val="83"/>
          <w:position w:val="-7"/>
        </w:rPr>
        <w:t>a</w:t>
      </w:r>
      <w:r>
        <w:rPr>
          <w:rFonts w:ascii="Arial" w:hAnsi="Arial" w:cs="Arial" w:eastAsia="Arial"/>
          <w:sz w:val="21"/>
          <w:szCs w:val="21"/>
          <w:color w:val="79797B"/>
          <w:spacing w:val="-45"/>
          <w:w w:val="111"/>
          <w:position w:val="-7"/>
        </w:rPr>
        <w:t>·</w:t>
      </w:r>
      <w:r>
        <w:rPr>
          <w:rFonts w:ascii="Arial" w:hAnsi="Arial" w:cs="Arial" w:eastAsia="Arial"/>
          <w:sz w:val="21"/>
          <w:szCs w:val="21"/>
          <w:color w:val="79797B"/>
          <w:spacing w:val="0"/>
          <w:w w:val="92"/>
          <w:position w:val="-7"/>
        </w:rPr>
        <w:t>Ş</w:t>
      </w:r>
      <w:r>
        <w:rPr>
          <w:rFonts w:ascii="Arial" w:hAnsi="Arial" w:cs="Arial" w:eastAsia="Arial"/>
          <w:sz w:val="21"/>
          <w:szCs w:val="21"/>
          <w:color w:val="79797B"/>
          <w:spacing w:val="-27"/>
          <w:w w:val="92"/>
          <w:position w:val="-7"/>
        </w:rPr>
        <w:t>.</w:t>
      </w:r>
      <w:r>
        <w:rPr>
          <w:rFonts w:ascii="Arial" w:hAnsi="Arial" w:cs="Arial" w:eastAsia="Arial"/>
          <w:sz w:val="21"/>
          <w:szCs w:val="21"/>
          <w:color w:val="4D4D4D"/>
          <w:spacing w:val="-29"/>
          <w:w w:val="60"/>
          <w:position w:val="-7"/>
        </w:rPr>
        <w:t>Y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93"/>
          <w:position w:val="-7"/>
        </w:rPr>
        <w:t>ni</w:t>
      </w:r>
      <w:r>
        <w:rPr>
          <w:rFonts w:ascii="Arial" w:hAnsi="Arial" w:cs="Arial" w:eastAsia="Arial"/>
          <w:sz w:val="21"/>
          <w:szCs w:val="21"/>
          <w:color w:val="4D4D4D"/>
          <w:spacing w:val="-33"/>
          <w:w w:val="93"/>
          <w:position w:val="-7"/>
        </w:rPr>
        <w:t>j</w:t>
      </w:r>
      <w:r>
        <w:rPr>
          <w:rFonts w:ascii="Arial" w:hAnsi="Arial" w:cs="Arial" w:eastAsia="Arial"/>
          <w:sz w:val="21"/>
          <w:szCs w:val="21"/>
          <w:color w:val="79797B"/>
          <w:spacing w:val="-38"/>
          <w:w w:val="83"/>
          <w:position w:val="-7"/>
        </w:rPr>
        <w:t>,</w:t>
      </w:r>
      <w:r>
        <w:rPr>
          <w:rFonts w:ascii="Arial" w:hAnsi="Arial" w:cs="Arial" w:eastAsia="Arial"/>
          <w:sz w:val="21"/>
          <w:szCs w:val="21"/>
          <w:color w:val="4D4D4D"/>
          <w:spacing w:val="-16"/>
          <w:w w:val="126"/>
          <w:position w:val="-7"/>
        </w:rPr>
        <w:t>ı</w:t>
      </w:r>
      <w:r>
        <w:rPr>
          <w:rFonts w:ascii="Arial" w:hAnsi="Arial" w:cs="Arial" w:eastAsia="Arial"/>
          <w:sz w:val="21"/>
          <w:szCs w:val="21"/>
          <w:color w:val="898A8A"/>
          <w:spacing w:val="0"/>
          <w:w w:val="110"/>
          <w:position w:val="-7"/>
        </w:rPr>
        <w:t>.</w:t>
      </w:r>
      <w:r>
        <w:rPr>
          <w:rFonts w:ascii="Arial" w:hAnsi="Arial" w:cs="Arial" w:eastAsia="Arial"/>
          <w:sz w:val="21"/>
          <w:szCs w:val="21"/>
          <w:color w:val="898A8A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1"/>
          <w:szCs w:val="21"/>
          <w:color w:val="898A8A"/>
          <w:spacing w:val="0"/>
          <w:w w:val="100"/>
          <w:position w:val="-7"/>
        </w:rPr>
      </w:r>
      <w:r>
        <w:rPr>
          <w:rFonts w:ascii="Arial" w:hAnsi="Arial" w:cs="Arial" w:eastAsia="Arial"/>
          <w:sz w:val="15"/>
          <w:szCs w:val="15"/>
          <w:color w:val="606060"/>
          <w:spacing w:val="0"/>
          <w:w w:val="70"/>
          <w:i/>
          <w:position w:val="-7"/>
        </w:rPr>
        <w:t>&gt;lf</w:t>
      </w:r>
      <w:r>
        <w:rPr>
          <w:rFonts w:ascii="Arial" w:hAnsi="Arial" w:cs="Arial" w:eastAsia="Arial"/>
          <w:sz w:val="15"/>
          <w:szCs w:val="15"/>
          <w:color w:val="606060"/>
          <w:spacing w:val="0"/>
          <w:w w:val="71"/>
          <w:i/>
          <w:position w:val="-7"/>
        </w:rPr>
        <w:t>3</w:t>
      </w:r>
      <w:r>
        <w:rPr>
          <w:rFonts w:ascii="Arial" w:hAnsi="Arial" w:cs="Arial" w:eastAsia="Arial"/>
          <w:sz w:val="15"/>
          <w:szCs w:val="15"/>
          <w:color w:val="606060"/>
          <w:spacing w:val="-21"/>
          <w:w w:val="100"/>
          <w:i/>
          <w:position w:val="-7"/>
        </w:rPr>
        <w:t> </w:t>
      </w:r>
      <w:r>
        <w:rPr>
          <w:rFonts w:ascii="Arial" w:hAnsi="Arial" w:cs="Arial" w:eastAsia="Arial"/>
          <w:sz w:val="15"/>
          <w:szCs w:val="15"/>
          <w:color w:val="898A8A"/>
          <w:spacing w:val="0"/>
          <w:w w:val="76"/>
          <w:position w:val="-7"/>
        </w:rPr>
        <w:t>•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394" w:lineRule="exact"/>
        <w:ind w:right="2976"/>
        <w:jc w:val="righ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pict>
          <v:group style="position:absolute;margin-left:430.595123pt;margin-top:19.541pt;width:.1pt;height:7.584812pt;mso-position-horizontal-relative:page;mso-position-vertical-relative:paragraph;z-index:-12705" coordorigin="8612,391" coordsize="2,152">
            <v:shape style="position:absolute;left:8612;top:391;width:2;height:152" coordorigin="8612,391" coordsize="0,152" path="m8612,543l8612,391e" filled="f" stroked="t" strokeweight=".468293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8"/>
          <w:szCs w:val="48"/>
          <w:color w:val="79797B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right="1276"/>
        <w:jc w:val="right"/>
        <w:tabs>
          <w:tab w:pos="16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23.512199pt;margin-top:6.128922pt;width:1.873171pt;height:31.875591pt;mso-position-horizontal-relative:page;mso-position-vertical-relative:paragraph;z-index:-12704" coordorigin="2470,123" coordsize="37,638">
            <v:group style="position:absolute;left:2473;top:125;width:2;height:403" coordorigin="2473,125" coordsize="2,403">
              <v:shape style="position:absolute;left:2473;top:125;width:2;height:403" coordorigin="2473,125" coordsize="0,403" path="m2473,528l2473,125e" filled="f" stroked="t" strokeweight=".234146pt" strokecolor="#000000">
                <v:path arrowok="t"/>
              </v:shape>
            </v:group>
            <v:group style="position:absolute;left:2503;top:499;width:2;height:256" coordorigin="2503,499" coordsize="2,256">
              <v:shape style="position:absolute;left:2503;top:499;width:2;height:256" coordorigin="2503,499" coordsize="0,256" path="m2503,755l2503,499e" filled="f" stroked="t" strokeweight=".468293pt" strokecolor="#77777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143"/>
          <w:position w:val="-9"/>
        </w:rPr>
        <w:t>.</w:t>
      </w:r>
      <w:r>
        <w:rPr>
          <w:rFonts w:ascii="Arial" w:hAnsi="Arial" w:cs="Arial" w:eastAsia="Arial"/>
          <w:sz w:val="13"/>
          <w:szCs w:val="13"/>
          <w:color w:val="AFAFAF"/>
          <w:spacing w:val="9"/>
          <w:w w:val="143"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7"/>
          <w:w w:val="73"/>
          <w:position w:val="-4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6"/>
          <w:w w:val="73"/>
          <w:position w:val="-4"/>
        </w:rPr>
        <w:t>ç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74"/>
          <w:position w:val="-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4"/>
          <w:w w:val="74"/>
          <w:position w:val="-4"/>
        </w:rPr>
        <w:t>,</w:t>
      </w:r>
      <w:r>
        <w:rPr>
          <w:rFonts w:ascii="Arial" w:hAnsi="Arial" w:cs="Arial" w:eastAsia="Arial"/>
          <w:sz w:val="13"/>
          <w:szCs w:val="13"/>
          <w:color w:val="9A9A9A"/>
          <w:spacing w:val="0"/>
          <w:w w:val="102"/>
          <w:position w:val="-9"/>
        </w:rPr>
        <w:t>jı</w:t>
      </w:r>
      <w:r>
        <w:rPr>
          <w:rFonts w:ascii="Arial" w:hAnsi="Arial" w:cs="Arial" w:eastAsia="Arial"/>
          <w:sz w:val="13"/>
          <w:szCs w:val="13"/>
          <w:color w:val="9A9A9A"/>
          <w:spacing w:val="0"/>
          <w:w w:val="100"/>
          <w:position w:val="-9"/>
        </w:rPr>
        <w:t> </w:t>
      </w:r>
      <w:r>
        <w:rPr>
          <w:rFonts w:ascii="Arial" w:hAnsi="Arial" w:cs="Arial" w:eastAsia="Arial"/>
          <w:sz w:val="13"/>
          <w:szCs w:val="13"/>
          <w:color w:val="9A9A9A"/>
          <w:spacing w:val="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0"/>
          <w:w w:val="148"/>
          <w:i/>
          <w:position w:val="-4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-35"/>
          <w:w w:val="148"/>
          <w:i/>
          <w:position w:val="-4"/>
        </w:rPr>
        <w:t>"</w: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148"/>
          <w:position w:val="-9"/>
        </w:rPr>
        <w:t>..</w:t>
      </w:r>
      <w:r>
        <w:rPr>
          <w:rFonts w:ascii="Arial" w:hAnsi="Arial" w:cs="Arial" w:eastAsia="Arial"/>
          <w:sz w:val="13"/>
          <w:szCs w:val="13"/>
          <w:color w:val="AFAFAF"/>
          <w:spacing w:val="-15"/>
          <w:w w:val="148"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336"/>
          <w:position w:val="-4"/>
        </w:rPr>
        <w:t>''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5"/>
          <w:w w:val="336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AFAFAF"/>
          <w:spacing w:val="-65"/>
          <w:w w:val="60"/>
          <w:position w:val="-4"/>
        </w:rPr>
        <w:t>&lt;</w:t>
      </w:r>
      <w:r>
        <w:rPr>
          <w:rFonts w:ascii="Arial" w:hAnsi="Arial" w:cs="Arial" w:eastAsia="Arial"/>
          <w:sz w:val="13"/>
          <w:szCs w:val="13"/>
          <w:color w:val="9A9A9A"/>
          <w:spacing w:val="0"/>
          <w:w w:val="114"/>
          <w:position w:val="-9"/>
        </w:rPr>
        <w:t>.</w:t>
      </w:r>
      <w:r>
        <w:rPr>
          <w:rFonts w:ascii="Arial" w:hAnsi="Arial" w:cs="Arial" w:eastAsia="Arial"/>
          <w:sz w:val="13"/>
          <w:szCs w:val="13"/>
          <w:color w:val="9A9A9A"/>
          <w:spacing w:val="-1"/>
          <w:w w:val="114"/>
          <w:shadow/>
          <w:position w:val="-9"/>
        </w:rPr>
        <w:t>.</w:t>
      </w:r>
      <w:r>
        <w:rPr>
          <w:rFonts w:ascii="Arial" w:hAnsi="Arial" w:cs="Arial" w:eastAsia="Arial"/>
          <w:sz w:val="13"/>
          <w:szCs w:val="13"/>
          <w:color w:val="9A9A9A"/>
          <w:spacing w:val="-1"/>
          <w:w w:val="114"/>
          <w:shadow/>
          <w:position w:val="-9"/>
        </w:rPr>
      </w:r>
      <w:r>
        <w:rPr>
          <w:rFonts w:ascii="Arial" w:hAnsi="Arial" w:cs="Arial" w:eastAsia="Arial"/>
          <w:sz w:val="13"/>
          <w:szCs w:val="13"/>
          <w:color w:val="9A9A9A"/>
          <w:spacing w:val="-1"/>
          <w:w w:val="114"/>
          <w:position w:val="-9"/>
        </w:rPr>
      </w:r>
      <w:r>
        <w:rPr>
          <w:rFonts w:ascii="Arial" w:hAnsi="Arial" w:cs="Arial" w:eastAsia="Arial"/>
          <w:sz w:val="13"/>
          <w:szCs w:val="13"/>
          <w:color w:val="9A9A9A"/>
          <w:spacing w:val="-1"/>
          <w:w w:val="114"/>
          <w:position w:val="-9"/>
        </w:rPr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60"/>
          <w:position w:val="-4"/>
        </w:rPr>
        <w:t>,.</w:t>
      </w:r>
      <w:r>
        <w:rPr>
          <w:rFonts w:ascii="Arial" w:hAnsi="Arial" w:cs="Arial" w:eastAsia="Arial"/>
          <w:sz w:val="21"/>
          <w:szCs w:val="21"/>
          <w:color w:val="AFAFAF"/>
          <w:spacing w:val="-18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ACAACA"/>
          <w:spacing w:val="0"/>
          <w:w w:val="134"/>
          <w:position w:val="-4"/>
        </w:rPr>
        <w:t>·</w:t>
      </w:r>
      <w:r>
        <w:rPr>
          <w:rFonts w:ascii="Arial" w:hAnsi="Arial" w:cs="Arial" w:eastAsia="Arial"/>
          <w:sz w:val="21"/>
          <w:szCs w:val="21"/>
          <w:color w:val="ACAACA"/>
          <w:spacing w:val="-15"/>
          <w:w w:val="134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79797B"/>
          <w:spacing w:val="0"/>
          <w:w w:val="193"/>
          <w:position w:val="-4"/>
        </w:rPr>
        <w:t>ı</w:t>
      </w:r>
      <w:r>
        <w:rPr>
          <w:rFonts w:ascii="Arial" w:hAnsi="Arial" w:cs="Arial" w:eastAsia="Arial"/>
          <w:sz w:val="22"/>
          <w:szCs w:val="22"/>
          <w:color w:val="79797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2"/>
          <w:szCs w:val="22"/>
          <w:color w:val="79797B"/>
          <w:spacing w:val="0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898A8A"/>
          <w:spacing w:val="0"/>
          <w:w w:val="100"/>
          <w:position w:val="-9"/>
        </w:rPr>
        <w:t>f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380" w:right="260"/>
        </w:sectPr>
      </w:pPr>
      <w:rPr/>
    </w:p>
    <w:p>
      <w:pPr>
        <w:spacing w:before="51" w:after="0" w:line="98" w:lineRule="exact"/>
        <w:ind w:left="285" w:right="-45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A3A3A"/>
          <w:spacing w:val="0"/>
          <w:w w:val="66"/>
          <w:position w:val="-2"/>
        </w:rPr>
        <w:t>.!&gt;&lt;: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280" w:right="-88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5"/>
          <w:w w:val="98"/>
          <w:position w:val="-6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53"/>
          <w:position w:val="-19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-40"/>
          <w:w w:val="53"/>
          <w:position w:val="-1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2"/>
          <w:w w:val="98"/>
          <w:position w:val="-6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53"/>
          <w:position w:val="-19"/>
        </w:rPr>
        <w:t>::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24" w:after="0" w:line="209" w:lineRule="exact"/>
        <w:ind w:right="-82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79797B"/>
          <w:w w:val="88"/>
          <w:position w:val="-10"/>
        </w:rPr>
        <w:t>Alıdlll'r</w:t>
      </w:r>
      <w:r>
        <w:rPr>
          <w:rFonts w:ascii="Arial" w:hAnsi="Arial" w:cs="Arial" w:eastAsia="Arial"/>
          <w:sz w:val="28"/>
          <w:szCs w:val="28"/>
          <w:color w:val="79797B"/>
          <w:spacing w:val="-61"/>
          <w:w w:val="89"/>
          <w:position w:val="-10"/>
        </w:rPr>
        <w:t>•</w:t>
      </w:r>
      <w:r>
        <w:rPr>
          <w:rFonts w:ascii="Arial" w:hAnsi="Arial" w:cs="Arial" w:eastAsia="Arial"/>
          <w:sz w:val="28"/>
          <w:szCs w:val="28"/>
          <w:color w:val="606060"/>
          <w:spacing w:val="-92"/>
          <w:w w:val="74"/>
          <w:position w:val="-10"/>
        </w:rPr>
        <w:t>T</w:t>
      </w:r>
      <w:r>
        <w:rPr>
          <w:rFonts w:ascii="Arial" w:hAnsi="Arial" w:cs="Arial" w:eastAsia="Arial"/>
          <w:sz w:val="28"/>
          <w:szCs w:val="28"/>
          <w:color w:val="79797B"/>
          <w:spacing w:val="4"/>
          <w:w w:val="88"/>
          <w:position w:val="-10"/>
        </w:rPr>
        <w:t>ı</w:t>
      </w:r>
      <w:r>
        <w:rPr>
          <w:rFonts w:ascii="Arial" w:hAnsi="Arial" w:cs="Arial" w:eastAsia="Arial"/>
          <w:sz w:val="28"/>
          <w:szCs w:val="28"/>
          <w:color w:val="606060"/>
          <w:spacing w:val="0"/>
          <w:w w:val="74"/>
          <w:position w:val="-10"/>
        </w:rPr>
        <w:t>OPçı</w:t>
      </w:r>
      <w:r>
        <w:rPr>
          <w:rFonts w:ascii="Arial" w:hAnsi="Arial" w:cs="Arial" w:eastAsia="Arial"/>
          <w:sz w:val="28"/>
          <w:szCs w:val="28"/>
          <w:color w:val="606060"/>
          <w:spacing w:val="-5"/>
          <w:w w:val="75"/>
          <w:position w:val="-10"/>
        </w:rPr>
        <w:t>J</w:t>
      </w:r>
      <w:r>
        <w:rPr>
          <w:rFonts w:ascii="Arial" w:hAnsi="Arial" w:cs="Arial" w:eastAsia="Arial"/>
          <w:sz w:val="28"/>
          <w:szCs w:val="28"/>
          <w:color w:val="898A8A"/>
          <w:spacing w:val="0"/>
          <w:w w:val="99"/>
          <w:position w:val="-10"/>
        </w:rPr>
        <w:t>'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898A8A"/>
          <w:w w:val="72"/>
          <w:position w:val="-2"/>
        </w:rPr>
        <w:t>"</w:t>
      </w:r>
      <w:r>
        <w:rPr>
          <w:rFonts w:ascii="Arial" w:hAnsi="Arial" w:cs="Arial" w:eastAsia="Arial"/>
          <w:sz w:val="17"/>
          <w:szCs w:val="17"/>
          <w:color w:val="898A8A"/>
          <w:spacing w:val="-29"/>
          <w:w w:val="72"/>
          <w:position w:val="-2"/>
        </w:rPr>
        <w:t>'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38"/>
          <w:position w:val="-2"/>
        </w:rPr>
        <w:t>·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17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79797B"/>
          <w:spacing w:val="0"/>
          <w:w w:val="100"/>
          <w:position w:val="-2"/>
        </w:rPr>
        <w:t>,;/</w:t>
      </w:r>
      <w:r>
        <w:rPr>
          <w:rFonts w:ascii="Arial" w:hAnsi="Arial" w:cs="Arial" w:eastAsia="Arial"/>
          <w:sz w:val="12"/>
          <w:szCs w:val="12"/>
          <w:color w:val="79797B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2"/>
          <w:szCs w:val="12"/>
          <w:color w:val="79797B"/>
          <w:spacing w:val="29"/>
          <w:w w:val="10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AFAFAF"/>
          <w:spacing w:val="0"/>
          <w:w w:val="58"/>
          <w:position w:val="-2"/>
        </w:rPr>
        <w:t>..</w:t>
      </w:r>
      <w:r>
        <w:rPr>
          <w:rFonts w:ascii="Arial" w:hAnsi="Arial" w:cs="Arial" w:eastAsia="Arial"/>
          <w:sz w:val="22"/>
          <w:szCs w:val="22"/>
          <w:color w:val="AFAFA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2"/>
          <w:szCs w:val="22"/>
          <w:color w:val="AFAFAF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58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58"/>
          <w:position w:val="-2"/>
        </w:rPr>
        <w:t>      </w:t>
      </w:r>
      <w:r>
        <w:rPr>
          <w:rFonts w:ascii="Arial" w:hAnsi="Arial" w:cs="Arial" w:eastAsia="Arial"/>
          <w:sz w:val="14"/>
          <w:szCs w:val="14"/>
          <w:color w:val="3A3A3A"/>
          <w:spacing w:val="5"/>
          <w:w w:val="58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329"/>
          <w:position w:val="-2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-3"/>
          <w:w w:val="329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9A9A9A"/>
          <w:spacing w:val="-11"/>
          <w:w w:val="50"/>
          <w:position w:val="-2"/>
        </w:rPr>
        <w:t>.</w:t>
      </w:r>
      <w:r>
        <w:rPr>
          <w:rFonts w:ascii="Arial" w:hAnsi="Arial" w:cs="Arial" w:eastAsia="Arial"/>
          <w:sz w:val="8"/>
          <w:szCs w:val="8"/>
          <w:color w:val="898A8A"/>
          <w:spacing w:val="-22"/>
          <w:w w:val="105"/>
          <w:position w:val="-2"/>
        </w:rPr>
        <w:t>;</w:t>
      </w:r>
      <w:r>
        <w:rPr>
          <w:rFonts w:ascii="Arial" w:hAnsi="Arial" w:cs="Arial" w:eastAsia="Arial"/>
          <w:sz w:val="17"/>
          <w:szCs w:val="17"/>
          <w:color w:val="9A9A9A"/>
          <w:spacing w:val="-1"/>
          <w:w w:val="50"/>
          <w:position w:val="-2"/>
        </w:rPr>
        <w:t>.</w:t>
      </w:r>
      <w:r>
        <w:rPr>
          <w:rFonts w:ascii="Arial" w:hAnsi="Arial" w:cs="Arial" w:eastAsia="Arial"/>
          <w:sz w:val="8"/>
          <w:szCs w:val="8"/>
          <w:color w:val="898A8A"/>
          <w:spacing w:val="0"/>
          <w:w w:val="105"/>
          <w:position w:val="-2"/>
        </w:rPr>
        <w:t>.</w:t>
      </w:r>
      <w:r>
        <w:rPr>
          <w:rFonts w:ascii="Arial" w:hAnsi="Arial" w:cs="Arial" w:eastAsia="Arial"/>
          <w:sz w:val="8"/>
          <w:szCs w:val="8"/>
          <w:color w:val="898A8A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329"/>
          <w:position w:val="-2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32" w:lineRule="exact"/>
        <w:ind w:left="318" w:right="-55"/>
        <w:jc w:val="left"/>
        <w:tabs>
          <w:tab w:pos="820" w:val="left"/>
          <w:tab w:pos="12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307312pt;margin-top:4.245319pt;width:32.877467pt;height:8pt;mso-position-horizontal-relative:page;mso-position-vertical-relative:paragraph;z-index:-1269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560" w:val="left"/>
                    </w:tabs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898A8A"/>
                      <w:spacing w:val="0"/>
                      <w:w w:val="68"/>
                      <w:i/>
                    </w:rPr>
                    <w:t>&lt;1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898A8A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898A8A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A3A3A"/>
                      <w:spacing w:val="0"/>
                      <w:w w:val="6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A3A3A"/>
                      <w:spacing w:val="2"/>
                      <w:w w:val="6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606060"/>
                      <w:spacing w:val="0"/>
                      <w:w w:val="8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79797B"/>
          <w:spacing w:val="0"/>
          <w:w w:val="209"/>
          <w:position w:val="-3"/>
        </w:rPr>
        <w:t>/;</w:t>
      </w:r>
      <w:r>
        <w:rPr>
          <w:rFonts w:ascii="Times New Roman" w:hAnsi="Times New Roman" w:cs="Times New Roman" w:eastAsia="Times New Roman"/>
          <w:sz w:val="10"/>
          <w:szCs w:val="10"/>
          <w:color w:val="79797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79797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0"/>
          <w:szCs w:val="10"/>
          <w:color w:val="606060"/>
          <w:spacing w:val="-17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79797B"/>
          <w:spacing w:val="0"/>
          <w:w w:val="100"/>
          <w:position w:val="-3"/>
        </w:rPr>
        <w:t>.•</w:t>
      </w:r>
      <w:r>
        <w:rPr>
          <w:rFonts w:ascii="Times New Roman" w:hAnsi="Times New Roman" w:cs="Times New Roman" w:eastAsia="Times New Roman"/>
          <w:sz w:val="10"/>
          <w:szCs w:val="10"/>
          <w:color w:val="79797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9797B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06060"/>
          <w:spacing w:val="-13"/>
          <w:w w:val="173"/>
          <w:position w:val="-3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606060"/>
          <w:spacing w:val="0"/>
          <w:w w:val="96"/>
          <w:position w:val="-3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6060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60606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237"/>
          <w:position w:val="-3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94" w:after="0" w:line="240" w:lineRule="auto"/>
        <w:ind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-14"/>
          <w:w w:val="210"/>
          <w:i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606060"/>
          <w:spacing w:val="0"/>
          <w:w w:val="121"/>
          <w:i/>
        </w:rPr>
        <w:t>: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05"/>
          <w:i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60"/>
          <w:cols w:num="4" w:equalWidth="0">
            <w:col w:w="429" w:space="2057"/>
            <w:col w:w="1505" w:space="4264"/>
            <w:col w:w="1317" w:space="42"/>
            <w:col w:w="1666"/>
          </w:cols>
        </w:sectPr>
      </w:pPr>
      <w:rPr/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500" w:right="-71"/>
        <w:jc w:val="left"/>
        <w:tabs>
          <w:tab w:pos="3060" w:val="left"/>
          <w:tab w:pos="4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AFAFAF"/>
          <w:spacing w:val="-16"/>
          <w:w w:val="84"/>
          <w:b/>
          <w:bCs/>
        </w:rPr>
        <w:t>!</w:t>
      </w:r>
      <w:r>
        <w:rPr>
          <w:rFonts w:ascii="Arial" w:hAnsi="Arial" w:cs="Arial" w:eastAsia="Arial"/>
          <w:sz w:val="21"/>
          <w:szCs w:val="21"/>
          <w:color w:val="898A8A"/>
          <w:spacing w:val="0"/>
          <w:w w:val="84"/>
          <w:b/>
          <w:bCs/>
        </w:rPr>
        <w:t>tfa</w:t>
      </w:r>
      <w:r>
        <w:rPr>
          <w:rFonts w:ascii="Arial" w:hAnsi="Arial" w:cs="Arial" w:eastAsia="Arial"/>
          <w:sz w:val="21"/>
          <w:szCs w:val="21"/>
          <w:color w:val="898A8A"/>
          <w:spacing w:val="-48"/>
          <w:w w:val="84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898A8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color w:val="898A8A"/>
          <w:spacing w:val="0"/>
          <w:w w:val="100"/>
          <w:b/>
          <w:bCs/>
        </w:rPr>
      </w:r>
      <w:r>
        <w:rPr>
          <w:rFonts w:ascii="Arial" w:hAnsi="Arial" w:cs="Arial" w:eastAsia="Arial"/>
          <w:sz w:val="21"/>
          <w:szCs w:val="21"/>
          <w:color w:val="4B5274"/>
          <w:spacing w:val="0"/>
          <w:w w:val="600"/>
          <w:b/>
          <w:bCs/>
        </w:rPr>
        <w:t>e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77"/>
          <w:b/>
          <w:bCs/>
        </w:rPr>
        <w:t>mi</w:t>
      </w:r>
      <w:r>
        <w:rPr>
          <w:rFonts w:ascii="Arial" w:hAnsi="Arial" w:cs="Arial" w:eastAsia="Arial"/>
          <w:sz w:val="21"/>
          <w:szCs w:val="21"/>
          <w:color w:val="4D4D4D"/>
          <w:spacing w:val="-6"/>
          <w:w w:val="78"/>
          <w:b/>
          <w:bCs/>
        </w:rPr>
        <w:t>r</w:t>
      </w:r>
      <w:r>
        <w:rPr>
          <w:rFonts w:ascii="Arial" w:hAnsi="Arial" w:cs="Arial" w:eastAsia="Arial"/>
          <w:sz w:val="21"/>
          <w:szCs w:val="21"/>
          <w:color w:val="898A8A"/>
          <w:spacing w:val="0"/>
          <w:w w:val="97"/>
          <w:b/>
          <w:bCs/>
        </w:rPr>
        <w:t>i</w:t>
      </w:r>
      <w:r>
        <w:rPr>
          <w:rFonts w:ascii="Arial" w:hAnsi="Arial" w:cs="Arial" w:eastAsia="Arial"/>
          <w:sz w:val="21"/>
          <w:szCs w:val="21"/>
          <w:color w:val="898A8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color w:val="898A8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A9A9A"/>
          <w:spacing w:val="0"/>
          <w:w w:val="227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26" w:lineRule="exact"/>
        <w:ind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0"/>
          <w:w w:val="100"/>
          <w:position w:val="16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20"/>
          <w:w w:val="100"/>
          <w:position w:val="16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-22"/>
          <w:w w:val="233"/>
          <w:position w:val="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FAFAF"/>
          <w:spacing w:val="-34"/>
          <w:w w:val="54"/>
          <w:position w:val="-4"/>
        </w:rPr>
        <w:t>-</w:t>
      </w:r>
      <w:r>
        <w:rPr>
          <w:rFonts w:ascii="Arial" w:hAnsi="Arial" w:cs="Arial" w:eastAsia="Arial"/>
          <w:sz w:val="12"/>
          <w:szCs w:val="12"/>
          <w:color w:val="79797B"/>
          <w:spacing w:val="0"/>
          <w:w w:val="141"/>
          <w:position w:val="8"/>
        </w:rPr>
        <w:t>,.</w:t>
      </w:r>
      <w:r>
        <w:rPr>
          <w:rFonts w:ascii="Arial" w:hAnsi="Arial" w:cs="Arial" w:eastAsia="Arial"/>
          <w:sz w:val="12"/>
          <w:szCs w:val="12"/>
          <w:color w:val="79797B"/>
          <w:spacing w:val="-17"/>
          <w:w w:val="141"/>
          <w:position w:val="8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0"/>
          <w:w w:val="52"/>
          <w:position w:val="-4"/>
        </w:rPr>
        <w:t>...</w:t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-18"/>
          <w:w w:val="52"/>
          <w:position w:val="-4"/>
        </w:rPr>
        <w:t>.</w:t>
      </w:r>
      <w:r>
        <w:rPr>
          <w:rFonts w:ascii="Arial" w:hAnsi="Arial" w:cs="Arial" w:eastAsia="Arial"/>
          <w:sz w:val="12"/>
          <w:szCs w:val="12"/>
          <w:color w:val="3A3A3A"/>
          <w:spacing w:val="-22"/>
          <w:w w:val="106"/>
          <w:position w:val="8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-26"/>
          <w:w w:val="52"/>
          <w:position w:val="-4"/>
        </w:rPr>
        <w:t>.</w:t>
      </w:r>
      <w:r>
        <w:rPr>
          <w:rFonts w:ascii="Arial" w:hAnsi="Arial" w:cs="Arial" w:eastAsia="Arial"/>
          <w:sz w:val="12"/>
          <w:szCs w:val="12"/>
          <w:color w:val="3A3A3A"/>
          <w:spacing w:val="-16"/>
          <w:w w:val="106"/>
          <w:position w:val="8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-35"/>
          <w:w w:val="52"/>
          <w:position w:val="-4"/>
        </w:rPr>
        <w:t>.</w: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06"/>
          <w:position w:val="8"/>
        </w:rPr>
        <w:t>.</w: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12"/>
          <w:szCs w:val="12"/>
          <w:color w:val="3A3A3A"/>
          <w:spacing w:val="-10"/>
          <w:w w:val="100"/>
          <w:position w:val="8"/>
        </w:rPr>
        <w:t> </w:t>
      </w:r>
      <w:r>
        <w:rPr>
          <w:rFonts w:ascii="Arial" w:hAnsi="Arial" w:cs="Arial" w:eastAsia="Arial"/>
          <w:sz w:val="12"/>
          <w:szCs w:val="12"/>
          <w:color w:val="4D4D4D"/>
          <w:spacing w:val="0"/>
          <w:w w:val="100"/>
          <w:position w:val="8"/>
        </w:rPr>
        <w:t>f\</w:t>
      </w:r>
      <w:r>
        <w:rPr>
          <w:rFonts w:ascii="Arial" w:hAnsi="Arial" w:cs="Arial" w:eastAsia="Arial"/>
          <w:sz w:val="12"/>
          <w:szCs w:val="12"/>
          <w:color w:val="4D4D4D"/>
          <w:spacing w:val="30"/>
          <w:w w:val="100"/>
          <w:position w:val="8"/>
        </w:rPr>
        <w:t> </w:t>
      </w:r>
      <w:r>
        <w:rPr>
          <w:rFonts w:ascii="Arial" w:hAnsi="Arial" w:cs="Arial" w:eastAsia="Arial"/>
          <w:sz w:val="12"/>
          <w:szCs w:val="12"/>
          <w:color w:val="4D4D4D"/>
          <w:spacing w:val="0"/>
          <w:w w:val="71"/>
          <w:position w:val="8"/>
        </w:rPr>
        <w:t>...</w:t>
      </w:r>
      <w:r>
        <w:rPr>
          <w:rFonts w:ascii="Arial" w:hAnsi="Arial" w:cs="Arial" w:eastAsia="Arial"/>
          <w:sz w:val="12"/>
          <w:szCs w:val="12"/>
          <w:color w:val="4D4D4D"/>
          <w:spacing w:val="0"/>
          <w:w w:val="71"/>
          <w:position w:val="8"/>
        </w:rPr>
        <w:t>  </w:t>
      </w:r>
      <w:r>
        <w:rPr>
          <w:rFonts w:ascii="Arial" w:hAnsi="Arial" w:cs="Arial" w:eastAsia="Arial"/>
          <w:sz w:val="12"/>
          <w:szCs w:val="12"/>
          <w:color w:val="4D4D4D"/>
          <w:spacing w:val="23"/>
          <w:w w:val="71"/>
          <w:position w:val="8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06060"/>
          <w:spacing w:val="0"/>
          <w:w w:val="47"/>
          <w:i/>
          <w:position w:val="8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606060"/>
          <w:spacing w:val="-51"/>
          <w:w w:val="47"/>
          <w:i/>
          <w:position w:val="8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-1"/>
          <w:w w:val="60"/>
          <w:position w:val="16"/>
        </w:rPr>
        <w:t>•</w:t>
      </w:r>
      <w:r>
        <w:rPr>
          <w:rFonts w:ascii="Times New Roman" w:hAnsi="Times New Roman" w:cs="Times New Roman" w:eastAsia="Times New Roman"/>
          <w:sz w:val="32"/>
          <w:szCs w:val="32"/>
          <w:color w:val="606060"/>
          <w:spacing w:val="0"/>
          <w:w w:val="47"/>
          <w:i/>
          <w:position w:val="8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606060"/>
          <w:spacing w:val="-53"/>
          <w:w w:val="47"/>
          <w:i/>
          <w:position w:val="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-34"/>
          <w:w w:val="115"/>
          <w:position w:val="16"/>
        </w:rPr>
        <w:t>"</w:t>
      </w:r>
      <w:r>
        <w:rPr>
          <w:rFonts w:ascii="Times New Roman" w:hAnsi="Times New Roman" w:cs="Times New Roman" w:eastAsia="Times New Roman"/>
          <w:sz w:val="32"/>
          <w:szCs w:val="32"/>
          <w:color w:val="606060"/>
          <w:spacing w:val="-41"/>
          <w:w w:val="47"/>
          <w:i/>
          <w:position w:val="8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9A9A9A"/>
          <w:spacing w:val="0"/>
          <w:w w:val="70"/>
          <w:i/>
          <w:position w:val="8"/>
        </w:rPr>
        <w:t>r-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80" w:right="260"/>
          <w:cols w:num="2" w:equalWidth="0">
            <w:col w:w="5402" w:space="3097"/>
            <w:col w:w="2781"/>
          </w:cols>
        </w:sectPr>
      </w:pPr>
      <w:rPr/>
    </w:p>
    <w:p>
      <w:pPr>
        <w:spacing w:before="0" w:after="0" w:line="184" w:lineRule="exact"/>
        <w:ind w:left="4827" w:right="567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3.063416pt;margin-top:34.254482pt;width:555.395133pt;height:747.095274pt;mso-position-horizontal-relative:page;mso-position-vertical-relative:page;z-index:-12709" coordorigin="461,685" coordsize="11108,14942">
            <v:group style="position:absolute;left:473;top:699;width:510;height:2" coordorigin="473,699" coordsize="510,2">
              <v:shape style="position:absolute;left:473;top:699;width:510;height:2" coordorigin="473,699" coordsize="510,0" path="m473,699l983,699e" filled="f" stroked="t" strokeweight=".468293pt" strokecolor="#575757">
                <v:path arrowok="t"/>
              </v:shape>
            </v:group>
            <v:group style="position:absolute;left:478;top:692;width:2;height:1631" coordorigin="478,692" coordsize="2,1631">
              <v:shape style="position:absolute;left:478;top:692;width:2;height:1631" coordorigin="478,692" coordsize="0,1631" path="m478,2323l478,692e" filled="f" stroked="t" strokeweight=".702439pt" strokecolor="#676767">
                <v:path arrowok="t"/>
              </v:shape>
            </v:group>
            <v:group style="position:absolute;left:876;top:702;width:379;height:2" coordorigin="876,702" coordsize="379,2">
              <v:shape style="position:absolute;left:876;top:702;width:379;height:2" coordorigin="876,702" coordsize="379,0" path="m876,702l1255,702e" filled="f" stroked="t" strokeweight=".936585pt" strokecolor="#707070">
                <v:path arrowok="t"/>
              </v:shape>
            </v:group>
            <v:group style="position:absolute;left:1180;top:709;width:10349;height:2" coordorigin="1180,709" coordsize="10349,2">
              <v:shape style="position:absolute;left:1180;top:709;width:10349;height:2" coordorigin="1180,709" coordsize="10349,0" path="m1180,709l11529,709e" filled="f" stroked="t" strokeweight=".702439pt" strokecolor="#606060">
                <v:path arrowok="t"/>
              </v:shape>
            </v:group>
            <v:group style="position:absolute;left:6987;top:716;width:323;height:2" coordorigin="6987,716" coordsize="323,2">
              <v:shape style="position:absolute;left:6987;top:716;width:323;height:2" coordorigin="6987,716" coordsize="323,0" path="m6987,716l7310,716e" filled="f" stroked="t" strokeweight=".702439pt" strokecolor="#646464">
                <v:path arrowok="t"/>
              </v:shape>
            </v:group>
            <v:group style="position:absolute;left:7254;top:713;width:206;height:2" coordorigin="7254,713" coordsize="206,2">
              <v:shape style="position:absolute;left:7254;top:713;width:206;height:2" coordorigin="7254,713" coordsize="206,0" path="m7254,713l7460,713e" filled="f" stroked="t" strokeweight=".468293pt" strokecolor="#484848">
                <v:path arrowok="t"/>
              </v:shape>
            </v:group>
            <v:group style="position:absolute;left:7703;top:713;width:712;height:2" coordorigin="7703,713" coordsize="712,2">
              <v:shape style="position:absolute;left:7703;top:713;width:712;height:2" coordorigin="7703,713" coordsize="712,0" path="m7703,713l8415,713e" filled="f" stroked="t" strokeweight=".702439pt" strokecolor="#5B5B5B">
                <v:path arrowok="t"/>
              </v:shape>
            </v:group>
            <v:group style="position:absolute;left:8359;top:716;width:253;height:2" coordorigin="8359,716" coordsize="253,2">
              <v:shape style="position:absolute;left:8359;top:716;width:253;height:2" coordorigin="8359,716" coordsize="253,0" path="m8359,716l8612,716e" filled="f" stroked="t" strokeweight=".468293pt" strokecolor="#3F3F3F">
                <v:path arrowok="t"/>
              </v:shape>
            </v:group>
            <v:group style="position:absolute;left:8556;top:718;width:2974;height:2" coordorigin="8556,718" coordsize="2974,2">
              <v:shape style="position:absolute;left:8556;top:718;width:2974;height:2" coordorigin="8556,718" coordsize="2974,0" path="m8556,718l11529,718e" filled="f" stroked="t" strokeweight=".702439pt" strokecolor="#606060">
                <v:path arrowok="t"/>
              </v:shape>
            </v:group>
            <v:group style="position:absolute;left:9160;top:711;width:2;height:754" coordorigin="9160,711" coordsize="2,754">
              <v:shape style="position:absolute;left:9160;top:711;width:2;height:754" coordorigin="9160,711" coordsize="0,754" path="m9160,1465l9160,711e" filled="f" stroked="t" strokeweight=".702439pt" strokecolor="#545454">
                <v:path arrowok="t"/>
              </v:shape>
            </v:group>
            <v:group style="position:absolute;left:11522;top:706;width:2;height:3299" coordorigin="11522,706" coordsize="2,3299">
              <v:shape style="position:absolute;left:11522;top:706;width:2;height:3299" coordorigin="11522,706" coordsize="0,3299" path="m11522,4006l11522,706e" filled="f" stroked="t" strokeweight=".702439pt" strokecolor="#606060">
                <v:path arrowok="t"/>
              </v:shape>
            </v:group>
            <v:group style="position:absolute;left:482;top:692;width:2;height:10258" coordorigin="482,692" coordsize="2,10258">
              <v:shape style="position:absolute;left:482;top:692;width:2;height:10258" coordorigin="482,692" coordsize="0,10258" path="m482,10951l482,692e" filled="f" stroked="t" strokeweight=".702439pt" strokecolor="#545454">
                <v:path arrowok="t"/>
              </v:shape>
            </v:group>
            <v:group style="position:absolute;left:2482;top:1223;width:2;height:242" coordorigin="2482,1223" coordsize="2,242">
              <v:shape style="position:absolute;left:2482;top:1223;width:2;height:242" coordorigin="2482,1223" coordsize="0,242" path="m2482,1465l2482,1223e" filled="f" stroked="t" strokeweight=".468293pt" strokecolor="#383838">
                <v:path arrowok="t"/>
              </v:shape>
            </v:group>
            <v:group style="position:absolute;left:2482;top:697;width:2;height:1493" coordorigin="2482,697" coordsize="2,1493">
              <v:shape style="position:absolute;left:2482;top:697;width:2;height:1493" coordorigin="2482,697" coordsize="0,1493" path="m2482,2190l2482,697e" filled="f" stroked="t" strokeweight=".702439pt" strokecolor="#545454">
                <v:path arrowok="t"/>
              </v:shape>
            </v:group>
            <v:group style="position:absolute;left:9160;top:1408;width:2;height:161" coordorigin="9160,1408" coordsize="2,161">
              <v:shape style="position:absolute;left:9160;top:1408;width:2;height:161" coordorigin="9160,1408" coordsize="0,161" path="m9160,1569l9160,1408e" filled="f" stroked="t" strokeweight=".468293pt" strokecolor="#2B2B2B">
                <v:path arrowok="t"/>
              </v:shape>
            </v:group>
            <v:group style="position:absolute;left:9160;top:1512;width:2;height:687" coordorigin="9160,1512" coordsize="2,687">
              <v:shape style="position:absolute;left:9160;top:1512;width:2;height:687" coordorigin="9160,1512" coordsize="0,687" path="m9160,2200l9160,1512e" filled="f" stroked="t" strokeweight=".702439pt" strokecolor="#575757">
                <v:path arrowok="t"/>
              </v:shape>
            </v:group>
            <v:group style="position:absolute;left:11520;top:1512;width:2;height:204" coordorigin="11520,1512" coordsize="2,204">
              <v:shape style="position:absolute;left:11520;top:1512;width:2;height:204" coordorigin="11520,1512" coordsize="0,204" path="m11520,1716l11520,1512e" filled="f" stroked="t" strokeweight=".468293pt" strokecolor="#4B4B4B">
                <v:path arrowok="t"/>
              </v:shape>
            </v:group>
            <v:group style="position:absolute;left:468;top:2183;width:3222;height:2" coordorigin="468,2183" coordsize="3222,2">
              <v:shape style="position:absolute;left:468;top:2183;width:3222;height:2" coordorigin="468,2183" coordsize="3222,0" path="m468,2183l3690,2183e" filled="f" stroked="t" strokeweight=".702439pt" strokecolor="#606060">
                <v:path arrowok="t"/>
              </v:shape>
            </v:group>
            <v:group style="position:absolute;left:3606;top:2185;width:215;height:2" coordorigin="3606,2185" coordsize="215,2">
              <v:shape style="position:absolute;left:3606;top:2185;width:215;height:2" coordorigin="3606,2185" coordsize="215,0" path="m3606,2185l3821,2185e" filled="f" stroked="t" strokeweight=".468293pt" strokecolor="#4F4F4F">
                <v:path arrowok="t"/>
              </v:shape>
            </v:group>
            <v:group style="position:absolute;left:3765;top:2188;width:3316;height:2" coordorigin="3765,2188" coordsize="3316,2">
              <v:shape style="position:absolute;left:3765;top:2188;width:3316;height:2" coordorigin="3765,2188" coordsize="3316,0" path="m3765,2188l7081,2188e" filled="f" stroked="t" strokeweight=".702439pt" strokecolor="#646464">
                <v:path arrowok="t"/>
              </v:shape>
            </v:group>
            <v:group style="position:absolute;left:6987;top:2190;width:323;height:2" coordorigin="6987,2190" coordsize="323,2">
              <v:shape style="position:absolute;left:6987;top:2190;width:323;height:2" coordorigin="6987,2190" coordsize="323,0" path="m6987,2190l7310,2190e" filled="f" stroked="t" strokeweight=".468293pt" strokecolor="#5B5B5B">
                <v:path arrowok="t"/>
              </v:shape>
            </v:group>
            <v:group style="position:absolute;left:7254;top:2192;width:4271;height:2" coordorigin="7254,2192" coordsize="4271,2">
              <v:shape style="position:absolute;left:7254;top:2192;width:4271;height:2" coordorigin="7254,2192" coordsize="4271,0" path="m7254,2192l11525,2192e" filled="f" stroked="t" strokeweight=".702439pt" strokecolor="#646464">
                <v:path arrowok="t"/>
              </v:shape>
            </v:group>
            <v:group style="position:absolute;left:473;top:2394;width:1232;height:2" coordorigin="473,2394" coordsize="1232,2">
              <v:shape style="position:absolute;left:473;top:2394;width:1232;height:2" coordorigin="473,2394" coordsize="1232,0" path="m473,2394l1705,2394e" filled="f" stroked="t" strokeweight=".702439pt" strokecolor="#606060">
                <v:path arrowok="t"/>
              </v:shape>
            </v:group>
            <v:group style="position:absolute;left:1648;top:2396;width:220;height:2" coordorigin="1648,2396" coordsize="220,2">
              <v:shape style="position:absolute;left:1648;top:2396;width:220;height:2" coordorigin="1648,2396" coordsize="220,0" path="m1648,2396l1868,2396e" filled="f" stroked="t" strokeweight=".468293pt" strokecolor="#4B4B4B">
                <v:path arrowok="t"/>
              </v:shape>
            </v:group>
            <v:group style="position:absolute;left:1812;top:2403;width:8485;height:2" coordorigin="1812,2403" coordsize="8485,2">
              <v:shape style="position:absolute;left:1812;top:2403;width:8485;height:2" coordorigin="1812,2403" coordsize="8485,0" path="m1812,2403l10298,2403e" filled="f" stroked="t" strokeweight=".702439pt" strokecolor="#676767">
                <v:path arrowok="t"/>
              </v:shape>
            </v:group>
            <v:group style="position:absolute;left:9122;top:2408;width:267;height:2" coordorigin="9122,2408" coordsize="267,2">
              <v:shape style="position:absolute;left:9122;top:2408;width:267;height:2" coordorigin="9122,2408" coordsize="267,0" path="m9122,2408l9389,2408e" filled="f" stroked="t" strokeweight=".468293pt" strokecolor="#4F4F4F">
                <v:path arrowok="t"/>
              </v:shape>
            </v:group>
            <v:group style="position:absolute;left:10242;top:2408;width:155;height:2" coordorigin="10242,2408" coordsize="155,2">
              <v:shape style="position:absolute;left:10242;top:2408;width:155;height:2" coordorigin="10242,2408" coordsize="155,0" path="m10242,2408l10396,2408e" filled="f" stroked="t" strokeweight=".468293pt" strokecolor="#575757">
                <v:path arrowok="t"/>
              </v:shape>
            </v:group>
            <v:group style="position:absolute;left:10340;top:2408;width:1189;height:2" coordorigin="10340,2408" coordsize="1189,2">
              <v:shape style="position:absolute;left:10340;top:2408;width:1189;height:2" coordorigin="10340,2408" coordsize="1189,0" path="m10340,2408l11529,2408e" filled="f" stroked="t" strokeweight=".702439pt" strokecolor="#676767">
                <v:path arrowok="t"/>
              </v:shape>
            </v:group>
            <v:group style="position:absolute;left:468;top:2612;width:5334;height:2" coordorigin="468,2612" coordsize="5334,2">
              <v:shape style="position:absolute;left:468;top:2612;width:5334;height:2" coordorigin="468,2612" coordsize="5334,0" path="m468,2612l5802,2612e" filled="f" stroked="t" strokeweight=".702439pt" strokecolor="#5B5B5B">
                <v:path arrowok="t"/>
              </v:shape>
            </v:group>
            <v:group style="position:absolute;left:480;top:2361;width:2;height:498" coordorigin="480,2361" coordsize="2,498">
              <v:shape style="position:absolute;left:480;top:2361;width:2;height:498" coordorigin="480,2361" coordsize="0,498" path="m480,2859l480,2361e" filled="f" stroked="t" strokeweight=".702439pt" strokecolor="#4F4F4F">
                <v:path arrowok="t"/>
              </v:shape>
            </v:group>
            <v:group style="position:absolute;left:5732;top:2622;width:2683;height:2" coordorigin="5732,2622" coordsize="2683,2">
              <v:shape style="position:absolute;left:5732;top:2622;width:2683;height:2" coordorigin="5732,2622" coordsize="2683,0" path="m5732,2622l8415,2622e" filled="f" stroked="t" strokeweight=".702439pt" strokecolor="#606060">
                <v:path arrowok="t"/>
              </v:shape>
            </v:group>
            <v:group style="position:absolute;left:8359;top:2622;width:253;height:2" coordorigin="8359,2622" coordsize="253,2">
              <v:shape style="position:absolute;left:8359;top:2622;width:253;height:2" coordorigin="8359,2622" coordsize="253,0" path="m8359,2622l8612,2622e" filled="f" stroked="t" strokeweight=".468293pt" strokecolor="#3F3F3F">
                <v:path arrowok="t"/>
              </v:shape>
            </v:group>
            <v:group style="position:absolute;left:8556;top:2622;width:2969;height:2" coordorigin="8556,2622" coordsize="2969,2">
              <v:shape style="position:absolute;left:8556;top:2622;width:2969;height:2" coordorigin="8556,2622" coordsize="2969,0" path="m8556,2622l11525,2622e" filled="f" stroked="t" strokeweight=".702439pt" strokecolor="#606060">
                <v:path arrowok="t"/>
              </v:shape>
            </v:group>
            <v:group style="position:absolute;left:473;top:2832;width:11056;height:2" coordorigin="473,2832" coordsize="11056,2">
              <v:shape style="position:absolute;left:473;top:2832;width:11056;height:2" coordorigin="473,2832" coordsize="11056,0" path="m473,2832l11529,2832e" filled="f" stroked="t" strokeweight=".702439pt" strokecolor="#606060">
                <v:path arrowok="t"/>
              </v:shape>
            </v:group>
            <v:group style="position:absolute;left:11520;top:706;width:2;height:2152" coordorigin="11520,706" coordsize="2,2152">
              <v:shape style="position:absolute;left:11520;top:706;width:2;height:2152" coordorigin="11520,706" coordsize="0,2152" path="m11520,2859l11520,706e" filled="f" stroked="t" strokeweight=".468293pt" strokecolor="#606060">
                <v:path arrowok="t"/>
              </v:shape>
            </v:group>
            <v:group style="position:absolute;left:473;top:3039;width:1232;height:2" coordorigin="473,3039" coordsize="1232,2">
              <v:shape style="position:absolute;left:473;top:3039;width:1232;height:2" coordorigin="473,3039" coordsize="1232,0" path="m473,3039l1705,3039e" filled="f" stroked="t" strokeweight=".702439pt" strokecolor="#606060">
                <v:path arrowok="t"/>
              </v:shape>
            </v:group>
            <v:group style="position:absolute;left:1648;top:3041;width:220;height:2" coordorigin="1648,3041" coordsize="220,2">
              <v:shape style="position:absolute;left:1648;top:3041;width:220;height:2" coordorigin="1648,3041" coordsize="220,0" path="m1648,3041l1868,3041e" filled="f" stroked="t" strokeweight=".468293pt" strokecolor="#484848">
                <v:path arrowok="t"/>
              </v:shape>
            </v:group>
            <v:group style="position:absolute;left:702;top:3051;width:10827;height:2" coordorigin="702,3051" coordsize="10827,2">
              <v:shape style="position:absolute;left:702;top:3051;width:10827;height:2" coordorigin="702,3051" coordsize="10827,0" path="m702,3051l11529,3051e" filled="f" stroked="t" strokeweight=".702439pt" strokecolor="#606060">
                <v:path arrowok="t"/>
              </v:shape>
            </v:group>
            <v:group style="position:absolute;left:9122;top:3053;width:267;height:2" coordorigin="9122,3053" coordsize="267,2">
              <v:shape style="position:absolute;left:9122;top:3053;width:267;height:2" coordorigin="9122,3053" coordsize="267,0" path="m9122,3053l9389,3053e" filled="f" stroked="t" strokeweight=".468293pt" strokecolor="#4B4B4B">
                <v:path arrowok="t"/>
              </v:shape>
            </v:group>
            <v:group style="position:absolute;left:10242;top:3053;width:155;height:2" coordorigin="10242,3053" coordsize="155,2">
              <v:shape style="position:absolute;left:10242;top:3053;width:155;height:2" coordorigin="10242,3053" coordsize="155,0" path="m10242,3053l10396,3053e" filled="f" stroked="t" strokeweight=".468293pt" strokecolor="#4B4B4B">
                <v:path arrowok="t"/>
              </v:shape>
            </v:group>
            <v:group style="position:absolute;left:478;top:3264;width:9820;height:2" coordorigin="478,3264" coordsize="9820,2">
              <v:shape style="position:absolute;left:478;top:3264;width:9820;height:2" coordorigin="478,3264" coordsize="9820,0" path="m478,3264l10298,3264e" filled="f" stroked="t" strokeweight=".702439pt" strokecolor="#606060">
                <v:path arrowok="t"/>
              </v:shape>
            </v:group>
            <v:group style="position:absolute;left:10242;top:3273;width:1292;height:2" coordorigin="10242,3273" coordsize="1292,2">
              <v:shape style="position:absolute;left:10242;top:3273;width:1292;height:2" coordorigin="10242,3273" coordsize="1292,0" path="m10242,3273l11534,3273e" filled="f" stroked="t" strokeweight=".702439pt" strokecolor="#676767">
                <v:path arrowok="t"/>
              </v:shape>
            </v:group>
            <v:group style="position:absolute;left:3959;top:3257;width:2;height:740" coordorigin="3959,3257" coordsize="2,740">
              <v:shape style="position:absolute;left:3959;top:3257;width:2;height:740" coordorigin="3959,3257" coordsize="0,740" path="m3959,3996l3959,3257e" filled="f" stroked="t" strokeweight=".936585pt" strokecolor="#575757">
                <v:path arrowok="t"/>
              </v:shape>
            </v:group>
            <v:group style="position:absolute;left:7020;top:3261;width:2;height:740" coordorigin="7020,3261" coordsize="2,740">
              <v:shape style="position:absolute;left:7020;top:3261;width:2;height:740" coordorigin="7020,3261" coordsize="0,740" path="m7020,4001l7020,3261e" filled="f" stroked="t" strokeweight=".702439pt" strokecolor="#575757">
                <v:path arrowok="t"/>
              </v:shape>
            </v:group>
            <v:group style="position:absolute;left:3952;top:3683;width:1934;height:2" coordorigin="3952,3683" coordsize="1934,2">
              <v:shape style="position:absolute;left:3952;top:3683;width:1934;height:2" coordorigin="3952,3683" coordsize="1934,0" path="m3952,3683l5886,3683e" filled="f" stroked="t" strokeweight=".702439pt" strokecolor="#606060">
                <v:path arrowok="t"/>
              </v:shape>
            </v:group>
            <v:group style="position:absolute;left:473;top:3987;width:3512;height:2" coordorigin="473,3987" coordsize="3512,2">
              <v:shape style="position:absolute;left:473;top:3987;width:3512;height:2" coordorigin="473,3987" coordsize="3512,0" path="m473,3987l3985,3987e" filled="f" stroked="t" strokeweight=".702439pt" strokecolor="#5B5B5B">
                <v:path arrowok="t"/>
              </v:shape>
            </v:group>
            <v:group style="position:absolute;left:482;top:3660;width:2;height:370" coordorigin="482,3660" coordsize="2,370">
              <v:shape style="position:absolute;left:482;top:3660;width:2;height:370" coordorigin="482,3660" coordsize="0,370" path="m482,4029l482,3660e" filled="f" stroked="t" strokeweight=".468293pt" strokecolor="#3F3F3F">
                <v:path arrowok="t"/>
              </v:shape>
            </v:group>
            <v:group style="position:absolute;left:3915;top:3989;width:2089;height:2" coordorigin="3915,3989" coordsize="2089,2">
              <v:shape style="position:absolute;left:3915;top:3989;width:2089;height:2" coordorigin="3915,3989" coordsize="2089,0" path="m3915,3989l6004,3989e" filled="f" stroked="t" strokeweight=".936585pt" strokecolor="#3B3B3B">
                <v:path arrowok="t"/>
              </v:shape>
            </v:group>
            <v:group style="position:absolute;left:5746;top:3994;width:5783;height:2" coordorigin="5746,3994" coordsize="5783,2">
              <v:shape style="position:absolute;left:5746;top:3994;width:5783;height:2" coordorigin="5746,3994" coordsize="5783,0" path="m5746,3994l11529,3994e" filled="f" stroked="t" strokeweight=".702439pt" strokecolor="#5B5B5B">
                <v:path arrowok="t"/>
              </v:shape>
            </v:group>
            <v:group style="position:absolute;left:478;top:4262;width:11056;height:2" coordorigin="478,4262" coordsize="11056,2">
              <v:shape style="position:absolute;left:478;top:4262;width:11056;height:2" coordorigin="478,4262" coordsize="11056,0" path="m478,4262l11534,4262e" filled="f" stroked="t" strokeweight=".702439pt" strokecolor="#606060">
                <v:path arrowok="t"/>
              </v:shape>
            </v:group>
            <v:group style="position:absolute;left:2494;top:3977;width:2;height:5153" coordorigin="2494,3977" coordsize="2,5153">
              <v:shape style="position:absolute;left:2494;top:3977;width:2;height:5153" coordorigin="2494,3977" coordsize="0,5153" path="m2494,9130l2494,3977e" filled="f" stroked="t" strokeweight=".702439pt" strokecolor="#545454">
                <v:path arrowok="t"/>
              </v:shape>
            </v:group>
            <v:group style="position:absolute;left:9122;top:4266;width:267;height:2" coordorigin="9122,4266" coordsize="267,2">
              <v:shape style="position:absolute;left:9122;top:4266;width:267;height:2" coordorigin="9122,4266" coordsize="267,0" path="m9122,4266l9389,4266e" filled="f" stroked="t" strokeweight=".468293pt" strokecolor="#545454">
                <v:path arrowok="t"/>
              </v:shape>
            </v:group>
            <v:group style="position:absolute;left:10242;top:4271;width:389;height:2" coordorigin="10242,4271" coordsize="389,2">
              <v:shape style="position:absolute;left:10242;top:4271;width:389;height:2" coordorigin="10242,4271" coordsize="389,0" path="m10242,4271l10630,4271e" filled="f" stroked="t" strokeweight=".702439pt" strokecolor="#606060">
                <v:path arrowok="t"/>
              </v:shape>
            </v:group>
            <v:group style="position:absolute;left:2482;top:4482;width:7816;height:2" coordorigin="2482,4482" coordsize="7816,2">
              <v:shape style="position:absolute;left:2482;top:4482;width:7816;height:2" coordorigin="2482,4482" coordsize="7816,0" path="m2482,4482l10298,4482e" filled="f" stroked="t" strokeweight=".702439pt" strokecolor="#606060">
                <v:path arrowok="t"/>
              </v:shape>
            </v:group>
            <v:group style="position:absolute;left:10242;top:4485;width:155;height:2" coordorigin="10242,4485" coordsize="155,2">
              <v:shape style="position:absolute;left:10242;top:4485;width:155;height:2" coordorigin="10242,4485" coordsize="155,0" path="m10242,4485l10396,4485e" filled="f" stroked="t" strokeweight=".468293pt" strokecolor="#484848">
                <v:path arrowok="t"/>
              </v:shape>
            </v:group>
            <v:group style="position:absolute;left:10340;top:4485;width:1199;height:2" coordorigin="10340,4485" coordsize="1199,2">
              <v:shape style="position:absolute;left:10340;top:4485;width:1199;height:2" coordorigin="10340,4485" coordsize="1199,0" path="m10340,4485l11539,4485e" filled="f" stroked="t" strokeweight=".702439pt" strokecolor="#646464">
                <v:path arrowok="t"/>
              </v:shape>
            </v:group>
            <v:group style="position:absolute;left:11532;top:4262;width:2;height:3352" coordorigin="11532,4262" coordsize="2,3352">
              <v:shape style="position:absolute;left:11532;top:4262;width:2;height:3352" coordorigin="11532,4262" coordsize="0,3352" path="m11532,7613l11532,4262e" filled="f" stroked="t" strokeweight=".702439pt" strokecolor="#646464">
                <v:path arrowok="t"/>
              </v:shape>
            </v:group>
            <v:group style="position:absolute;left:2491;top:4461;width:2;height:265" coordorigin="2491,4461" coordsize="2,265">
              <v:shape style="position:absolute;left:2491;top:4461;width:2;height:265" coordorigin="2491,4461" coordsize="0,265" path="m2491,4726l2491,4461e" filled="f" stroked="t" strokeweight=".702439pt" strokecolor="#3B3B3B">
                <v:path arrowok="t"/>
              </v:shape>
            </v:group>
            <v:group style="position:absolute;left:5008;top:4480;width:2;height:2048" coordorigin="5008,4480" coordsize="2,2048">
              <v:shape style="position:absolute;left:5008;top:4480;width:2;height:2048" coordorigin="5008,4480" coordsize="0,2048" path="m5008,6528l5008,4480e" filled="f" stroked="t" strokeweight=".702439pt" strokecolor="#575757">
                <v:path arrowok="t"/>
              </v:shape>
            </v:group>
            <v:group style="position:absolute;left:4997;top:4911;width:1831;height:2" coordorigin="4997,4911" coordsize="1831,2">
              <v:shape style="position:absolute;left:4997;top:4911;width:1831;height:2" coordorigin="4997,4911" coordsize="1831,0" path="m4997,4911l6828,4911e" filled="f" stroked="t" strokeweight=".234146pt" strokecolor="#282828">
                <v:path arrowok="t"/>
              </v:shape>
            </v:group>
            <v:group style="position:absolute;left:7732;top:4485;width:2;height:213" coordorigin="7732,4485" coordsize="2,213">
              <v:shape style="position:absolute;left:7732;top:4485;width:2;height:213" coordorigin="7732,4485" coordsize="0,213" path="m7732,4698l7732,4485e" filled="f" stroked="t" strokeweight=".234146pt" strokecolor="#2F2F2F">
                <v:path arrowok="t"/>
              </v:shape>
            </v:group>
            <v:group style="position:absolute;left:6828;top:4911;width:908;height:2" coordorigin="6828,4911" coordsize="908,2">
              <v:shape style="position:absolute;left:6828;top:4911;width:908;height:2" coordorigin="6828,4911" coordsize="908,0" path="m6828,4911l7736,4911e" filled="f" stroked="t" strokeweight=".234146pt" strokecolor="#000000">
                <v:path arrowok="t"/>
              </v:shape>
            </v:group>
            <v:group style="position:absolute;left:7732;top:4698;width:2;height:218" coordorigin="7732,4698" coordsize="2,218">
              <v:shape style="position:absolute;left:7732;top:4698;width:2;height:218" coordorigin="7732,4698" coordsize="0,218" path="m7732,4916l7732,4698e" filled="f" stroked="t" strokeweight=".234146pt" strokecolor="#000000">
                <v:path arrowok="t"/>
              </v:shape>
            </v:group>
            <v:group style="position:absolute;left:7732;top:4911;width:656;height:2" coordorigin="7732,4911" coordsize="656,2">
              <v:shape style="position:absolute;left:7732;top:4911;width:656;height:2" coordorigin="7732,4911" coordsize="656,0" path="m7732,4911l8387,4911e" filled="f" stroked="t" strokeweight=".234146pt" strokecolor="#707070">
                <v:path arrowok="t"/>
              </v:shape>
            </v:group>
            <v:group style="position:absolute;left:8387;top:4911;width:3124;height:2" coordorigin="8387,4911" coordsize="3124,2">
              <v:shape style="position:absolute;left:8387;top:4911;width:3124;height:2" coordorigin="8387,4911" coordsize="3124,0" path="m8387,4911l11511,4911e" filled="f" stroked="t" strokeweight=".234146pt" strokecolor="#000000">
                <v:path arrowok="t"/>
              </v:shape>
            </v:group>
            <v:group style="position:absolute;left:487;top:4883;width:2;height:332" coordorigin="487,4883" coordsize="2,332">
              <v:shape style="position:absolute;left:487;top:4883;width:2;height:332" coordorigin="487,4883" coordsize="0,332" path="m487,5215l487,4883e" filled="f" stroked="t" strokeweight=".468293pt" strokecolor="#4B4B4B">
                <v:path arrowok="t"/>
              </v:shape>
            </v:group>
            <v:group style="position:absolute;left:2494;top:4883;width:2;height:550" coordorigin="2494,4883" coordsize="2,550">
              <v:shape style="position:absolute;left:2494;top:4883;width:2;height:550" coordorigin="2494,4883" coordsize="0,550" path="m2494,5433l2494,4883e" filled="f" stroked="t" strokeweight=".702439pt" strokecolor="#575757">
                <v:path arrowok="t"/>
              </v:shape>
            </v:group>
            <v:group style="position:absolute;left:5006;top:5203;width:4383;height:2" coordorigin="5006,5203" coordsize="4383,2">
              <v:shape style="position:absolute;left:5006;top:5203;width:4383;height:2" coordorigin="5006,5203" coordsize="4383,0" path="m5006,5203l9389,5203e" filled="f" stroked="t" strokeweight=".702439pt" strokecolor="#5B5B5B">
                <v:path arrowok="t"/>
              </v:shape>
            </v:group>
            <v:group style="position:absolute;left:9333;top:5203;width:2206;height:2" coordorigin="9333,5203" coordsize="2206,2">
              <v:shape style="position:absolute;left:9333;top:5203;width:2206;height:2" coordorigin="9333,5203" coordsize="2206,0" path="m9333,5203l11539,5203e" filled="f" stroked="t" strokeweight=".702439pt" strokecolor="#707070">
                <v:path arrowok="t"/>
              </v:shape>
            </v:group>
            <v:group style="position:absolute;left:5001;top:5440;width:6537;height:2" coordorigin="5001,5440" coordsize="6537,2">
              <v:shape style="position:absolute;left:5001;top:5440;width:6537;height:2" coordorigin="5001,5440" coordsize="6537,0" path="m5001,5440l11539,5440e" filled="f" stroked="t" strokeweight=".702439pt" strokecolor="#606060">
                <v:path arrowok="t"/>
              </v:shape>
            </v:group>
            <v:group style="position:absolute;left:9122;top:5442;width:267;height:2" coordorigin="9122,5442" coordsize="267,2">
              <v:shape style="position:absolute;left:9122;top:5442;width:267;height:2" coordorigin="9122,5442" coordsize="267,0" path="m9122,5442l9389,5442e" filled="f" stroked="t" strokeweight=".468293pt" strokecolor="#444444">
                <v:path arrowok="t"/>
              </v:shape>
            </v:group>
            <v:group style="position:absolute;left:10242;top:5442;width:155;height:2" coordorigin="10242,5442" coordsize="155,2">
              <v:shape style="position:absolute;left:10242;top:5442;width:155;height:2" coordorigin="10242,5442" coordsize="155,0" path="m10242,5442l10396,5442e" filled="f" stroked="t" strokeweight=".468293pt" strokecolor="#484848">
                <v:path arrowok="t"/>
              </v:shape>
            </v:group>
            <v:group style="position:absolute;left:489;top:5399;width:2;height:294" coordorigin="489,5399" coordsize="2,294">
              <v:shape style="position:absolute;left:489;top:5399;width:2;height:294" coordorigin="489,5399" coordsize="0,294" path="m489,5693l489,5399e" filled="f" stroked="t" strokeweight=".468293pt" strokecolor="#3B3B3B">
                <v:path arrowok="t"/>
              </v:shape>
            </v:group>
            <v:group style="position:absolute;left:2494;top:5399;width:2;height:294" coordorigin="2494,5399" coordsize="2,294">
              <v:shape style="position:absolute;left:2494;top:5399;width:2;height:294" coordorigin="2494,5399" coordsize="0,294" path="m2494,5693l2494,5399e" filled="f" stroked="t" strokeweight=".468293pt" strokecolor="#3F3F3F">
                <v:path arrowok="t"/>
              </v:shape>
            </v:group>
            <v:group style="position:absolute;left:2487;top:5655;width:1175;height:2" coordorigin="2487,5655" coordsize="1175,2">
              <v:shape style="position:absolute;left:2487;top:5655;width:1175;height:2" coordorigin="2487,5655" coordsize="1175,0" path="m2487,5655l3662,5655e" filled="f" stroked="t" strokeweight=".702439pt" strokecolor="#5B5B5B">
                <v:path arrowok="t"/>
              </v:shape>
            </v:group>
            <v:group style="position:absolute;left:3606;top:5655;width:215;height:2" coordorigin="3606,5655" coordsize="215,2">
              <v:shape style="position:absolute;left:3606;top:5655;width:215;height:2" coordorigin="3606,5655" coordsize="215,0" path="m3606,5655l3821,5655e" filled="f" stroked="t" strokeweight=".468293pt" strokecolor="#3B3B3B">
                <v:path arrowok="t"/>
              </v:shape>
            </v:group>
            <v:group style="position:absolute;left:3765;top:5658;width:7774;height:2" coordorigin="3765,5658" coordsize="7774,2">
              <v:shape style="position:absolute;left:3765;top:5658;width:7774;height:2" coordorigin="3765,5658" coordsize="7774,0" path="m3765,5658l11539,5658e" filled="f" stroked="t" strokeweight=".702439pt" strokecolor="#606060">
                <v:path arrowok="t"/>
              </v:shape>
            </v:group>
            <v:group style="position:absolute;left:9122;top:5658;width:267;height:2" coordorigin="9122,5658" coordsize="267,2">
              <v:shape style="position:absolute;left:9122;top:5658;width:267;height:2" coordorigin="9122,5658" coordsize="267,0" path="m9122,5658l9389,5658e" filled="f" stroked="t" strokeweight=".468293pt" strokecolor="#484848">
                <v:path arrowok="t"/>
              </v:shape>
            </v:group>
            <v:group style="position:absolute;left:478;top:5878;width:1775;height:2" coordorigin="478,5878" coordsize="1775,2">
              <v:shape style="position:absolute;left:478;top:5878;width:1775;height:2" coordorigin="478,5878" coordsize="1775,0" path="m478,5878l2252,5878e" filled="f" stroked="t" strokeweight=".702439pt" strokecolor="#646464">
                <v:path arrowok="t"/>
              </v:shape>
            </v:group>
            <v:group style="position:absolute;left:2267;top:5885;width:9272;height:2" coordorigin="2267,5885" coordsize="9272,2">
              <v:shape style="position:absolute;left:2267;top:5885;width:9272;height:2" coordorigin="2267,5885" coordsize="9272,0" path="m2267,5885l11539,5885e" filled="f" stroked="t" strokeweight=".702439pt" strokecolor="#606060">
                <v:path arrowok="t"/>
              </v:shape>
            </v:group>
            <v:group style="position:absolute;left:3606;top:5883;width:215;height:2" coordorigin="3606,5883" coordsize="215,2">
              <v:shape style="position:absolute;left:3606;top:5883;width:215;height:2" coordorigin="3606,5883" coordsize="215,0" path="m3606,5883l3821,5883e" filled="f" stroked="t" strokeweight=".468293pt" strokecolor="#3F3F3F">
                <v:path arrowok="t"/>
              </v:shape>
            </v:group>
            <v:group style="position:absolute;left:7732;top:5888;width:2;height:247" coordorigin="7732,5888" coordsize="2,247">
              <v:shape style="position:absolute;left:7732;top:5888;width:2;height:247" coordorigin="7732,5888" coordsize="0,247" path="m7732,6134l7732,5888e" filled="f" stroked="t" strokeweight=".234146pt" strokecolor="#444444">
                <v:path arrowok="t"/>
              </v:shape>
            </v:group>
            <v:group style="position:absolute;left:487;top:6106;width:2;height:218" coordorigin="487,6106" coordsize="2,218">
              <v:shape style="position:absolute;left:487;top:6106;width:2;height:218" coordorigin="487,6106" coordsize="0,218" path="m487,6324l487,6106e" filled="f" stroked="t" strokeweight=".468293pt" strokecolor="#343434">
                <v:path arrowok="t"/>
              </v:shape>
            </v:group>
            <v:group style="position:absolute;left:2494;top:6106;width:2;height:905" coordorigin="2494,6106" coordsize="2,905">
              <v:shape style="position:absolute;left:2494;top:6106;width:2;height:905" coordorigin="2494,6106" coordsize="0,905" path="m2494,7011l2494,6106e" filled="f" stroked="t" strokeweight=".702439pt" strokecolor="#575757">
                <v:path arrowok="t"/>
              </v:shape>
            </v:group>
            <v:group style="position:absolute;left:2487;top:6307;width:9052;height:2" coordorigin="2487,6307" coordsize="9052,2">
              <v:shape style="position:absolute;left:2487;top:6307;width:9052;height:2" coordorigin="2487,6307" coordsize="9052,0" path="m2487,6307l11539,6307e" filled="f" stroked="t" strokeweight=".702439pt" strokecolor="#606060">
                <v:path arrowok="t"/>
              </v:shape>
            </v:group>
            <v:group style="position:absolute;left:6987;top:6305;width:323;height:2" coordorigin="6987,6305" coordsize="323,2">
              <v:shape style="position:absolute;left:6987;top:6305;width:323;height:2" coordorigin="6987,6305" coordsize="323,0" path="m6987,6305l7310,6305e" filled="f" stroked="t" strokeweight=".468293pt" strokecolor="#575757">
                <v:path arrowok="t"/>
              </v:shape>
            </v:group>
            <v:group style="position:absolute;left:7732;top:6134;width:2;height:171" coordorigin="7732,6134" coordsize="2,171">
              <v:shape style="position:absolute;left:7732;top:6134;width:2;height:171" coordorigin="7732,6134" coordsize="0,171" path="m7732,6305l7732,6134e" filled="f" stroked="t" strokeweight=".234146pt" strokecolor="#1F1F1F">
                <v:path arrowok="t"/>
              </v:shape>
            </v:group>
            <v:group style="position:absolute;left:2491;top:6521;width:5943;height:2" coordorigin="2491,6521" coordsize="5943,2">
              <v:shape style="position:absolute;left:2491;top:6521;width:5943;height:2" coordorigin="2491,6521" coordsize="5943,0" path="m2491,6521l8434,6521e" filled="f" stroked="t" strokeweight=".702439pt" strokecolor="#646464">
                <v:path arrowok="t"/>
              </v:shape>
            </v:group>
            <v:group style="position:absolute;left:6800;top:6518;width:244;height:2" coordorigin="6800,6518" coordsize="244,2">
              <v:shape style="position:absolute;left:6800;top:6518;width:244;height:2" coordorigin="6800,6518" coordsize="244,0" path="m6800,6518l7043,6518e" filled="f" stroked="t" strokeweight=".468293pt" strokecolor="#545454">
                <v:path arrowok="t"/>
              </v:shape>
            </v:group>
            <v:group style="position:absolute;left:7732;top:6291;width:2;height:228" coordorigin="7732,6291" coordsize="2,228">
              <v:shape style="position:absolute;left:7732;top:6291;width:2;height:228" coordorigin="7732,6291" coordsize="0,228" path="m7732,6518l7732,6291e" filled="f" stroked="t" strokeweight=".234146pt" strokecolor="#4F4F4F">
                <v:path arrowok="t"/>
              </v:shape>
            </v:group>
            <v:group style="position:absolute;left:8359;top:6518;width:253;height:2" coordorigin="8359,6518" coordsize="253,2">
              <v:shape style="position:absolute;left:8359;top:6518;width:253;height:2" coordorigin="8359,6518" coordsize="253,0" path="m8359,6518l8612,6518e" filled="f" stroked="t" strokeweight=".468293pt" strokecolor="#545454">
                <v:path arrowok="t"/>
              </v:shape>
            </v:group>
            <v:group style="position:absolute;left:8556;top:6518;width:2983;height:2" coordorigin="8556,6518" coordsize="2983,2">
              <v:shape style="position:absolute;left:8556;top:6518;width:2983;height:2" coordorigin="8556,6518" coordsize="2983,0" path="m8556,6518l11539,6518e" filled="f" stroked="t" strokeweight=".702439pt" strokecolor="#646464">
                <v:path arrowok="t"/>
              </v:shape>
            </v:group>
            <v:group style="position:absolute;left:482;top:6732;width:11056;height:2" coordorigin="482,6732" coordsize="11056,2">
              <v:shape style="position:absolute;left:482;top:6732;width:11056;height:2" coordorigin="482,6732" coordsize="11056,0" path="m482,6732l11539,6732e" filled="f" stroked="t" strokeweight=".702439pt" strokecolor="#646464">
                <v:path arrowok="t"/>
              </v:shape>
            </v:group>
            <v:group style="position:absolute;left:6800;top:6736;width:244;height:2" coordorigin="6800,6736" coordsize="244,2">
              <v:shape style="position:absolute;left:6800;top:6736;width:244;height:2" coordorigin="6800,6736" coordsize="244,0" path="m6800,6736l7043,6736e" filled="f" stroked="t" strokeweight=".468293pt" strokecolor="#5B5B5B">
                <v:path arrowok="t"/>
              </v:shape>
            </v:group>
            <v:group style="position:absolute;left:8359;top:6736;width:253;height:2" coordorigin="8359,6736" coordsize="253,2">
              <v:shape style="position:absolute;left:8359;top:6736;width:253;height:2" coordorigin="8359,6736" coordsize="253,0" path="m8359,6736l8612,6736e" filled="f" stroked="t" strokeweight=".468293pt" strokecolor="#575757">
                <v:path arrowok="t"/>
              </v:shape>
            </v:group>
            <v:group style="position:absolute;left:9923;top:6736;width:375;height:2" coordorigin="9923,6736" coordsize="375,2">
              <v:shape style="position:absolute;left:9923;top:6736;width:375;height:2" coordorigin="9923,6736" coordsize="375,0" path="m9923,6736l10298,6736e" filled="f" stroked="t" strokeweight=".468293pt" strokecolor="#575757">
                <v:path arrowok="t"/>
              </v:shape>
            </v:group>
            <v:group style="position:absolute;left:482;top:7364;width:11056;height:2" coordorigin="482,7364" coordsize="11056,2">
              <v:shape style="position:absolute;left:482;top:7364;width:11056;height:2" coordorigin="482,7364" coordsize="11056,0" path="m482,7364l11539,7364e" filled="f" stroked="t" strokeweight=".702439pt" strokecolor="#646464">
                <v:path arrowok="t"/>
              </v:shape>
            </v:group>
            <v:group style="position:absolute;left:496;top:2427;width:2;height:13188" coordorigin="496,2427" coordsize="2,13188">
              <v:shape style="position:absolute;left:496;top:2427;width:2;height:13188" coordorigin="496,2427" coordsize="0,13188" path="m496,15615l496,2427e" filled="f" stroked="t" strokeweight=".702439pt" strokecolor="#545454">
                <v:path arrowok="t"/>
              </v:shape>
            </v:group>
            <v:group style="position:absolute;left:9122;top:7367;width:267;height:2" coordorigin="9122,7367" coordsize="267,2">
              <v:shape style="position:absolute;left:9122;top:7367;width:267;height:2" coordorigin="9122,7367" coordsize="267,0" path="m9122,7367l9389,7367e" filled="f" stroked="t" strokeweight=".468293pt" strokecolor="#484848">
                <v:path arrowok="t"/>
              </v:shape>
            </v:group>
            <v:group style="position:absolute;left:5015;top:7362;width:2;height:322" coordorigin="5015,7362" coordsize="2,322">
              <v:shape style="position:absolute;left:5015;top:7362;width:2;height:322" coordorigin="5015,7362" coordsize="0,322" path="m5015,7684l5015,7362e" filled="f" stroked="t" strokeweight=".936585pt" strokecolor="#646464">
                <v:path arrowok="t"/>
              </v:shape>
            </v:group>
            <v:group style="position:absolute;left:5001;top:7587;width:5395;height:2" coordorigin="5001,7587" coordsize="5395,2">
              <v:shape style="position:absolute;left:5001;top:7587;width:5395;height:2" coordorigin="5001,7587" coordsize="5395,0" path="m5001,7587l10396,7587e" filled="f" stroked="t" strokeweight=".702439pt" strokecolor="#646464">
                <v:path arrowok="t"/>
              </v:shape>
            </v:group>
            <v:group style="position:absolute;left:10340;top:7587;width:290;height:2" coordorigin="10340,7587" coordsize="290,2">
              <v:shape style="position:absolute;left:10340;top:7587;width:290;height:2" coordorigin="10340,7587" coordsize="290,0" path="m10340,7587l10630,7587e" filled="f" stroked="t" strokeweight=".468293pt" strokecolor="#484848">
                <v:path arrowok="t"/>
              </v:shape>
            </v:group>
            <v:group style="position:absolute;left:10574;top:7587;width:965;height:2" coordorigin="10574,7587" coordsize="965,2">
              <v:shape style="position:absolute;left:10574;top:7587;width:965;height:2" coordorigin="10574,7587" coordsize="965,0" path="m10574,7587l11539,7587e" filled="f" stroked="t" strokeweight=".702439pt" strokecolor="#676767">
                <v:path arrowok="t"/>
              </v:shape>
            </v:group>
            <v:group style="position:absolute;left:5015;top:7547;width:2;height:289" coordorigin="5015,7547" coordsize="2,289">
              <v:shape style="position:absolute;left:5015;top:7547;width:2;height:289" coordorigin="5015,7547" coordsize="0,289" path="m5015,7836l5015,7547e" filled="f" stroked="t" strokeweight=".468293pt" strokecolor="#4F4F4F">
                <v:path arrowok="t"/>
              </v:shape>
            </v:group>
            <v:group style="position:absolute;left:5006;top:7803;width:6533;height:2" coordorigin="5006,7803" coordsize="6533,2">
              <v:shape style="position:absolute;left:5006;top:7803;width:6533;height:2" coordorigin="5006,7803" coordsize="6533,0" path="m5006,7803l11539,7803e" filled="f" stroked="t" strokeweight=".702439pt" strokecolor="#646464">
                <v:path arrowok="t"/>
              </v:shape>
            </v:group>
            <v:group style="position:absolute;left:11534;top:7542;width:2;height:1289" coordorigin="11534,7542" coordsize="2,1289">
              <v:shape style="position:absolute;left:11534;top:7542;width:2;height:1289" coordorigin="11534,7542" coordsize="0,1289" path="m11534,8832l11534,7542e" filled="f" stroked="t" strokeweight=".468293pt" strokecolor="#606060">
                <v:path arrowok="t"/>
              </v:shape>
            </v:group>
            <v:group style="position:absolute;left:487;top:8016;width:11052;height:2" coordorigin="487,8016" coordsize="11052,2">
              <v:shape style="position:absolute;left:487;top:8016;width:11052;height:2" coordorigin="487,8016" coordsize="11052,0" path="m487,8016l11539,8016e" filled="f" stroked="t" strokeweight=".702439pt" strokecolor="#606060">
                <v:path arrowok="t"/>
              </v:shape>
            </v:group>
            <v:group style="position:absolute;left:5015;top:7779;width:2;height:247" coordorigin="5015,7779" coordsize="2,247">
              <v:shape style="position:absolute;left:5015;top:7779;width:2;height:247" coordorigin="5015,7779" coordsize="0,247" path="m5015,8026l5015,7779e" filled="f" stroked="t" strokeweight=".936585pt" strokecolor="#5B5B5B">
                <v:path arrowok="t"/>
              </v:shape>
            </v:group>
            <v:group style="position:absolute;left:482;top:8813;width:3339;height:2" coordorigin="482,8813" coordsize="3339,2">
              <v:shape style="position:absolute;left:482;top:8813;width:3339;height:2" coordorigin="482,8813" coordsize="3339,0" path="m482,8813l3821,8813e" filled="f" stroked="t" strokeweight=".702439pt" strokecolor="#606060">
                <v:path arrowok="t"/>
              </v:shape>
            </v:group>
            <v:group style="position:absolute;left:3765;top:8815;width:211;height:2" coordorigin="3765,8815" coordsize="211,2">
              <v:shape style="position:absolute;left:3765;top:8815;width:211;height:2" coordorigin="3765,8815" coordsize="211,0" path="m3765,8815l3976,8815e" filled="f" stroked="t" strokeweight=".468293pt" strokecolor="#4B4B4B">
                <v:path arrowok="t"/>
              </v:shape>
            </v:group>
            <v:group style="position:absolute;left:3920;top:8815;width:7619;height:2" coordorigin="3920,8815" coordsize="7619,2">
              <v:shape style="position:absolute;left:3920;top:8815;width:7619;height:2" coordorigin="3920,8815" coordsize="7619,0" path="m3920,8815l11539,8815e" filled="f" stroked="t" strokeweight=".702439pt" strokecolor="#646464">
                <v:path arrowok="t"/>
              </v:shape>
            </v:group>
            <v:group style="position:absolute;left:2501;top:8533;width:2;height:536" coordorigin="2501,8533" coordsize="2,536">
              <v:shape style="position:absolute;left:2501;top:8533;width:2;height:536" coordorigin="2501,8533" coordsize="0,536" path="m2501,9069l2501,8533e" filled="f" stroked="t" strokeweight=".468293pt" strokecolor="#4F4F4F">
                <v:path arrowok="t"/>
              </v:shape>
            </v:group>
            <v:group style="position:absolute;left:2501;top:9012;width:2;height:706" coordorigin="2501,9012" coordsize="2,706">
              <v:shape style="position:absolute;left:2501;top:9012;width:2;height:706" coordorigin="2501,9012" coordsize="0,706" path="m2501,9718l2501,9012e" filled="f" stroked="t" strokeweight=".702439pt" strokecolor="#575757">
                <v:path arrowok="t"/>
              </v:shape>
            </v:group>
            <v:group style="position:absolute;left:487;top:9692;width:11052;height:2" coordorigin="487,9692" coordsize="11052,2">
              <v:shape style="position:absolute;left:487;top:9692;width:11052;height:2" coordorigin="487,9692" coordsize="11052,0" path="m487,9692l11539,9692e" filled="f" stroked="t" strokeweight=".702439pt" strokecolor="#606060">
                <v:path arrowok="t"/>
              </v:shape>
            </v:group>
            <v:group style="position:absolute;left:11506;top:9249;width:2;height:773" coordorigin="11506,9249" coordsize="2,773">
              <v:shape style="position:absolute;left:11506;top:9249;width:2;height:773" coordorigin="11506,9249" coordsize="0,773" path="m11506,10021l11506,9249e" filled="f" stroked="t" strokeweight=".234146pt" strokecolor="#646464">
                <v:path arrowok="t"/>
              </v:shape>
            </v:group>
            <v:group style="position:absolute;left:492;top:10024;width:11047;height:2" coordorigin="492,10024" coordsize="11047,2">
              <v:shape style="position:absolute;left:492;top:10024;width:11047;height:2" coordorigin="492,10024" coordsize="11047,0" path="m492,10024l11539,10024e" filled="f" stroked="t" strokeweight=".702439pt" strokecolor="#646464">
                <v:path arrowok="t"/>
              </v:shape>
            </v:group>
            <v:group style="position:absolute;left:2501;top:9315;width:2;height:735" coordorigin="2501,9315" coordsize="2,735">
              <v:shape style="position:absolute;left:2501;top:9315;width:2;height:735" coordorigin="2501,9315" coordsize="0,735" path="m2501,10050l2501,9315e" filled="f" stroked="t" strokeweight=".702439pt" strokecolor="#545454">
                <v:path arrowok="t"/>
              </v:shape>
            </v:group>
            <v:group style="position:absolute;left:487;top:10256;width:11052;height:2" coordorigin="487,10256" coordsize="11052,2">
              <v:shape style="position:absolute;left:487;top:10256;width:11052;height:2" coordorigin="487,10256" coordsize="11052,0" path="m487,10256l11539,10256e" filled="f" stroked="t" strokeweight=".702439pt" strokecolor="#606060">
                <v:path arrowok="t"/>
              </v:shape>
            </v:group>
            <v:group style="position:absolute;left:2501;top:9979;width:2;height:1877" coordorigin="2501,9979" coordsize="2,1877">
              <v:shape style="position:absolute;left:2501;top:9979;width:2;height:1877" coordorigin="2501,9979" coordsize="0,1877" path="m2501,11856l2501,9979e" filled="f" stroked="t" strokeweight=".702439pt" strokecolor="#575757">
                <v:path arrowok="t"/>
              </v:shape>
            </v:group>
            <v:group style="position:absolute;left:11536;top:10083;width:2;height:199" coordorigin="11536,10083" coordsize="2,199">
              <v:shape style="position:absolute;left:11536;top:10083;width:2;height:199" coordorigin="11536,10083" coordsize="0,199" path="m11536,10282l11536,10083e" filled="f" stroked="t" strokeweight=".234146pt" strokecolor="#7C7C7C">
                <v:path arrowok="t"/>
              </v:shape>
            </v:group>
            <v:group style="position:absolute;left:11506;top:10239;width:2;height:242" coordorigin="11506,10239" coordsize="2,242">
              <v:shape style="position:absolute;left:11506;top:10239;width:2;height:242" coordorigin="11506,10239" coordsize="0,242" path="m11506,10481l11506,10239e" filled="f" stroked="t" strokeweight=".234146pt" strokecolor="#777777">
                <v:path arrowok="t"/>
              </v:shape>
            </v:group>
            <v:group style="position:absolute;left:487;top:10730;width:11052;height:2" coordorigin="487,10730" coordsize="11052,2">
              <v:shape style="position:absolute;left:487;top:10730;width:11052;height:2" coordorigin="487,10730" coordsize="11052,0" path="m487,10730l11539,10730e" filled="f" stroked="t" strokeweight=".702439pt" strokecolor="#676767">
                <v:path arrowok="t"/>
              </v:shape>
            </v:group>
            <v:group style="position:absolute;left:11536;top:10619;width:2;height:204" coordorigin="11536,10619" coordsize="2,204">
              <v:shape style="position:absolute;left:11536;top:10619;width:2;height:204" coordorigin="11536,10619" coordsize="0,204" path="m11536,10823l11536,10619e" filled="f" stroked="t" strokeweight=".234146pt" strokecolor="#808080">
                <v:path arrowok="t"/>
              </v:shape>
            </v:group>
            <v:group style="position:absolute;left:1648;top:10953;width:9328;height:2" coordorigin="1648,10953" coordsize="9328,2">
              <v:shape style="position:absolute;left:1648;top:10953;width:9328;height:2" coordorigin="1648,10953" coordsize="9328,0" path="m1648,10953l10977,10953e" filled="f" stroked="t" strokeweight=".468293pt" strokecolor="#606060">
                <v:path arrowok="t"/>
              </v:shape>
            </v:group>
            <v:group style="position:absolute;left:492;top:11178;width:9806;height:2" coordorigin="492,11178" coordsize="9806,2">
              <v:shape style="position:absolute;left:492;top:11178;width:9806;height:2" coordorigin="492,11178" coordsize="9806,0" path="m492,11178l10298,11178e" filled="f" stroked="t" strokeweight=".702439pt" strokecolor="#676767">
                <v:path arrowok="t"/>
              </v:shape>
            </v:group>
            <v:group style="position:absolute;left:1845;top:10936;width:2;height:270" coordorigin="1845,10936" coordsize="2,270">
              <v:shape style="position:absolute;left:1845;top:10936;width:2;height:270" coordorigin="1845,10936" coordsize="0,270" path="m1845,11207l1845,10936e" filled="f" stroked="t" strokeweight=".702439pt" strokecolor="#3F3F3F">
                <v:path arrowok="t"/>
              </v:shape>
            </v:group>
            <v:group style="position:absolute;left:7434;top:10951;width:2;height:702" coordorigin="7434,10951" coordsize="2,702">
              <v:shape style="position:absolute;left:7434;top:10951;width:2;height:702" coordorigin="7434,10951" coordsize="0,702" path="m7434,11652l7434,10951e" filled="f" stroked="t" strokeweight=".702439pt" strokecolor="#606060">
                <v:path arrowok="t"/>
              </v:shape>
            </v:group>
            <v:group style="position:absolute;left:10242;top:11178;width:155;height:2" coordorigin="10242,11178" coordsize="155,2">
              <v:shape style="position:absolute;left:10242;top:11178;width:155;height:2" coordorigin="10242,11178" coordsize="155,0" path="m10242,11178l10396,11178e" filled="f" stroked="t" strokeweight=".468293pt" strokecolor="#575757">
                <v:path arrowok="t"/>
              </v:shape>
            </v:group>
            <v:group style="position:absolute;left:10340;top:11178;width:290;height:2" coordorigin="10340,11178" coordsize="290,2">
              <v:shape style="position:absolute;left:10340;top:11178;width:290;height:2" coordorigin="10340,11178" coordsize="290,0" path="m10340,11178l10630,11178e" filled="f" stroked="t" strokeweight=".702439pt" strokecolor="#606060">
                <v:path arrowok="t"/>
              </v:shape>
            </v:group>
            <v:group style="position:absolute;left:10508;top:11178;width:1030;height:2" coordorigin="10508,11178" coordsize="1030,2">
              <v:shape style="position:absolute;left:10508;top:11178;width:1030;height:2" coordorigin="10508,11178" coordsize="1030,0" path="m10508,11178l11539,11178e" filled="f" stroked="t" strokeweight=".702439pt" strokecolor="#747474">
                <v:path arrowok="t"/>
              </v:shape>
            </v:group>
            <v:group style="position:absolute;left:11506;top:10979;width:2;height:645" coordorigin="11506,10979" coordsize="2,645">
              <v:shape style="position:absolute;left:11506;top:10979;width:2;height:645" coordorigin="11506,10979" coordsize="0,645" path="m11506,11624l11506,10979e" filled="f" stroked="t" strokeweight=".234146pt" strokecolor="#939393">
                <v:path arrowok="t"/>
              </v:shape>
            </v:group>
            <v:group style="position:absolute;left:1208;top:11164;width:2;height:460" coordorigin="1208,11164" coordsize="2,460">
              <v:shape style="position:absolute;left:1208;top:11164;width:2;height:460" coordorigin="1208,11164" coordsize="0,460" path="m1208,11624l1208,11164e" filled="f" stroked="t" strokeweight=".234146pt" strokecolor="#4F4F4F">
                <v:path arrowok="t"/>
              </v:shape>
            </v:group>
            <v:group style="position:absolute;left:1850;top:10936;width:2;height:4684" coordorigin="1850,10936" coordsize="2,4684">
              <v:shape style="position:absolute;left:1850;top:10936;width:2;height:4684" coordorigin="1850,10936" coordsize="0,4684" path="m1850,15620l1850,10936e" filled="f" stroked="t" strokeweight=".702439pt" strokecolor="#575757">
                <v:path arrowok="t"/>
              </v:shape>
            </v:group>
            <v:group style="position:absolute;left:1208;top:11624;width:2;height:1474" coordorigin="1208,11624" coordsize="2,1474">
              <v:shape style="position:absolute;left:1208;top:11624;width:2;height:1474" coordorigin="1208,11624" coordsize="0,1474" path="m1208,13098l1208,11624e" filled="f" stroked="t" strokeweight=".234146pt" strokecolor="#000000">
                <v:path arrowok="t"/>
              </v:shape>
            </v:group>
            <v:group style="position:absolute;left:7436;top:11595;width:2;height:261" coordorigin="7436,11595" coordsize="2,261">
              <v:shape style="position:absolute;left:7436;top:11595;width:2;height:261" coordorigin="7436,11595" coordsize="0,261" path="m7436,11856l7436,11595e" filled="f" stroked="t" strokeweight=".468293pt" strokecolor="#4B4B4B">
                <v:path arrowok="t"/>
              </v:shape>
            </v:group>
            <v:group style="position:absolute;left:11506;top:11624;width:2;height:3081" coordorigin="11506,11624" coordsize="2,3081">
              <v:shape style="position:absolute;left:11506;top:11624;width:2;height:3081" coordorigin="11506,11624" coordsize="0,3081" path="m11506,14705l11506,11624e" filled="f" stroked="t" strokeweight=".234146pt" strokecolor="#000000">
                <v:path arrowok="t"/>
              </v:shape>
            </v:group>
            <v:group style="position:absolute;left:501;top:11799;width:2;height:223" coordorigin="501,11799" coordsize="2,223">
              <v:shape style="position:absolute;left:501;top:11799;width:2;height:223" coordorigin="501,11799" coordsize="0,223" path="m501,12022l501,11799e" filled="f" stroked="t" strokeweight=".468293pt" strokecolor="#3B3B3B">
                <v:path arrowok="t"/>
              </v:shape>
            </v:group>
            <v:group style="position:absolute;left:1850;top:11799;width:2;height:223" coordorigin="1850,11799" coordsize="2,223">
              <v:shape style="position:absolute;left:1850;top:11799;width:2;height:223" coordorigin="1850,11799" coordsize="0,223" path="m1850,12022l1850,11799e" filled="f" stroked="t" strokeweight=".468293pt" strokecolor="#383838">
                <v:path arrowok="t"/>
              </v:shape>
            </v:group>
            <v:group style="position:absolute;left:2503;top:11799;width:2;height:223" coordorigin="2503,11799" coordsize="2,223">
              <v:shape style="position:absolute;left:2503;top:11799;width:2;height:223" coordorigin="2503,11799" coordsize="0,223" path="m2503,12022l2503,11799e" filled="f" stroked="t" strokeweight=".468293pt" strokecolor="#383838">
                <v:path arrowok="t"/>
              </v:shape>
            </v:group>
            <v:group style="position:absolute;left:7436;top:11799;width:2;height:223" coordorigin="7436,11799" coordsize="2,223">
              <v:shape style="position:absolute;left:7436;top:11799;width:2;height:223" coordorigin="7436,11799" coordsize="0,223" path="m7436,12022l7436,11799e" filled="f" stroked="t" strokeweight=".936585pt" strokecolor="#676767">
                <v:path arrowok="t"/>
              </v:shape>
            </v:group>
            <v:group style="position:absolute;left:2501;top:11965;width:2;height:318" coordorigin="2501,11965" coordsize="2,318">
              <v:shape style="position:absolute;left:2501;top:11965;width:2;height:318" coordorigin="2501,11965" coordsize="0,318" path="m2501,12283l2501,11965e" filled="f" stroked="t" strokeweight=".468293pt" strokecolor="#5B5B5B">
                <v:path arrowok="t"/>
              </v:shape>
            </v:group>
            <v:group style="position:absolute;left:7441;top:11965;width:2;height:185" coordorigin="7441,11965" coordsize="2,185">
              <v:shape style="position:absolute;left:7441;top:11965;width:2;height:185" coordorigin="7441,11965" coordsize="0,185" path="m7441,12150l7441,11965e" filled="f" stroked="t" strokeweight=".468293pt" strokecolor="#3F3F3F">
                <v:path arrowok="t"/>
              </v:shape>
            </v:group>
            <v:group style="position:absolute;left:7441;top:12093;width:2;height:389" coordorigin="7441,12093" coordsize="2,389">
              <v:shape style="position:absolute;left:7441;top:12093;width:2;height:389" coordorigin="7441,12093" coordsize="0,389" path="m7441,12482l7441,12093e" filled="f" stroked="t" strokeweight=".702439pt" strokecolor="#606060">
                <v:path arrowok="t"/>
              </v:shape>
            </v:group>
            <v:group style="position:absolute;left:2503;top:12226;width:2;height:256" coordorigin="2503,12226" coordsize="2,256">
              <v:shape style="position:absolute;left:2503;top:12226;width:2;height:256" coordorigin="2503,12226" coordsize="0,256" path="m2503,12482l2503,12226e" filled="f" stroked="t" strokeweight=".468293pt" strokecolor="#3F3F3F">
                <v:path arrowok="t"/>
              </v:shape>
            </v:group>
            <v:group style="position:absolute;left:2503;top:12425;width:2;height:209" coordorigin="2503,12425" coordsize="2,209">
              <v:shape style="position:absolute;left:2503;top:12425;width:2;height:209" coordorigin="2503,12425" coordsize="0,209" path="m2503,12633l2503,12425e" filled="f" stroked="t" strokeweight=".468293pt" strokecolor="#676767">
                <v:path arrowok="t"/>
              </v:shape>
            </v:group>
            <v:group style="position:absolute;left:7441;top:12425;width:2;height:209" coordorigin="7441,12425" coordsize="2,209">
              <v:shape style="position:absolute;left:7441;top:12425;width:2;height:209" coordorigin="7441,12425" coordsize="0,209" path="m7441,12633l7441,12425e" filled="f" stroked="t" strokeweight=".468293pt" strokecolor="#3B3B3B">
                <v:path arrowok="t"/>
              </v:shape>
            </v:group>
            <v:group style="position:absolute;left:2473;top:12605;width:2;height:289" coordorigin="2473,12605" coordsize="2,289">
              <v:shape style="position:absolute;left:2473;top:12605;width:2;height:289" coordorigin="2473,12605" coordsize="0,289" path="m2473,12894l2473,12605e" filled="f" stroked="t" strokeweight=".234146pt" strokecolor="#000000">
                <v:path arrowok="t"/>
              </v:shape>
            </v:group>
            <v:group style="position:absolute;left:7444;top:12577;width:2;height:721" coordorigin="7444,12577" coordsize="2,721">
              <v:shape style="position:absolute;left:7444;top:12577;width:2;height:721" coordorigin="7444,12577" coordsize="0,721" path="m7444,13297l7444,12577e" filled="f" stroked="t" strokeweight=".702439pt" strokecolor="#606060">
                <v:path arrowok="t"/>
              </v:shape>
            </v:group>
            <v:group style="position:absolute;left:1850;top:12866;width:2;height:190" coordorigin="1850,12866" coordsize="2,190">
              <v:shape style="position:absolute;left:1850;top:12866;width:2;height:190" coordorigin="1850,12866" coordsize="0,190" path="m1850,13055l1850,12866e" filled="f" stroked="t" strokeweight=".468293pt" strokecolor="#343434">
                <v:path arrowok="t"/>
              </v:shape>
            </v:group>
            <v:group style="position:absolute;left:2503;top:12866;width:2;height:261" coordorigin="2503,12866" coordsize="2,261">
              <v:shape style="position:absolute;left:2503;top:12866;width:2;height:261" coordorigin="2503,12866" coordsize="0,261" path="m2503,13126l2503,12866e" filled="f" stroked="t" strokeweight=".468293pt" strokecolor="#646464">
                <v:path arrowok="t"/>
              </v:shape>
            </v:group>
            <v:group style="position:absolute;left:501;top:13247;width:2004;height:2" coordorigin="501,13247" coordsize="2004,2">
              <v:shape style="position:absolute;left:501;top:13247;width:2004;height:2" coordorigin="501,13247" coordsize="2004,0" path="m501,13247l2505,13247e" filled="f" stroked="t" strokeweight=".702439pt" strokecolor="#6B6B6B">
                <v:path arrowok="t"/>
              </v:shape>
            </v:group>
            <v:group style="position:absolute;left:506;top:10955;width:2;height:4660" coordorigin="506,10955" coordsize="2,4660">
              <v:shape style="position:absolute;left:506;top:10955;width:2;height:4660" coordorigin="506,10955" coordsize="0,4660" path="m506,15615l506,10955e" filled="f" stroked="t" strokeweight=".702439pt" strokecolor="#575757">
                <v:path arrowok="t"/>
              </v:shape>
            </v:group>
            <v:group style="position:absolute;left:1208;top:13098;width:2;height:180" coordorigin="1208,13098" coordsize="2,180">
              <v:shape style="position:absolute;left:1208;top:13098;width:2;height:180" coordorigin="1208,13098" coordsize="0,180" path="m1208,13278l1208,13098e" filled="f" stroked="t" strokeweight=".234146pt" strokecolor="#878787">
                <v:path arrowok="t"/>
              </v:shape>
            </v:group>
            <v:group style="position:absolute;left:2473;top:13098;width:2;height:180" coordorigin="2473,13098" coordsize="2,180">
              <v:shape style="position:absolute;left:2473;top:13098;width:2;height:180" coordorigin="2473,13098" coordsize="0,180" path="m2473,13278l2473,13098e" filled="f" stroked="t" strokeweight=".234146pt" strokecolor="#575757">
                <v:path arrowok="t"/>
              </v:shape>
            </v:group>
            <v:group style="position:absolute;left:1208;top:13264;width:2;height:1441" coordorigin="1208,13264" coordsize="2,1441">
              <v:shape style="position:absolute;left:1208;top:13264;width:2;height:1441" coordorigin="1208,13264" coordsize="0,1441" path="m1208,14705l1208,13264e" filled="f" stroked="t" strokeweight=".234146pt" strokecolor="#000000">
                <v:path arrowok="t"/>
              </v:shape>
            </v:group>
            <v:group style="position:absolute;left:1854;top:13235;width:2;height:161" coordorigin="1854,13235" coordsize="2,161">
              <v:shape style="position:absolute;left:1854;top:13235;width:2;height:161" coordorigin="1854,13235" coordsize="0,161" path="m1854,13397l1854,13235e" filled="f" stroked="t" strokeweight=".468293pt" strokecolor="#3F3F3F">
                <v:path arrowok="t"/>
              </v:shape>
            </v:group>
            <v:group style="position:absolute;left:2473;top:13264;width:2;height:659" coordorigin="2473,13264" coordsize="2,659">
              <v:shape style="position:absolute;left:2473;top:13264;width:2;height:659" coordorigin="2473,13264" coordsize="0,659" path="m2473,13923l2473,13264e" filled="f" stroked="t" strokeweight=".234146pt" strokecolor="#000000">
                <v:path arrowok="t"/>
              </v:shape>
            </v:group>
            <v:group style="position:absolute;left:7446;top:13240;width:2;height:156" coordorigin="7446,13240" coordsize="2,156">
              <v:shape style="position:absolute;left:7446;top:13240;width:2;height:156" coordorigin="7446,13240" coordsize="0,156" path="m7446,13397l7446,13240e" filled="f" stroked="t" strokeweight=".468293pt" strokecolor="#3B3B3B">
                <v:path arrowok="t"/>
              </v:shape>
            </v:group>
            <v:group style="position:absolute;left:7448;top:13340;width:2;height:612" coordorigin="7448,13340" coordsize="2,612">
              <v:shape style="position:absolute;left:7448;top:13340;width:2;height:612" coordorigin="7448,13340" coordsize="0,612" path="m7448,13951l7448,13340e" filled="f" stroked="t" strokeweight=".468293pt" strokecolor="#545454">
                <v:path arrowok="t"/>
              </v:shape>
            </v:group>
            <v:group style="position:absolute;left:2503;top:13894;width:2;height:119" coordorigin="2503,13894" coordsize="2,119">
              <v:shape style="position:absolute;left:2503;top:13894;width:2;height:119" coordorigin="2503,13894" coordsize="0,119" path="m2503,14013l2503,13894e" filled="f" stroked="t" strokeweight=".468293pt" strokecolor="#909090">
                <v:path arrowok="t"/>
              </v:shape>
            </v:group>
            <v:group style="position:absolute;left:7448;top:13894;width:2;height:455" coordorigin="7448,13894" coordsize="2,455">
              <v:shape style="position:absolute;left:7448;top:13894;width:2;height:455" coordorigin="7448,13894" coordsize="0,455" path="m7448,14350l7448,13894e" filled="f" stroked="t" strokeweight=".702439pt" strokecolor="#676767">
                <v:path arrowok="t"/>
              </v:shape>
            </v:group>
            <v:group style="position:absolute;left:506;top:14203;width:2;height:147" coordorigin="506,14203" coordsize="2,147">
              <v:shape style="position:absolute;left:506;top:14203;width:2;height:147" coordorigin="506,14203" coordsize="0,147" path="m506,14350l506,14203e" filled="f" stroked="t" strokeweight=".468293pt" strokecolor="#282828">
                <v:path arrowok="t"/>
              </v:shape>
            </v:group>
            <v:group style="position:absolute;left:1854;top:14203;width:2;height:147" coordorigin="1854,14203" coordsize="2,147">
              <v:shape style="position:absolute;left:1854;top:14203;width:2;height:147" coordorigin="1854,14203" coordsize="0,147" path="m1854,14350l1854,14203e" filled="f" stroked="t" strokeweight=".468293pt" strokecolor="#2B2B2B">
                <v:path arrowok="t"/>
              </v:shape>
            </v:group>
            <v:group style="position:absolute;left:1854;top:14293;width:2;height:166" coordorigin="1854,14293" coordsize="2,166">
              <v:shape style="position:absolute;left:1854;top:14293;width:2;height:166" coordorigin="1854,14293" coordsize="0,166" path="m1854,14459l1854,14293e" filled="f" stroked="t" strokeweight=".702439pt" strokecolor="#444444">
                <v:path arrowok="t"/>
              </v:shape>
            </v:group>
            <v:group style="position:absolute;left:7446;top:14293;width:2;height:166" coordorigin="7446,14293" coordsize="2,166">
              <v:shape style="position:absolute;left:7446;top:14293;width:2;height:166" coordorigin="7446,14293" coordsize="0,166" path="m7446,14459l7446,14293e" filled="f" stroked="t" strokeweight=".468293pt" strokecolor="#3F3F3F">
                <v:path arrowok="t"/>
              </v:shape>
            </v:group>
            <v:group style="position:absolute;left:7446;top:14402;width:2;height:1214" coordorigin="7446,14402" coordsize="2,1214">
              <v:shape style="position:absolute;left:7446;top:14402;width:2;height:1214" coordorigin="7446,14402" coordsize="0,1214" path="m7446,15615l7446,14402e" filled="f" stroked="t" strokeweight=".702439pt" strokecolor="#646464">
                <v:path arrowok="t"/>
              </v:shape>
            </v:group>
            <v:group style="position:absolute;left:496;top:15606;width:11066;height:2" coordorigin="496,15606" coordsize="11066,2">
              <v:shape style="position:absolute;left:496;top:15606;width:11066;height:2" coordorigin="496,15606" coordsize="11066,0" path="m496,15606l11562,15606e" filled="f" stroked="t" strokeweight=".702439pt" strokecolor="#707070">
                <v:path arrowok="t"/>
              </v:shape>
            </v:group>
            <v:group style="position:absolute;left:1208;top:14705;width:2;height:896" coordorigin="1208,14705" coordsize="2,896">
              <v:shape style="position:absolute;left:1208;top:14705;width:2;height:896" coordorigin="1208,14705" coordsize="0,896" path="m1208,15601l1208,14705e" filled="f" stroked="t" strokeweight=".234146pt" strokecolor="#2B2B2B">
                <v:path arrowok="t"/>
              </v:shape>
            </v:group>
            <v:group style="position:absolute;left:2473;top:14705;width:2;height:896" coordorigin="2473,14705" coordsize="2,896">
              <v:shape style="position:absolute;left:2473;top:14705;width:2;height:896" coordorigin="2473,14705" coordsize="0,896" path="m2473,15601l2473,14705e" filled="f" stroked="t" strokeweight=".234146pt" strokecolor="#676767">
                <v:path arrowok="t"/>
              </v:shape>
            </v:group>
            <v:group style="position:absolute;left:11506;top:14705;width:2;height:896" coordorigin="11506,14705" coordsize="2,896">
              <v:shape style="position:absolute;left:11506;top:14705;width:2;height:896" coordorigin="11506,14705" coordsize="0,896" path="m11506,15601l11506,14705e" filled="f" stroked="t" strokeweight=".234146pt" strokecolor="#60606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380" w:right="260"/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700" w:bottom="280" w:left="24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99" w:lineRule="auto"/>
        <w:ind w:left="598" w:right="-46" w:firstLine="129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878787"/>
          <w:spacing w:val="0"/>
          <w:w w:val="100"/>
        </w:rPr>
        <w:t>..</w:t>
      </w:r>
      <w:r>
        <w:rPr>
          <w:rFonts w:ascii="Arial" w:hAnsi="Arial" w:cs="Arial" w:eastAsia="Arial"/>
          <w:sz w:val="15"/>
          <w:szCs w:val="15"/>
          <w:color w:val="878787"/>
          <w:spacing w:val="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-13"/>
          <w:w w:val="72"/>
        </w:rPr>
        <w:t>1</w:t>
      </w:r>
      <w:r>
        <w:rPr>
          <w:rFonts w:ascii="Arial" w:hAnsi="Arial" w:cs="Arial" w:eastAsia="Arial"/>
          <w:sz w:val="15"/>
          <w:szCs w:val="15"/>
          <w:color w:val="363636"/>
          <w:spacing w:val="-10"/>
          <w:w w:val="72"/>
        </w:rPr>
        <w:t>2</w:t>
      </w:r>
      <w:r>
        <w:rPr>
          <w:rFonts w:ascii="Arial" w:hAnsi="Arial" w:cs="Arial" w:eastAsia="Arial"/>
          <w:sz w:val="15"/>
          <w:szCs w:val="15"/>
          <w:color w:val="878787"/>
          <w:spacing w:val="-49"/>
          <w:w w:val="119"/>
        </w:rPr>
        <w:t>,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71"/>
        </w:rPr>
        <w:t>:</w:t>
      </w:r>
      <w:r>
        <w:rPr>
          <w:rFonts w:ascii="Arial" w:hAnsi="Arial" w:cs="Arial" w:eastAsia="Arial"/>
          <w:sz w:val="15"/>
          <w:szCs w:val="15"/>
          <w:color w:val="363636"/>
          <w:spacing w:val="-2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M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505050"/>
          <w:spacing w:val="0"/>
          <w:w w:val="100"/>
        </w:rPr>
        <w:t>A</w:t>
      </w:r>
      <w:r>
        <w:rPr>
          <w:rFonts w:ascii="Arial" w:hAnsi="Arial" w:cs="Arial" w:eastAsia="Arial"/>
          <w:sz w:val="15"/>
          <w:szCs w:val="15"/>
          <w:color w:val="505050"/>
          <w:spacing w:val="0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7"/>
          <w:b/>
          <w:bCs/>
        </w:rPr>
        <w:t>BUY</w:t>
      </w:r>
      <w:r>
        <w:rPr>
          <w:rFonts w:ascii="Arial" w:hAnsi="Arial" w:cs="Arial" w:eastAsia="Arial"/>
          <w:sz w:val="15"/>
          <w:szCs w:val="15"/>
          <w:color w:val="363636"/>
          <w:spacing w:val="-15"/>
          <w:w w:val="108"/>
          <w:b/>
          <w:bCs/>
        </w:rPr>
        <w:t>U</w:t>
      </w:r>
      <w:r>
        <w:rPr>
          <w:rFonts w:ascii="Arial" w:hAnsi="Arial" w:cs="Arial" w:eastAsia="Arial"/>
          <w:sz w:val="15"/>
          <w:szCs w:val="15"/>
          <w:color w:val="1C1C1C"/>
          <w:spacing w:val="5"/>
          <w:w w:val="93"/>
          <w:b/>
          <w:bCs/>
        </w:rPr>
        <w:t>K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2"/>
          <w:b/>
          <w:bCs/>
        </w:rPr>
        <w:t>ŞEHIR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2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505050"/>
          <w:spacing w:val="0"/>
          <w:w w:val="100"/>
        </w:rPr>
        <w:t>BELE</w:t>
      </w:r>
      <w:r>
        <w:rPr>
          <w:rFonts w:ascii="Arial" w:hAnsi="Arial" w:cs="Arial" w:eastAsia="Arial"/>
          <w:sz w:val="15"/>
          <w:szCs w:val="15"/>
          <w:color w:val="505050"/>
          <w:spacing w:val="-9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DIY</w:t>
      </w:r>
      <w:r>
        <w:rPr>
          <w:rFonts w:ascii="Arial" w:hAnsi="Arial" w:cs="Arial" w:eastAsia="Arial"/>
          <w:sz w:val="15"/>
          <w:szCs w:val="15"/>
          <w:color w:val="363636"/>
          <w:spacing w:val="-1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505050"/>
          <w:spacing w:val="0"/>
          <w:w w:val="99"/>
        </w:rPr>
        <w:t>E</w:t>
      </w:r>
      <w:r>
        <w:rPr>
          <w:rFonts w:ascii="Arial" w:hAnsi="Arial" w:cs="Arial" w:eastAsia="Arial"/>
          <w:sz w:val="15"/>
          <w:szCs w:val="15"/>
          <w:color w:val="505050"/>
          <w:spacing w:val="7"/>
          <w:w w:val="99"/>
        </w:rPr>
        <w:t>S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33"/>
        </w:rPr>
        <w:t>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3" w:after="0" w:line="247" w:lineRule="auto"/>
        <w:ind w:left="372" w:right="439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26" w:right="520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40" w:right="140"/>
          <w:cols w:num="2" w:equalWidth="0">
            <w:col w:w="1620" w:space="1686"/>
            <w:col w:w="8234"/>
          </w:cols>
        </w:sectPr>
      </w:pPr>
      <w:rPr/>
    </w:p>
    <w:p>
      <w:pPr>
        <w:spacing w:before="78" w:after="0" w:line="240" w:lineRule="auto"/>
        <w:ind w:left="103" w:right="-20"/>
        <w:jc w:val="left"/>
        <w:tabs>
          <w:tab w:pos="546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Courier New" w:hAnsi="Courier New" w:cs="Courier New" w:eastAsia="Courier New"/>
          <w:sz w:val="31"/>
          <w:szCs w:val="31"/>
          <w:color w:val="707070"/>
          <w:spacing w:val="-167"/>
          <w:w w:val="69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21"/>
          <w:position w:val="0"/>
        </w:rPr>
        <w:t>P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168"/>
          <w:w w:val="69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20"/>
          <w:position w:val="0"/>
        </w:rPr>
        <w:t>a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118"/>
          <w:w w:val="69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8"/>
          <w:w w:val="97"/>
          <w:position w:val="0"/>
        </w:rPr>
        <w:t>y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79"/>
          <w:w w:val="69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97"/>
          <w:w w:val="102"/>
          <w:position w:val="0"/>
        </w:rPr>
        <w:t>T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32"/>
          <w:w w:val="67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1"/>
          <w:w w:val="102"/>
          <w:position w:val="0"/>
        </w:rPr>
        <w:t>a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89"/>
          <w:w w:val="67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3"/>
          <w:position w:val="0"/>
        </w:rPr>
        <w:t>r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154"/>
          <w:w w:val="67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95"/>
          <w:position w:val="0"/>
        </w:rPr>
        <w:t>h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132"/>
          <w:w w:val="67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0"/>
          <w:w w:val="67"/>
          <w:position w:val="12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101"/>
          <w:w w:val="67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B6B6B6"/>
          <w:spacing w:val="-10"/>
          <w:w w:val="33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4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55"/>
          <w:position w:val="0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7"/>
          <w:w w:val="155"/>
          <w:position w:val="0"/>
        </w:rPr>
        <w:t>.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-199"/>
          <w:w w:val="112"/>
          <w:position w:val="12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0"/>
        </w:rPr>
        <w:t>0_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66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39"/>
          <w:position w:val="0"/>
        </w:rPr>
        <w:t>.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-150"/>
          <w:w w:val="112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3"/>
          <w:w w:val="100"/>
          <w:position w:val="0"/>
        </w:rPr>
        <w:t>0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124"/>
          <w:w w:val="102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5"/>
          <w:w w:val="92"/>
          <w:position w:val="0"/>
        </w:rPr>
        <w:t>7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0"/>
          <w:w w:val="92"/>
          <w:position w:val="12"/>
        </w:rPr>
        <w:t>--c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-126"/>
          <w:w w:val="92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0"/>
          <w:w w:val="92"/>
          <w:position w:val="0"/>
        </w:rPr>
        <w:t>B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-104"/>
          <w:w w:val="92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ildiri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3"/>
          <w:w w:val="92"/>
          <w:position w:val="0"/>
        </w:rPr>
        <w:t>m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-29"/>
          <w:w w:val="92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2"/>
          <w:w w:val="92"/>
          <w:position w:val="0"/>
        </w:rPr>
        <w:t>S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-85"/>
          <w:w w:val="92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92"/>
          <w:position w:val="0"/>
        </w:rPr>
        <w:t>ı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155"/>
          <w:w w:val="92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92"/>
          <w:position w:val="0"/>
        </w:rPr>
        <w:t>a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88"/>
          <w:w w:val="92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5"/>
          <w:w w:val="92"/>
          <w:position w:val="0"/>
        </w:rPr>
        <w:t>N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96"/>
          <w:w w:val="92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92"/>
          <w:position w:val="0"/>
        </w:rPr>
        <w:t>o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156"/>
          <w:w w:val="92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5"/>
          <w:w w:val="92"/>
          <w:position w:val="0"/>
        </w:rPr>
        <w:t>1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0"/>
          <w:w w:val="92"/>
          <w:position w:val="12"/>
        </w:rPr>
        <w:t>-c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0"/>
          <w:w w:val="100"/>
          <w:position w:val="12"/>
        </w:rPr>
        <w:tab/>
      </w:r>
      <w:r>
        <w:rPr>
          <w:rFonts w:ascii="Courier New" w:hAnsi="Courier New" w:cs="Courier New" w:eastAsia="Courier New"/>
          <w:sz w:val="31"/>
          <w:szCs w:val="31"/>
          <w:color w:val="505050"/>
          <w:spacing w:val="0"/>
          <w:w w:val="100"/>
          <w:position w:val="12"/>
        </w:rPr>
      </w:r>
      <w:r>
        <w:rPr>
          <w:rFonts w:ascii="Courier New" w:hAnsi="Courier New" w:cs="Courier New" w:eastAsia="Courier New"/>
          <w:sz w:val="31"/>
          <w:szCs w:val="31"/>
          <w:color w:val="363636"/>
          <w:spacing w:val="-108"/>
          <w:w w:val="128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9"/>
          <w:w w:val="100"/>
          <w:position w:val="0"/>
        </w:rPr>
        <w:t>B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-189"/>
          <w:w w:val="128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0"/>
        </w:rPr>
        <w:t>i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118"/>
          <w:w w:val="66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0"/>
        </w:rPr>
        <w:t>i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126"/>
          <w:w w:val="66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2"/>
          <w:w w:val="100"/>
          <w:position w:val="0"/>
        </w:rPr>
        <w:t>m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30"/>
          <w:w w:val="66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3"/>
          <w:w w:val="118"/>
          <w:position w:val="0"/>
        </w:rPr>
        <w:t>S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0"/>
          <w:w w:val="66"/>
          <w:position w:val="1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177"/>
          <w:w w:val="66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3"/>
          <w:w w:val="117"/>
          <w:position w:val="0"/>
        </w:rPr>
        <w:t>a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61"/>
          <w:w w:val="66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17"/>
          <w:position w:val="0"/>
        </w:rPr>
        <w:t>t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155"/>
          <w:w w:val="66"/>
          <w:position w:val="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17"/>
          <w:position w:val="0"/>
        </w:rPr>
        <w:t>: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88"/>
          <w:w w:val="66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00:1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4"/>
          <w:position w:val="0"/>
        </w:rPr>
        <w:t>0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-11"/>
          <w:w w:val="128"/>
          <w:position w:val="1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-151"/>
          <w:w w:val="128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  <w:position w:val="0"/>
        </w:rPr>
        <w:t>!T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56"/>
          <w:w w:val="93"/>
          <w:position w:val="0"/>
        </w:rPr>
        <w:t>e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91"/>
          <w:w w:val="66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90"/>
          <w:position w:val="0"/>
        </w:rPr>
        <w:t>: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47"/>
          <w:w w:val="66"/>
          <w:position w:val="1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1"/>
          <w:w w:val="105"/>
          <w:position w:val="0"/>
        </w:rPr>
        <w:t>2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78"/>
          <w:w w:val="66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5"/>
          <w:position w:val="0"/>
        </w:rPr>
        <w:t>9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118"/>
          <w:w w:val="66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5"/>
          <w:position w:val="0"/>
        </w:rPr>
        <w:t>3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152"/>
          <w:w w:val="66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1"/>
          <w:w w:val="105"/>
          <w:position w:val="0"/>
        </w:rPr>
        <w:t>8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37"/>
          <w:w w:val="66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9"/>
          <w:w w:val="105"/>
          <w:position w:val="0"/>
        </w:rPr>
        <w:t>0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68"/>
          <w:w w:val="66"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7"/>
          <w:w w:val="105"/>
          <w:position w:val="0"/>
        </w:rPr>
        <w:t>0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0"/>
          <w:w w:val="66"/>
          <w:position w:val="12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55"/>
          <w:w w:val="66"/>
          <w:position w:val="1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0"/>
          <w:w w:val="69"/>
          <w:position w:val="12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-54"/>
          <w:w w:val="69"/>
          <w:position w:val="1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0"/>
          <w:w w:val="69"/>
          <w:position w:val="12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505050"/>
          <w:spacing w:val="-54"/>
          <w:w w:val="69"/>
          <w:position w:val="1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75"/>
          <w:position w:val="12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6" w:right="-20"/>
        <w:jc w:val="left"/>
        <w:tabs>
          <w:tab w:pos="1500" w:val="left"/>
          <w:tab w:pos="318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9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4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3"/>
          <w:w w:val="2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-9"/>
          <w:w w:val="16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11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01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3026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ldiri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ndalı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dd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3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onu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6" w:lineRule="exact"/>
        <w:ind w:left="136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5"/>
          <w:w w:val="84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0"/>
          <w:w w:val="84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4"/>
          <w:w w:val="84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4"/>
        </w:rPr>
        <w:t>ru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2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Harmandalı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Yörük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sonu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83" w:lineRule="auto"/>
        <w:ind w:left="131" w:right="670" w:firstLine="5"/>
        <w:jc w:val="left"/>
        <w:tabs>
          <w:tab w:pos="1500" w:val="left"/>
          <w:tab w:pos="3640" w:val="left"/>
          <w:tab w:pos="4180" w:val="left"/>
          <w:tab w:pos="6780" w:val="left"/>
          <w:tab w:pos="7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5"/>
        </w:rPr>
        <w:t>(s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fYapını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3672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63636"/>
          <w:w w:val="91"/>
          <w:position w:val="4"/>
        </w:rPr>
      </w:r>
      <w:r>
        <w:rPr>
          <w:rFonts w:ascii="Arial" w:hAnsi="Arial" w:cs="Arial" w:eastAsia="Arial"/>
          <w:sz w:val="21"/>
          <w:szCs w:val="21"/>
          <w:color w:val="363636"/>
          <w:spacing w:val="3"/>
          <w:w w:val="91"/>
          <w:u w:val="single" w:color="000000"/>
          <w:position w:val="4"/>
        </w:rPr>
        <w:t>B</w:t>
      </w:r>
      <w:r>
        <w:rPr>
          <w:rFonts w:ascii="Arial" w:hAnsi="Arial" w:cs="Arial" w:eastAsia="Arial"/>
          <w:sz w:val="21"/>
          <w:szCs w:val="21"/>
          <w:color w:val="363636"/>
          <w:spacing w:val="3"/>
          <w:w w:val="91"/>
          <w:u w:val="single" w:color="000000"/>
          <w:position w:val="4"/>
        </w:rPr>
      </w:r>
      <w:r>
        <w:rPr>
          <w:rFonts w:ascii="Arial" w:hAnsi="Arial" w:cs="Arial" w:eastAsia="Arial"/>
          <w:sz w:val="21"/>
          <w:szCs w:val="21"/>
          <w:color w:val="363636"/>
          <w:spacing w:val="3"/>
          <w:w w:val="91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u w:val="single" w:color="000000"/>
          <w:position w:val="4"/>
        </w:rPr>
        <w:t>etonarm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2"/>
          <w:w w:val="104"/>
          <w:u w:val="single" w:color="0000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2"/>
          <w:w w:val="104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2"/>
          <w:w w:val="10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2"/>
          <w:w w:val="104"/>
          <w:position w:val="4"/>
        </w:rPr>
      </w:r>
      <w:r>
        <w:rPr>
          <w:rFonts w:ascii="Arial" w:hAnsi="Arial" w:cs="Arial" w:eastAsia="Arial"/>
          <w:sz w:val="48"/>
          <w:szCs w:val="48"/>
          <w:color w:val="505050"/>
          <w:spacing w:val="-52"/>
          <w:w w:val="44"/>
          <w:position w:val="-19"/>
        </w:rPr>
      </w:r>
      <w:r>
        <w:rPr>
          <w:rFonts w:ascii="Arial" w:hAnsi="Arial" w:cs="Arial" w:eastAsia="Arial"/>
          <w:sz w:val="48"/>
          <w:szCs w:val="48"/>
          <w:color w:val="505050"/>
          <w:spacing w:val="0"/>
          <w:w w:val="44"/>
          <w:strike/>
          <w:position w:val="-19"/>
        </w:rPr>
        <w:t>ı</w:t>
      </w:r>
      <w:r>
        <w:rPr>
          <w:rFonts w:ascii="Arial" w:hAnsi="Arial" w:cs="Arial" w:eastAsia="Arial"/>
          <w:sz w:val="48"/>
          <w:szCs w:val="48"/>
          <w:color w:val="505050"/>
          <w:spacing w:val="0"/>
          <w:w w:val="44"/>
          <w:strike/>
          <w:position w:val="-19"/>
        </w:rPr>
      </w:r>
      <w:r>
        <w:rPr>
          <w:rFonts w:ascii="Arial" w:hAnsi="Arial" w:cs="Arial" w:eastAsia="Arial"/>
          <w:sz w:val="48"/>
          <w:szCs w:val="48"/>
          <w:color w:val="505050"/>
          <w:spacing w:val="-66"/>
          <w:w w:val="99"/>
          <w:strike/>
          <w:position w:val="-19"/>
        </w:rPr>
        <w:t> </w:t>
      </w:r>
      <w:r>
        <w:rPr>
          <w:rFonts w:ascii="Arial" w:hAnsi="Arial" w:cs="Arial" w:eastAsia="Arial"/>
          <w:sz w:val="48"/>
          <w:szCs w:val="48"/>
          <w:color w:val="505050"/>
          <w:spacing w:val="-66"/>
          <w:w w:val="99"/>
          <w:strike/>
          <w:position w:val="-19"/>
        </w:rPr>
      </w:r>
      <w:r>
        <w:rPr>
          <w:rFonts w:ascii="Arial" w:hAnsi="Arial" w:cs="Arial" w:eastAsia="Arial"/>
          <w:sz w:val="48"/>
          <w:szCs w:val="48"/>
          <w:color w:val="505050"/>
          <w:spacing w:val="-66"/>
          <w:w w:val="99"/>
          <w:position w:val="-19"/>
        </w:rPr>
      </w:r>
      <w:r>
        <w:rPr>
          <w:rFonts w:ascii="Arial" w:hAnsi="Arial" w:cs="Arial" w:eastAsia="Arial"/>
          <w:sz w:val="48"/>
          <w:szCs w:val="48"/>
          <w:color w:val="505050"/>
          <w:spacing w:val="-66"/>
          <w:w w:val="99"/>
          <w:position w:val="-19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6"/>
          <w:w w:val="9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u w:val="single" w:color="000000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3"/>
          <w:u w:val="single" w:color="000000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3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3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6"/>
          <w:u w:val="single" w:color="000000"/>
          <w:position w:val="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6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6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u w:val="single" w:color="0000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u w:val="single" w:color="0000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u w:val="single" w:color="0000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00"/>
          <w:u w:val="single" w:color="0000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00"/>
          <w:position w:val="4"/>
        </w:rPr>
      </w:r>
      <w:r>
        <w:rPr>
          <w:rFonts w:ascii="Arial" w:hAnsi="Arial" w:cs="Arial" w:eastAsia="Arial"/>
          <w:sz w:val="48"/>
          <w:szCs w:val="48"/>
          <w:color w:val="363636"/>
          <w:spacing w:val="-2"/>
          <w:w w:val="100"/>
          <w:position w:val="-19"/>
        </w:rPr>
      </w:r>
      <w:r>
        <w:rPr>
          <w:rFonts w:ascii="Arial" w:hAnsi="Arial" w:cs="Arial" w:eastAsia="Arial"/>
          <w:sz w:val="48"/>
          <w:szCs w:val="48"/>
          <w:color w:val="363636"/>
          <w:spacing w:val="-55"/>
          <w:w w:val="100"/>
          <w:strike/>
          <w:position w:val="-19"/>
        </w:rPr>
        <w:t>ı</w:t>
      </w:r>
      <w:r>
        <w:rPr>
          <w:rFonts w:ascii="Arial" w:hAnsi="Arial" w:cs="Arial" w:eastAsia="Arial"/>
          <w:sz w:val="48"/>
          <w:szCs w:val="48"/>
          <w:color w:val="363636"/>
          <w:spacing w:val="-55"/>
          <w:w w:val="100"/>
          <w:strike/>
          <w:position w:val="-19"/>
        </w:rPr>
      </w:r>
      <w:r>
        <w:rPr>
          <w:rFonts w:ascii="Arial" w:hAnsi="Arial" w:cs="Arial" w:eastAsia="Arial"/>
          <w:sz w:val="48"/>
          <w:szCs w:val="48"/>
          <w:color w:val="363636"/>
          <w:spacing w:val="-55"/>
          <w:w w:val="100"/>
          <w:position w:val="-19"/>
        </w:rPr>
      </w:r>
      <w:r>
        <w:rPr>
          <w:rFonts w:ascii="Arial" w:hAnsi="Arial" w:cs="Arial" w:eastAsia="Arial"/>
          <w:sz w:val="48"/>
          <w:szCs w:val="48"/>
          <w:color w:val="363636"/>
          <w:spacing w:val="-55"/>
          <w:w w:val="100"/>
          <w:position w:val="-19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5"/>
          <w:w w:val="95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u w:val="single" w:color="000000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5"/>
          <w:u w:val="single" w:color="000000"/>
          <w:position w:val="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5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5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9"/>
          <w:u w:val="single" w:color="000000"/>
          <w:position w:val="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9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8"/>
          <w:u w:val="single" w:color="000000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8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2"/>
          <w:w w:val="100"/>
          <w:u w:val="single" w:color="0000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2"/>
          <w:w w:val="100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2"/>
          <w:w w:val="100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u w:val="single" w:color="0000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5"/>
          <w:u w:val="single" w:color="000000"/>
          <w:position w:val="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5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5"/>
          <w:u w:val="single" w:color="0000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5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5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  <w:u w:val="single" w:color="000000"/>
          <w:position w:val="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00"/>
          <w:u w:val="single" w:color="0000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00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u w:val="single" w:color="0000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6"/>
          <w:u w:val="single" w:color="000000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6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6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6"/>
          <w:position w:val="4"/>
        </w:rPr>
      </w:r>
      <w:r>
        <w:rPr>
          <w:rFonts w:ascii="Arial" w:hAnsi="Arial" w:cs="Arial" w:eastAsia="Arial"/>
          <w:sz w:val="48"/>
          <w:szCs w:val="48"/>
          <w:color w:val="363636"/>
          <w:spacing w:val="-1"/>
          <w:w w:val="55"/>
          <w:position w:val="-19"/>
        </w:rPr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55"/>
          <w:strike/>
          <w:position w:val="-19"/>
        </w:rPr>
        <w:t>ı</w:t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55"/>
          <w:strike/>
          <w:position w:val="-19"/>
        </w:rPr>
      </w:r>
      <w:r>
        <w:rPr>
          <w:rFonts w:ascii="Arial" w:hAnsi="Arial" w:cs="Arial" w:eastAsia="Arial"/>
          <w:sz w:val="48"/>
          <w:szCs w:val="48"/>
          <w:color w:val="363636"/>
          <w:spacing w:val="-95"/>
          <w:w w:val="99"/>
          <w:strike/>
          <w:position w:val="-19"/>
        </w:rPr>
        <w:t> </w:t>
      </w:r>
      <w:r>
        <w:rPr>
          <w:rFonts w:ascii="Arial" w:hAnsi="Arial" w:cs="Arial" w:eastAsia="Arial"/>
          <w:sz w:val="48"/>
          <w:szCs w:val="48"/>
          <w:color w:val="363636"/>
          <w:spacing w:val="-95"/>
          <w:w w:val="99"/>
          <w:strike/>
          <w:position w:val="-19"/>
        </w:rPr>
      </w:r>
      <w:r>
        <w:rPr>
          <w:rFonts w:ascii="Arial" w:hAnsi="Arial" w:cs="Arial" w:eastAsia="Arial"/>
          <w:sz w:val="48"/>
          <w:szCs w:val="48"/>
          <w:color w:val="363636"/>
          <w:spacing w:val="-95"/>
          <w:w w:val="99"/>
          <w:position w:val="-19"/>
        </w:rPr>
      </w:r>
      <w:r>
        <w:rPr>
          <w:rFonts w:ascii="Arial" w:hAnsi="Arial" w:cs="Arial" w:eastAsia="Arial"/>
          <w:sz w:val="48"/>
          <w:szCs w:val="48"/>
          <w:color w:val="363636"/>
          <w:spacing w:val="-95"/>
          <w:w w:val="99"/>
          <w:position w:val="-19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5"/>
          <w:w w:val="9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5"/>
          <w:w w:val="94"/>
          <w:u w:val="single" w:color="000000"/>
          <w:position w:val="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5"/>
          <w:w w:val="94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9"/>
          <w:u w:val="single" w:color="000000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9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60"/>
          <w:u w:val="single" w:color="0000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60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u w:val="single" w:color="0000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u w:val="single" w:color="0000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u w:val="single" w:color="0000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u w:val="single" w:color="000000"/>
          <w:position w:val="4"/>
        </w:rPr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44"/>
          <w:u w:val="single" w:color="000000"/>
          <w:position w:val="4"/>
        </w:rPr>
        <w:t>ı---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44"/>
          <w:u w:val="single" w:color="000000"/>
          <w:position w:val="4"/>
        </w:rPr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44"/>
          <w:position w:val="4"/>
        </w:rPr>
      </w:r>
      <w:r>
        <w:rPr>
          <w:rFonts w:ascii="Arial" w:hAnsi="Arial" w:cs="Arial" w:eastAsia="Arial"/>
          <w:sz w:val="21"/>
          <w:szCs w:val="21"/>
          <w:color w:val="363636"/>
          <w:spacing w:val="-13"/>
          <w:w w:val="145"/>
          <w:position w:val="4"/>
        </w:rPr>
        <w:t>-</w:t>
      </w:r>
      <w:r>
        <w:rPr>
          <w:rFonts w:ascii="Arial" w:hAnsi="Arial" w:cs="Arial" w:eastAsia="Arial"/>
          <w:sz w:val="21"/>
          <w:szCs w:val="21"/>
          <w:color w:val="505050"/>
          <w:spacing w:val="0"/>
          <w:w w:val="176"/>
          <w:position w:val="4"/>
        </w:rPr>
        <w:t>-----</w:t>
      </w:r>
      <w:r>
        <w:rPr>
          <w:rFonts w:ascii="Arial" w:hAnsi="Arial" w:cs="Arial" w:eastAsia="Arial"/>
          <w:sz w:val="21"/>
          <w:szCs w:val="21"/>
          <w:color w:val="505050"/>
          <w:spacing w:val="-6"/>
          <w:w w:val="176"/>
          <w:position w:val="4"/>
        </w:rPr>
        <w:t>-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74"/>
          <w:position w:val="4"/>
        </w:rPr>
        <w:t>-------</w:t>
      </w:r>
      <w:r>
        <w:rPr>
          <w:rFonts w:ascii="Arial" w:hAnsi="Arial" w:cs="Arial" w:eastAsia="Arial"/>
          <w:sz w:val="21"/>
          <w:szCs w:val="21"/>
          <w:color w:val="363636"/>
          <w:spacing w:val="-6"/>
          <w:w w:val="174"/>
          <w:position w:val="4"/>
        </w:rPr>
        <w:t>-</w:t>
      </w:r>
      <w:r>
        <w:rPr>
          <w:rFonts w:ascii="Arial" w:hAnsi="Arial" w:cs="Arial" w:eastAsia="Arial"/>
          <w:sz w:val="21"/>
          <w:szCs w:val="21"/>
          <w:color w:val="505050"/>
          <w:spacing w:val="0"/>
          <w:w w:val="176"/>
          <w:position w:val="4"/>
        </w:rPr>
        <w:t>-----</w:t>
      </w:r>
      <w:r>
        <w:rPr>
          <w:rFonts w:ascii="Arial" w:hAnsi="Arial" w:cs="Arial" w:eastAsia="Arial"/>
          <w:sz w:val="21"/>
          <w:szCs w:val="21"/>
          <w:color w:val="505050"/>
          <w:spacing w:val="-6"/>
          <w:w w:val="176"/>
          <w:position w:val="4"/>
        </w:rPr>
        <w:t>-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76"/>
          <w:position w:val="4"/>
        </w:rPr>
        <w:t>-----</w:t>
      </w:r>
      <w:r>
        <w:rPr>
          <w:rFonts w:ascii="Arial" w:hAnsi="Arial" w:cs="Arial" w:eastAsia="Arial"/>
          <w:sz w:val="21"/>
          <w:szCs w:val="21"/>
          <w:color w:val="363636"/>
          <w:spacing w:val="-6"/>
          <w:w w:val="176"/>
          <w:position w:val="4"/>
        </w:rPr>
        <w:t>-</w:t>
      </w:r>
      <w:r>
        <w:rPr>
          <w:rFonts w:ascii="Arial" w:hAnsi="Arial" w:cs="Arial" w:eastAsia="Arial"/>
          <w:sz w:val="21"/>
          <w:szCs w:val="21"/>
          <w:color w:val="505050"/>
          <w:spacing w:val="0"/>
          <w:w w:val="176"/>
          <w:position w:val="4"/>
        </w:rPr>
        <w:t>-----</w:t>
      </w:r>
      <w:r>
        <w:rPr>
          <w:rFonts w:ascii="Arial" w:hAnsi="Arial" w:cs="Arial" w:eastAsia="Arial"/>
          <w:sz w:val="21"/>
          <w:szCs w:val="21"/>
          <w:color w:val="505050"/>
          <w:spacing w:val="-6"/>
          <w:w w:val="176"/>
          <w:position w:val="4"/>
        </w:rPr>
        <w:t>-</w:t>
      </w:r>
      <w:r>
        <w:rPr>
          <w:rFonts w:ascii="Arial" w:hAnsi="Arial" w:cs="Arial" w:eastAsia="Arial"/>
          <w:sz w:val="21"/>
          <w:szCs w:val="21"/>
          <w:color w:val="707070"/>
          <w:spacing w:val="0"/>
          <w:w w:val="135"/>
          <w:position w:val="4"/>
        </w:rPr>
        <w:t>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5591" w:right="-20"/>
        <w:jc w:val="left"/>
        <w:tabs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B6B6B6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B6B6B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6B6B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:00:45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40" w:right="140"/>
        </w:sectPr>
      </w:pPr>
      <w:rPr/>
    </w:p>
    <w:p>
      <w:pPr>
        <w:spacing w:before="82" w:after="0" w:line="240" w:lineRule="auto"/>
        <w:ind w:left="14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7" w:after="0" w:line="240" w:lineRule="auto"/>
        <w:ind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jKi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8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5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CCCCCC"/>
          <w:spacing w:val="-3"/>
          <w:w w:val="3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1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İmra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ÜNLÜ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68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97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00: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2570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585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5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4" w:right="-20"/>
        <w:jc w:val="left"/>
        <w:tabs>
          <w:tab w:pos="1480" w:val="left"/>
          <w:tab w:pos="2560" w:val="left"/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40" w:right="140"/>
          <w:cols w:num="2" w:equalWidth="0">
            <w:col w:w="1216" w:space="952"/>
            <w:col w:w="9372"/>
          </w:cols>
        </w:sectPr>
      </w:pPr>
      <w:rPr/>
    </w:p>
    <w:p>
      <w:pPr>
        <w:spacing w:before="23" w:after="0" w:line="246" w:lineRule="auto"/>
        <w:ind w:left="2183" w:right="918" w:firstLine="-2037"/>
        <w:jc w:val="left"/>
        <w:tabs>
          <w:tab w:pos="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1"/>
        </w:rPr>
        <w:t>Y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·mcı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2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2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4"/>
          <w:w w:val="22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8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40" w:right="140"/>
          <w:cols w:num="2" w:equalWidth="0">
            <w:col w:w="4369" w:space="370"/>
            <w:col w:w="6801"/>
          </w:cols>
        </w:sectPr>
      </w:pPr>
      <w:rPr/>
    </w:p>
    <w:p>
      <w:pPr>
        <w:spacing w:before="29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Göıilldüğü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530" w:lineRule="auto"/>
        <w:ind w:left="197" w:right="186" w:firstLine="-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8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4" w:right="188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304" w:lineRule="auto"/>
        <w:ind w:right="2339" w:firstLine="2570"/>
        <w:jc w:val="left"/>
        <w:tabs>
          <w:tab w:pos="2560" w:val="left"/>
          <w:tab w:pos="4480" w:val="left"/>
          <w:tab w:pos="60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78"/>
          <w:i/>
        </w:rPr>
        <w:t>Q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i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i/>
        </w:rPr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42"/>
        </w:rPr>
        <w:t>1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42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8" w:lineRule="exact"/>
        <w:ind w:left="19" w:right="324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19" w:right="59" w:firstLine="5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sönmem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80" w:bottom="280" w:left="240" w:right="140"/>
          <w:cols w:num="2" w:equalWidth="0">
            <w:col w:w="1815" w:space="354"/>
            <w:col w:w="9371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40" w:right="140"/>
        </w:sectPr>
      </w:pPr>
      <w:rPr/>
    </w:p>
    <w:p>
      <w:pPr>
        <w:spacing w:before="35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5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Aı'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62" w:lineRule="auto"/>
        <w:ind w:left="43" w:right="-53" w:firstLine="-4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40" w:right="140"/>
          <w:cols w:num="3" w:equalWidth="0">
            <w:col w:w="1576" w:space="611"/>
            <w:col w:w="1038" w:space="3608"/>
            <w:col w:w="4707"/>
          </w:cols>
        </w:sectPr>
      </w:pPr>
      <w:rPr/>
    </w:p>
    <w:p>
      <w:pPr>
        <w:spacing w:before="5" w:after="0" w:line="240" w:lineRule="auto"/>
        <w:ind w:left="165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edilmemiştir.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4" w:lineRule="exact"/>
        <w:ind w:left="169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0"/>
          <w:w w:val="81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707070"/>
          <w:spacing w:val="-28"/>
          <w:w w:val="207"/>
        </w:rPr>
        <w:t>ı</w:t>
      </w:r>
      <w:r>
        <w:rPr>
          <w:rFonts w:ascii="Arial" w:hAnsi="Arial" w:cs="Arial" w:eastAsia="Arial"/>
          <w:sz w:val="13"/>
          <w:szCs w:val="13"/>
          <w:color w:val="363636"/>
          <w:spacing w:val="-15"/>
          <w:w w:val="4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50" w:right="-69"/>
        <w:jc w:val="left"/>
        <w:tabs>
          <w:tab w:pos="2220" w:val="left"/>
          <w:tab w:pos="6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8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8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6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6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CCCCCC"/>
          <w:spacing w:val="0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CCCCCC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358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01:20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60" w:right="-20"/>
        <w:jc w:val="left"/>
        <w:tabs>
          <w:tab w:pos="1060" w:val="left"/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KJİDE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8"/>
          <w:position w:val="-1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3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3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Bostanlı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gurubu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40" w:right="140"/>
          <w:cols w:num="2" w:equalWidth="0">
            <w:col w:w="7613" w:space="1081"/>
            <w:col w:w="2846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4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10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Gitm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3" w:lineRule="exact"/>
        <w:ind w:left="58" w:right="-76"/>
        <w:jc w:val="left"/>
        <w:tabs>
          <w:tab w:pos="9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878787"/>
          <w:spacing w:val="-39"/>
          <w:w w:val="144"/>
          <w:position w:val="-2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878787"/>
          <w:spacing w:val="1"/>
          <w:w w:val="202"/>
          <w:position w:val="-2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505050"/>
          <w:spacing w:val="6"/>
          <w:w w:val="165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-3"/>
          <w:w w:val="115"/>
          <w:i/>
          <w:position w:val="-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0"/>
          <w:w w:val="150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9"/>
          <w:w w:val="100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2860CA"/>
          <w:spacing w:val="0"/>
          <w:w w:val="149"/>
          <w:b/>
          <w:bCs/>
          <w:position w:val="-2"/>
        </w:rPr>
        <w:t>Muha</w:t>
      </w:r>
      <w:r>
        <w:rPr>
          <w:rFonts w:ascii="Arial" w:hAnsi="Arial" w:cs="Arial" w:eastAsia="Arial"/>
          <w:sz w:val="24"/>
          <w:szCs w:val="24"/>
          <w:color w:val="31419E"/>
          <w:spacing w:val="0"/>
          <w:w w:val="59"/>
          <w:b/>
          <w:bCs/>
          <w:position w:val="-2"/>
        </w:rPr>
        <w:t>-</w:t>
      </w:r>
      <w:r>
        <w:rPr>
          <w:rFonts w:ascii="Arial" w:hAnsi="Arial" w:cs="Arial" w:eastAsia="Arial"/>
          <w:sz w:val="24"/>
          <w:szCs w:val="24"/>
          <w:color w:val="31419E"/>
          <w:spacing w:val="-41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2860CA"/>
          <w:spacing w:val="0"/>
          <w:w w:val="100"/>
          <w:b/>
          <w:bCs/>
          <w:position w:val="-2"/>
        </w:rPr>
        <w:t>INA</w:t>
      </w:r>
      <w:r>
        <w:rPr>
          <w:rFonts w:ascii="Arial" w:hAnsi="Arial" w:cs="Arial" w:eastAsia="Arial"/>
          <w:sz w:val="24"/>
          <w:szCs w:val="24"/>
          <w:color w:val="2860CA"/>
          <w:spacing w:val="25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2860CA"/>
          <w:spacing w:val="0"/>
          <w:w w:val="105"/>
          <w:b/>
          <w:bCs/>
          <w:position w:val="-2"/>
        </w:rPr>
        <w:t>i!AY-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right="-20"/>
        <w:jc w:val="left"/>
        <w:tabs>
          <w:tab w:pos="500" w:val="left"/>
          <w:tab w:pos="1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5.893967pt;margin-top:5.862959pt;width:100.587169pt;height:5.5pt;mso-position-horizontal-relative:page;mso-position-vertical-relative:paragraph;z-index:-12695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tabs>
                      <w:tab w:pos="960" w:val="left"/>
                      <w:tab w:pos="1880" w:val="left"/>
                    </w:tabs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363636"/>
                      <w:spacing w:val="0"/>
                      <w:w w:val="72"/>
                      <w:b/>
                      <w:bCs/>
                      <w:i/>
                    </w:rPr>
                    <w:t>'I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63636"/>
                      <w:spacing w:val="0"/>
                      <w:w w:val="72"/>
                      <w:b/>
                      <w:bCs/>
                      <w:i/>
                    </w:rPr>
                    <w:t>f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63636"/>
                      <w:spacing w:val="-22"/>
                      <w:w w:val="72"/>
                      <w:b/>
                      <w:bCs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63636"/>
                      <w:spacing w:val="0"/>
                      <w:w w:val="100"/>
                      <w:b/>
                      <w:bCs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63636"/>
                      <w:spacing w:val="0"/>
                      <w:w w:val="100"/>
                      <w:b/>
                      <w:bCs/>
                      <w:i/>
                    </w:rPr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D79F0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D79F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D79F0"/>
                      <w:spacing w:val="0"/>
                      <w:w w:val="129"/>
                    </w:rPr>
                    <w:t>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D79F0"/>
                      <w:spacing w:val="21"/>
                      <w:w w:val="129"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D79F0"/>
                      <w:spacing w:val="0"/>
                      <w:w w:val="70"/>
                    </w:rPr>
                    <w:t>•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59"/>
          <w:position w:val="-1"/>
        </w:rPr>
        <w:t>_.,</w:t>
      </w:r>
      <w:r>
        <w:rPr>
          <w:rFonts w:ascii="Arial" w:hAnsi="Arial" w:cs="Arial" w:eastAsia="Arial"/>
          <w:sz w:val="18"/>
          <w:szCs w:val="18"/>
          <w:color w:val="505050"/>
          <w:spacing w:val="-18"/>
          <w:w w:val="59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A1A1A1"/>
          <w:spacing w:val="0"/>
          <w:w w:val="59"/>
          <w:position w:val="-1"/>
        </w:rPr>
        <w:t>•</w:t>
      </w:r>
      <w:r>
        <w:rPr>
          <w:rFonts w:ascii="Arial" w:hAnsi="Arial" w:cs="Arial" w:eastAsia="Arial"/>
          <w:sz w:val="18"/>
          <w:szCs w:val="18"/>
          <w:color w:val="A1A1A1"/>
          <w:spacing w:val="0"/>
          <w:w w:val="59"/>
          <w:position w:val="-1"/>
        </w:rPr>
        <w:t>  </w:t>
      </w:r>
      <w:r>
        <w:rPr>
          <w:rFonts w:ascii="Arial" w:hAnsi="Arial" w:cs="Arial" w:eastAsia="Arial"/>
          <w:sz w:val="18"/>
          <w:szCs w:val="18"/>
          <w:color w:val="A1A1A1"/>
          <w:spacing w:val="20"/>
          <w:w w:val="59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-9"/>
          <w:w w:val="187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87"/>
          <w:position w:val="-1"/>
        </w:rPr>
        <w:t>:</w:t>
      </w:r>
      <w:r>
        <w:rPr>
          <w:rFonts w:ascii="Arial" w:hAnsi="Arial" w:cs="Arial" w:eastAsia="Arial"/>
          <w:sz w:val="18"/>
          <w:szCs w:val="18"/>
          <w:color w:val="363636"/>
          <w:spacing w:val="-35"/>
          <w:w w:val="187"/>
          <w:position w:val="-1"/>
        </w:rPr>
        <w:t>·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87"/>
          <w:position w:val="-1"/>
        </w:rPr>
        <w:t>·</w:t>
      </w:r>
      <w:r>
        <w:rPr>
          <w:rFonts w:ascii="Arial" w:hAnsi="Arial" w:cs="Arial" w:eastAsia="Arial"/>
          <w:sz w:val="18"/>
          <w:szCs w:val="18"/>
          <w:color w:val="363636"/>
          <w:spacing w:val="-93"/>
          <w:w w:val="187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2A6DEF"/>
          <w:spacing w:val="0"/>
          <w:w w:val="100"/>
          <w:position w:val="-1"/>
        </w:rPr>
        <w:t>Itfaiy</w:t>
      </w:r>
      <w:r>
        <w:rPr>
          <w:rFonts w:ascii="Arial" w:hAnsi="Arial" w:cs="Arial" w:eastAsia="Arial"/>
          <w:sz w:val="18"/>
          <w:szCs w:val="18"/>
          <w:color w:val="2A6DEF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2A6DEF"/>
          <w:spacing w:val="3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A6DEF"/>
          <w:spacing w:val="0"/>
          <w:w w:val="100"/>
          <w:position w:val="-1"/>
        </w:rPr>
        <w:t>Kuze</w:t>
      </w:r>
      <w:r>
        <w:rPr>
          <w:rFonts w:ascii="Arial" w:hAnsi="Arial" w:cs="Arial" w:eastAsia="Arial"/>
          <w:sz w:val="18"/>
          <w:szCs w:val="18"/>
          <w:color w:val="2A6DEF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8"/>
          <w:szCs w:val="18"/>
          <w:color w:val="2A6DEF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6DEF"/>
          <w:spacing w:val="0"/>
          <w:w w:val="106"/>
          <w:position w:val="-1"/>
        </w:rPr>
        <w:t>Bolge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left="219" w:right="-20"/>
        <w:jc w:val="left"/>
        <w:tabs>
          <w:tab w:pos="78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707070"/>
          <w:spacing w:val="0"/>
          <w:w w:val="100"/>
        </w:rPr>
        <w:t>••</w:t>
      </w:r>
      <w:r>
        <w:rPr>
          <w:rFonts w:ascii="Arial" w:hAnsi="Arial" w:cs="Arial" w:eastAsia="Arial"/>
          <w:sz w:val="9"/>
          <w:szCs w:val="9"/>
          <w:color w:val="707070"/>
          <w:spacing w:val="0"/>
          <w:w w:val="100"/>
        </w:rPr>
        <w:t>    </w:t>
      </w:r>
      <w:r>
        <w:rPr>
          <w:rFonts w:ascii="Arial" w:hAnsi="Arial" w:cs="Arial" w:eastAsia="Arial"/>
          <w:sz w:val="9"/>
          <w:szCs w:val="9"/>
          <w:color w:val="707070"/>
          <w:spacing w:val="7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B6B6B6"/>
          <w:spacing w:val="0"/>
          <w:w w:val="98"/>
        </w:rPr>
        <w:t>.</w:t>
      </w:r>
      <w:r>
        <w:rPr>
          <w:rFonts w:ascii="Arial" w:hAnsi="Arial" w:cs="Arial" w:eastAsia="Arial"/>
          <w:sz w:val="9"/>
          <w:szCs w:val="9"/>
          <w:color w:val="B6B6B6"/>
          <w:spacing w:val="-5"/>
          <w:w w:val="98"/>
        </w:rPr>
        <w:t>,</w:t>
      </w:r>
      <w:r>
        <w:rPr>
          <w:rFonts w:ascii="Arial" w:hAnsi="Arial" w:cs="Arial" w:eastAsia="Arial"/>
          <w:sz w:val="9"/>
          <w:szCs w:val="9"/>
          <w:color w:val="1C1C1C"/>
          <w:spacing w:val="-5"/>
          <w:w w:val="211"/>
        </w:rPr>
        <w:t>.</w:t>
      </w:r>
      <w:r>
        <w:rPr>
          <w:rFonts w:ascii="Arial" w:hAnsi="Arial" w:cs="Arial" w:eastAsia="Arial"/>
          <w:sz w:val="9"/>
          <w:szCs w:val="9"/>
          <w:color w:val="B6B6B6"/>
          <w:spacing w:val="3"/>
          <w:w w:val="211"/>
        </w:rPr>
        <w:t>.</w:t>
      </w:r>
      <w:r>
        <w:rPr>
          <w:rFonts w:ascii="Arial" w:hAnsi="Arial" w:cs="Arial" w:eastAsia="Arial"/>
          <w:sz w:val="9"/>
          <w:szCs w:val="9"/>
          <w:color w:val="707070"/>
          <w:spacing w:val="0"/>
          <w:w w:val="107"/>
        </w:rPr>
        <w:t>•</w:t>
      </w:r>
      <w:r>
        <w:rPr>
          <w:rFonts w:ascii="Arial" w:hAnsi="Arial" w:cs="Arial" w:eastAsia="Arial"/>
          <w:sz w:val="9"/>
          <w:szCs w:val="9"/>
          <w:color w:val="707070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707070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A1A1A1"/>
          <w:spacing w:val="0"/>
          <w:w w:val="81"/>
          <w:b/>
          <w:bCs/>
          <w:i/>
        </w:rPr>
        <w:t>1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173" w:lineRule="exact"/>
        <w:ind w:left="305" w:right="-20"/>
        <w:jc w:val="left"/>
        <w:tabs>
          <w:tab w:pos="11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6B6B6"/>
          <w:spacing w:val="0"/>
          <w:w w:val="132"/>
        </w:rPr>
        <w:t>·</w:t>
      </w:r>
      <w:r>
        <w:rPr>
          <w:rFonts w:ascii="Arial" w:hAnsi="Arial" w:cs="Arial" w:eastAsia="Arial"/>
          <w:sz w:val="18"/>
          <w:szCs w:val="18"/>
          <w:color w:val="B6B6B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B6B6B6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A6DEF"/>
          <w:spacing w:val="0"/>
          <w:w w:val="100"/>
        </w:rPr>
        <w:t>2.Post</w:t>
      </w:r>
      <w:r>
        <w:rPr>
          <w:rFonts w:ascii="Arial" w:hAnsi="Arial" w:cs="Arial" w:eastAsia="Arial"/>
          <w:sz w:val="18"/>
          <w:szCs w:val="18"/>
          <w:color w:val="2A6DEF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2A6DEF"/>
          <w:spacing w:val="3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D79F0"/>
          <w:spacing w:val="0"/>
          <w:w w:val="100"/>
        </w:rPr>
        <w:t>Grupla</w:t>
      </w:r>
      <w:r>
        <w:rPr>
          <w:rFonts w:ascii="Arial" w:hAnsi="Arial" w:cs="Arial" w:eastAsia="Arial"/>
          <w:sz w:val="18"/>
          <w:szCs w:val="18"/>
          <w:color w:val="3D79F0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3D79F0"/>
          <w:spacing w:val="2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6DEF"/>
          <w:spacing w:val="0"/>
          <w:w w:val="100"/>
        </w:rPr>
        <w:t>Amırı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18" w:right="2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49" w:lineRule="exact"/>
        <w:ind w:right="-20"/>
        <w:jc w:val="lef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/>
        <w:pict>
          <v:shape style="position:absolute;margin-left:438.720001pt;margin-top:-15.624465pt;width:121.919998pt;height:98.879997pt;mso-position-horizontal-relative:page;mso-position-vertical-relative:paragraph;z-index:-12697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43"/>
          <w:szCs w:val="43"/>
          <w:color w:val="363636"/>
          <w:spacing w:val="0"/>
          <w:w w:val="278"/>
          <w:position w:val="-4"/>
        </w:rPr>
        <w:t>";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199" w:right="1495"/>
        <w:jc w:val="center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878787"/>
          <w:spacing w:val="7"/>
          <w:w w:val="48"/>
          <w:b/>
          <w:bCs/>
        </w:rPr>
        <w:t>·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78"/>
          <w:b/>
          <w:bCs/>
        </w:rPr>
        <w:t>1</w:t>
      </w:r>
      <w:r>
        <w:rPr>
          <w:rFonts w:ascii="Arial" w:hAnsi="Arial" w:cs="Arial" w:eastAsia="Arial"/>
          <w:sz w:val="29"/>
          <w:szCs w:val="29"/>
          <w:color w:val="363636"/>
          <w:spacing w:val="-58"/>
          <w:w w:val="100"/>
          <w:b/>
          <w:bCs/>
        </w:rPr>
        <w:t> 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69"/>
          <w:b/>
          <w:bCs/>
        </w:rPr>
        <w:t>6</w:t>
      </w:r>
      <w:r>
        <w:rPr>
          <w:rFonts w:ascii="Arial" w:hAnsi="Arial" w:cs="Arial" w:eastAsia="Arial"/>
          <w:sz w:val="29"/>
          <w:szCs w:val="29"/>
          <w:color w:val="363636"/>
          <w:spacing w:val="20"/>
          <w:w w:val="69"/>
          <w:b/>
          <w:bCs/>
        </w:rPr>
        <w:t> 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48"/>
          <w:b/>
          <w:bCs/>
        </w:rPr>
        <w:t>Marı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48"/>
          <w:b/>
          <w:bCs/>
        </w:rPr>
        <w:t>s</w:t>
      </w:r>
      <w:r>
        <w:rPr>
          <w:rFonts w:ascii="Arial" w:hAnsi="Arial" w:cs="Arial" w:eastAsia="Arial"/>
          <w:sz w:val="29"/>
          <w:szCs w:val="29"/>
          <w:color w:val="363636"/>
          <w:spacing w:val="35"/>
          <w:w w:val="48"/>
          <w:b/>
          <w:bCs/>
        </w:rPr>
        <w:t> 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56"/>
          <w:b/>
          <w:bCs/>
        </w:rPr>
        <w:t>2017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5" w:after="0" w:line="240" w:lineRule="auto"/>
        <w:ind w:left="425" w:right="16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i/>
        </w:rPr>
        <w:t>  </w:t>
      </w:r>
      <w:r>
        <w:rPr>
          <w:rFonts w:ascii="Arial" w:hAnsi="Arial" w:cs="Arial" w:eastAsia="Arial"/>
          <w:sz w:val="18"/>
          <w:szCs w:val="18"/>
          <w:color w:val="505050"/>
          <w:spacing w:val="2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50505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40" w:right="140"/>
          <w:cols w:num="4" w:equalWidth="0">
            <w:col w:w="824" w:space="512"/>
            <w:col w:w="3142" w:space="375"/>
            <w:col w:w="1498" w:space="2184"/>
            <w:col w:w="3005"/>
          </w:cols>
        </w:sectPr>
      </w:pPr>
      <w:rPr/>
    </w:p>
    <w:p>
      <w:pPr>
        <w:spacing w:before="17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6.127319pt;margin-top:9.940247pt;width:2.717pt;height:11pt;mso-position-horizontal-relative:page;mso-position-vertical-relative:paragraph;z-index:-12694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878787"/>
                      <w:spacing w:val="0"/>
                      <w:w w:val="129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63636"/>
          <w:w w:val="197"/>
        </w:rPr>
        <w:t>f-----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-1"/>
          <w:w w:val="197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505050"/>
          <w:spacing w:val="0"/>
          <w:w w:val="130"/>
        </w:rPr>
        <w:t>-1-----+.._</w:t>
      </w:r>
      <w:r>
        <w:rPr>
          <w:rFonts w:ascii="Times New Roman" w:hAnsi="Times New Roman" w:cs="Times New Roman" w:eastAsia="Times New Roman"/>
          <w:sz w:val="16"/>
          <w:szCs w:val="16"/>
          <w:color w:val="505050"/>
          <w:spacing w:val="-32"/>
          <w:w w:val="131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878787"/>
          <w:spacing w:val="3"/>
          <w:w w:val="240"/>
        </w:rPr>
        <w:t>'</w:t>
      </w:r>
      <w:r>
        <w:rPr>
          <w:rFonts w:ascii="Arial" w:hAnsi="Arial" w:cs="Arial" w:eastAsia="Arial"/>
          <w:sz w:val="18"/>
          <w:szCs w:val="18"/>
          <w:color w:val="505050"/>
          <w:spacing w:val="3"/>
          <w:w w:val="99"/>
        </w:rPr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99"/>
          <w:u w:val="single" w:color="4F4F4F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u w:val="single" w:color="4F4F4F"/>
        </w:rPr>
        <w:t>   </w:t>
      </w:r>
      <w:r>
        <w:rPr>
          <w:rFonts w:ascii="Arial" w:hAnsi="Arial" w:cs="Arial" w:eastAsia="Arial"/>
          <w:sz w:val="18"/>
          <w:szCs w:val="18"/>
          <w:color w:val="505050"/>
          <w:spacing w:val="-16"/>
          <w:w w:val="100"/>
          <w:u w:val="single" w:color="4F4F4F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-16"/>
          <w:w w:val="100"/>
          <w:u w:val="single" w:color="4F4F4F"/>
        </w:rPr>
      </w:r>
      <w:r>
        <w:rPr>
          <w:rFonts w:ascii="Arial" w:hAnsi="Arial" w:cs="Arial" w:eastAsia="Arial"/>
          <w:sz w:val="18"/>
          <w:szCs w:val="18"/>
          <w:color w:val="505050"/>
          <w:spacing w:val="-16"/>
          <w:w w:val="100"/>
        </w:rPr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</w:rPr>
        <w:t>--</w:t>
      </w:r>
      <w:r>
        <w:rPr>
          <w:rFonts w:ascii="Arial" w:hAnsi="Arial" w:cs="Arial" w:eastAsia="Arial"/>
          <w:sz w:val="18"/>
          <w:szCs w:val="18"/>
          <w:color w:val="505050"/>
          <w:spacing w:val="6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B6B6B6"/>
          <w:spacing w:val="0"/>
          <w:w w:val="100"/>
        </w:rPr>
        <w:t>-</w:t>
      </w:r>
      <w:r>
        <w:rPr>
          <w:rFonts w:ascii="Arial" w:hAnsi="Arial" w:cs="Arial" w:eastAsia="Arial"/>
          <w:sz w:val="18"/>
          <w:szCs w:val="18"/>
          <w:color w:val="B6B6B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6B6B6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B6B6B6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B6B6B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78787"/>
          <w:spacing w:val="0"/>
          <w:w w:val="72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90" w:lineRule="exact"/>
        <w:ind w:left="1797" w:right="-52"/>
        <w:jc w:val="left"/>
        <w:tabs>
          <w:tab w:pos="2380" w:val="left"/>
          <w:tab w:pos="270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CCCCCC"/>
          <w:spacing w:val="0"/>
          <w:w w:val="194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CCCCCC"/>
          <w:spacing w:val="0"/>
          <w:w w:val="19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CCCCCC"/>
          <w:spacing w:val="15"/>
          <w:w w:val="19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543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1A1A1"/>
          <w:spacing w:val="0"/>
          <w:w w:val="199"/>
        </w:rPr>
        <w:t>..</w:t>
      </w:r>
      <w:r>
        <w:rPr>
          <w:rFonts w:ascii="Times New Roman" w:hAnsi="Times New Roman" w:cs="Times New Roman" w:eastAsia="Times New Roman"/>
          <w:sz w:val="6"/>
          <w:szCs w:val="6"/>
          <w:color w:val="A1A1A1"/>
          <w:spacing w:val="-21"/>
          <w:w w:val="199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470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100"/>
        </w:rPr>
      </w:r>
      <w:r>
        <w:rPr>
          <w:rFonts w:ascii="Times New Roman" w:hAnsi="Times New Roman" w:cs="Times New Roman" w:eastAsia="Times New Roman"/>
          <w:sz w:val="6"/>
          <w:szCs w:val="6"/>
          <w:color w:val="B6B6B6"/>
          <w:spacing w:val="0"/>
          <w:w w:val="130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B6B6B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B6B6B6"/>
          <w:spacing w:val="0"/>
          <w:w w:val="100"/>
        </w:rPr>
      </w:r>
      <w:r>
        <w:rPr>
          <w:rFonts w:ascii="Times New Roman" w:hAnsi="Times New Roman" w:cs="Times New Roman" w:eastAsia="Times New Roman"/>
          <w:sz w:val="6"/>
          <w:szCs w:val="6"/>
          <w:color w:val="B6B6B6"/>
          <w:spacing w:val="0"/>
          <w:w w:val="100"/>
          <w:b/>
          <w:bCs/>
        </w:rPr>
        <w:t>J'</w:t>
      </w:r>
      <w:r>
        <w:rPr>
          <w:rFonts w:ascii="Times New Roman" w:hAnsi="Times New Roman" w:cs="Times New Roman" w:eastAsia="Times New Roman"/>
          <w:sz w:val="6"/>
          <w:szCs w:val="6"/>
          <w:color w:val="B6B6B6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6"/>
          <w:szCs w:val="6"/>
          <w:color w:val="B6B6B6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8"/>
          <w:szCs w:val="8"/>
          <w:color w:val="CCCCCC"/>
          <w:spacing w:val="0"/>
          <w:w w:val="100"/>
          <w:b/>
          <w:bCs/>
          <w:i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40" w:right="140"/>
          <w:cols w:num="2" w:equalWidth="0">
            <w:col w:w="2890" w:space="2377"/>
            <w:col w:w="627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6.777929pt;margin-top:40.520855pt;width:567.355789pt;height:782.390472pt;mso-position-horizontal-relative:page;mso-position-vertical-relative:page;z-index:-12696" coordorigin="336,810" coordsize="11347,15648">
            <v:group style="position:absolute;left:343;top:853;width:11280;height:2" coordorigin="343,853" coordsize="11280,2">
              <v:shape style="position:absolute;left:343;top:853;width:11280;height:2" coordorigin="343,853" coordsize="11280,0" path="m343,853l11623,853e" filled="f" stroked="t" strokeweight=".713954pt" strokecolor="#5B5B5B">
                <v:path arrowok="t"/>
              </v:shape>
            </v:group>
            <v:group style="position:absolute;left:386;top:822;width:2;height:15624" coordorigin="386,822" coordsize="2,15624">
              <v:shape style="position:absolute;left:386;top:822;width:2;height:15624" coordorigin="386,822" coordsize="0,15624" path="m386,16446l386,822e" filled="f" stroked="t" strokeweight="1.189924pt" strokecolor="#5B5B5B">
                <v:path arrowok="t"/>
              </v:shape>
            </v:group>
            <v:group style="position:absolute;left:2385;top:837;width:2;height:1487" coordorigin="2385,837" coordsize="2,1487">
              <v:shape style="position:absolute;left:2385;top:837;width:2;height:1487" coordorigin="2385,837" coordsize="0,1487" path="m2385,2324l2385,837e" filled="f" stroked="t" strokeweight=".713954pt" strokecolor="#4F4F4F">
                <v:path arrowok="t"/>
              </v:shape>
            </v:group>
            <v:group style="position:absolute;left:9172;top:846;width:2;height:1477" coordorigin="9172,846" coordsize="2,1477">
              <v:shape style="position:absolute;left:9172;top:846;width:2;height:1477" coordorigin="9172,846" coordsize="0,1477" path="m9172,2324l9172,846e" filled="f" stroked="t" strokeweight=".713954pt" strokecolor="#575757">
                <v:path arrowok="t"/>
              </v:shape>
            </v:group>
            <v:group style="position:absolute;left:11633;top:841;width:2;height:15605" coordorigin="11633,841" coordsize="2,15605">
              <v:shape style="position:absolute;left:11633;top:841;width:2;height:15605" coordorigin="11633,841" coordsize="0,15605" path="m11633,16446l11633,841e" filled="f" stroked="t" strokeweight=".951939pt" strokecolor="#646464">
                <v:path arrowok="t"/>
              </v:shape>
            </v:group>
            <v:group style="position:absolute;left:347;top:3084;width:11285;height:2" coordorigin="347,3084" coordsize="11285,2">
              <v:shape style="position:absolute;left:347;top:3084;width:11285;height:2" coordorigin="347,3084" coordsize="11285,0" path="m347,3084l11633,3084e" filled="f" stroked="t" strokeweight=".713954pt" strokecolor="#6B6B6B">
                <v:path arrowok="t"/>
              </v:shape>
            </v:group>
            <v:group style="position:absolute;left:347;top:3328;width:11280;height:2" coordorigin="347,3328" coordsize="11280,2">
              <v:shape style="position:absolute;left:347;top:3328;width:11280;height:2" coordorigin="347,3328" coordsize="11280,0" path="m347,3328l11628,3328e" filled="f" stroked="t" strokeweight=".713954pt" strokecolor="#6B6B6B">
                <v:path arrowok="t"/>
              </v:shape>
            </v:group>
            <v:group style="position:absolute;left:347;top:3567;width:11280;height:2" coordorigin="347,3567" coordsize="11280,2">
              <v:shape style="position:absolute;left:347;top:3567;width:11280;height:2" coordorigin="347,3567" coordsize="11280,0" path="m347,3567l11628,3567e" filled="f" stroked="t" strokeweight=".713954pt" strokecolor="#5B5B5B">
                <v:path arrowok="t"/>
              </v:shape>
            </v:group>
            <v:group style="position:absolute;left:3893;top:3562;width:2;height:775" coordorigin="3893,3562" coordsize="2,775">
              <v:shape style="position:absolute;left:3893;top:3562;width:2;height:775" coordorigin="3893,3562" coordsize="0,775" path="m3893,4336l3893,3562e" filled="f" stroked="t" strokeweight=".951939pt" strokecolor="#4F4F4F">
                <v:path arrowok="t"/>
              </v:shape>
            </v:group>
            <v:group style="position:absolute;left:2423;top:4322;width:2;height:12124" coordorigin="2423,4322" coordsize="2,12124">
              <v:shape style="position:absolute;left:2423;top:4322;width:2;height:12124" coordorigin="2423,4322" coordsize="0,12124" path="m2423,16446l2423,4322e" filled="f" stroked="t" strokeweight="1.189924pt" strokecolor="#545454">
                <v:path arrowok="t"/>
              </v:shape>
            </v:group>
            <v:group style="position:absolute;left:352;top:4332;width:11280;height:2" coordorigin="352,4332" coordsize="11280,2">
              <v:shape style="position:absolute;left:352;top:4332;width:11280;height:2" coordorigin="352,4332" coordsize="11280,0" path="m352,4332l11633,4332e" filled="f" stroked="t" strokeweight=".713954pt" strokecolor="#575757">
                <v:path arrowok="t"/>
              </v:shape>
            </v:group>
            <v:group style="position:absolute;left:2385;top:4853;width:9253;height:2" coordorigin="2385,4853" coordsize="9253,2">
              <v:shape style="position:absolute;left:2385;top:4853;width:9253;height:2" coordorigin="2385,4853" coordsize="9253,0" path="m2385,4853l11637,4853e" filled="f" stroked="t" strokeweight=".713954pt" strokecolor="#5B5B5B">
                <v:path arrowok="t"/>
              </v:shape>
            </v:group>
            <v:group style="position:absolute;left:4962;top:4838;width:2;height:2180" coordorigin="4962,4838" coordsize="2,2180">
              <v:shape style="position:absolute;left:4962;top:4838;width:2;height:2180" coordorigin="4962,4838" coordsize="0,2180" path="m4962,7018l4962,4838e" filled="f" stroked="t" strokeweight=".713954pt" strokecolor="#4F4F4F">
                <v:path arrowok="t"/>
              </v:shape>
            </v:group>
            <v:group style="position:absolute;left:4950;top:5335;width:6687;height:2" coordorigin="4950,5335" coordsize="6687,2">
              <v:shape style="position:absolute;left:4950;top:5335;width:6687;height:2" coordorigin="4950,5335" coordsize="6687,0" path="m4950,5335l11637,5335e" filled="f" stroked="t" strokeweight=".713954pt" strokecolor="#5B5B5B">
                <v:path arrowok="t"/>
              </v:shape>
            </v:group>
            <v:group style="position:absolute;left:4950;top:5575;width:6687;height:2" coordorigin="4950,5575" coordsize="6687,2">
              <v:shape style="position:absolute;left:4950;top:5575;width:6687;height:2" coordorigin="4950,5575" coordsize="6687,0" path="m4950,5575l11637,5575e" filled="f" stroked="t" strokeweight=".713954pt" strokecolor="#575757">
                <v:path arrowok="t"/>
              </v:shape>
            </v:group>
            <v:group style="position:absolute;left:4950;top:5814;width:6692;height:2" coordorigin="4950,5814" coordsize="6692,2">
              <v:shape style="position:absolute;left:4950;top:5814;width:6692;height:2" coordorigin="4950,5814" coordsize="6692,0" path="m4950,5814l11642,5814e" filled="f" stroked="t" strokeweight=".713954pt" strokecolor="#5B5B5B">
                <v:path arrowok="t"/>
              </v:shape>
            </v:group>
            <v:group style="position:absolute;left:2389;top:6057;width:9253;height:2" coordorigin="2389,6057" coordsize="9253,2">
              <v:shape style="position:absolute;left:2389;top:6057;width:9253;height:2" coordorigin="2389,6057" coordsize="9253,0" path="m2389,6057l11642,6057e" filled="f" stroked="t" strokeweight=".713954pt" strokecolor="#545454">
                <v:path arrowok="t"/>
              </v:shape>
            </v:group>
            <v:group style="position:absolute;left:357;top:6296;width:11285;height:2" coordorigin="357,6296" coordsize="11285,2">
              <v:shape style="position:absolute;left:357;top:6296;width:11285;height:2" coordorigin="357,6296" coordsize="11285,0" path="m357,6296l11642,6296e" filled="f" stroked="t" strokeweight=".713954pt" strokecolor="#5B5B5B">
                <v:path arrowok="t"/>
              </v:shape>
            </v:group>
            <v:group style="position:absolute;left:347;top:4609;width:11290;height:2" coordorigin="347,4609" coordsize="11290,2">
              <v:shape style="position:absolute;left:347;top:4609;width:11290;height:2" coordorigin="347,4609" coordsize="11290,0" path="m347,4609l11637,4609e" filled="f" stroked="t" strokeweight=".713954pt" strokecolor="#5B5B5B">
                <v:path arrowok="t"/>
              </v:shape>
            </v:group>
            <v:group style="position:absolute;left:7870;top:6292;width:2;height:727" coordorigin="7870,6292" coordsize="2,727">
              <v:shape style="position:absolute;left:7870;top:6292;width:2;height:727" coordorigin="7870,6292" coordsize="0,727" path="m7870,7018l7870,6292e" filled="f" stroked="t" strokeweight=".713954pt" strokecolor="#4B4B4B">
                <v:path arrowok="t"/>
              </v:shape>
            </v:group>
            <v:group style="position:absolute;left:2394;top:6770;width:9253;height:2" coordorigin="2394,6770" coordsize="9253,2">
              <v:shape style="position:absolute;left:2394;top:6770;width:9253;height:2" coordorigin="2394,6770" coordsize="9253,0" path="m2394,6770l11647,6770e" filled="f" stroked="t" strokeweight=".713954pt" strokecolor="#606060">
                <v:path arrowok="t"/>
              </v:shape>
            </v:group>
            <v:group style="position:absolute;left:2389;top:7009;width:9258;height:2" coordorigin="2389,7009" coordsize="9258,2">
              <v:shape style="position:absolute;left:2389;top:7009;width:9258;height:2" coordorigin="2389,7009" coordsize="9258,0" path="m2389,7009l11647,7009e" filled="f" stroked="t" strokeweight=".713954pt" strokecolor="#606060">
                <v:path arrowok="t"/>
              </v:shape>
            </v:group>
            <v:group style="position:absolute;left:362;top:7250;width:11280;height:2" coordorigin="362,7250" coordsize="11280,2">
              <v:shape style="position:absolute;left:362;top:7250;width:11280;height:2" coordorigin="362,7250" coordsize="11280,0" path="m362,7250l11642,7250e" filled="f" stroked="t" strokeweight=".713954pt" strokecolor="#5B5B5B">
                <v:path arrowok="t"/>
              </v:shape>
            </v:group>
            <v:group style="position:absolute;left:4974;top:7716;width:2;height:765" coordorigin="4974,7716" coordsize="2,765">
              <v:shape style="position:absolute;left:4974;top:7716;width:2;height:765" coordorigin="4974,7716" coordsize="0,765" path="m4974,8481l4974,7716e" filled="f" stroked="t" strokeweight=".713954pt" strokecolor="#4B4B4B">
                <v:path arrowok="t"/>
              </v:shape>
            </v:group>
            <v:group style="position:absolute;left:4964;top:7965;width:6683;height:2" coordorigin="4964,7965" coordsize="6683,2">
              <v:shape style="position:absolute;left:4964;top:7965;width:6683;height:2" coordorigin="4964,7965" coordsize="6683,0" path="m4964,7965l11647,7965e" filled="f" stroked="t" strokeweight=".713954pt" strokecolor="#575757">
                <v:path arrowok="t"/>
              </v:shape>
            </v:group>
            <v:group style="position:absolute;left:4964;top:8204;width:6683;height:2" coordorigin="4964,8204" coordsize="6683,2">
              <v:shape style="position:absolute;left:4964;top:8204;width:6683;height:2" coordorigin="4964,8204" coordsize="6683,0" path="m4964,8204l11647,8204e" filled="f" stroked="t" strokeweight=".713954pt" strokecolor="#5B5B5B">
                <v:path arrowok="t"/>
              </v:shape>
            </v:group>
            <v:group style="position:absolute;left:366;top:8477;width:11290;height:2" coordorigin="366,8477" coordsize="11290,2">
              <v:shape style="position:absolute;left:366;top:8477;width:11290;height:2" coordorigin="366,8477" coordsize="11290,0" path="m366,8477l11656,8477e" filled="f" stroked="t" strokeweight=".713954pt" strokecolor="#5B5B5B">
                <v:path arrowok="t"/>
              </v:shape>
            </v:group>
            <v:group style="position:absolute;left:362;top:7721;width:11290;height:2" coordorigin="362,7721" coordsize="11290,2">
              <v:shape style="position:absolute;left:362;top:7721;width:11290;height:2" coordorigin="362,7721" coordsize="11290,0" path="m362,7721l11652,7721e" filled="f" stroked="t" strokeweight=".713954pt" strokecolor="#5B5B5B">
                <v:path arrowok="t"/>
              </v:shape>
            </v:group>
            <v:group style="position:absolute;left:366;top:9282;width:11285;height:2" coordorigin="366,9282" coordsize="11285,2">
              <v:shape style="position:absolute;left:366;top:9282;width:11285;height:2" coordorigin="366,9282" coordsize="11285,0" path="m366,9282l11652,9282e" filled="f" stroked="t" strokeweight=".713954pt" strokecolor="#5B5B5B">
                <v:path arrowok="t"/>
              </v:shape>
            </v:group>
            <v:group style="position:absolute;left:371;top:10212;width:11285;height:2" coordorigin="371,10212" coordsize="11285,2">
              <v:shape style="position:absolute;left:371;top:10212;width:11285;height:2" coordorigin="371,10212" coordsize="11285,0" path="m371,10212l11656,10212e" filled="f" stroked="t" strokeweight=".713954pt" strokecolor="#575757">
                <v:path arrowok="t"/>
              </v:shape>
            </v:group>
            <v:group style="position:absolute;left:371;top:10451;width:11290;height:2" coordorigin="371,10451" coordsize="11290,2">
              <v:shape style="position:absolute;left:371;top:10451;width:11290;height:2" coordorigin="371,10451" coordsize="11290,0" path="m371,10451l11661,10451e" filled="f" stroked="t" strokeweight=".713954pt" strokecolor="#5B5B5B">
                <v:path arrowok="t"/>
              </v:shape>
            </v:group>
            <v:group style="position:absolute;left:371;top:10695;width:11290;height:2" coordorigin="371,10695" coordsize="11290,2">
              <v:shape style="position:absolute;left:371;top:10695;width:11290;height:2" coordorigin="371,10695" coordsize="11290,0" path="m371,10695l11661,10695e" filled="f" stroked="t" strokeweight=".713954pt" strokecolor="#5B5B5B">
                <v:path arrowok="t"/>
              </v:shape>
            </v:group>
            <v:group style="position:absolute;left:3260;top:11173;width:8406;height:2" coordorigin="3260,11173" coordsize="8406,2">
              <v:shape style="position:absolute;left:3260;top:11173;width:8406;height:2" coordorigin="3260,11173" coordsize="8406,0" path="m3260,11173l11666,11173e" filled="f" stroked="t" strokeweight=".713954pt" strokecolor="#5B5B5B">
                <v:path arrowok="t"/>
              </v:shape>
            </v:group>
            <v:group style="position:absolute;left:1763;top:11407;width:2;height:5034" coordorigin="1763,11407" coordsize="2,5034">
              <v:shape style="position:absolute;left:1763;top:11407;width:2;height:5034" coordorigin="1763,11407" coordsize="0,5034" path="m1763,16442l1763,11407e" filled="f" stroked="t" strokeweight=".713954pt" strokecolor="#545454">
                <v:path arrowok="t"/>
              </v:shape>
            </v:group>
            <v:group style="position:absolute;left:1192;top:11402;width:2;height:5039" coordorigin="1192,11402" coordsize="2,5039">
              <v:shape style="position:absolute;left:1192;top:11402;width:2;height:5039" coordorigin="1192,11402" coordsize="0,5039" path="m1192,16442l1192,11402e" filled="f" stroked="t" strokeweight=".713954pt" strokecolor="#606060">
                <v:path arrowok="t"/>
              </v:shape>
            </v:group>
            <v:group style="position:absolute;left:376;top:11414;width:11290;height:2" coordorigin="376,11414" coordsize="11290,2">
              <v:shape style="position:absolute;left:376;top:11414;width:11290;height:2" coordorigin="376,11414" coordsize="11290,0" path="m376,11414l11666,11414e" filled="f" stroked="t" strokeweight=".713954pt" strokecolor="#5B5B5B">
                <v:path arrowok="t"/>
              </v:shape>
            </v:group>
            <v:group style="position:absolute;left:376;top:11656;width:11290;height:2" coordorigin="376,11656" coordsize="11290,2">
              <v:shape style="position:absolute;left:376;top:11656;width:11290;height:2" coordorigin="376,11656" coordsize="11290,0" path="m376,11656l11666,11656e" filled="f" stroked="t" strokeweight=".713954pt" strokecolor="#5B5B5B">
                <v:path arrowok="t"/>
              </v:shape>
            </v:group>
            <v:group style="position:absolute;left:395;top:16432;width:11280;height:2" coordorigin="395,16432" coordsize="11280,2">
              <v:shape style="position:absolute;left:395;top:16432;width:11280;height:2" coordorigin="395,16432" coordsize="11280,0" path="m395,16432l11676,16432e" filled="f" stroked="t" strokeweight=".713954pt" strokecolor="#7C7C7C">
                <v:path arrowok="t"/>
              </v:shape>
            </v:group>
            <v:group style="position:absolute;left:7454;top:11402;width:2;height:5034" coordorigin="7454,11402" coordsize="2,5034">
              <v:shape style="position:absolute;left:7454;top:11402;width:2;height:5034" coordorigin="7454,11402" coordsize="0,5034" path="m7454,16437l7454,11402e" filled="f" stroked="t" strokeweight=".713954pt" strokecolor="#575757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7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tabs>
          <w:tab w:pos="400" w:val="left"/>
          <w:tab w:pos="140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CCCCCC"/>
          <w:spacing w:val="0"/>
          <w:w w:val="100"/>
          <w:position w:val="-6"/>
        </w:rPr>
        <w:t>,·</w:t>
      </w:r>
      <w:r>
        <w:rPr>
          <w:rFonts w:ascii="Arial" w:hAnsi="Arial" w:cs="Arial" w:eastAsia="Arial"/>
          <w:sz w:val="18"/>
          <w:szCs w:val="18"/>
          <w:color w:val="CCCCCC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CCCCCC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6"/>
          <w:szCs w:val="6"/>
          <w:color w:val="A1A1A1"/>
          <w:spacing w:val="0"/>
          <w:w w:val="141"/>
          <w:b/>
          <w:bCs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A1A1A1"/>
          <w:spacing w:val="-12"/>
          <w:w w:val="141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141"/>
          <w:b/>
          <w:bCs/>
          <w:i/>
          <w:position w:val="0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-15"/>
          <w:w w:val="141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100"/>
          <w:b/>
          <w:bCs/>
          <w:i/>
          <w:position w:val="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100"/>
          <w:b/>
          <w:bCs/>
          <w:i/>
          <w:position w:val="0"/>
        </w:rPr>
      </w:r>
      <w:r>
        <w:rPr>
          <w:rFonts w:ascii="Times New Roman" w:hAnsi="Times New Roman" w:cs="Times New Roman" w:eastAsia="Times New Roman"/>
          <w:sz w:val="6"/>
          <w:szCs w:val="6"/>
          <w:color w:val="CCCCCC"/>
          <w:spacing w:val="0"/>
          <w:w w:val="100"/>
          <w:position w:val="0"/>
        </w:rPr>
        <w:t>•,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860" w:right="5581"/>
        <w:jc w:val="center"/>
        <w:tabs>
          <w:tab w:pos="3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893326pt;margin-top:-10.673153pt;width:74.057764pt;height:62pt;mso-position-horizontal-relative:page;mso-position-vertical-relative:paragraph;z-index:-12693" type="#_x0000_t202" filled="f" stroked="f">
            <v:textbox inset="0,0,0,0">
              <w:txbxContent>
                <w:p>
                  <w:pPr>
                    <w:spacing w:before="0" w:after="0" w:line="1240" w:lineRule="exact"/>
                    <w:ind w:right="-226"/>
                    <w:jc w:val="left"/>
                    <w:rPr>
                      <w:rFonts w:ascii="Times New Roman" w:hAnsi="Times New Roman" w:cs="Times New Roman" w:eastAsia="Times New Roman"/>
                      <w:sz w:val="124"/>
                      <w:szCs w:val="1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363636"/>
                      <w:spacing w:val="0"/>
                      <w:w w:val="62"/>
                      <w:i/>
                      <w:position w:val="-1"/>
                    </w:rPr>
                    <w:t>G#=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-8"/>
          <w:w w:val="9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B6B6B6"/>
          <w:spacing w:val="0"/>
          <w:w w:val="24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B6B6B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6B6B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Şe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ket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057"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38"/>
          <w:b/>
          <w:bCs/>
        </w:rPr>
        <w:t>...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3"/>
          <w:w w:val="38"/>
          <w:b/>
          <w:bCs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3"/>
          <w:w w:val="38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38"/>
          <w:emboss/>
          <w:b/>
          <w:bCs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38"/>
          <w:emboss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38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38"/>
          <w:b/>
          <w:bCs/>
        </w:rPr>
        <w:t>..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18"/>
          <w:w w:val="38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</w:rPr>
        <w:t>ını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</w:rPr>
        <w:t>KOSE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4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ıtf.Erı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01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05050"/>
          <w:w w:val="194"/>
          <w:i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-20"/>
          <w:w w:val="194"/>
          <w:i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4"/>
          <w:i/>
        </w:rPr>
        <w:t>;v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5"/>
          <w:i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2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&lt;nze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363636"/>
          <w:spacing w:val="-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63636"/>
          <w:spacing w:val="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11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40" w:right="140"/>
          <w:cols w:num="2" w:equalWidth="0">
            <w:col w:w="548" w:space="830"/>
            <w:col w:w="10162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1" w:lineRule="exact"/>
        <w:ind w:left="362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045902pt;margin-top:-14.794831pt;width:20.122666pt;height:43.5pt;mso-position-horizontal-relative:page;mso-position-vertical-relative:paragraph;z-index:-12687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63636"/>
                      <w:spacing w:val="0"/>
                      <w:w w:val="166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BELEDiYESi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73" w:lineRule="exact"/>
        <w:ind w:left="3738" w:right="-20"/>
        <w:jc w:val="left"/>
        <w:tabs>
          <w:tab w:pos="984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"/>
          <w:w w:val="100"/>
          <w:position w:val="-6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  <w:position w:val="-6"/>
        </w:rPr>
        <w:t>DAI</w:t>
      </w:r>
      <w:r>
        <w:rPr>
          <w:rFonts w:ascii="Arial" w:hAnsi="Arial" w:cs="Arial" w:eastAsia="Arial"/>
          <w:sz w:val="21"/>
          <w:szCs w:val="21"/>
          <w:color w:val="363636"/>
          <w:spacing w:val="-1"/>
          <w:w w:val="100"/>
          <w:position w:val="-6"/>
        </w:rPr>
        <w:t>R</w:t>
      </w:r>
      <w:r>
        <w:rPr>
          <w:rFonts w:ascii="Arial" w:hAnsi="Arial" w:cs="Arial" w:eastAsia="Arial"/>
          <w:sz w:val="21"/>
          <w:szCs w:val="21"/>
          <w:color w:val="5B5D5E"/>
          <w:spacing w:val="0"/>
          <w:w w:val="100"/>
          <w:position w:val="-6"/>
        </w:rPr>
        <w:t>E</w:t>
      </w:r>
      <w:r>
        <w:rPr>
          <w:rFonts w:ascii="Arial" w:hAnsi="Arial" w:cs="Arial" w:eastAsia="Arial"/>
          <w:sz w:val="21"/>
          <w:szCs w:val="21"/>
          <w:color w:val="5B5D5E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5B5D5E"/>
          <w:spacing w:val="23"/>
          <w:w w:val="100"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27"/>
          <w:position w:val="-6"/>
        </w:rPr>
        <w:t>i</w:t>
      </w:r>
      <w:r>
        <w:rPr>
          <w:rFonts w:ascii="Arial" w:hAnsi="Arial" w:cs="Arial" w:eastAsia="Arial"/>
          <w:sz w:val="25"/>
          <w:szCs w:val="25"/>
          <w:color w:val="363636"/>
          <w:spacing w:val="-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  <w:t>BAŞKANLIGT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00"/>
          <w:position w:val="-2"/>
        </w:rPr>
        <w:t>      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20"/>
          <w:w w:val="100"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4B4B4B"/>
          <w:spacing w:val="0"/>
          <w:w w:val="301"/>
          <w:position w:val="-2"/>
        </w:rPr>
        <w:t>ll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85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20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585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-2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9" w:lineRule="exact"/>
        <w:ind w:left="632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2"/>
          <w:position w:val="11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9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" w:right="-20"/>
        <w:jc w:val="left"/>
        <w:tabs>
          <w:tab w:pos="1760" w:val="left"/>
          <w:tab w:pos="3140" w:val="left"/>
          <w:tab w:pos="544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Ql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13.05.2017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5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-32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9"/>
          <w:position w:val="0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5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45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70"/>
          <w:position w:val="0"/>
        </w:rPr>
        <w:t>O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0"/>
          <w:position w:val="0"/>
        </w:rPr>
        <w:t>fr_el: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3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2938800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23" w:right="-20"/>
        <w:jc w:val="left"/>
        <w:tabs>
          <w:tab w:pos="1780" w:val="left"/>
          <w:tab w:pos="3140" w:val="left"/>
          <w:tab w:pos="4440" w:val="left"/>
          <w:tab w:pos="5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13.05.2017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-28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3026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Harınandalı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Yörük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sonu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28"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Harmandalı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Yörük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sonu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27" w:lineRule="auto"/>
        <w:ind w:left="128" w:right="811"/>
        <w:jc w:val="left"/>
        <w:tabs>
          <w:tab w:pos="1460" w:val="left"/>
          <w:tab w:pos="3580" w:val="left"/>
          <w:tab w:pos="4100" w:val="left"/>
          <w:tab w:pos="6640" w:val="left"/>
          <w:tab w:pos="7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  <w:position w:val="2"/>
        </w:rPr>
        <w:t>Yan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0"/>
          <w:position w:val="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5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1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ikkatsizlik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tse: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8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3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left="35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2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2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Diger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13" w:lineRule="exact"/>
        <w:ind w:left="4396" w:right="-20"/>
        <w:jc w:val="left"/>
        <w:tabs>
          <w:tab w:pos="4980" w:val="left"/>
          <w:tab w:pos="6000" w:val="left"/>
          <w:tab w:pos="6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8"/>
          <w:szCs w:val="48"/>
          <w:color w:val="363636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363636"/>
          <w:spacing w:val="-61"/>
          <w:w w:val="50"/>
          <w:position w:val="-1"/>
        </w:rPr>
        <w:t> </w:t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363636"/>
          <w:spacing w:val="-61"/>
          <w:w w:val="50"/>
          <w:position w:val="-1"/>
        </w:rPr>
        <w:t> </w:t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9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4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3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9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3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9"/>
        </w:rPr>
        <w:t>:00:45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28" w:right="-20"/>
        <w:jc w:val="left"/>
        <w:tabs>
          <w:tab w:pos="2120" w:val="left"/>
          <w:tab w:pos="5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1"/>
        </w:rPr>
        <w:t>IKiracı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21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\ıniri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-29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!ıma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9"/>
        </w:rPr>
        <w:t>üNLü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2242" w:right="-20"/>
        <w:jc w:val="left"/>
        <w:tabs>
          <w:tab w:pos="474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259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8"/>
          <w:w w:val="25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285"/>
          <w:position w:val="-1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284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  <w:position w:val="-1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38"/>
          <w:position w:val="-1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00:17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40" w:bottom="280" w:left="400" w:right="40"/>
        </w:sectPr>
      </w:pPr>
      <w:rPr/>
    </w:p>
    <w:p>
      <w:pPr>
        <w:spacing w:before="0" w:after="0" w:line="222" w:lineRule="exact"/>
        <w:ind w:left="11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3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255"/>
          <w:position w:val="-1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67"/>
          <w:w w:val="25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091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00" w:right="40"/>
          <w:cols w:num="2" w:equalWidth="0">
            <w:col w:w="588" w:space="1653"/>
            <w:col w:w="9239"/>
          </w:cols>
        </w:sectPr>
      </w:pPr>
      <w:rPr/>
    </w:p>
    <w:p>
      <w:pPr>
        <w:spacing w:before="0" w:after="0" w:line="255" w:lineRule="exact"/>
        <w:ind w:left="137" w:right="-20"/>
        <w:jc w:val="left"/>
        <w:tabs>
          <w:tab w:pos="4620" w:val="left"/>
          <w:tab w:pos="7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0"/>
        </w:rPr>
        <w:t>ElektJi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  <w:position w:val="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658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46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En:ıniy_et-Jandarma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</w:rPr>
        <w:t>Geliş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131" w:right="-20"/>
        <w:jc w:val="left"/>
        <w:tabs>
          <w:tab w:pos="464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685368pt;margin-top:2.725968pt;width:13.410001pt;height:18pt;mso-position-horizontal-relative:page;mso-position-vertical-relative:paragraph;z-index:-12686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4B4B4B"/>
                      <w:spacing w:val="0"/>
                      <w:w w:val="149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8"/>
        </w:rPr>
        <w:t>Sayı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Doğalg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95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2" w:lineRule="exact"/>
        <w:ind w:left="2131" w:right="2674" w:firstLine="-1564"/>
        <w:jc w:val="left"/>
        <w:tabs>
          <w:tab w:pos="2320" w:val="left"/>
          <w:tab w:pos="462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42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42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7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2" w:lineRule="exact"/>
        <w:ind w:left="137" w:right="2006" w:firstLine="-23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4660" w:right="388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0"/>
        </w:rPr>
        <w:t>öndürmede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08" w:lineRule="auto"/>
        <w:ind w:left="2213" w:right="2425" w:firstLine="-2081"/>
        <w:jc w:val="left"/>
        <w:tabs>
          <w:tab w:pos="4620" w:val="left"/>
          <w:tab w:pos="6500" w:val="left"/>
          <w:tab w:pos="80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95"/>
          <w:position w:val="2"/>
        </w:rPr>
        <w:t>Söndü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>rm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0"/>
        </w:rPr>
        <w:t>IKöpil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8"/>
          <w:w w:val="3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93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8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200"/>
          <w:position w:val="0"/>
        </w:rPr>
        <w:t>tıl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2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4"/>
          <w:w w:val="2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Arial" w:hAnsi="Arial" w:cs="Arial" w:eastAsia="Arial"/>
          <w:sz w:val="41"/>
          <w:szCs w:val="41"/>
          <w:color w:val="4B4B4B"/>
          <w:spacing w:val="0"/>
          <w:w w:val="57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4B4B4B"/>
          <w:spacing w:val="-57"/>
          <w:w w:val="57"/>
          <w:position w:val="-3"/>
        </w:rPr>
        <w:t> </w:t>
      </w:r>
      <w:r>
        <w:rPr>
          <w:rFonts w:ascii="Arial" w:hAnsi="Arial" w:cs="Arial" w:eastAsia="Arial"/>
          <w:sz w:val="41"/>
          <w:szCs w:val="41"/>
          <w:color w:val="4B4B4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1"/>
          <w:szCs w:val="41"/>
          <w:color w:val="4B4B4B"/>
          <w:spacing w:val="0"/>
          <w:w w:val="57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1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mikta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yanmıştır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00" w:right="40"/>
        </w:sectPr>
      </w:pPr>
      <w:rPr/>
    </w:p>
    <w:p>
      <w:pPr>
        <w:spacing w:before="0" w:after="0" w:line="227" w:lineRule="exact"/>
        <w:ind w:left="13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Duıumu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96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36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00" w:right="40"/>
          <w:cols w:num="2" w:equalWidth="0">
            <w:col w:w="1814" w:space="373"/>
            <w:col w:w="9293"/>
          </w:cols>
        </w:sectPr>
      </w:pPr>
      <w:rPr/>
    </w:p>
    <w:p>
      <w:pPr>
        <w:spacing w:before="20" w:after="0" w:line="222" w:lineRule="exact"/>
        <w:ind w:left="2131" w:right="370" w:firstLine="-1989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düşürülen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önmemi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1" w:lineRule="auto"/>
        <w:ind w:left="132" w:right="4132"/>
        <w:jc w:val="left"/>
        <w:tabs>
          <w:tab w:pos="212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Sigortatı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Şirk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8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77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8"/>
          <w:position w:val="0"/>
        </w:rPr>
        <w:t>edeli: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46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8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5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2"/>
        </w:rPr>
        <w:t>"ı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edilmemişti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7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5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4"/>
        </w:rPr>
        <w:t>..__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5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40" w:lineRule="auto"/>
        <w:ind w:left="151" w:right="-20"/>
        <w:jc w:val="left"/>
        <w:tabs>
          <w:tab w:pos="2120" w:val="left"/>
          <w:tab w:pos="5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84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85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  <w:position w:val="1"/>
        </w:rPr>
        <w:t>Döntış_U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13.05.2017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4"/>
          <w:position w:val="1"/>
        </w:rPr>
        <w:t>§_aati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8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68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1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35" w:right="-20"/>
        <w:jc w:val="left"/>
        <w:tabs>
          <w:tab w:pos="1020" w:val="left"/>
          <w:tab w:pos="1520" w:val="left"/>
          <w:tab w:pos="8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78.971558pt;margin-top:21.269426pt;width:.1pt;height:10.651139pt;mso-position-horizontal-relative:page;mso-position-vertical-relative:paragraph;z-index:-12691" coordorigin="11579,425" coordsize="2,213">
            <v:shape style="position:absolute;left:11579;top:425;width:2;height:213" coordorigin="11579,425" coordsize="0,213" path="m11579,638l11579,425e" filled="f" stroked="t" strokeweight=".233503pt" strokecolor="#7C7C7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8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94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31"/>
          <w:position w:val="-1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1"/>
          <w:w w:val="13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96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-9"/>
          <w:w w:val="13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Bosta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4"/>
          <w:position w:val="-1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3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gurubu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00" w:right="40"/>
        </w:sectPr>
      </w:pPr>
      <w:rPr/>
    </w:p>
    <w:p>
      <w:pPr>
        <w:spacing w:before="35" w:after="0" w:line="215" w:lineRule="exact"/>
        <w:ind w:left="2281" w:right="-74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0"/>
          <w:position w:val="-1"/>
        </w:rPr>
        <w:t>Yangın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363636"/>
          <w:spacing w:val="8"/>
          <w:w w:val="9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5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6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right="29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3" w:lineRule="exact"/>
        <w:ind w:left="2822" w:right="-20"/>
        <w:jc w:val="left"/>
        <w:tabs>
          <w:tab w:pos="43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F69D4"/>
          <w:spacing w:val="0"/>
          <w:w w:val="100"/>
          <w:position w:val="-2"/>
        </w:rPr>
        <w:t>uharrem</w:t>
      </w:r>
      <w:r>
        <w:rPr>
          <w:rFonts w:ascii="Arial" w:hAnsi="Arial" w:cs="Arial" w:eastAsia="Arial"/>
          <w:sz w:val="23"/>
          <w:szCs w:val="23"/>
          <w:color w:val="2F69D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2F69D4"/>
          <w:spacing w:val="0"/>
          <w:w w:val="100"/>
          <w:position w:val="-2"/>
        </w:rPr>
        <w:t>AY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65" w:right="-20"/>
        <w:jc w:val="left"/>
        <w:tabs>
          <w:tab w:pos="28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itfaiyeci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2F69D4"/>
          <w:spacing w:val="0"/>
          <w:w w:val="100"/>
          <w:position w:val="2"/>
        </w:rPr>
        <w:t>It</w:t>
      </w:r>
      <w:r>
        <w:rPr>
          <w:rFonts w:ascii="Arial" w:hAnsi="Arial" w:cs="Arial" w:eastAsia="Arial"/>
          <w:sz w:val="18"/>
          <w:szCs w:val="18"/>
          <w:color w:val="2F69D4"/>
          <w:spacing w:val="4"/>
          <w:w w:val="100"/>
          <w:position w:val="2"/>
        </w:rPr>
        <w:t>f</w:t>
      </w:r>
      <w:r>
        <w:rPr>
          <w:rFonts w:ascii="Arial" w:hAnsi="Arial" w:cs="Arial" w:eastAsia="Arial"/>
          <w:sz w:val="18"/>
          <w:szCs w:val="18"/>
          <w:color w:val="577BC1"/>
          <w:spacing w:val="0"/>
          <w:w w:val="100"/>
          <w:position w:val="2"/>
        </w:rPr>
        <w:t>aiye</w:t>
      </w:r>
      <w:r>
        <w:rPr>
          <w:rFonts w:ascii="Arial" w:hAnsi="Arial" w:cs="Arial" w:eastAsia="Arial"/>
          <w:sz w:val="18"/>
          <w:szCs w:val="18"/>
          <w:color w:val="577BC1"/>
          <w:spacing w:val="20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577BC1"/>
          <w:spacing w:val="0"/>
          <w:w w:val="100"/>
          <w:position w:val="2"/>
        </w:rPr>
        <w:t>Kuze</w:t>
      </w:r>
      <w:r>
        <w:rPr>
          <w:rFonts w:ascii="Arial" w:hAnsi="Arial" w:cs="Arial" w:eastAsia="Arial"/>
          <w:sz w:val="18"/>
          <w:szCs w:val="18"/>
          <w:color w:val="577BC1"/>
          <w:spacing w:val="0"/>
          <w:w w:val="100"/>
          <w:position w:val="2"/>
        </w:rPr>
        <w:t>  </w:t>
      </w:r>
      <w:r>
        <w:rPr>
          <w:rFonts w:ascii="Arial" w:hAnsi="Arial" w:cs="Arial" w:eastAsia="Arial"/>
          <w:sz w:val="18"/>
          <w:szCs w:val="18"/>
          <w:color w:val="577BC1"/>
          <w:spacing w:val="7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4270CD"/>
          <w:spacing w:val="0"/>
          <w:w w:val="106"/>
          <w:position w:val="2"/>
        </w:rPr>
        <w:t>B</w:t>
      </w:r>
      <w:r>
        <w:rPr>
          <w:rFonts w:ascii="Arial" w:hAnsi="Arial" w:cs="Arial" w:eastAsia="Arial"/>
          <w:sz w:val="18"/>
          <w:szCs w:val="18"/>
          <w:color w:val="4270CD"/>
          <w:spacing w:val="-10"/>
          <w:w w:val="107"/>
          <w:position w:val="2"/>
        </w:rPr>
        <w:t>ö</w:t>
      </w:r>
      <w:r>
        <w:rPr>
          <w:rFonts w:ascii="Arial" w:hAnsi="Arial" w:cs="Arial" w:eastAsia="Arial"/>
          <w:sz w:val="18"/>
          <w:szCs w:val="18"/>
          <w:color w:val="3860A7"/>
          <w:spacing w:val="-5"/>
          <w:w w:val="177"/>
          <w:position w:val="2"/>
        </w:rPr>
        <w:t>l</w:t>
      </w:r>
      <w:r>
        <w:rPr>
          <w:rFonts w:ascii="Arial" w:hAnsi="Arial" w:cs="Arial" w:eastAsia="Arial"/>
          <w:sz w:val="18"/>
          <w:szCs w:val="18"/>
          <w:color w:val="577BC1"/>
          <w:spacing w:val="0"/>
          <w:w w:val="107"/>
          <w:position w:val="2"/>
        </w:rPr>
        <w:t>ge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27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270CD"/>
          <w:spacing w:val="-7"/>
          <w:w w:val="107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color w:val="6B89BC"/>
          <w:spacing w:val="-11"/>
          <w:w w:val="118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270CD"/>
          <w:spacing w:val="-11"/>
          <w:w w:val="10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3860A7"/>
          <w:spacing w:val="-4"/>
          <w:w w:val="103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577BC1"/>
          <w:spacing w:val="0"/>
          <w:w w:val="75"/>
        </w:rPr>
        <w:t>st;,ı</w:t>
      </w:r>
      <w:r>
        <w:rPr>
          <w:rFonts w:ascii="Times New Roman" w:hAnsi="Times New Roman" w:cs="Times New Roman" w:eastAsia="Times New Roman"/>
          <w:sz w:val="22"/>
          <w:szCs w:val="22"/>
          <w:color w:val="577BC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77BC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89BC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B89BC"/>
          <w:spacing w:val="9"/>
          <w:w w:val="69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4270CD"/>
          <w:spacing w:val="0"/>
          <w:w w:val="101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4270CD"/>
          <w:spacing w:val="-3"/>
          <w:w w:val="10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6799"/>
          <w:spacing w:val="7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77BC1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7BC1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7BC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7BC1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7BC1"/>
          <w:spacing w:val="7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860A7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60A7"/>
          <w:spacing w:val="0"/>
          <w:w w:val="8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32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209747pt;margin-top:1.916268pt;width:25.090421pt;height:46pt;mso-position-horizontal-relative:page;mso-position-vertical-relative:paragraph;z-index:-12685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63636"/>
                      <w:w w:val="35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63636"/>
                      <w:spacing w:val="24"/>
                      <w:w w:val="34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41487C"/>
                      <w:spacing w:val="0"/>
                      <w:w w:val="86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48"/>
          <w:b/>
          <w:bCs/>
        </w:rPr>
        <w:t>O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48"/>
        </w:rPr>
        <w:t>lkızirilll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1"/>
          <w:w w:val="48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73"/>
          <w:b/>
          <w:bCs/>
        </w:rPr>
        <w:t>i007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7" w:right="-20"/>
        <w:jc w:val="left"/>
        <w:tabs>
          <w:tab w:pos="1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ttfaiy,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Amhi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00" w:right="40"/>
          <w:cols w:num="2" w:equalWidth="0">
            <w:col w:w="6171" w:space="2265"/>
            <w:col w:w="3044"/>
          </w:cols>
        </w:sectPr>
      </w:pPr>
      <w:rPr/>
    </w:p>
    <w:p>
      <w:pPr>
        <w:spacing w:before="45" w:after="0" w:line="203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İmra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2"/>
        </w:rPr>
        <w:t>ÜNLÜ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8" w:after="0" w:line="159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5B5D5E"/>
          <w:spacing w:val="0"/>
          <w:w w:val="265"/>
          <w:position w:val="-14"/>
        </w:rPr>
        <w:t>Bülent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00" w:right="40"/>
          <w:cols w:num="2" w:equalWidth="0">
            <w:col w:w="6080" w:space="2225"/>
            <w:col w:w="3175"/>
          </w:cols>
        </w:sectPr>
      </w:pPr>
      <w:rPr/>
    </w:p>
    <w:p>
      <w:pPr>
        <w:spacing w:before="0" w:after="0" w:line="286" w:lineRule="exact"/>
        <w:ind w:right="619"/>
        <w:jc w:val="right"/>
        <w:tabs>
          <w:tab w:pos="3360" w:val="left"/>
          <w:tab w:pos="4900" w:val="left"/>
          <w:tab w:pos="55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2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20"/>
          <w:szCs w:val="20"/>
          <w:color w:val="5B5D5E"/>
          <w:spacing w:val="0"/>
          <w:w w:val="87"/>
          <w:position w:val="0"/>
        </w:rPr>
        <w:t>ltfa</w:t>
      </w:r>
      <w:r>
        <w:rPr>
          <w:rFonts w:ascii="Arial" w:hAnsi="Arial" w:cs="Arial" w:eastAsia="Arial"/>
          <w:sz w:val="20"/>
          <w:szCs w:val="20"/>
          <w:color w:val="5B5D5E"/>
          <w:spacing w:val="0"/>
          <w:w w:val="87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B5D5E"/>
          <w:spacing w:val="0"/>
          <w:w w:val="88"/>
          <w:position w:val="0"/>
        </w:rPr>
        <w:t>y</w:t>
      </w:r>
      <w:r>
        <w:rPr>
          <w:rFonts w:ascii="Arial" w:hAnsi="Arial" w:cs="Arial" w:eastAsia="Arial"/>
          <w:sz w:val="20"/>
          <w:szCs w:val="20"/>
          <w:color w:val="5B5D5E"/>
          <w:spacing w:val="11"/>
          <w:w w:val="88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475"/>
          <w:i/>
          <w:position w:val="0"/>
        </w:rPr>
        <w:t>:</w:t>
      </w:r>
      <w:r>
        <w:rPr>
          <w:rFonts w:ascii="Arial" w:hAnsi="Arial" w:cs="Arial" w:eastAsia="Arial"/>
          <w:sz w:val="20"/>
          <w:szCs w:val="20"/>
          <w:color w:val="756E99"/>
          <w:spacing w:val="0"/>
          <w:w w:val="197"/>
          <w:position w:val="0"/>
        </w:rPr>
        <w:t>,</w:t>
      </w:r>
      <w:r>
        <w:rPr>
          <w:rFonts w:ascii="Arial" w:hAnsi="Arial" w:cs="Arial" w:eastAsia="Arial"/>
          <w:sz w:val="20"/>
          <w:szCs w:val="20"/>
          <w:color w:val="756E99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B5D5E"/>
          <w:spacing w:val="0"/>
          <w:w w:val="88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5B5D5E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5B5D5E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B8BABD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B8BABD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B8BABD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60"/>
          <w:position w:val="0"/>
        </w:rPr>
        <w:t>...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121"/>
          <w:i/>
          <w:position w:val="0"/>
        </w:rPr>
        <w:t>t.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460"/>
        <w:jc w:val="right"/>
        <w:tabs>
          <w:tab w:pos="26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84.169159pt;margin-top:9.150044pt;width:3.619301pt;height:31.691216pt;mso-position-horizontal-relative:page;mso-position-vertical-relative:paragraph;z-index:-12689" coordorigin="9683,183" coordsize="72,634">
            <v:group style="position:absolute;left:9704;top:204;width:2;height:483" coordorigin="9704,204" coordsize="2,483">
              <v:shape style="position:absolute;left:9704;top:204;width:2;height:483" coordorigin="9704,204" coordsize="0,483" path="m9704,687l9704,204e" filled="f" stroked="t" strokeweight="2.10153pt" strokecolor="#545454">
                <v:path arrowok="t"/>
              </v:shape>
            </v:group>
            <v:group style="position:absolute;left:9739;top:677;width:2;height:123" coordorigin="9739,677" coordsize="2,123">
              <v:shape style="position:absolute;left:9739;top:677;width:2;height:123" coordorigin="9739,677" coordsize="0,123" path="m9739,800l9739,677e" filled="f" stroked="t" strokeweight="1.634523pt" strokecolor="#4B4B4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1.736526pt;margin-top:7.694958pt;width:130.973497pt;height:39.0pt;mso-position-horizontal-relative:page;mso-position-vertical-relative:paragraph;z-index:-12684" type="#_x0000_t202" filled="f" stroked="f">
            <v:textbox inset="0,0,0,0">
              <w:txbxContent>
                <w:p>
                  <w:pPr>
                    <w:spacing w:before="0" w:after="0" w:line="780" w:lineRule="exact"/>
                    <w:ind w:right="-157"/>
                    <w:jc w:val="left"/>
                    <w:tabs>
                      <w:tab w:pos="2300" w:val="left"/>
                    </w:tabs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2F3485"/>
                      <w:w w:val="195"/>
                      <w:i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2F3485"/>
                      <w:spacing w:val="-126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2D2F5E"/>
                      <w:spacing w:val="0"/>
                      <w:w w:val="25"/>
                      <w:i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2D2F5E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2D2F5E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41487C"/>
                      <w:spacing w:val="0"/>
                      <w:w w:val="50"/>
                      <w:i/>
                      <w:position w:val="14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41487C"/>
                      <w:spacing w:val="0"/>
                      <w:w w:val="50"/>
                      <w:i/>
                      <w:position w:val="14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41487C"/>
                      <w:spacing w:val="2"/>
                      <w:w w:val="50"/>
                      <w:i/>
                      <w:position w:val="14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41487C"/>
                      <w:spacing w:val="0"/>
                      <w:w w:val="64"/>
                      <w:i/>
                      <w:position w:val="14"/>
                    </w:rPr>
                    <w:t>1ı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B5D5E"/>
          <w:w w:val="87"/>
        </w:rPr>
        <w:t>Müdahale</w:t>
      </w:r>
      <w:r>
        <w:rPr>
          <w:rFonts w:ascii="Arial" w:hAnsi="Arial" w:cs="Arial" w:eastAsia="Arial"/>
          <w:sz w:val="19"/>
          <w:szCs w:val="19"/>
          <w:color w:val="5B5D5E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5B5D5E"/>
          <w:w w:val="100"/>
        </w:rPr>
      </w:r>
      <w:r>
        <w:rPr>
          <w:rFonts w:ascii="Arial" w:hAnsi="Arial" w:cs="Arial" w:eastAsia="Arial"/>
          <w:sz w:val="19"/>
          <w:szCs w:val="19"/>
          <w:color w:val="727272"/>
          <w:spacing w:val="0"/>
          <w:w w:val="138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08" w:lineRule="exact"/>
        <w:ind w:right="814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B8BABD"/>
          <w:spacing w:val="0"/>
          <w:w w:val="56"/>
          <w:position w:val="-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B8BABD"/>
          <w:spacing w:val="0"/>
          <w:w w:val="56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8BABD"/>
          <w:spacing w:val="9"/>
          <w:w w:val="56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D5E"/>
          <w:spacing w:val="0"/>
          <w:w w:val="185"/>
          <w:position w:val="-5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5B5D5E"/>
          <w:spacing w:val="62"/>
          <w:w w:val="185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A9C9C"/>
          <w:spacing w:val="0"/>
          <w:w w:val="56"/>
          <w:position w:val="-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right="541"/>
        <w:jc w:val="right"/>
        <w:tabs>
          <w:tab w:pos="13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8"/>
          <w:szCs w:val="8"/>
          <w:color w:val="5B5D5E"/>
          <w:spacing w:val="0"/>
          <w:w w:val="100"/>
        </w:rPr>
        <w:t>1</w:t>
      </w:r>
      <w:r>
        <w:rPr>
          <w:rFonts w:ascii="Arial" w:hAnsi="Arial" w:cs="Arial" w:eastAsia="Arial"/>
          <w:sz w:val="8"/>
          <w:szCs w:val="8"/>
          <w:color w:val="5B5D5E"/>
          <w:spacing w:val="0"/>
          <w:w w:val="100"/>
        </w:rPr>
        <w:t>     </w:t>
      </w:r>
      <w:r>
        <w:rPr>
          <w:rFonts w:ascii="Arial" w:hAnsi="Arial" w:cs="Arial" w:eastAsia="Arial"/>
          <w:sz w:val="8"/>
          <w:szCs w:val="8"/>
          <w:color w:val="5B5D5E"/>
          <w:spacing w:val="14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363636"/>
          <w:spacing w:val="0"/>
          <w:w w:val="168"/>
        </w:rPr>
        <w:t>.,..</w:t>
      </w:r>
      <w:r>
        <w:rPr>
          <w:rFonts w:ascii="Arial" w:hAnsi="Arial" w:cs="Arial" w:eastAsia="Arial"/>
          <w:sz w:val="8"/>
          <w:szCs w:val="8"/>
          <w:color w:val="363636"/>
          <w:spacing w:val="0"/>
          <w:w w:val="168"/>
        </w:rPr>
        <w:t>    </w:t>
      </w:r>
      <w:r>
        <w:rPr>
          <w:rFonts w:ascii="Arial" w:hAnsi="Arial" w:cs="Arial" w:eastAsia="Arial"/>
          <w:sz w:val="8"/>
          <w:szCs w:val="8"/>
          <w:color w:val="363636"/>
          <w:spacing w:val="9"/>
          <w:w w:val="16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53"/>
          <w:i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5"/>
          <w:szCs w:val="25"/>
          <w:color w:val="B8BABD"/>
          <w:spacing w:val="0"/>
          <w:w w:val="69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90" w:lineRule="exact"/>
        <w:ind w:left="4405" w:right="-20"/>
        <w:jc w:val="left"/>
        <w:tabs>
          <w:tab w:pos="9680" w:val="left"/>
          <w:tab w:pos="1006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239.924683pt;margin-top:.770338pt;width:111.14759pt;height:3.28499pt;mso-position-horizontal-relative:page;mso-position-vertical-relative:paragraph;z-index:-12690" coordorigin="4798,15" coordsize="2223,66">
            <v:group style="position:absolute;left:5016;top:36;width:514;height:2" coordorigin="5016,36" coordsize="514,2">
              <v:shape style="position:absolute;left:5016;top:36;width:514;height:2" coordorigin="5016,36" coordsize="514,0" path="m5016,36l5529,36e" filled="f" stroked="t" strokeweight="2.10153pt" strokecolor="#7077A8">
                <v:path arrowok="t"/>
              </v:shape>
            </v:group>
            <v:group style="position:absolute;left:4820;top:60;width:224;height:2" coordorigin="4820,60" coordsize="224,2">
              <v:shape style="position:absolute;left:4820;top:60;width:224;height:2" coordorigin="4820,60" coordsize="224,0" path="m4820,60l5044,60e" filled="f" stroked="t" strokeweight="2.10153pt" strokecolor="#546097">
                <v:path arrowok="t"/>
              </v:shape>
            </v:group>
            <v:group style="position:absolute;left:5529;top:36;width:1485;height:2" coordorigin="5529,36" coordsize="1485,2">
              <v:shape style="position:absolute;left:5529;top:36;width:1485;height:2" coordorigin="5529,36" coordsize="1485,0" path="m5529,36l7014,36e" filled="f" stroked="t" strokeweight=".70051pt" strokecolor="#4F578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3"/>
          <w:szCs w:val="23"/>
          <w:color w:val="B8BABD"/>
          <w:spacing w:val="-15"/>
          <w:w w:val="164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F3485"/>
          <w:spacing w:val="-19"/>
          <w:w w:val="82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A99BA"/>
          <w:spacing w:val="0"/>
          <w:w w:val="33"/>
          <w:i/>
          <w:position w:val="-4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9A99BA"/>
          <w:spacing w:val="18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A99BA"/>
          <w:spacing w:val="0"/>
          <w:w w:val="33"/>
          <w:i/>
          <w:position w:val="-4"/>
        </w:rPr>
        <w:t>...</w:t>
      </w:r>
      <w:r>
        <w:rPr>
          <w:rFonts w:ascii="Times New Roman" w:hAnsi="Times New Roman" w:cs="Times New Roman" w:eastAsia="Times New Roman"/>
          <w:sz w:val="23"/>
          <w:szCs w:val="23"/>
          <w:color w:val="9A99BA"/>
          <w:spacing w:val="0"/>
          <w:w w:val="33"/>
          <w:i/>
          <w:position w:val="-4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9A99BA"/>
          <w:spacing w:val="4"/>
          <w:w w:val="33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F5E"/>
          <w:spacing w:val="0"/>
          <w:w w:val="100"/>
          <w:i/>
          <w:position w:val="-4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2D2F5E"/>
          <w:spacing w:val="-48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F5E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D2F5E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72"/>
          <w:position w:val="3"/>
        </w:rPr>
        <w:t>v.'l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72"/>
          <w:position w:val="3"/>
        </w:rPr>
        <w:t>-li!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right="87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63636"/>
          <w:w w:val="437"/>
          <w:position w:val="-12"/>
        </w:rPr>
        <w:t>tı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w w:val="439"/>
          <w:position w:val="-12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-4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100"/>
          <w:position w:val="-12"/>
        </w:rPr>
        <w:t>u"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100"/>
          <w:position w:val="-12"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101"/>
          <w:position w:val="-12"/>
        </w:rPr>
        <w:t>"'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400" w:right="40"/>
        </w:sectPr>
      </w:pPr>
      <w:rPr/>
    </w:p>
    <w:p>
      <w:pPr>
        <w:spacing w:before="0" w:after="0" w:line="222" w:lineRule="exact"/>
        <w:ind w:right="-20"/>
        <w:jc w:val="righ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Arial" w:hAnsi="Arial" w:cs="Arial" w:eastAsia="Arial"/>
          <w:sz w:val="25"/>
          <w:szCs w:val="25"/>
          <w:color w:val="2F3485"/>
          <w:spacing w:val="0"/>
          <w:w w:val="208"/>
          <w:position w:val="-14"/>
        </w:rPr>
        <w:t>(-</w:t>
      </w:r>
      <w:r>
        <w:rPr>
          <w:rFonts w:ascii="Arial" w:hAnsi="Arial" w:cs="Arial" w:eastAsia="Arial"/>
          <w:sz w:val="25"/>
          <w:szCs w:val="25"/>
          <w:color w:val="2F3485"/>
          <w:spacing w:val="3"/>
          <w:w w:val="208"/>
          <w:position w:val="-1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63636"/>
          <w:spacing w:val="0"/>
          <w:w w:val="36"/>
          <w:position w:val="-14"/>
        </w:rPr>
        <w:t>:</w:t>
      </w:r>
      <w:r>
        <w:rPr>
          <w:rFonts w:ascii="Times New Roman" w:hAnsi="Times New Roman" w:cs="Times New Roman" w:eastAsia="Times New Roman"/>
          <w:sz w:val="35"/>
          <w:szCs w:val="35"/>
          <w:color w:val="363636"/>
          <w:spacing w:val="0"/>
          <w:w w:val="36"/>
          <w:position w:val="-14"/>
        </w:rPr>
        <w:t>   </w:t>
      </w:r>
      <w:r>
        <w:rPr>
          <w:rFonts w:ascii="Times New Roman" w:hAnsi="Times New Roman" w:cs="Times New Roman" w:eastAsia="Times New Roman"/>
          <w:sz w:val="35"/>
          <w:szCs w:val="35"/>
          <w:color w:val="363636"/>
          <w:spacing w:val="12"/>
          <w:w w:val="36"/>
          <w:position w:val="-1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213BA5"/>
          <w:spacing w:val="0"/>
          <w:w w:val="162"/>
          <w:position w:val="-14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1"/>
        </w:rPr>
        <w:t>Önde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ŞiRiN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" w:lineRule="exact"/>
        <w:ind w:right="672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216"/>
          <w:b/>
          <w:bCs/>
          <w:position w:val="-9"/>
        </w:rPr>
        <w:t>A(.J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216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216"/>
          <w:b/>
          <w:bCs/>
          <w:position w:val="-9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400" w:right="40"/>
          <w:cols w:num="2" w:equalWidth="0">
            <w:col w:w="3182" w:space="1723"/>
            <w:col w:w="6575"/>
          </w:cols>
        </w:sectPr>
      </w:pPr>
      <w:rPr/>
    </w:p>
    <w:p>
      <w:pPr>
        <w:spacing w:before="0" w:after="0" w:line="383" w:lineRule="exact"/>
        <w:ind w:left="165" w:right="-20"/>
        <w:jc w:val="left"/>
        <w:tabs>
          <w:tab w:pos="2360" w:val="left"/>
          <w:tab w:pos="5140" w:val="left"/>
          <w:tab w:pos="1006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v:group style="position:absolute;margin-left:24.401098pt;margin-top:42.254303pt;width:555.15419pt;height:755.747938pt;mso-position-horizontal-relative:page;mso-position-vertical-relative:page;z-index:-12692" coordorigin="488,845" coordsize="11103,15115">
            <v:group style="position:absolute;left:500;top:871;width:9471;height:2" coordorigin="500,871" coordsize="9471,2">
              <v:shape style="position:absolute;left:500;top:871;width:9471;height:2" coordorigin="500,871" coordsize="9471,0" path="m500,871l9971,871e" filled="f" stroked="t" strokeweight=".467007pt" strokecolor="#5B5B5B">
                <v:path arrowok="t"/>
              </v:shape>
            </v:group>
            <v:group style="position:absolute;left:504;top:852;width:2;height:1941" coordorigin="504,852" coordsize="2,1941">
              <v:shape style="position:absolute;left:504;top:852;width:2;height:1941" coordorigin="504,852" coordsize="0,1941" path="m504,2793l504,852e" filled="f" stroked="t" strokeweight=".70051pt" strokecolor="#747474">
                <v:path arrowok="t"/>
              </v:shape>
            </v:group>
            <v:group style="position:absolute;left:2505;top:862;width:2;height:554" coordorigin="2505,862" coordsize="2,554">
              <v:shape style="position:absolute;left:2505;top:862;width:2;height:554" coordorigin="2505,862" coordsize="0,554" path="m2505,1415l2505,862e" filled="f" stroked="t" strokeweight=".70051pt" strokecolor="#4F4F4F">
                <v:path arrowok="t"/>
              </v:shape>
            </v:group>
            <v:group style="position:absolute;left:3484;top:885;width:8089;height:2" coordorigin="3484,885" coordsize="8089,2">
              <v:shape style="position:absolute;left:3484;top:885;width:8089;height:2" coordorigin="3484,885" coordsize="8089,0" path="m3484,885l11572,885e" filled="f" stroked="t" strokeweight=".70051pt" strokecolor="#5B5B5B">
                <v:path arrowok="t"/>
              </v:shape>
            </v:group>
            <v:group style="position:absolute;left:7762;top:888;width:654;height:2" coordorigin="7762,888" coordsize="654,2">
              <v:shape style="position:absolute;left:7762;top:888;width:654;height:2" coordorigin="7762,888" coordsize="654,0" path="m7762,888l8415,888e" filled="f" stroked="t" strokeweight=".70051pt" strokecolor="#57575B">
                <v:path arrowok="t"/>
              </v:shape>
            </v:group>
            <v:group style="position:absolute;left:9448;top:895;width:2125;height:2" coordorigin="9448,895" coordsize="2125,2">
              <v:shape style="position:absolute;left:9448;top:895;width:2125;height:2" coordorigin="9448,895" coordsize="2125,0" path="m9448,895l11572,895e" filled="f" stroked="t" strokeweight=".70051pt" strokecolor="#606060">
                <v:path arrowok="t"/>
              </v:shape>
            </v:group>
            <v:group style="position:absolute;left:11570;top:890;width:2;height:6817" coordorigin="11570,890" coordsize="2,6817">
              <v:shape style="position:absolute;left:11570;top:890;width:2;height:6817" coordorigin="11570,890" coordsize="0,6817" path="m11570,7707l11570,890e" filled="f" stroked="t" strokeweight=".70051pt" strokecolor="#646464">
                <v:path arrowok="t"/>
              </v:shape>
            </v:group>
            <v:group style="position:absolute;left:504;top:1359;width:2;height:222" coordorigin="504,1359" coordsize="2,222">
              <v:shape style="position:absolute;left:504;top:1359;width:2;height:222" coordorigin="504,1359" coordsize="0,222" path="m504,1581l504,1359e" filled="f" stroked="t" strokeweight=".467007pt" strokecolor="#777777">
                <v:path arrowok="t"/>
              </v:shape>
            </v:group>
            <v:group style="position:absolute;left:2503;top:1359;width:2;height:222" coordorigin="2503,1359" coordsize="2,222">
              <v:shape style="position:absolute;left:2503;top:1359;width:2;height:222" coordorigin="2503,1359" coordsize="0,222" path="m2503,1581l2503,1359e" filled="f" stroked="t" strokeweight=".467007pt" strokecolor="#383838">
                <v:path arrowok="t"/>
              </v:shape>
            </v:group>
            <v:group style="position:absolute;left:504;top:880;width:2;height:1056" coordorigin="504,880" coordsize="2,1056">
              <v:shape style="position:absolute;left:504;top:880;width:2;height:1056" coordorigin="504,880" coordsize="0,1056" path="m504,1936l504,880e" filled="f" stroked="t" strokeweight=".70051pt" strokecolor="#878787">
                <v:path arrowok="t"/>
              </v:shape>
            </v:group>
            <v:group style="position:absolute;left:2505;top:1524;width:2;height:852" coordorigin="2505,1524" coordsize="2,852">
              <v:shape style="position:absolute;left:2505;top:1524;width:2;height:852" coordorigin="2505,1524" coordsize="0,852" path="m2505,2376l2505,1524e" filled="f" stroked="t" strokeweight=".70051pt" strokecolor="#545454">
                <v:path arrowok="t"/>
              </v:shape>
            </v:group>
            <v:group style="position:absolute;left:9160;top:880;width:2;height:1510" coordorigin="9160,880" coordsize="2,1510">
              <v:shape style="position:absolute;left:9160;top:880;width:2;height:1510" coordorigin="9160,880" coordsize="0,1510" path="m9160,2391l9160,880e" filled="f" stroked="t" strokeweight=".70051pt" strokecolor="#575757">
                <v:path arrowok="t"/>
              </v:shape>
            </v:group>
            <v:group style="position:absolute;left:500;top:2362;width:3447;height:2" coordorigin="500,2362" coordsize="3447,2">
              <v:shape style="position:absolute;left:500;top:2362;width:3447;height:2" coordorigin="500,2362" coordsize="3447,0" path="m500,2362l3946,2362e" filled="f" stroked="t" strokeweight=".70051pt" strokecolor="#5B5B5B">
                <v:path arrowok="t"/>
              </v:shape>
            </v:group>
            <v:group style="position:absolute;left:2461;top:2376;width:5954;height:2" coordorigin="2461,2376" coordsize="5954,2">
              <v:shape style="position:absolute;left:2461;top:2376;width:5954;height:2" coordorigin="2461,2376" coordsize="5954,0" path="m2461,2376l8415,2376e" filled="f" stroked="t" strokeweight=".70051pt" strokecolor="#606060">
                <v:path arrowok="t"/>
              </v:shape>
            </v:group>
            <v:group style="position:absolute;left:8359;top:2386;width:1382;height:2" coordorigin="8359,2386" coordsize="1382,2">
              <v:shape style="position:absolute;left:8359;top:2386;width:1382;height:2" coordorigin="8359,2386" coordsize="1382,0" path="m8359,2386l9742,2386e" filled="f" stroked="t" strokeweight=".70051pt" strokecolor="#676767">
                <v:path arrowok="t"/>
              </v:shape>
            </v:group>
            <v:group style="position:absolute;left:9686;top:2386;width:327;height:2" coordorigin="9686,2386" coordsize="327,2">
              <v:shape style="position:absolute;left:9686;top:2386;width:327;height:2" coordorigin="9686,2386" coordsize="327,0" path="m9686,2386l10013,2386e" filled="f" stroked="t" strokeweight=".467007pt" strokecolor="#575757">
                <v:path arrowok="t"/>
              </v:shape>
            </v:group>
            <v:group style="position:absolute;left:9957;top:2386;width:1616;height:2" coordorigin="9957,2386" coordsize="1616,2">
              <v:shape style="position:absolute;left:9957;top:2386;width:1616;height:2" coordorigin="9957,2386" coordsize="1616,0" path="m9957,2386l11572,2386e" filled="f" stroked="t" strokeweight=".70051pt" strokecolor="#676767">
                <v:path arrowok="t"/>
              </v:shape>
            </v:group>
            <v:group style="position:absolute;left:495;top:2599;width:1406;height:2" coordorigin="495,2599" coordsize="1406,2">
              <v:shape style="position:absolute;left:495;top:2599;width:1406;height:2" coordorigin="495,2599" coordsize="1406,0" path="m495,2599l1901,2599e" filled="f" stroked="t" strokeweight=".70051pt" strokecolor="#606060">
                <v:path arrowok="t"/>
              </v:shape>
            </v:group>
            <v:group style="position:absolute;left:1845;top:2606;width:1705;height:2" coordorigin="1845,2606" coordsize="1705,2">
              <v:shape style="position:absolute;left:1845;top:2606;width:1705;height:2" coordorigin="1845,2606" coordsize="1705,0" path="m1845,2606l3549,2606e" filled="f" stroked="t" strokeweight=".70051pt" strokecolor="#5B5B5B">
                <v:path arrowok="t"/>
              </v:shape>
            </v:group>
            <v:group style="position:absolute;left:3526;top:2362;width:2;height:492" coordorigin="3526,2362" coordsize="2,492">
              <v:shape style="position:absolute;left:3526;top:2362;width:2;height:492" coordorigin="3526,2362" coordsize="0,492" path="m3526,2855l3526,2362e" filled="f" stroked="t" strokeweight=".934013pt" strokecolor="#606060">
                <v:path arrowok="t"/>
              </v:shape>
            </v:group>
            <v:group style="position:absolute;left:3479;top:2618;width:6263;height:2" coordorigin="3479,2618" coordsize="6263,2">
              <v:shape style="position:absolute;left:3479;top:2618;width:6263;height:2" coordorigin="3479,2618" coordsize="6263,0" path="m3479,2618l9742,2618e" filled="f" stroked="t" strokeweight=".70051pt" strokecolor="#646464">
                <v:path arrowok="t"/>
              </v:shape>
            </v:group>
            <v:group style="position:absolute;left:9686;top:2623;width:327;height:2" coordorigin="9686,2623" coordsize="327,2">
              <v:shape style="position:absolute;left:9686;top:2623;width:327;height:2" coordorigin="9686,2623" coordsize="327,0" path="m9686,2623l10013,2623e" filled="f" stroked="t" strokeweight=".467007pt" strokecolor="#545454">
                <v:path arrowok="t"/>
              </v:shape>
            </v:group>
            <v:group style="position:absolute;left:9919;top:2623;width:1649;height:2" coordorigin="9919,2623" coordsize="1649,2">
              <v:shape style="position:absolute;left:9919;top:2623;width:1649;height:2" coordorigin="9919,2623" coordsize="1649,0" path="m9919,2623l11568,2623e" filled="f" stroked="t" strokeweight=".70051pt" strokecolor="#676767">
                <v:path arrowok="t"/>
              </v:shape>
            </v:group>
            <v:group style="position:absolute;left:500;top:2836;width:1569;height:2" coordorigin="500,2836" coordsize="1569,2">
              <v:shape style="position:absolute;left:500;top:2836;width:1569;height:2" coordorigin="500,2836" coordsize="1569,0" path="m500,2836l2069,2836e" filled="f" stroked="t" strokeweight=".70051pt" strokecolor="#606060">
                <v:path arrowok="t"/>
              </v:shape>
            </v:group>
            <v:group style="position:absolute;left:514;top:2580;width:2;height:7962" coordorigin="514,2580" coordsize="2,7962">
              <v:shape style="position:absolute;left:514;top:2580;width:2;height:7962" coordorigin="514,2580" coordsize="0,7962" path="m514,10542l514,2580e" filled="f" stroked="t" strokeweight=".70051pt" strokecolor="#545454">
                <v:path arrowok="t"/>
              </v:shape>
            </v:group>
            <v:group style="position:absolute;left:1522;top:2850;width:6893;height:2" coordorigin="1522,2850" coordsize="6893,2">
              <v:shape style="position:absolute;left:1522;top:2850;width:6893;height:2" coordorigin="1522,2850" coordsize="6893,0" path="m1522,2850l8415,2850e" filled="f" stroked="t" strokeweight=".70051pt" strokecolor="#5B5B5B">
                <v:path arrowok="t"/>
              </v:shape>
            </v:group>
            <v:group style="position:absolute;left:2699;top:2859;width:8303;height:2" coordorigin="2699,2859" coordsize="8303,2">
              <v:shape style="position:absolute;left:2699;top:2859;width:8303;height:2" coordorigin="2699,2859" coordsize="8303,0" path="m2699,2859l11003,2859e" filled="f" stroked="t" strokeweight=".467007pt" strokecolor="#5B5B5B">
                <v:path arrowok="t"/>
              </v:shape>
            </v:group>
            <v:group style="position:absolute;left:10928;top:2859;width:644;height:2" coordorigin="10928,2859" coordsize="644,2">
              <v:shape style="position:absolute;left:10928;top:2859;width:644;height:2" coordorigin="10928,2859" coordsize="644,0" path="m10928,2859l11572,2859e" filled="f" stroked="t" strokeweight=".70051pt" strokecolor="#747474">
                <v:path arrowok="t"/>
              </v:shape>
            </v:group>
            <v:group style="position:absolute;left:495;top:3079;width:10410;height:2" coordorigin="495,3079" coordsize="10410,2">
              <v:shape style="position:absolute;left:495;top:3079;width:10410;height:2" coordorigin="495,3079" coordsize="10410,0" path="m495,3079l10905,3079e" filled="f" stroked="t" strokeweight=".70051pt" strokecolor="#5B5B5B">
                <v:path arrowok="t"/>
              </v:shape>
            </v:group>
            <v:group style="position:absolute;left:1060;top:3094;width:10512;height:2" coordorigin="1060,3094" coordsize="10512,2">
              <v:shape style="position:absolute;left:1060;top:3094;width:10512;height:2" coordorigin="1060,3094" coordsize="10512,0" path="m1060,3094l11572,3094e" filled="f" stroked="t" strokeweight=".70051pt" strokecolor="#5B5B5B">
                <v:path arrowok="t"/>
              </v:shape>
            </v:group>
            <v:group style="position:absolute;left:500;top:3314;width:3685;height:2" coordorigin="500,3314" coordsize="3685,2">
              <v:shape style="position:absolute;left:500;top:3314;width:3685;height:2" coordorigin="500,3314" coordsize="3685,0" path="m500,3314l4184,3314e" filled="f" stroked="t" strokeweight=".70051pt" strokecolor="#6B6B6B">
                <v:path arrowok="t"/>
              </v:shape>
            </v:group>
            <v:group style="position:absolute;left:511;top:2802;width:2;height:7177" coordorigin="511,2802" coordsize="2,7177">
              <v:shape style="position:absolute;left:511;top:2802;width:2;height:7177" coordorigin="511,2802" coordsize="0,7177" path="m511,9979l511,2802e" filled="f" stroked="t" strokeweight=".70051pt" strokecolor="#545454">
                <v:path arrowok="t"/>
              </v:shape>
            </v:group>
            <v:group style="position:absolute;left:528;top:3328;width:8649;height:2" coordorigin="528,3328" coordsize="8649,2">
              <v:shape style="position:absolute;left:528;top:3328;width:8649;height:2" coordorigin="528,3328" coordsize="8649,0" path="m528,3328l9177,3328e" filled="f" stroked="t" strokeweight=".70051pt" strokecolor="#707070">
                <v:path arrowok="t"/>
              </v:shape>
            </v:group>
            <v:group style="position:absolute;left:7285;top:3337;width:4287;height:2" coordorigin="7285,3337" coordsize="4287,2">
              <v:shape style="position:absolute;left:7285;top:3337;width:4287;height:2" coordorigin="7285,3337" coordsize="4287,0" path="m7285,3337l11572,3337e" filled="f" stroked="t" strokeweight=".70051pt" strokecolor="#707070">
                <v:path arrowok="t"/>
              </v:shape>
            </v:group>
            <v:group style="position:absolute;left:504;top:3560;width:5212;height:2" coordorigin="504,3560" coordsize="5212,2">
              <v:shape style="position:absolute;left:504;top:3560;width:5212;height:2" coordorigin="504,3560" coordsize="5212,0" path="m504,3560l5716,3560e" filled="f" stroked="t" strokeweight=".70051pt" strokecolor="#707070">
                <v:path arrowok="t"/>
              </v:shape>
            </v:group>
            <v:group style="position:absolute;left:4834;top:3572;width:6744;height:2" coordorigin="4834,3572" coordsize="6744,2">
              <v:shape style="position:absolute;left:4834;top:3572;width:6744;height:2" coordorigin="4834,3572" coordsize="6744,0" path="m4834,3572l11577,3572e" filled="f" stroked="t" strokeweight=".70051pt" strokecolor="#747474">
                <v:path arrowok="t"/>
              </v:shape>
            </v:group>
            <v:group style="position:absolute;left:3979;top:3555;width:2;height:279" coordorigin="3979,3555" coordsize="2,279">
              <v:shape style="position:absolute;left:3979;top:3555;width:2;height:279" coordorigin="3979,3555" coordsize="0,279" path="m3979,3834l3979,3555e" filled="f" stroked="t" strokeweight=".934013pt" strokecolor="#5B5B5B">
                <v:path arrowok="t"/>
              </v:shape>
            </v:group>
            <v:group style="position:absolute;left:7026;top:3565;width:2;height:772" coordorigin="7026,3565" coordsize="2,772">
              <v:shape style="position:absolute;left:7026;top:3565;width:2;height:772" coordorigin="7026,3565" coordsize="0,772" path="m7026,4336l7026,3565e" filled="f" stroked="t" strokeweight=".70051pt" strokecolor="#606060">
                <v:path arrowok="t"/>
              </v:shape>
            </v:group>
            <v:group style="position:absolute;left:7010;top:4024;width:1378;height:2" coordorigin="7010,4024" coordsize="1378,2">
              <v:shape style="position:absolute;left:7010;top:4024;width:1378;height:2" coordorigin="7010,4024" coordsize="1378,0" path="m7010,4024l8387,4024e" filled="f" stroked="t" strokeweight=".233503pt" strokecolor="#484848">
                <v:path arrowok="t"/>
              </v:shape>
            </v:group>
            <v:group style="position:absolute;left:3979;top:3778;width:2;height:275" coordorigin="3979,3778" coordsize="2,275">
              <v:shape style="position:absolute;left:3979;top:3778;width:2;height:275" coordorigin="3979,3778" coordsize="0,275" path="m3979,4052l3979,3778e" filled="f" stroked="t" strokeweight=".467007pt" strokecolor="#484848">
                <v:path arrowok="t"/>
              </v:shape>
            </v:group>
            <v:group style="position:absolute;left:3974;top:4014;width:2783;height:2" coordorigin="3974,4014" coordsize="2783,2">
              <v:shape style="position:absolute;left:3974;top:4014;width:2783;height:2" coordorigin="3974,4014" coordsize="2783,0" path="m3974,4014l6758,4014e" filled="f" stroked="t" strokeweight=".70051pt" strokecolor="#7C7C7C">
                <v:path arrowok="t"/>
              </v:shape>
            </v:group>
            <v:group style="position:absolute;left:8387;top:4024;width:2587;height:2" coordorigin="8387,4024" coordsize="2587,2">
              <v:shape style="position:absolute;left:8387;top:4024;width:2587;height:2" coordorigin="8387,4024" coordsize="2587,0" path="m8387,4024l10975,4024e" filled="f" stroked="t" strokeweight=".233503pt" strokecolor="#000000">
                <v:path arrowok="t"/>
              </v:shape>
            </v:group>
            <v:group style="position:absolute;left:10975;top:4024;width:584;height:2" coordorigin="10975,4024" coordsize="584,2">
              <v:shape style="position:absolute;left:10975;top:4024;width:584;height:2" coordorigin="10975,4024" coordsize="584,0" path="m10975,4024l11558,4024e" filled="f" stroked="t" strokeweight=".233503pt" strokecolor="#B8B8B8">
                <v:path arrowok="t"/>
              </v:shape>
            </v:group>
            <v:group style="position:absolute;left:500;top:4317;width:3507;height:2" coordorigin="500,4317" coordsize="3507,2">
              <v:shape style="position:absolute;left:500;top:4317;width:3507;height:2" coordorigin="500,4317" coordsize="3507,0" path="m500,4317l4007,4317e" filled="f" stroked="t" strokeweight=".70051pt" strokecolor="#606060">
                <v:path arrowok="t"/>
              </v:shape>
            </v:group>
            <v:group style="position:absolute;left:3979;top:4010;width:2;height:322" coordorigin="3979,4010" coordsize="2,322">
              <v:shape style="position:absolute;left:3979;top:4010;width:2;height:322" coordorigin="3979,4010" coordsize="0,322" path="m3979,4331l3979,4010e" filled="f" stroked="t" strokeweight=".934013pt" strokecolor="#575757">
                <v:path arrowok="t"/>
              </v:shape>
            </v:group>
            <v:group style="position:absolute;left:3895;top:4320;width:3409;height:2" coordorigin="3895,4320" coordsize="3409,2">
              <v:shape style="position:absolute;left:3895;top:4320;width:3409;height:2" coordorigin="3895,4320" coordsize="3409,0" path="m3895,4320l7304,4320e" filled="f" stroked="t" strokeweight=".934013pt" strokecolor="#4B4B4B">
                <v:path arrowok="t"/>
              </v:shape>
            </v:group>
            <v:group style="position:absolute;left:6982;top:4329;width:4595;height:2" coordorigin="6982,4329" coordsize="4595,2">
              <v:shape style="position:absolute;left:6982;top:4329;width:4595;height:2" coordorigin="6982,4329" coordsize="4595,0" path="m6982,4329l11577,4329e" filled="f" stroked="t" strokeweight=".70051pt" strokecolor="#606060">
                <v:path arrowok="t"/>
              </v:shape>
            </v:group>
            <v:group style="position:absolute;left:504;top:4587;width:1396;height:2" coordorigin="504,4587" coordsize="1396,2">
              <v:shape style="position:absolute;left:504;top:4587;width:1396;height:2" coordorigin="504,4587" coordsize="1396,0" path="m504,4587l1901,4587e" filled="f" stroked="t" strokeweight=".70051pt" strokecolor="#646464">
                <v:path arrowok="t"/>
              </v:shape>
            </v:group>
            <v:group style="position:absolute;left:1845;top:4589;width:243;height:2" coordorigin="1845,4589" coordsize="243,2">
              <v:shape style="position:absolute;left:1845;top:4589;width:243;height:2" coordorigin="1845,4589" coordsize="243,0" path="m1845,4589l2088,4589e" filled="f" stroked="t" strokeweight=".467007pt" strokecolor="#4B4B4B">
                <v:path arrowok="t"/>
              </v:shape>
            </v:group>
            <v:group style="position:absolute;left:2031;top:4592;width:5786;height:2" coordorigin="2031,4592" coordsize="5786,2">
              <v:shape style="position:absolute;left:2031;top:4592;width:5786;height:2" coordorigin="2031,4592" coordsize="5786,0" path="m2031,4592l7818,4592e" filled="f" stroked="t" strokeweight=".70051pt" strokecolor="#5B5B5B">
                <v:path arrowok="t"/>
              </v:shape>
            </v:group>
            <v:group style="position:absolute;left:2508;top:4308;width:2;height:540" coordorigin="2508,4308" coordsize="2,540">
              <v:shape style="position:absolute;left:2508;top:4308;width:2;height:540" coordorigin="2508,4308" coordsize="0,540" path="m2508,4847l2508,4308e" filled="f" stroked="t" strokeweight=".70051pt" strokecolor="#575757">
                <v:path arrowok="t"/>
              </v:shape>
            </v:group>
            <v:group style="position:absolute;left:7762;top:4601;width:3815;height:2" coordorigin="7762,4601" coordsize="3815,2">
              <v:shape style="position:absolute;left:7762;top:4601;width:3815;height:2" coordorigin="7762,4601" coordsize="3815,0" path="m7762,4601l11577,4601e" filled="f" stroked="t" strokeweight=".70051pt" strokecolor="#5B5B5B">
                <v:path arrowok="t"/>
              </v:shape>
            </v:group>
            <v:group style="position:absolute;left:2498;top:4836;width:9083;height:2" coordorigin="2498,4836" coordsize="9083,2">
              <v:shape style="position:absolute;left:2498;top:4836;width:9083;height:2" coordorigin="2498,4836" coordsize="9083,0" path="m2498,4836l11582,4836e" filled="f" stroked="t" strokeweight=".70051pt" strokecolor="#5B5B5B">
                <v:path arrowok="t"/>
              </v:shape>
            </v:group>
            <v:group style="position:absolute;left:2515;top:4308;width:2;height:6812" coordorigin="2515,4308" coordsize="2,6812">
              <v:shape style="position:absolute;left:2515;top:4308;width:2;height:6812" coordorigin="2515,4308" coordsize="0,6812" path="m2515,11120l2515,4308e" filled="f" stroked="t" strokeweight=".70051pt" strokecolor="#575757">
                <v:path arrowok="t"/>
              </v:shape>
            </v:group>
            <v:group style="position:absolute;left:5023;top:4824;width:2;height:2159" coordorigin="5023,4824" coordsize="2,2159">
              <v:shape style="position:absolute;left:5023;top:4824;width:2;height:2159" coordorigin="5023,4824" coordsize="0,2159" path="m5023,6982l5023,4824e" filled="f" stroked="t" strokeweight=".934013pt" strokecolor="#545454">
                <v:path arrowok="t"/>
              </v:shape>
            </v:group>
            <v:group style="position:absolute;left:5011;top:5316;width:5810;height:2" coordorigin="5011,5316" coordsize="5810,2">
              <v:shape style="position:absolute;left:5011;top:5316;width:5810;height:2" coordorigin="5011,5316" coordsize="5810,0" path="m5011,5316l10821,5316e" filled="f" stroked="t" strokeweight=".70051pt" strokecolor="#575757">
                <v:path arrowok="t"/>
              </v:shape>
            </v:group>
            <v:group style="position:absolute;left:7790;top:4814;width:2;height:502" coordorigin="7790,4814" coordsize="2,502">
              <v:shape style="position:absolute;left:7790;top:4814;width:2;height:502" coordorigin="7790,4814" coordsize="0,502" path="m7790,5316l7790,4814e" filled="f" stroked="t" strokeweight=".233503pt" strokecolor="#575757">
                <v:path arrowok="t"/>
              </v:shape>
            </v:group>
            <v:group style="position:absolute;left:10755;top:5318;width:827;height:2" coordorigin="10755,5318" coordsize="827,2">
              <v:shape style="position:absolute;left:10755;top:5318;width:827;height:2" coordorigin="10755,5318" coordsize="827,0" path="m10755,5318l11582,5318e" filled="f" stroked="t" strokeweight=".934013pt" strokecolor="#6B6B6B">
                <v:path arrowok="t"/>
              </v:shape>
            </v:group>
            <v:group style="position:absolute;left:5016;top:5553;width:6561;height:2" coordorigin="5016,5553" coordsize="6561,2">
              <v:shape style="position:absolute;left:5016;top:5553;width:6561;height:2" coordorigin="5016,5553" coordsize="6561,0" path="m5016,5553l11577,5553e" filled="f" stroked="t" strokeweight=".70051pt" strokecolor="#575757">
                <v:path arrowok="t"/>
              </v:shape>
            </v:group>
            <v:group style="position:absolute;left:5011;top:5792;width:4731;height:2" coordorigin="5011,5792" coordsize="4731,2">
              <v:shape style="position:absolute;left:5011;top:5792;width:4731;height:2" coordorigin="5011,5792" coordsize="4731,0" path="m5011,5792l9742,5792e" filled="f" stroked="t" strokeweight=".70051pt" strokecolor="#5B5B5B">
                <v:path arrowok="t"/>
              </v:shape>
            </v:group>
            <v:group style="position:absolute;left:9686;top:5794;width:327;height:2" coordorigin="9686,5794" coordsize="327,2">
              <v:shape style="position:absolute;left:9686;top:5794;width:327;height:2" coordorigin="9686,5794" coordsize="327,0" path="m9686,5794l10013,5794e" filled="f" stroked="t" strokeweight=".467007pt" strokecolor="#4B4B4B">
                <v:path arrowok="t"/>
              </v:shape>
            </v:group>
            <v:group style="position:absolute;left:9957;top:5794;width:1625;height:2" coordorigin="9957,5794" coordsize="1625,2">
              <v:shape style="position:absolute;left:9957;top:5794;width:1625;height:2" coordorigin="9957,5794" coordsize="1625,0" path="m9957,5794l11582,5794e" filled="f" stroked="t" strokeweight=".70051pt" strokecolor="#646464">
                <v:path arrowok="t"/>
              </v:shape>
            </v:group>
            <v:group style="position:absolute;left:2503;top:6026;width:8317;height:2" coordorigin="2503,6026" coordsize="8317,2">
              <v:shape style="position:absolute;left:2503;top:6026;width:8317;height:2" coordorigin="2503,6026" coordsize="8317,0" path="m2503,6026l10821,6026e" filled="f" stroked="t" strokeweight=".70051pt" strokecolor="#5B5B5B">
                <v:path arrowok="t"/>
              </v:shape>
            </v:group>
            <v:group style="position:absolute;left:10765;top:6031;width:817;height:2" coordorigin="10765,6031" coordsize="817,2">
              <v:shape style="position:absolute;left:10765;top:6031;width:817;height:2" coordorigin="10765,6031" coordsize="817,0" path="m10765,6031l11582,6031e" filled="f" stroked="t" strokeweight=".70051pt" strokecolor="#707070">
                <v:path arrowok="t"/>
              </v:shape>
            </v:group>
            <v:group style="position:absolute;left:873;top:6263;width:6552;height:2" coordorigin="873,6263" coordsize="6552,2">
              <v:shape style="position:absolute;left:873;top:6263;width:6552;height:2" coordorigin="873,6263" coordsize="6552,0" path="m873,6263l7425,6263e" filled="f" stroked="t" strokeweight=".70051pt" strokecolor="#5B5B5B">
                <v:path arrowok="t"/>
              </v:shape>
            </v:group>
            <v:group style="position:absolute;left:5020;top:4824;width:2;height:2159" coordorigin="5020,4824" coordsize="2,2159">
              <v:shape style="position:absolute;left:5020;top:4824;width:2;height:2159" coordorigin="5020,4824" coordsize="0,2159" path="m5020,6982l5020,4824e" filled="f" stroked="t" strokeweight=".70051pt" strokecolor="#4F4F4F">
                <v:path arrowok="t"/>
              </v:shape>
            </v:group>
            <v:group style="position:absolute;left:7369;top:6272;width:4212;height:2" coordorigin="7369,6272" coordsize="4212,2">
              <v:shape style="position:absolute;left:7369;top:6272;width:4212;height:2" coordorigin="7369,6272" coordsize="4212,0" path="m7369,6272l11582,6272e" filled="f" stroked="t" strokeweight=".70051pt" strokecolor="#5B5B5B">
                <v:path arrowok="t"/>
              </v:shape>
            </v:group>
            <v:group style="position:absolute;left:7790;top:6249;width:2;height:720" coordorigin="7790,6249" coordsize="2,720">
              <v:shape style="position:absolute;left:7790;top:6249;width:2;height:720" coordorigin="7790,6249" coordsize="0,720" path="m7790,6968l7790,6249e" filled="f" stroked="t" strokeweight=".233503pt" strokecolor="#6B6B6B">
                <v:path arrowok="t"/>
              </v:shape>
            </v:group>
            <v:group style="position:absolute;left:2498;top:6734;width:9083;height:2" coordorigin="2498,6734" coordsize="9083,2">
              <v:shape style="position:absolute;left:2498;top:6734;width:9083;height:2" coordorigin="2498,6734" coordsize="9083,0" path="m2498,6734l11582,6734e" filled="f" stroked="t" strokeweight=".70051pt" strokecolor="#606060">
                <v:path arrowok="t"/>
              </v:shape>
            </v:group>
            <v:group style="position:absolute;left:2503;top:6973;width:9079;height:2" coordorigin="2503,6973" coordsize="9079,2">
              <v:shape style="position:absolute;left:2503;top:6973;width:9079;height:2" coordorigin="2503,6973" coordsize="9079,0" path="m2503,6973l11582,6973e" filled="f" stroked="t" strokeweight=".70051pt" strokecolor="#606060">
                <v:path arrowok="t"/>
              </v:shape>
            </v:group>
            <v:group style="position:absolute;left:509;top:7207;width:11073;height:2" coordorigin="509,7207" coordsize="11073,2">
              <v:shape style="position:absolute;left:509;top:7207;width:11073;height:2" coordorigin="509,7207" coordsize="11073,0" path="m509,7207l11582,7207e" filled="f" stroked="t" strokeweight=".70051pt" strokecolor="#606060">
                <v:path arrowok="t"/>
              </v:shape>
            </v:group>
            <v:group style="position:absolute;left:509;top:7678;width:11073;height:2" coordorigin="509,7678" coordsize="11073,2">
              <v:shape style="position:absolute;left:509;top:7678;width:11073;height:2" coordorigin="509,7678" coordsize="11073,0" path="m509,7678l11582,7678e" filled="f" stroked="t" strokeweight=".70051pt" strokecolor="#606060">
                <v:path arrowok="t"/>
              </v:shape>
            </v:group>
            <v:group style="position:absolute;left:518;top:7437;width:2;height:270" coordorigin="518,7437" coordsize="2,270">
              <v:shape style="position:absolute;left:518;top:7437;width:2;height:270" coordorigin="518,7437" coordsize="0,270" path="m518,7707l518,7437e" filled="f" stroked="t" strokeweight=".467007pt" strokecolor="#444444">
                <v:path arrowok="t"/>
              </v:shape>
            </v:group>
            <v:group style="position:absolute;left:5037;top:7674;width:2;height:502" coordorigin="5037,7674" coordsize="2,502">
              <v:shape style="position:absolute;left:5037;top:7674;width:2;height:502" coordorigin="5037,7674" coordsize="0,502" path="m5037,8175l5037,7674e" filled="f" stroked="t" strokeweight=".934013pt" strokecolor="#5B5B5B">
                <v:path arrowok="t"/>
              </v:shape>
            </v:group>
            <v:group style="position:absolute;left:5020;top:7920;width:6561;height:2" coordorigin="5020,7920" coordsize="6561,2">
              <v:shape style="position:absolute;left:5020;top:7920;width:6561;height:2" coordorigin="5020,7920" coordsize="6561,0" path="m5020,7920l11582,7920e" filled="f" stroked="t" strokeweight=".70051pt" strokecolor="#606060">
                <v:path arrowok="t"/>
              </v:shape>
            </v:group>
            <v:group style="position:absolute;left:518;top:7891;width:2;height:284" coordorigin="518,7891" coordsize="2,284">
              <v:shape style="position:absolute;left:518;top:7891;width:2;height:284" coordorigin="518,7891" coordsize="0,284" path="m518,8175l518,7891e" filled="f" stroked="t" strokeweight=".467007pt" strokecolor="#4B4B4B">
                <v:path arrowok="t"/>
              </v:shape>
            </v:group>
            <v:group style="position:absolute;left:2512;top:7849;width:2;height:341" coordorigin="2512,7849" coordsize="2,341">
              <v:shape style="position:absolute;left:2512;top:7849;width:2;height:341" coordorigin="2512,7849" coordsize="0,341" path="m2512,8190l2512,7849e" filled="f" stroked="t" strokeweight=".934013pt" strokecolor="#606060">
                <v:path arrowok="t"/>
              </v:shape>
            </v:group>
            <v:group style="position:absolute;left:5025;top:8159;width:6557;height:2" coordorigin="5025,8159" coordsize="6557,2">
              <v:shape style="position:absolute;left:5025;top:8159;width:6557;height:2" coordorigin="5025,8159" coordsize="6557,0" path="m5025,8159l11582,8159e" filled="f" stroked="t" strokeweight=".70051pt" strokecolor="#606064">
                <v:path arrowok="t"/>
              </v:shape>
            </v:group>
            <v:group style="position:absolute;left:10765;top:8159;width:238;height:2" coordorigin="10765,8159" coordsize="238,2">
              <v:shape style="position:absolute;left:10765;top:8159;width:238;height:2" coordorigin="10765,8159" coordsize="238,0" path="m10765,8159l11003,8159e" filled="f" stroked="t" strokeweight=".934013pt" strokecolor="#747474">
                <v:path arrowok="t"/>
              </v:shape>
            </v:group>
            <v:group style="position:absolute;left:11577;top:7636;width:2;height:2589" coordorigin="11577,7636" coordsize="2,2589">
              <v:shape style="position:absolute;left:11577;top:7636;width:2;height:2589" coordorigin="11577,7636" coordsize="0,2589" path="m11577,10225l11577,7636e" filled="f" stroked="t" strokeweight=".467007pt" strokecolor="#646464">
                <v:path arrowok="t"/>
              </v:shape>
            </v:group>
            <v:group style="position:absolute;left:514;top:8422;width:11068;height:2" coordorigin="514,8422" coordsize="11068,2">
              <v:shape style="position:absolute;left:514;top:8422;width:11068;height:2" coordorigin="514,8422" coordsize="11068,0" path="m514,8422l11582,8422e" filled="f" stroked="t" strokeweight=".70051pt" strokecolor="#606060">
                <v:path arrowok="t"/>
              </v:shape>
            </v:group>
            <v:group style="position:absolute;left:5030;top:8119;width:2;height:312" coordorigin="5030,8119" coordsize="2,312">
              <v:shape style="position:absolute;left:5030;top:8119;width:2;height:312" coordorigin="5030,8119" coordsize="0,312" path="m5030,8431l5030,8119e" filled="f" stroked="t" strokeweight=".934013pt" strokecolor="#5B5B5B">
                <v:path arrowok="t"/>
              </v:shape>
            </v:group>
            <v:group style="position:absolute;left:9121;top:8424;width:621;height:2" coordorigin="9121,8424" coordsize="621,2">
              <v:shape style="position:absolute;left:9121;top:8424;width:621;height:2" coordorigin="9121,8424" coordsize="621,0" path="m9121,8424l9742,8424e" filled="f" stroked="t" strokeweight=".70051pt" strokecolor="#5B5B5B">
                <v:path arrowok="t"/>
              </v:shape>
            </v:group>
            <v:group style="position:absolute;left:9957;top:8424;width:1121;height:2" coordorigin="9957,8424" coordsize="1121,2">
              <v:shape style="position:absolute;left:9957;top:8424;width:1121;height:2" coordorigin="9957,8424" coordsize="1121,0" path="m9957,8424l11077,8424e" filled="f" stroked="t" strokeweight=".70051pt" strokecolor="#606060">
                <v:path arrowok="t"/>
              </v:shape>
            </v:group>
            <v:group style="position:absolute;left:521;top:8379;width:2;height:308" coordorigin="521,8379" coordsize="2,308">
              <v:shape style="position:absolute;left:521;top:8379;width:2;height:308" coordorigin="521,8379" coordsize="0,308" path="m521,8687l521,8379e" filled="f" stroked="t" strokeweight=".70051pt" strokecolor="#575757">
                <v:path arrowok="t"/>
              </v:shape>
            </v:group>
            <v:group style="position:absolute;left:509;top:9214;width:11073;height:2" coordorigin="509,9214" coordsize="11073,2">
              <v:shape style="position:absolute;left:509;top:9214;width:11073;height:2" coordorigin="509,9214" coordsize="11073,0" path="m509,9214l11582,9214e" filled="f" stroked="t" strokeweight=".70051pt" strokecolor="#606060">
                <v:path arrowok="t"/>
              </v:shape>
            </v:group>
            <v:group style="position:absolute;left:525;top:8871;width:2;height:2012" coordorigin="525,8871" coordsize="2,2012">
              <v:shape style="position:absolute;left:525;top:8871;width:2;height:2012" coordorigin="525,8871" coordsize="0,2012" path="m525,10883l525,8871e" filled="f" stroked="t" strokeweight=".70051pt" strokecolor="#5B5B5B">
                <v:path arrowok="t"/>
              </v:shape>
            </v:group>
            <v:group style="position:absolute;left:518;top:10138;width:11063;height:2" coordorigin="518,10138" coordsize="11063,2">
              <v:shape style="position:absolute;left:518;top:10138;width:11063;height:2" coordorigin="518,10138" coordsize="11063,0" path="m518,10138l11582,10138e" filled="f" stroked="t" strokeweight=".70051pt" strokecolor="#606060">
                <v:path arrowok="t"/>
              </v:shape>
            </v:group>
            <v:group style="position:absolute;left:518;top:10377;width:9223;height:2" coordorigin="518,10377" coordsize="9223,2">
              <v:shape style="position:absolute;left:518;top:10377;width:9223;height:2" coordorigin="518,10377" coordsize="9223,0" path="m518,10377l9742,10377e" filled="f" stroked="t" strokeweight=".70051pt" strokecolor="#5B5B5B">
                <v:path arrowok="t"/>
              </v:shape>
            </v:group>
            <v:group style="position:absolute;left:2517;top:9960;width:2;height:440" coordorigin="2517,9960" coordsize="2,440">
              <v:shape style="position:absolute;left:2517;top:9960;width:2;height:440" coordorigin="2517,9960" coordsize="0,440" path="m2517,10400l2517,9960e" filled="f" stroked="t" strokeweight=".934013pt" strokecolor="#5B5B5B">
                <v:path arrowok="t"/>
              </v:shape>
            </v:group>
            <v:group style="position:absolute;left:9686;top:10377;width:327;height:2" coordorigin="9686,10377" coordsize="327,2">
              <v:shape style="position:absolute;left:9686;top:10377;width:327;height:2" coordorigin="9686,10377" coordsize="327,0" path="m9686,10377l10013,10377e" filled="f" stroked="t" strokeweight=".467007pt" strokecolor="#3F3F3F">
                <v:path arrowok="t"/>
              </v:shape>
            </v:group>
            <v:group style="position:absolute;left:9957;top:10377;width:1625;height:2" coordorigin="9957,10377" coordsize="1625,2">
              <v:shape style="position:absolute;left:9957;top:10377;width:1625;height:2" coordorigin="9957,10377" coordsize="1625,0" path="m9957,10377l11582,10377e" filled="f" stroked="t" strokeweight=".70051pt" strokecolor="#646464">
                <v:path arrowok="t"/>
              </v:shape>
            </v:group>
            <v:group style="position:absolute;left:518;top:10616;width:10484;height:2" coordorigin="518,10616" coordsize="10484,2">
              <v:shape style="position:absolute;left:518;top:10616;width:10484;height:2" coordorigin="518,10616" coordsize="10484,0" path="m518,10616l11003,10616e" filled="f" stroked="t" strokeweight=".70051pt" strokecolor="#606060">
                <v:path arrowok="t"/>
              </v:shape>
            </v:group>
            <v:group style="position:absolute;left:10947;top:10613;width:635;height:2" coordorigin="10947,10613" coordsize="635,2">
              <v:shape style="position:absolute;left:10947;top:10613;width:635;height:2" coordorigin="10947,10613" coordsize="635,0" path="m10947,10613l11582,10613e" filled="f" stroked="t" strokeweight=".70051pt" strokecolor="#747474">
                <v:path arrowok="t"/>
              </v:shape>
            </v:group>
            <v:group style="position:absolute;left:11579;top:10329;width:2;height:308" coordorigin="11579,10329" coordsize="2,308">
              <v:shape style="position:absolute;left:11579;top:10329;width:2;height:308" coordorigin="11579,10329" coordsize="0,308" path="m11579,10637l11579,10329e" filled="f" stroked="t" strokeweight=".233503pt" strokecolor="#676767">
                <v:path arrowok="t"/>
              </v:shape>
            </v:group>
            <v:group style="position:absolute;left:518;top:11089;width:10302;height:2" coordorigin="518,11089" coordsize="10302,2">
              <v:shape style="position:absolute;left:518;top:11089;width:10302;height:2" coordorigin="518,11089" coordsize="10302,0" path="m518,11089l10821,11089e" filled="f" stroked="t" strokeweight=".70051pt" strokecolor="#606060">
                <v:path arrowok="t"/>
              </v:shape>
            </v:group>
            <v:group style="position:absolute;left:528;top:10826;width:2;height:293" coordorigin="528,10826" coordsize="2,293">
              <v:shape style="position:absolute;left:528;top:10826;width:2;height:293" coordorigin="528,10826" coordsize="0,293" path="m528,11120l528,10826e" filled="f" stroked="t" strokeweight=".467007pt" strokecolor="#484848">
                <v:path arrowok="t"/>
              </v:shape>
            </v:group>
            <v:group style="position:absolute;left:10765;top:11089;width:238;height:2" coordorigin="10765,11089" coordsize="238,2">
              <v:shape style="position:absolute;left:10765;top:11089;width:238;height:2" coordorigin="10765,11089" coordsize="238,0" path="m10765,11089l11003,11089e" filled="f" stroked="t" strokeweight=".467007pt" strokecolor="#4B4B4B">
                <v:path arrowok="t"/>
              </v:shape>
            </v:group>
            <v:group style="position:absolute;left:11577;top:10798;width:2;height:265" coordorigin="11577,10798" coordsize="2,265">
              <v:shape style="position:absolute;left:11577;top:10798;width:2;height:265" coordorigin="11577,10798" coordsize="0,265" path="m11577,11063l11577,10798e" filled="f" stroked="t" strokeweight=".233503pt" strokecolor="#676767">
                <v:path arrowok="t"/>
              </v:shape>
            </v:group>
            <v:group style="position:absolute;left:10947;top:11089;width:635;height:2" coordorigin="10947,11089" coordsize="635,2">
              <v:shape style="position:absolute;left:10947;top:11089;width:635;height:2" coordorigin="10947,11089" coordsize="635,0" path="m10947,11089l11582,11089e" filled="f" stroked="t" strokeweight=".467007pt" strokecolor="#646464">
                <v:path arrowok="t"/>
              </v:shape>
            </v:group>
            <v:group style="position:absolute;left:523;top:11328;width:11059;height:2" coordorigin="523,11328" coordsize="11059,2">
              <v:shape style="position:absolute;left:523;top:11328;width:11059;height:2" coordorigin="523,11328" coordsize="11059,0" path="m523,11328l11582,11328e" filled="f" stroked="t" strokeweight=".70051pt" strokecolor="#5B5B5B">
                <v:path arrowok="t"/>
              </v:shape>
            </v:group>
            <v:group style="position:absolute;left:532;top:11049;width:2;height:4904" coordorigin="532,11049" coordsize="2,4904">
              <v:shape style="position:absolute;left:532;top:11049;width:2;height:4904" coordorigin="532,11049" coordsize="0,4904" path="m532,15953l532,11049e" filled="f" stroked="t" strokeweight=".70051pt" strokecolor="#5B5B5B">
                <v:path arrowok="t"/>
              </v:shape>
            </v:group>
            <v:group style="position:absolute;left:11579;top:11276;width:2;height:99" coordorigin="11579,11276" coordsize="2,99">
              <v:shape style="position:absolute;left:11579;top:11276;width:2;height:99" coordorigin="11579,11276" coordsize="0,99" path="m11579,11375l11579,11276e" filled="f" stroked="t" strokeweight=".233503pt" strokecolor="#575757">
                <v:path arrowok="t"/>
              </v:shape>
            </v:group>
            <v:group style="position:absolute;left:518;top:11565;width:11063;height:2" coordorigin="518,11565" coordsize="11063,2">
              <v:shape style="position:absolute;left:518;top:11565;width:11063;height:2" coordorigin="518,11565" coordsize="11063,0" path="m518,11565l11582,11565e" filled="f" stroked="t" strokeweight=".70051pt" strokecolor="#606060">
                <v:path arrowok="t"/>
              </v:shape>
            </v:group>
            <v:group style="position:absolute;left:1238;top:11333;width:2;height:715" coordorigin="1238,11333" coordsize="2,715">
              <v:shape style="position:absolute;left:1238;top:11333;width:2;height:715" coordorigin="1238,11333" coordsize="0,715" path="m1238,12048l1238,11333e" filled="f" stroked="t" strokeweight=".233503pt" strokecolor="#707070">
                <v:path arrowok="t"/>
              </v:shape>
            </v:group>
            <v:group style="position:absolute;left:2520;top:10807;width:2;height:4762" coordorigin="2520,10807" coordsize="2,4762">
              <v:shape style="position:absolute;left:2520;top:10807;width:2;height:4762" coordorigin="2520,10807" coordsize="0,4762" path="m2520,15570l2520,10807e" filled="f" stroked="t" strokeweight=".70051pt" strokecolor="#575757">
                <v:path arrowok="t"/>
              </v:shape>
            </v:group>
            <v:group style="position:absolute;left:7397;top:11333;width:2;height:715" coordorigin="7397,11333" coordsize="2,715">
              <v:shape style="position:absolute;left:7397;top:11333;width:2;height:715" coordorigin="7397,11333" coordsize="0,715" path="m7397,12048l7397,11333e" filled="f" stroked="t" strokeweight=".233503pt" strokecolor="#676767">
                <v:path arrowok="t"/>
              </v:shape>
            </v:group>
            <v:group style="position:absolute;left:11579;top:11304;width:2;height:284" coordorigin="11579,11304" coordsize="2,284">
              <v:shape style="position:absolute;left:11579;top:11304;width:2;height:284" coordorigin="11579,11304" coordsize="0,284" path="m11579,11588l11579,11304e" filled="f" stroked="t" strokeweight=".233503pt" strokecolor="#6B6B6B">
                <v:path arrowok="t"/>
              </v:shape>
            </v:group>
            <v:group style="position:absolute;left:1880;top:11323;width:2;height:4630" coordorigin="1880,11323" coordsize="2,4630">
              <v:shape style="position:absolute;left:1880;top:11323;width:2;height:4630" coordorigin="1880,11323" coordsize="0,4630" path="m1880,15953l1880,11323e" filled="f" stroked="t" strokeweight=".70051pt" strokecolor="#575757">
                <v:path arrowok="t"/>
              </v:shape>
            </v:group>
            <v:group style="position:absolute;left:1238;top:12048;width:2;height:1368" coordorigin="1238,12048" coordsize="2,1368">
              <v:shape style="position:absolute;left:1238;top:12048;width:2;height:1368" coordorigin="1238,12048" coordsize="0,1368" path="m1238,13416l1238,12048e" filled="f" stroked="t" strokeweight=".233503pt" strokecolor="#000000">
                <v:path arrowok="t"/>
              </v:shape>
            </v:group>
            <v:group style="position:absolute;left:7397;top:12048;width:2;height:3110" coordorigin="7397,12048" coordsize="2,3110">
              <v:shape style="position:absolute;left:7397;top:12048;width:2;height:3110" coordorigin="7397,12048" coordsize="0,3110" path="m7397,15158l7397,12048e" filled="f" stroked="t" strokeweight=".233503pt" strokecolor="#000000">
                <v:path arrowok="t"/>
              </v:shape>
            </v:group>
            <v:group style="position:absolute;left:1877;top:12270;width:2;height:734" coordorigin="1877,12270" coordsize="2,734">
              <v:shape style="position:absolute;left:1877;top:12270;width:2;height:734" coordorigin="1877,12270" coordsize="0,734" path="m1877,13004l1877,12270e" filled="f" stroked="t" strokeweight=".467007pt" strokecolor="#575757">
                <v:path arrowok="t"/>
              </v:shape>
            </v:group>
            <v:group style="position:absolute;left:1877;top:12710;width:2;height:734" coordorigin="1877,12710" coordsize="2,734">
              <v:shape style="position:absolute;left:1877;top:12710;width:2;height:734" coordorigin="1877,12710" coordsize="0,734" path="m1877,13444l1877,12710e" filled="f" stroked="t" strokeweight=".70051pt" strokecolor="#5B5B5B">
                <v:path arrowok="t"/>
              </v:shape>
            </v:group>
            <v:group style="position:absolute;left:2524;top:12710;width:2;height:2859" coordorigin="2524,12710" coordsize="2,2859">
              <v:shape style="position:absolute;left:2524;top:12710;width:2;height:2859" coordorigin="2524,12710" coordsize="0,2859" path="m2524,15570l2524,12710e" filled="f" stroked="t" strokeweight=".70051pt" strokecolor="#606060">
                <v:path arrowok="t"/>
              </v:shape>
            </v:group>
            <v:group style="position:absolute;left:2494;top:13056;width:2;height:170" coordorigin="2494,13056" coordsize="2,170">
              <v:shape style="position:absolute;left:2494;top:13056;width:2;height:170" coordorigin="2494,13056" coordsize="0,170" path="m2494,13226l2494,13056e" filled="f" stroked="t" strokeweight=".233503pt" strokecolor="#000000">
                <v:path arrowok="t"/>
              </v:shape>
            </v:group>
            <v:group style="position:absolute;left:537;top:12971;width:2;height:601" coordorigin="537,12971" coordsize="2,601">
              <v:shape style="position:absolute;left:537;top:12971;width:2;height:601" coordorigin="537,12971" coordsize="0,601" path="m537,13572l537,12971e" filled="f" stroked="t" strokeweight=".467007pt" strokecolor="#5B5B5B">
                <v:path arrowok="t"/>
              </v:shape>
            </v:group>
            <v:group style="position:absolute;left:514;top:13671;width:425;height:2" coordorigin="514,13671" coordsize="425,2">
              <v:shape style="position:absolute;left:514;top:13671;width:425;height:2" coordorigin="514,13671" coordsize="425,0" path="m514,13671l939,13671e" filled="f" stroked="t" strokeweight=".233503pt" strokecolor="#444444">
                <v:path arrowok="t"/>
              </v:shape>
            </v:group>
            <v:group style="position:absolute;left:939;top:13671;width:304;height:2" coordorigin="939,13671" coordsize="304,2">
              <v:shape style="position:absolute;left:939;top:13671;width:304;height:2" coordorigin="939,13671" coordsize="304,0" path="m939,13671l1242,13671e" filled="f" stroked="t" strokeweight=".233503pt" strokecolor="#000000">
                <v:path arrowok="t"/>
              </v:shape>
            </v:group>
            <v:group style="position:absolute;left:1238;top:13416;width:2;height:260" coordorigin="1238,13416" coordsize="2,260">
              <v:shape style="position:absolute;left:1238;top:13416;width:2;height:260" coordorigin="1238,13416" coordsize="0,260" path="m1238,13676l1238,13416e" filled="f" stroked="t" strokeweight=".233503pt" strokecolor="#676767">
                <v:path arrowok="t"/>
              </v:shape>
            </v:group>
            <v:group style="position:absolute;left:1238;top:13671;width:644;height:2" coordorigin="1238,13671" coordsize="644,2">
              <v:shape style="position:absolute;left:1238;top:13671;width:644;height:2" coordorigin="1238,13671" coordsize="644,0" path="m1238,13671l1882,13671e" filled="f" stroked="t" strokeweight=".233503pt" strokecolor="#4B4B4B">
                <v:path arrowok="t"/>
              </v:shape>
            </v:group>
            <v:group style="position:absolute;left:1868;top:13671;width:191;height:2" coordorigin="1868,13671" coordsize="191,2">
              <v:shape style="position:absolute;left:1868;top:13671;width:191;height:2" coordorigin="1868,13671" coordsize="191,0" path="m1868,13671l2059,13671e" filled="f" stroked="t" strokeweight=".233503pt" strokecolor="#646464">
                <v:path arrowok="t"/>
              </v:shape>
            </v:group>
            <v:group style="position:absolute;left:2059;top:13671;width:439;height:2" coordorigin="2059,13671" coordsize="439,2">
              <v:shape style="position:absolute;left:2059;top:13671;width:439;height:2" coordorigin="2059,13671" coordsize="439,0" path="m2059,13671l2498,13671e" filled="f" stroked="t" strokeweight=".233503pt" strokecolor="#000000">
                <v:path arrowok="t"/>
              </v:shape>
            </v:group>
            <v:group style="position:absolute;left:2494;top:13416;width:2;height:260" coordorigin="2494,13416" coordsize="2,260">
              <v:shape style="position:absolute;left:2494;top:13416;width:2;height:260" coordorigin="2494,13416" coordsize="0,260" path="m2494,13676l2494,13416e" filled="f" stroked="t" strokeweight=".233503pt" strokecolor="#707070">
                <v:path arrowok="t"/>
              </v:shape>
            </v:group>
            <v:group style="position:absolute;left:544;top:13643;width:2;height:2310" coordorigin="544,13643" coordsize="2,2310">
              <v:shape style="position:absolute;left:544;top:13643;width:2;height:2310" coordorigin="544,13643" coordsize="0,2310" path="m544,15953l544,13643e" filled="f" stroked="t" strokeweight=".70051pt" strokecolor="#5B5B5B">
                <v:path arrowok="t"/>
              </v:shape>
            </v:group>
            <v:group style="position:absolute;left:1238;top:13671;width:2;height:1486" coordorigin="1238,13671" coordsize="2,1486">
              <v:shape style="position:absolute;left:1238;top:13671;width:2;height:1486" coordorigin="1238,13671" coordsize="0,1486" path="m1238,15158l1238,13671e" filled="f" stroked="t" strokeweight=".233503pt" strokecolor="#000000">
                <v:path arrowok="t"/>
              </v:shape>
            </v:group>
            <v:group style="position:absolute;left:1884;top:13643;width:2;height:483" coordorigin="1884,13643" coordsize="2,483">
              <v:shape style="position:absolute;left:1884;top:13643;width:2;height:483" coordorigin="1884,13643" coordsize="0,483" path="m1884,14126l1884,13643e" filled="f" stroked="t" strokeweight=".467007pt" strokecolor="#545454">
                <v:path arrowok="t"/>
              </v:shape>
            </v:group>
            <v:group style="position:absolute;left:2524;top:13643;width:2;height:1927" coordorigin="2524,13643" coordsize="2,1927">
              <v:shape style="position:absolute;left:2524;top:13643;width:2;height:1927" coordorigin="2524,13643" coordsize="0,1927" path="m2524,15570l2524,13643e" filled="f" stroked="t" strokeweight=".70051pt" strokecolor="#747474">
                <v:path arrowok="t"/>
              </v:shape>
            </v:group>
            <v:group style="position:absolute;left:2494;top:13932;width:2;height:1226" coordorigin="2494,13932" coordsize="2,1226">
              <v:shape style="position:absolute;left:2494;top:13932;width:2;height:1226" coordorigin="2494,13932" coordsize="0,1226" path="m2494,15158l2494,13932e" filled="f" stroked="t" strokeweight=".233503pt" strokecolor="#000000">
                <v:path arrowok="t"/>
              </v:shape>
            </v:group>
            <v:group style="position:absolute;left:2494;top:14656;width:1476;height:2" coordorigin="2494,14656" coordsize="1476,2">
              <v:shape style="position:absolute;left:2494;top:14656;width:1476;height:2" coordorigin="2494,14656" coordsize="1476,0" path="m2494,14656l3970,14656e" filled="f" stroked="t" strokeweight=".70051pt" strokecolor="#3F54A3">
                <v:path arrowok="t"/>
              </v:shape>
            </v:group>
            <v:group style="position:absolute;left:1887;top:14220;width:2;height:204" coordorigin="1887,14220" coordsize="2,204">
              <v:shape style="position:absolute;left:1887;top:14220;width:2;height:204" coordorigin="1887,14220" coordsize="0,204" path="m1887,14424l1887,14220e" filled="f" stroked="t" strokeweight=".70051pt" strokecolor="#4B4B4B">
                <v:path arrowok="t"/>
              </v:shape>
            </v:group>
            <v:group style="position:absolute;left:542;top:14471;width:2;height:1482" coordorigin="542,14471" coordsize="2,1482">
              <v:shape style="position:absolute;left:542;top:14471;width:2;height:1482" coordorigin="542,14471" coordsize="0,1482" path="m542,15953l542,14471e" filled="f" stroked="t" strokeweight=".467007pt" strokecolor="#575757">
                <v:path arrowok="t"/>
              </v:shape>
            </v:group>
            <v:group style="position:absolute;left:1887;top:15002;width:2;height:185" coordorigin="1887,15002" coordsize="2,185">
              <v:shape style="position:absolute;left:1887;top:15002;width:2;height:185" coordorigin="1887,15002" coordsize="0,185" path="m1887,15186l1887,15002e" filled="f" stroked="t" strokeweight=".467007pt" strokecolor="#383838">
                <v:path arrowok="t"/>
              </v:shape>
            </v:group>
            <v:group style="position:absolute;left:1238;top:15158;width:2;height:786" coordorigin="1238,15158" coordsize="2,786">
              <v:shape style="position:absolute;left:1238;top:15158;width:2;height:786" coordorigin="1238,15158" coordsize="0,786" path="m1238,15944l1238,15158e" filled="f" stroked="t" strokeweight=".233503pt" strokecolor="#7C7C7C">
                <v:path arrowok="t"/>
              </v:shape>
            </v:group>
            <v:group style="position:absolute;left:1887;top:15129;width:2;height:824" coordorigin="1887,15129" coordsize="2,824">
              <v:shape style="position:absolute;left:1887;top:15129;width:2;height:824" coordorigin="1887,15129" coordsize="0,824" path="m1887,15953l1887,15129e" filled="f" stroked="t" strokeweight=".70051pt" strokecolor="#5B5B5B">
                <v:path arrowok="t"/>
              </v:shape>
            </v:group>
            <v:group style="position:absolute;left:1840;top:15948;width:248;height:2" coordorigin="1840,15948" coordsize="248,2">
              <v:shape style="position:absolute;left:1840;top:15948;width:248;height:2" coordorigin="1840,15948" coordsize="248,0" path="m1840,15948l2088,15948e" filled="f" stroked="t" strokeweight=".467007pt" strokecolor="#5B5B5B">
                <v:path arrowok="t"/>
              </v:shape>
            </v:group>
            <v:group style="position:absolute;left:2494;top:15158;width:2;height:786" coordorigin="2494,15158" coordsize="2,786">
              <v:shape style="position:absolute;left:2494;top:15158;width:2;height:786" coordorigin="2494,15158" coordsize="0,786" path="m2494,15944l2494,15158e" filled="f" stroked="t" strokeweight=".233503pt" strokecolor="#777777">
                <v:path arrowok="t"/>
              </v:shape>
            </v:group>
            <v:group style="position:absolute;left:7397;top:15158;width:2;height:786" coordorigin="7397,15158" coordsize="2,786">
              <v:shape style="position:absolute;left:7397;top:15158;width:2;height:786" coordorigin="7397,15158" coordsize="0,786" path="m7397,15944l7397,15158e" filled="f" stroked="t" strokeweight=".233503pt" strokecolor="#838383">
                <v:path arrowok="t"/>
              </v:shape>
            </v:group>
            <v:group style="position:absolute;left:5501;top:15946;width:1541;height:2" coordorigin="5501,15946" coordsize="1541,2">
              <v:shape style="position:absolute;left:5501;top:15946;width:1541;height:2" coordorigin="5501,15946" coordsize="1541,0" path="m5501,15946l7042,15946e" filled="f" stroked="t" strokeweight=".70051pt" strokecolor="#808080">
                <v:path arrowok="t"/>
              </v:shape>
            </v:group>
            <v:group style="position:absolute;left:9490;top:15946;width:696;height:2" coordorigin="9490,15946" coordsize="696,2">
              <v:shape style="position:absolute;left:9490;top:15946;width:696;height:2" coordorigin="9490,15946" coordsize="696,0" path="m9490,15946l10185,15946e" filled="f" stroked="t" strokeweight=".467007pt" strokecolor="#878787">
                <v:path arrowok="t"/>
              </v:shape>
            </v:group>
            <v:group style="position:absolute;left:537;top:15944;width:10582;height:2" coordorigin="537,15944" coordsize="10582,2">
              <v:shape style="position:absolute;left:537;top:15944;width:10582;height:2" coordorigin="537,15944" coordsize="10582,0" path="m537,15944l11119,15944e" filled="f" stroked="t" strokeweight=".70051pt" strokecolor="#808080">
                <v:path arrowok="t"/>
              </v:shape>
            </v:group>
            <v:group style="position:absolute;left:10783;top:15944;width:799;height:2" coordorigin="10783,15944" coordsize="799,2">
              <v:shape style="position:absolute;left:10783;top:15944;width:799;height:2" coordorigin="10783,15944" coordsize="799,0" path="m10783,15944l11582,15944e" filled="f" stroked="t" strokeweight=".934013pt" strokecolor="#A0A0A0">
                <v:path arrowok="t"/>
              </v:shape>
            </v:group>
            <v:group style="position:absolute;left:11549;top:12048;width:2;height:1624" coordorigin="11549,12048" coordsize="2,1624">
              <v:shape style="position:absolute;left:11549;top:12048;width:2;height:1624" coordorigin="11549,12048" coordsize="0,1624" path="m11549,13671l11549,12048e" filled="f" stroked="t" strokeweight=".233503pt" strokecolor="#000000">
                <v:path arrowok="t"/>
              </v:shape>
            </v:group>
            <v:group style="position:absolute;left:11549;top:13671;width:2;height:260" coordorigin="11549,13671" coordsize="2,260">
              <v:shape style="position:absolute;left:11549;top:13671;width:2;height:260" coordorigin="11549,13671" coordsize="0,260" path="m11549,13932l11549,13671e" filled="f" stroked="t" strokeweight=".70051pt" strokecolor="#B8B8BC">
                <v:path arrowok="t"/>
              </v:shape>
            </v:group>
            <v:group style="position:absolute;left:11549;top:13932;width:2;height:317" coordorigin="11549,13932" coordsize="2,317">
              <v:shape style="position:absolute;left:11549;top:13932;width:2;height:317" coordorigin="11549,13932" coordsize="0,317" path="m11549,14249l11549,13932e" filled="f" stroked="t" strokeweight="1.40102pt" strokecolor="#676767">
                <v:path arrowok="t"/>
              </v:shape>
            </v:group>
            <v:group style="position:absolute;left:11549;top:14249;width:2;height:147" coordorigin="11549,14249" coordsize="2,147">
              <v:shape style="position:absolute;left:11549;top:14249;width:2;height:147" coordorigin="11549,14249" coordsize="0,147" path="m11549,14396l11549,14249e" filled="f" stroked="t" strokeweight="1.40102pt" strokecolor="#484B48">
                <v:path arrowok="t"/>
              </v:shape>
            </v:group>
            <v:group style="position:absolute;left:11549;top:14396;width:2;height:104" coordorigin="11549,14396" coordsize="2,104">
              <v:shape style="position:absolute;left:11549;top:14396;width:2;height:104" coordorigin="11549,14396" coordsize="0,104" path="m11549,14500l11549,14396e" filled="f" stroked="t" strokeweight=".70051pt" strokecolor="#5B6060">
                <v:path arrowok="t"/>
              </v:shape>
            </v:group>
            <v:group style="position:absolute;left:11549;top:14500;width:2;height:658" coordorigin="11549,14500" coordsize="2,658">
              <v:shape style="position:absolute;left:11549;top:14500;width:2;height:658" coordorigin="11549,14500" coordsize="0,658" path="m11549,15158l11549,14500e" filled="f" stroked="t" strokeweight=".233503pt" strokecolor="#000000">
                <v:path arrowok="t"/>
              </v:shape>
            </v:group>
            <v:group style="position:absolute;left:11549;top:15158;width:2;height:786" coordorigin="11549,15158" coordsize="2,786">
              <v:shape style="position:absolute;left:11549;top:15158;width:2;height:786" coordorigin="11549,15158" coordsize="0,786" path="m11549,15944l11549,15158e" filled="f" stroked="t" strokeweight=".233503pt" strokecolor="#A0A0A0">
                <v:path arrowok="t"/>
              </v:shape>
            </v:group>
            <v:group style="position:absolute;left:10469;top:13430;width:2;height:273" coordorigin="10469,13430" coordsize="2,273">
              <v:shape style="position:absolute;left:10469;top:13430;width:2;height:273" coordorigin="10469,13430" coordsize="0,273" path="m10469,13703l10469,13430e" filled="f" stroked="t" strokeweight="2.6761pt" strokecolor="#CCCDCD">
                <v:path arrowok="t"/>
              </v:shape>
            </v:group>
            <v:group style="position:absolute;left:4951;top:14592;width:76;height:2" coordorigin="4951,14592" coordsize="76,2">
              <v:shape style="position:absolute;left:4951;top:14592;width:76;height:2" coordorigin="4951,14592" coordsize="76,0" path="m4951,14592l5027,14592e" filled="f" stroked="t" strokeweight=".4715pt" strokecolor="#9998B9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6.976379pt;margin-top:9.585234pt;width:30.822441pt;height:.1pt;mso-position-horizontal-relative:page;mso-position-vertical-relative:paragraph;z-index:-12688" coordorigin="10340,192" coordsize="616,2">
            <v:shape style="position:absolute;left:10340;top:192;width:616;height:2" coordorigin="10340,192" coordsize="616,0" path="m10340,192l10956,192e" filled="f" stroked="t" strokeweight="2.80204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4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29"/>
          <w:szCs w:val="29"/>
          <w:color w:val="5B5D5E"/>
          <w:spacing w:val="0"/>
          <w:w w:val="124"/>
          <w:position w:val="2"/>
        </w:rPr>
        <w:t>k:ıre:iml</w:t>
      </w:r>
      <w:r>
        <w:rPr>
          <w:rFonts w:ascii="Times New Roman" w:hAnsi="Times New Roman" w:cs="Times New Roman" w:eastAsia="Times New Roman"/>
          <w:sz w:val="29"/>
          <w:szCs w:val="29"/>
          <w:color w:val="5B5D5E"/>
          <w:spacing w:val="-6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b/>
          <w:bCs/>
          <w:position w:val="2"/>
        </w:rPr>
        <w:t>ÖSE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67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5"/>
        </w:rPr>
        <w:t>İtf.Eri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5"/>
        </w:rPr>
      </w:r>
      <w:r>
        <w:rPr>
          <w:rFonts w:ascii="Times New Roman" w:hAnsi="Times New Roman" w:cs="Times New Roman" w:eastAsia="Times New Roman"/>
          <w:sz w:val="37"/>
          <w:szCs w:val="37"/>
          <w:color w:val="5B5D5E"/>
          <w:spacing w:val="0"/>
          <w:w w:val="45"/>
          <w:position w:val="0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34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4B4B4B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95"/>
        </w:rPr>
        <w:t>Kuze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95"/>
        </w:rPr>
        <w:t>y</w:t>
      </w:r>
      <w:r>
        <w:rPr>
          <w:rFonts w:ascii="Arial" w:hAnsi="Arial" w:cs="Arial" w:eastAsia="Arial"/>
          <w:sz w:val="18"/>
          <w:szCs w:val="18"/>
          <w:color w:val="363636"/>
          <w:spacing w:val="-6"/>
          <w:w w:val="95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63636"/>
          <w:spacing w:val="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7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00" w:right="40"/>
        </w:sectPr>
      </w:pPr>
      <w:rPr/>
    </w:p>
    <w:p>
      <w:pPr>
        <w:spacing w:before="71" w:after="0" w:line="219" w:lineRule="auto"/>
        <w:ind w:left="611" w:right="-170" w:firstLine="-81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00"/>
          <w:szCs w:val="100"/>
          <w:color w:val="3F3F3F"/>
          <w:spacing w:val="-791"/>
          <w:w w:val="144"/>
          <w:b/>
          <w:bCs/>
          <w:position w:val="15"/>
        </w:rPr>
        <w:t>1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0"/>
        </w:rPr>
        <w:t>!ZMIR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85"/>
          <w:b/>
          <w:bCs/>
          <w:position w:val="0"/>
        </w:rPr>
        <w:t>BÜYÜKŞEHIR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85"/>
          <w:b/>
          <w:bCs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0"/>
        </w:rPr>
        <w:t>BELEDIYESI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6" w:lineRule="exact"/>
        <w:ind w:left="-17" w:right="523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94.399994pt;margin-top:-10.240018pt;width:52.799999pt;height:48.959999pt;mso-position-horizontal-relative:page;mso-position-vertical-relative:paragraph;z-index:-12683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8" w:lineRule="exact"/>
        <w:ind w:left="3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1" w:lineRule="exact"/>
        <w:ind w:left="594" w:right="593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00" w:bottom="0" w:left="200" w:right="180"/>
          <w:cols w:num="2" w:equalWidth="0">
            <w:col w:w="1634" w:space="1799"/>
            <w:col w:w="8107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7" w:right="-20"/>
        <w:jc w:val="left"/>
        <w:tabs>
          <w:tab w:pos="1480" w:val="left"/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OlayTarihi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:12/05/2017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BildirimSıra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6" w:right="-20"/>
        <w:jc w:val="left"/>
        <w:tabs>
          <w:tab w:pos="1480" w:val="left"/>
          <w:tab w:pos="3220" w:val="left"/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KayıtTarihi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3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12/05/2017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Kayı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</w:rPr>
        <w:t>:3025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9" w:lineRule="exact"/>
        <w:ind w:left="126" w:right="-54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2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7009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arbaşı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92"/>
        </w:rPr>
        <w:t>-B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18"/>
          <w:w w:val="93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ACACB1"/>
          <w:spacing w:val="-6"/>
          <w:w w:val="6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91"/>
        </w:rPr>
        <w:t>mova/IZ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13"/>
          <w:w w:val="92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79"/>
        </w:rPr>
        <w:t>lR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5" w:after="0" w:line="226" w:lineRule="exact"/>
        <w:ind w:left="126" w:right="-7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oğru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7018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Pınarbaşı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1"/>
          <w:position w:val="-1"/>
        </w:rPr>
        <w:t>-Born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2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  <w:position w:val="-1"/>
        </w:rPr>
        <w:t>va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  <w:position w:val="-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iZMtR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5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5"/>
        </w:rPr>
        <w:t>t</w:t>
      </w:r>
      <w:r>
        <w:rPr>
          <w:rFonts w:ascii="Arial" w:hAnsi="Arial" w:cs="Arial" w:eastAsia="Arial"/>
          <w:sz w:val="27"/>
          <w:szCs w:val="27"/>
          <w:color w:val="2F2F2F"/>
          <w:spacing w:val="-9"/>
          <w:w w:val="5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42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w w:val="81"/>
        </w:rPr>
        <w:t>!Bi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  <w:cols w:num="2" w:equalWidth="0">
            <w:col w:w="5299" w:space="304"/>
            <w:col w:w="5937"/>
          </w:cols>
        </w:sectPr>
      </w:pPr>
      <w:rPr/>
    </w:p>
    <w:p>
      <w:pPr>
        <w:spacing w:before="9" w:after="0" w:line="240" w:lineRule="auto"/>
        <w:ind w:left="126" w:right="-20"/>
        <w:jc w:val="left"/>
        <w:tabs>
          <w:tab w:pos="1480" w:val="left"/>
          <w:tab w:pos="366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26" w:right="-20"/>
        <w:jc w:val="left"/>
        <w:tabs>
          <w:tab w:pos="368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55.200012pt;margin-top:9.521395pt;width:.1pt;height:13.461915pt;mso-position-horizontal-relative:page;mso-position-vertical-relative:paragraph;z-index:-12678" coordorigin="5104,190" coordsize="2,269">
            <v:shape style="position:absolute;left:5104;top:190;width:2;height:269" coordorigin="5104,190" coordsize="0,269" path="m5104,460l5104,190e" filled="f" stroked="t" strokeweight="1.2pt" strokecolor="#D6D6D6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4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17" w:lineRule="exact"/>
        <w:ind w:left="3664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w w:val="45"/>
          <w:position w:val="-8"/>
        </w:rPr>
        <w:t>FB.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2"/>
          <w:w w:val="46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64"/>
          <w:w w:val="88"/>
          <w:position w:val="-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45"/>
          <w:position w:val="-8"/>
        </w:rPr>
        <w:t>::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8"/>
          <w:w w:val="46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28"/>
          <w:position w:val="-8"/>
        </w:rPr>
        <w:t>ı:..::o.:..:.nı::..:.ır.:..:.m:..::e,K:...:..::.&lt;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0"/>
          <w:w w:val="28"/>
          <w:position w:val="-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37"/>
          <w:position w:val="-8"/>
        </w:rPr>
        <w:t>g: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8"/>
          <w:w w:val="38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C4C4C4"/>
          <w:spacing w:val="-26"/>
          <w:w w:val="44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4"/>
          <w:w w:val="37"/>
          <w:position w:val="-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0"/>
          <w:w w:val="56"/>
          <w:position w:val="-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4"/>
          <w:w w:val="37"/>
          <w:position w:val="-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47"/>
          <w:w w:val="117"/>
          <w:position w:val="-8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57"/>
          <w:position w:val="-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57"/>
          <w:position w:val="-8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47"/>
          <w:position w:val="-8"/>
        </w:rPr>
        <w:t>.:,:A:::.:h:cş;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47"/>
          <w:position w:val="-8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4"/>
          <w:w w:val="48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88"/>
          <w:position w:val="-8"/>
        </w:rPr>
        <w:t>,-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-1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70"/>
          <w:position w:val="-8"/>
        </w:rPr>
        <w:t>Ç</w:t>
      </w:r>
      <w:r>
        <w:rPr>
          <w:rFonts w:ascii="Arial" w:hAnsi="Arial" w:cs="Arial" w:eastAsia="Arial"/>
          <w:sz w:val="12"/>
          <w:szCs w:val="12"/>
          <w:color w:val="606060"/>
          <w:spacing w:val="-2"/>
          <w:w w:val="69"/>
          <w:position w:val="-8"/>
        </w:rPr>
        <w:t>=</w:t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70"/>
          <w:position w:val="-8"/>
        </w:rPr>
        <w:t>i</w:t>
      </w:r>
      <w:r>
        <w:rPr>
          <w:rFonts w:ascii="Arial" w:hAnsi="Arial" w:cs="Arial" w:eastAsia="Arial"/>
          <w:sz w:val="12"/>
          <w:szCs w:val="12"/>
          <w:color w:val="606060"/>
          <w:spacing w:val="-57"/>
          <w:w w:val="70"/>
          <w:position w:val="-8"/>
        </w:rPr>
        <w:t>C</w:t>
      </w:r>
      <w:r>
        <w:rPr>
          <w:rFonts w:ascii="Arial" w:hAnsi="Arial" w:cs="Arial" w:eastAsia="Arial"/>
          <w:sz w:val="12"/>
          <w:szCs w:val="12"/>
          <w:color w:val="959595"/>
          <w:spacing w:val="-2"/>
          <w:w w:val="79"/>
          <w:position w:val="-8"/>
        </w:rPr>
        <w:t>.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79"/>
          <w:position w:val="-8"/>
        </w:rPr>
        <w:t>:.:</w:t>
      </w:r>
      <w:r>
        <w:rPr>
          <w:rFonts w:ascii="Arial" w:hAnsi="Arial" w:cs="Arial" w:eastAsia="Arial"/>
          <w:sz w:val="12"/>
          <w:szCs w:val="12"/>
          <w:color w:val="959595"/>
          <w:spacing w:val="-19"/>
          <w:w w:val="79"/>
          <w:position w:val="-8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8"/>
          <w:w w:val="75"/>
          <w:position w:val="-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-22"/>
          <w:w w:val="66"/>
          <w:position w:val="-8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74"/>
          <w:w w:val="76"/>
          <w:position w:val="-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0"/>
          <w:w w:val="66"/>
          <w:position w:val="-8"/>
        </w:rPr>
        <w:t>!...--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-63"/>
          <w:w w:val="65"/>
          <w:position w:val="-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5"/>
          <w:w w:val="83"/>
          <w:position w:val="-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-8"/>
          <w:w w:val="66"/>
          <w:position w:val="-8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71"/>
          <w:position w:val="-8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-4"/>
          <w:w w:val="71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8"/>
          <w:w w:val="77"/>
          <w:position w:val="-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-26"/>
          <w:w w:val="71"/>
          <w:position w:val="-8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55"/>
          <w:w w:val="46"/>
          <w:position w:val="-8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77"/>
          <w:position w:val="-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46"/>
          <w:w w:val="46"/>
          <w:position w:val="-8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6"/>
          <w:w w:val="77"/>
          <w:position w:val="-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15"/>
          <w:w w:val="45"/>
          <w:position w:val="-8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-28"/>
          <w:w w:val="63"/>
          <w:position w:val="-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32"/>
          <w:w w:val="45"/>
          <w:position w:val="-8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-5"/>
          <w:w w:val="64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57"/>
          <w:w w:val="72"/>
          <w:position w:val="-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0"/>
          <w:w w:val="63"/>
          <w:position w:val="-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-1"/>
          <w:w w:val="64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C4C4C4"/>
          <w:spacing w:val="0"/>
          <w:w w:val="135"/>
          <w:position w:val="-8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C4C4C4"/>
          <w:spacing w:val="-13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93"/>
          <w:position w:val="-8"/>
        </w:rPr>
        <w:t>•••</w:t>
      </w:r>
      <w:r>
        <w:rPr>
          <w:rFonts w:ascii="Arial" w:hAnsi="Arial" w:cs="Arial" w:eastAsia="Arial"/>
          <w:sz w:val="12"/>
          <w:szCs w:val="12"/>
          <w:color w:val="606060"/>
          <w:spacing w:val="-17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2F2F2F"/>
          <w:spacing w:val="0"/>
          <w:w w:val="81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2F2F2F"/>
          <w:spacing w:val="-15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99"/>
          <w:position w:val="-8"/>
        </w:rPr>
        <w:t>••••</w:t>
      </w:r>
      <w:r>
        <w:rPr>
          <w:rFonts w:ascii="Arial" w:hAnsi="Arial" w:cs="Arial" w:eastAsia="Arial"/>
          <w:sz w:val="12"/>
          <w:szCs w:val="12"/>
          <w:color w:val="4F4F4F"/>
          <w:spacing w:val="-22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707070"/>
          <w:spacing w:val="7"/>
          <w:w w:val="97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97"/>
          <w:position w:val="-8"/>
        </w:rPr>
        <w:t>•••</w:t>
      </w:r>
      <w:r>
        <w:rPr>
          <w:rFonts w:ascii="Arial" w:hAnsi="Arial" w:cs="Arial" w:eastAsia="Arial"/>
          <w:sz w:val="12"/>
          <w:szCs w:val="12"/>
          <w:color w:val="4F4F4F"/>
          <w:spacing w:val="-15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707070"/>
          <w:spacing w:val="7"/>
          <w:w w:val="100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100"/>
          <w:position w:val="-8"/>
        </w:rPr>
        <w:t>•••••••</w:t>
      </w:r>
      <w:r>
        <w:rPr>
          <w:rFonts w:ascii="Arial" w:hAnsi="Arial" w:cs="Arial" w:eastAsia="Arial"/>
          <w:sz w:val="12"/>
          <w:szCs w:val="12"/>
          <w:color w:val="4F4F4F"/>
          <w:spacing w:val="-8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707070"/>
          <w:spacing w:val="0"/>
          <w:w w:val="81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707070"/>
          <w:spacing w:val="-19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65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4F4F4F"/>
          <w:spacing w:val="-22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107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7E7E7E"/>
          <w:spacing w:val="7"/>
          <w:w w:val="107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101"/>
          <w:position w:val="-8"/>
        </w:rPr>
        <w:t>•••</w:t>
      </w:r>
      <w:r>
        <w:rPr>
          <w:rFonts w:ascii="Arial" w:hAnsi="Arial" w:cs="Arial" w:eastAsia="Arial"/>
          <w:sz w:val="12"/>
          <w:szCs w:val="12"/>
          <w:color w:val="4F4F4F"/>
          <w:spacing w:val="-22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707070"/>
          <w:spacing w:val="0"/>
          <w:w w:val="100"/>
          <w:position w:val="-8"/>
        </w:rPr>
        <w:t>••</w:t>
      </w:r>
      <w:r>
        <w:rPr>
          <w:rFonts w:ascii="Arial" w:hAnsi="Arial" w:cs="Arial" w:eastAsia="Arial"/>
          <w:sz w:val="12"/>
          <w:szCs w:val="12"/>
          <w:color w:val="707070"/>
          <w:spacing w:val="-19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65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4F4F4F"/>
          <w:spacing w:val="-22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707070"/>
          <w:spacing w:val="0"/>
          <w:w w:val="100"/>
          <w:position w:val="-8"/>
        </w:rPr>
        <w:t>••••</w:t>
      </w:r>
      <w:r>
        <w:rPr>
          <w:rFonts w:ascii="Arial" w:hAnsi="Arial" w:cs="Arial" w:eastAsia="Arial"/>
          <w:sz w:val="12"/>
          <w:szCs w:val="12"/>
          <w:color w:val="707070"/>
          <w:spacing w:val="-6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100"/>
          <w:position w:val="-8"/>
        </w:rPr>
        <w:t>•••••</w:t>
      </w:r>
      <w:r>
        <w:rPr>
          <w:rFonts w:ascii="Arial" w:hAnsi="Arial" w:cs="Arial" w:eastAsia="Arial"/>
          <w:sz w:val="12"/>
          <w:szCs w:val="12"/>
          <w:color w:val="4F4F4F"/>
          <w:spacing w:val="7"/>
          <w:w w:val="100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100"/>
          <w:position w:val="-8"/>
        </w:rPr>
        <w:t>••••••</w:t>
      </w:r>
      <w:r>
        <w:rPr>
          <w:rFonts w:ascii="Arial" w:hAnsi="Arial" w:cs="Arial" w:eastAsia="Arial"/>
          <w:sz w:val="12"/>
          <w:szCs w:val="12"/>
          <w:color w:val="7E7E7E"/>
          <w:spacing w:val="1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105"/>
          <w:position w:val="-8"/>
        </w:rPr>
        <w:t>•••••••••••••••••••••••••</w:t>
      </w:r>
      <w:r>
        <w:rPr>
          <w:rFonts w:ascii="Arial" w:hAnsi="Arial" w:cs="Arial" w:eastAsia="Arial"/>
          <w:sz w:val="12"/>
          <w:szCs w:val="12"/>
          <w:color w:val="606060"/>
          <w:spacing w:val="-19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81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959595"/>
          <w:spacing w:val="-19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65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4F4F4F"/>
          <w:spacing w:val="-1"/>
          <w:w w:val="65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93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959595"/>
          <w:spacing w:val="6"/>
          <w:w w:val="93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93"/>
          <w:position w:val="-8"/>
        </w:rPr>
        <w:t>•••</w:t>
      </w:r>
      <w:r>
        <w:rPr>
          <w:rFonts w:ascii="Arial" w:hAnsi="Arial" w:cs="Arial" w:eastAsia="Arial"/>
          <w:sz w:val="12"/>
          <w:szCs w:val="12"/>
          <w:color w:val="4F4F4F"/>
          <w:spacing w:val="-9"/>
          <w:w w:val="93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2F2F2F"/>
          <w:spacing w:val="0"/>
          <w:w w:val="100"/>
          <w:position w:val="-8"/>
        </w:rPr>
        <w:t>••••••••</w:t>
      </w:r>
      <w:r>
        <w:rPr>
          <w:rFonts w:ascii="Arial" w:hAnsi="Arial" w:cs="Arial" w:eastAsia="Arial"/>
          <w:sz w:val="12"/>
          <w:szCs w:val="12"/>
          <w:color w:val="2F2F2F"/>
          <w:spacing w:val="-6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81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</w:sectPr>
      </w:pPr>
      <w:rPr/>
    </w:p>
    <w:p>
      <w:pPr>
        <w:spacing w:before="0" w:after="0" w:line="330" w:lineRule="exact"/>
        <w:ind w:right="-20"/>
        <w:jc w:val="right"/>
        <w:tabs>
          <w:tab w:pos="600" w:val="left"/>
          <w:tab w:pos="1120" w:val="left"/>
          <w:tab w:pos="172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0.160004pt;margin-top:2.508304pt;width:1.155687pt;height:6pt;mso-position-horizontal-relative:page;mso-position-vertical-relative:paragraph;z-index:-12675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4F4F4F"/>
                      <w:spacing w:val="-36"/>
                      <w:w w:val="76"/>
                    </w:rPr>
                    <w:t>1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3"/>
          <w:szCs w:val="33"/>
          <w:color w:val="4F4F4F"/>
          <w:w w:val="41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4F4F4F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4F4F4F"/>
          <w:w w:val="41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4F4F4F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4F4F4F"/>
          <w:w w:val="100"/>
          <w:b/>
          <w:bCs/>
        </w:rPr>
      </w:r>
      <w:r>
        <w:rPr>
          <w:rFonts w:ascii="Arial" w:hAnsi="Arial" w:cs="Arial" w:eastAsia="Arial"/>
          <w:sz w:val="31"/>
          <w:szCs w:val="31"/>
          <w:color w:val="959595"/>
          <w:w w:val="52"/>
        </w:rPr>
        <w:t>ı</w:t>
      </w:r>
      <w:r>
        <w:rPr>
          <w:rFonts w:ascii="Arial" w:hAnsi="Arial" w:cs="Arial" w:eastAsia="Arial"/>
          <w:sz w:val="31"/>
          <w:szCs w:val="31"/>
          <w:color w:val="959595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959595"/>
          <w:w w:val="100"/>
        </w:rPr>
      </w:r>
      <w:r>
        <w:rPr>
          <w:rFonts w:ascii="Arial" w:hAnsi="Arial" w:cs="Arial" w:eastAsia="Arial"/>
          <w:sz w:val="31"/>
          <w:szCs w:val="31"/>
          <w:color w:val="ACACB1"/>
          <w:spacing w:val="0"/>
          <w:w w:val="63"/>
        </w:rPr>
        <w:t>[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8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8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9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1"/>
          <w:w w:val="9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5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5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5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:23:20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  <w:cols w:num="2" w:equalWidth="0">
            <w:col w:w="6307" w:space="497"/>
            <w:col w:w="4736"/>
          </w:cols>
        </w:sectPr>
      </w:pPr>
      <w:rPr/>
    </w:p>
    <w:p>
      <w:pPr>
        <w:spacing w:before="27" w:after="0" w:line="270" w:lineRule="atLeast"/>
        <w:ind w:left="2171" w:right="3403" w:firstLine="-2045"/>
        <w:jc w:val="left"/>
        <w:tabs>
          <w:tab w:pos="2160" w:val="left"/>
          <w:tab w:pos="6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:iahibi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ACACB1"/>
          <w:spacing w:val="-14"/>
          <w:w w:val="43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S.YavuzALTUN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1" w:lineRule="exact"/>
        <w:ind w:left="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</w:rPr>
        <w:t>Yarrluncı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3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19" w:right="1108" w:firstLine="-1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.;ıkı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6" w:lineRule="exact"/>
        <w:ind w:left="1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03" w:right="23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204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20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9"/>
          <w:w w:val="2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4"/>
        </w:rPr>
        <w:t>: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258"/>
        </w:rPr>
        <w:t>ll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                      </w:t>
      </w:r>
      <w:r>
        <w:rPr>
          <w:rFonts w:ascii="Arial" w:hAnsi="Arial" w:cs="Arial" w:eastAsia="Arial"/>
          <w:sz w:val="18"/>
          <w:szCs w:val="18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:23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" w:right="34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52" w:lineRule="auto"/>
        <w:ind w:left="24" w:right="3419" w:firstLine="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right="249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80" w:bottom="280" w:left="200" w:right="180"/>
          <w:cols w:num="3" w:equalWidth="0">
            <w:col w:w="1854" w:space="317"/>
            <w:col w:w="2191" w:space="382"/>
            <w:col w:w="6796"/>
          </w:cols>
        </w:sectPr>
      </w:pPr>
      <w:rPr/>
    </w:p>
    <w:p>
      <w:pPr>
        <w:spacing w:before="0" w:after="0" w:line="240" w:lineRule="auto"/>
        <w:ind w:left="11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Görüldüğ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68" w:lineRule="exact"/>
        <w:ind w:left="25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-5"/>
        </w:rPr>
        <w:t>ISöndümıede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87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-5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-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87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  <w:cols w:num="2" w:equalWidth="0">
            <w:col w:w="1987" w:space="228"/>
            <w:col w:w="9325"/>
          </w:cols>
        </w:sectPr>
      </w:pPr>
      <w:rPr/>
    </w:p>
    <w:p>
      <w:pPr>
        <w:spacing w:before="43" w:after="0" w:line="185" w:lineRule="exact"/>
        <w:ind w:left="11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  <w:position w:val="-4"/>
        </w:rPr>
        <w:t>f'iöndürme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8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2" w:after="0" w:line="16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  <w:position w:val="-5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  <w:position w:val="-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88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3" w:after="0" w:line="176" w:lineRule="exact"/>
        <w:ind w:right="-70"/>
        <w:jc w:val="left"/>
        <w:tabs>
          <w:tab w:pos="1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  <w:position w:val="-5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89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  <w:position w:val="-5"/>
        </w:rPr>
        <w:t>ıKöpü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  <w:position w:val="-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83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3" w:after="0" w:line="17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1"/>
          <w:position w:val="-5"/>
        </w:rPr>
        <w:t>ıK.K.T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1"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81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85"/>
          <w:position w:val="-4"/>
        </w:rPr>
        <w:t>;cm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-16"/>
          <w:w w:val="8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  <w:cols w:num="5" w:equalWidth="0">
            <w:col w:w="1249" w:space="975"/>
            <w:col w:w="1181" w:space="1359"/>
            <w:col w:w="2744" w:space="779"/>
            <w:col w:w="818" w:space="766"/>
            <w:col w:w="1669"/>
          </w:cols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2" w:lineRule="exact"/>
        <w:ind w:left="117" w:right="-54" w:firstLine="205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yanmıştır.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öndi.lrme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4" w:lineRule="exact"/>
        <w:ind w:left="1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5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18" w:lineRule="exact"/>
        <w:ind w:right="-20"/>
        <w:jc w:val="left"/>
        <w:tabs>
          <w:tab w:pos="1580" w:val="left"/>
          <w:tab w:pos="3180" w:val="left"/>
          <w:tab w:pos="34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4F4F4F"/>
          <w:spacing w:val="0"/>
          <w:w w:val="222"/>
          <w:position w:val="-1"/>
        </w:rPr>
        <w:t>l</w:t>
      </w:r>
      <w:r>
        <w:rPr>
          <w:rFonts w:ascii="Arial" w:hAnsi="Arial" w:cs="Arial" w:eastAsia="Arial"/>
          <w:sz w:val="27"/>
          <w:szCs w:val="27"/>
          <w:color w:val="4F4F4F"/>
          <w:spacing w:val="32"/>
          <w:w w:val="222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59"/>
          <w:position w:val="-1"/>
        </w:rPr>
        <w:t>--</w:t>
      </w:r>
      <w:r>
        <w:rPr>
          <w:rFonts w:ascii="Arial" w:hAnsi="Arial" w:cs="Arial" w:eastAsia="Arial"/>
          <w:sz w:val="27"/>
          <w:szCs w:val="27"/>
          <w:color w:val="3F3F3F"/>
          <w:spacing w:val="-23"/>
          <w:w w:val="59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2F2F2F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1"/>
          <w:szCs w:val="31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1"/>
        </w:rPr>
        <w:t>--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  <w:cols w:num="3" w:equalWidth="0">
            <w:col w:w="4878" w:space="533"/>
            <w:col w:w="364" w:space="913"/>
            <w:col w:w="4852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5" w:lineRule="auto"/>
        <w:ind w:right="65" w:firstLine="1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konteynırını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başlamış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tutuştmması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8"/>
        </w:rPr>
        <w:t>eticesinde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9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  <w:cols w:num="2" w:equalWidth="0">
            <w:col w:w="1635" w:space="537"/>
            <w:col w:w="9368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</w:sectPr>
      </w:pPr>
      <w:rPr/>
    </w:p>
    <w:p>
      <w:pPr>
        <w:spacing w:before="34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61.548904pt;margin-top:12.795938pt;width:53.270003pt;height:.4pt;mso-position-horizontal-relative:page;mso-position-vertical-relative:paragraph;z-index:-12677" coordorigin="1231,256" coordsize="1065,8">
            <v:group style="position:absolute;left:1235;top:260;width:912;height:2" coordorigin="1235,260" coordsize="912,2">
              <v:shape style="position:absolute;left:1235;top:260;width:912;height:2" coordorigin="1235,260" coordsize="912,0" path="m1235,260l2147,260e" filled="f" stroked="t" strokeweight=".4pt" strokecolor="#5F5F5F">
                <v:path arrowok="t"/>
              </v:shape>
            </v:group>
            <v:group style="position:absolute;left:2154;top:260;width:138;height:2" coordorigin="2154,260" coordsize="138,2">
              <v:shape style="position:absolute;left:2154;top:260;width:138;height:2" coordorigin="2154,260" coordsize="138,0" path="m2154,260l2292,260e" filled="f" stroked="t" strokeweight=".4pt" strokecolor="#4E4E4E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4F4F4F"/>
          <w:w w:val="54"/>
        </w:rPr>
        <w:t>f-I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76"/>
          <w:w w:val="5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74"/>
          <w:w w:val="5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0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55"/>
          <w:w w:val="11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4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3"/>
          <w:w w:val="11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09"/>
          <w:w w:val="11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80"/>
          <w:w w:val="11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3"/>
          <w:w w:val="11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05"/>
          <w:w w:val="11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3" w:after="0" w:line="226" w:lineRule="exact"/>
        <w:ind w:left="11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4"/>
          <w:position w:val="-1"/>
        </w:rPr>
        <w:t>l6Ja't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  <w:position w:val="-1"/>
        </w:rPr>
        <w:t>Gcre.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81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46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8"/>
        </w:rPr>
        <w:t>_irk_c_r_in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3"/>
          <w:w w:val="69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4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22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3"/>
          <w:w w:val="9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53"/>
          <w:w w:val="11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1"/>
          <w:w w:val="11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2"/>
          <w:w w:val="1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1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-7"/>
          <w:w w:val="11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7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_l_ed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6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  <w:cols w:num="3" w:equalWidth="0">
            <w:col w:w="1591" w:space="501"/>
            <w:col w:w="1354" w:space="3034"/>
            <w:col w:w="5060"/>
          </w:cols>
        </w:sectPr>
      </w:pPr>
      <w:rPr/>
    </w:p>
    <w:p>
      <w:pPr>
        <w:spacing w:before="4" w:after="0" w:line="240" w:lineRule="auto"/>
        <w:ind w:left="136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46.080017pt;margin-top:-12.544073pt;width:45.600001pt;height:.1pt;mso-position-horizontal-relative:page;mso-position-vertical-relative:paragraph;z-index:-12679" coordorigin="6922,-251" coordsize="912,2">
            <v:shape style="position:absolute;left:6922;top:-251;width:912;height:2" coordorigin="6922,-251" coordsize="912,0" path="m6922,-251l7834,-251e" filled="f" stroked="t" strokeweight=".96pt" strokecolor="#000000">
              <v:path arrowok="t"/>
            </v:shape>
          </v:group>
          <w10:wrap type="none"/>
        </w:pict>
      </w:r>
      <w:r>
        <w:rPr/>
        <w:pict>
          <v:group style="position:absolute;margin-left:182.325806pt;margin-top:-14.864066pt;width:151.620008pt;height:.4pt;mso-position-horizontal-relative:page;mso-position-vertical-relative:paragraph;z-index:-12676" coordorigin="3647,-297" coordsize="3032,8">
            <v:group style="position:absolute;left:3651;top:-293;width:454;height:2" coordorigin="3651,-293" coordsize="454,2">
              <v:shape style="position:absolute;left:3651;top:-293;width:454;height:2" coordorigin="3651,-293" coordsize="454,0" path="m3651,-293l4105,-293e" filled="f" stroked="t" strokeweight=".4pt" strokecolor="#4E4E4E">
                <v:path arrowok="t"/>
              </v:shape>
            </v:group>
            <v:group style="position:absolute;left:4112;top:-293;width:2563;height:2" coordorigin="4112,-293" coordsize="2563,2">
              <v:shape style="position:absolute;left:4112;top:-293;width:2563;height:2" coordorigin="4112,-293" coordsize="2563,0" path="m4112,-293l6675,-293e" filled="f" stroked="t" strokeweight=".4pt" strokecolor="#2E2E2E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6" w:lineRule="exact"/>
        <w:ind w:left="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8"/>
          <w:w w:val="7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54"/>
        </w:rPr>
        <w:t>Jr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6"/>
          <w:w w:val="14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4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1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8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8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5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9" w:after="0" w:line="226" w:lineRule="exact"/>
        <w:ind w:left="136" w:right="-20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314"/>
          <w:position w:val="-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09"/>
          <w:w w:val="31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CACB1"/>
          <w:spacing w:val="3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.,a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83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  <w:position w:val="-1"/>
        </w:rPr>
        <w:t>lü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96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12/05/2017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-1"/>
        </w:rPr>
        <w:t>EKİP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8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ıkkent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lsaali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23:40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ONAYfAYAN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  <w:cols w:num="4" w:equalWidth="0">
            <w:col w:w="2131" w:space="60"/>
            <w:col w:w="2955" w:space="990"/>
            <w:col w:w="1039" w:space="1644"/>
            <w:col w:w="2721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</w:sectPr>
      </w:pPr>
      <w:rPr/>
    </w:p>
    <w:p>
      <w:pPr>
        <w:spacing w:before="39" w:after="0" w:line="240" w:lineRule="auto"/>
        <w:ind w:left="232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2.08pt;margin-top:28.565924pt;width:11.52pt;height:30.719999pt;mso-position-horizontal-relative:page;mso-position-vertical-relative:paragraph;z-index:-12682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-37" w:right="514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15" w:right="54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25.279999pt;margin-top:10.545937pt;width:111.360001pt;height:132.479996pt;mso-position-horizontal-relative:page;mso-position-vertical-relative:paragraph;z-index:-12681" type="#_x0000_t75">
            <v:imagedata r:id="rId3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3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26" w:right="5423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ACACB1"/>
          <w:spacing w:val="0"/>
          <w:w w:val="155"/>
          <w:i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6" w:after="0" w:line="547" w:lineRule="exact"/>
        <w:ind w:left="320" w:right="4819"/>
        <w:jc w:val="center"/>
        <w:rPr>
          <w:rFonts w:ascii="Times New Roman" w:hAnsi="Times New Roman" w:cs="Times New Roman" w:eastAsia="Times New Roman"/>
          <w:sz w:val="65"/>
          <w:szCs w:val="65"/>
        </w:rPr>
      </w:pPr>
      <w:rPr/>
      <w:r>
        <w:rPr>
          <w:rFonts w:ascii="Times New Roman" w:hAnsi="Times New Roman" w:cs="Times New Roman" w:eastAsia="Times New Roman"/>
          <w:sz w:val="65"/>
          <w:szCs w:val="65"/>
          <w:color w:val="444677"/>
          <w:spacing w:val="0"/>
          <w:w w:val="100"/>
          <w:i/>
          <w:position w:val="-17"/>
        </w:rPr>
        <w:t>{!Jjt;</w:t>
      </w:r>
      <w:r>
        <w:rPr>
          <w:rFonts w:ascii="Times New Roman" w:hAnsi="Times New Roman" w:cs="Times New Roman" w:eastAsia="Times New Roman"/>
          <w:sz w:val="65"/>
          <w:szCs w:val="6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00" w:right="180"/>
          <w:cols w:num="2" w:equalWidth="0">
            <w:col w:w="3951" w:space="922"/>
            <w:col w:w="6667"/>
          </w:cols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0.870087pt;margin-top:-14.565824pt;width:12.585886pt;height:21.5pt;mso-position-horizontal-relative:page;mso-position-vertical-relative:paragraph;z-index:-12674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4"/>
                    <w:jc w:val="left"/>
                    <w:rPr>
                      <w:rFonts w:ascii="Arial" w:hAnsi="Arial" w:cs="Arial" w:eastAsia="Arial"/>
                      <w:sz w:val="43"/>
                      <w:szCs w:val="43"/>
                    </w:rPr>
                  </w:pPr>
                  <w:rPr/>
                  <w:r>
                    <w:rPr>
                      <w:rFonts w:ascii="Arial" w:hAnsi="Arial" w:cs="Arial" w:eastAsia="Arial"/>
                      <w:sz w:val="43"/>
                      <w:szCs w:val="43"/>
                      <w:color w:val="3F3F3F"/>
                      <w:spacing w:val="0"/>
                      <w:w w:val="245"/>
                      <w:b/>
                      <w:bCs/>
                    </w:rPr>
                    <w:t>'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9"/>
          <w:w w:val="81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81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9"/>
          <w:w w:val="81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8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95"/>
          <w:w w:val="92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81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6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2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6" w:lineRule="exact"/>
        <w:ind w:left="455" w:right="272"/>
        <w:jc w:val="center"/>
        <w:rPr>
          <w:rFonts w:ascii="Times New Roman" w:hAnsi="Times New Roman" w:cs="Times New Roman" w:eastAsia="Times New Roman"/>
          <w:sz w:val="45"/>
          <w:szCs w:val="4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5"/>
          <w:szCs w:val="45"/>
          <w:color w:val="333374"/>
          <w:spacing w:val="0"/>
          <w:w w:val="93"/>
          <w:i/>
          <w:position w:val="-6"/>
        </w:rPr>
        <w:t>it'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356" w:lineRule="exact"/>
        <w:ind w:left="-52" w:right="-72"/>
        <w:jc w:val="center"/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43"/>
          <w:szCs w:val="43"/>
          <w:color w:val="3F3F3F"/>
          <w:spacing w:val="0"/>
          <w:w w:val="246"/>
          <w:b/>
          <w:bCs/>
          <w:position w:val="2"/>
        </w:rPr>
        <w:t>.v.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2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99"/>
        </w:rPr>
        <w:t>ş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600"/>
        </w:rPr>
        <w:t>f.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  <w:cols w:num="3" w:equalWidth="0">
            <w:col w:w="3339" w:space="224"/>
            <w:col w:w="1179" w:space="606"/>
            <w:col w:w="6192"/>
          </w:cols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14.4pt;margin-top:35.520pt;width:570.600012pt;height:792.600002pt;mso-position-horizontal-relative:page;mso-position-vertical-relative:page;z-index:-12680" coordorigin="288,710" coordsize="11412,15852">
            <v:group style="position:absolute;left:298;top:730;width:11347;height:2" coordorigin="298,730" coordsize="11347,2">
              <v:shape style="position:absolute;left:298;top:730;width:11347;height:2" coordorigin="298,730" coordsize="11347,0" path="m298,730l11645,730e" filled="f" stroked="t" strokeweight=".72pt" strokecolor="#4F4F4F">
                <v:path arrowok="t"/>
              </v:shape>
            </v:group>
            <v:group style="position:absolute;left:322;top:720;width:2;height:10531" coordorigin="322,720" coordsize="2,10531">
              <v:shape style="position:absolute;left:322;top:720;width:2;height:10531" coordorigin="322,720" coordsize="0,10531" path="m322,11251l322,720e" filled="f" stroked="t" strokeweight=".96pt" strokecolor="#4F4F4F">
                <v:path arrowok="t"/>
              </v:shape>
            </v:group>
            <v:group style="position:absolute;left:2357;top:720;width:2;height:1517" coordorigin="2357,720" coordsize="2,1517">
              <v:shape style="position:absolute;left:2357;top:720;width:2;height:1517" coordorigin="2357,720" coordsize="0,1517" path="m2357,2237l2357,720e" filled="f" stroked="t" strokeweight=".48pt" strokecolor="#232323">
                <v:path arrowok="t"/>
              </v:shape>
            </v:group>
            <v:group style="position:absolute;left:9206;top:720;width:2;height:1517" coordorigin="9206,720" coordsize="2,1517">
              <v:shape style="position:absolute;left:9206;top:720;width:2;height:1517" coordorigin="9206,720" coordsize="0,1517" path="m9206,2237l9206,720e" filled="f" stroked="t" strokeweight=".72pt" strokecolor="#444444">
                <v:path arrowok="t"/>
              </v:shape>
            </v:group>
            <v:group style="position:absolute;left:298;top:2227;width:11347;height:2" coordorigin="298,2227" coordsize="11347,2">
              <v:shape style="position:absolute;left:298;top:2227;width:11347;height:2" coordorigin="298,2227" coordsize="11347,0" path="m298,2227l11645,2227e" filled="f" stroked="t" strokeweight=".96pt" strokecolor="#5B5B5B">
                <v:path arrowok="t"/>
              </v:shape>
            </v:group>
            <v:group style="position:absolute;left:298;top:2472;width:11347;height:2" coordorigin="298,2472" coordsize="11347,2">
              <v:shape style="position:absolute;left:298;top:2472;width:11347;height:2" coordorigin="298,2472" coordsize="11347,0" path="m298,2472l11645,2472e" filled="f" stroked="t" strokeweight=".48pt" strokecolor="#3B3B3B">
                <v:path arrowok="t"/>
              </v:shape>
            </v:group>
            <v:group style="position:absolute;left:298;top:2717;width:11347;height:2" coordorigin="298,2717" coordsize="11347,2">
              <v:shape style="position:absolute;left:298;top:2717;width:11347;height:2" coordorigin="298,2717" coordsize="11347,0" path="m298,2717l11645,2717e" filled="f" stroked="t" strokeweight=".72pt" strokecolor="#444444">
                <v:path arrowok="t"/>
              </v:shape>
            </v:group>
            <v:group style="position:absolute;left:298;top:2957;width:11347;height:2" coordorigin="298,2957" coordsize="11347,2">
              <v:shape style="position:absolute;left:298;top:2957;width:11347;height:2" coordorigin="298,2957" coordsize="11347,0" path="m298,2957l11645,2957e" filled="f" stroked="t" strokeweight=".96pt" strokecolor="#545454">
                <v:path arrowok="t"/>
              </v:shape>
            </v:group>
            <v:group style="position:absolute;left:298;top:3197;width:11347;height:2" coordorigin="298,3197" coordsize="11347,2">
              <v:shape style="position:absolute;left:298;top:3197;width:11347;height:2" coordorigin="298,3197" coordsize="11347,0" path="m298,3197l11645,3197e" filled="f" stroked="t" strokeweight=".72pt" strokecolor="#4F4F4F">
                <v:path arrowok="t"/>
              </v:shape>
            </v:group>
            <v:group style="position:absolute;left:298;top:3437;width:11357;height:2" coordorigin="298,3437" coordsize="11357,2">
              <v:shape style="position:absolute;left:298;top:3437;width:11357;height:2" coordorigin="298,3437" coordsize="11357,0" path="m298,3437l11654,3437e" filled="f" stroked="t" strokeweight=".96pt" strokecolor="#575757">
                <v:path arrowok="t"/>
              </v:shape>
            </v:group>
            <v:group style="position:absolute;left:3874;top:3427;width:2;height:758" coordorigin="3874,3427" coordsize="2,758">
              <v:shape style="position:absolute;left:3874;top:3427;width:2;height:758" coordorigin="3874,3427" coordsize="0,758" path="m3874,4186l3874,3427e" filled="f" stroked="t" strokeweight=".48pt" strokecolor="#232323">
                <v:path arrowok="t"/>
              </v:shape>
            </v:group>
            <v:group style="position:absolute;left:11640;top:720;width:2;height:3456" coordorigin="11640,720" coordsize="2,3456">
              <v:shape style="position:absolute;left:11640;top:720;width:2;height:3456" coordorigin="11640,720" coordsize="0,3456" path="m11640,4176l11640,720e" filled="f" stroked="t" strokeweight=".48pt" strokecolor="#4F4F4F">
                <v:path arrowok="t"/>
              </v:shape>
            </v:group>
            <v:group style="position:absolute;left:2381;top:4166;width:2;height:12389" coordorigin="2381,4166" coordsize="2,12389">
              <v:shape style="position:absolute;left:2381;top:4166;width:2;height:12389" coordorigin="2381,4166" coordsize="0,12389" path="m2381,16555l2381,4166e" filled="f" stroked="t" strokeweight=".72pt" strokecolor="#444444">
                <v:path arrowok="t"/>
              </v:shape>
            </v:group>
            <v:group style="position:absolute;left:298;top:4176;width:11357;height:2" coordorigin="298,4176" coordsize="11357,2">
              <v:shape style="position:absolute;left:298;top:4176;width:11357;height:2" coordorigin="298,4176" coordsize="11357,0" path="m298,4176l11654,4176e" filled="f" stroked="t" strokeweight=".96pt" strokecolor="#545454">
                <v:path arrowok="t"/>
              </v:shape>
            </v:group>
            <v:group style="position:absolute;left:298;top:4454;width:11357;height:2" coordorigin="298,4454" coordsize="11357,2">
              <v:shape style="position:absolute;left:298;top:4454;width:11357;height:2" coordorigin="298,4454" coordsize="11357,0" path="m298,4454l11654,4454e" filled="f" stroked="t" strokeweight=".96pt" strokecolor="#5B5B5B">
                <v:path arrowok="t"/>
              </v:shape>
            </v:group>
            <v:group style="position:absolute;left:11654;top:4435;width:2;height:12096" coordorigin="11654,4435" coordsize="2,12096">
              <v:shape style="position:absolute;left:11654;top:4435;width:2;height:12096" coordorigin="11654,4435" coordsize="0,12096" path="m11654,16531l11654,4435e" filled="f" stroked="t" strokeweight=".72pt" strokecolor="#646464">
                <v:path arrowok="t"/>
              </v:shape>
            </v:group>
            <v:group style="position:absolute;left:2352;top:4675;width:9302;height:2" coordorigin="2352,4675" coordsize="9302,2">
              <v:shape style="position:absolute;left:2352;top:4675;width:9302;height:2" coordorigin="2352,4675" coordsize="9302,0" path="m2352,4675l11654,4675e" filled="f" stroked="t" strokeweight=".72pt" strokecolor="#575757">
                <v:path arrowok="t"/>
              </v:shape>
            </v:group>
            <v:group style="position:absolute;left:10598;top:5155;width:1056;height:2" coordorigin="10598,5155" coordsize="1056,2">
              <v:shape style="position:absolute;left:10598;top:5155;width:1056;height:2" coordorigin="10598,5155" coordsize="1056,0" path="m10598,5155l11654,5155e" filled="f" stroked="t" strokeweight=".72pt" strokecolor="#838383">
                <v:path arrowok="t"/>
              </v:shape>
            </v:group>
            <v:group style="position:absolute;left:4944;top:4666;width:2;height:2189" coordorigin="4944,4666" coordsize="2,2189">
              <v:shape style="position:absolute;left:4944;top:4666;width:2;height:2189" coordorigin="4944,4666" coordsize="0,2189" path="m4944,6854l4944,4666e" filled="f" stroked="t" strokeweight=".72pt" strokecolor="#444444">
                <v:path arrowok="t"/>
              </v:shape>
            </v:group>
            <v:group style="position:absolute;left:4934;top:5155;width:5654;height:2" coordorigin="4934,5155" coordsize="5654,2">
              <v:shape style="position:absolute;left:4934;top:5155;width:5654;height:2" coordorigin="4934,5155" coordsize="5654,0" path="m4934,5155l10589,5155e" filled="f" stroked="t" strokeweight=".72pt" strokecolor="#606060">
                <v:path arrowok="t"/>
              </v:shape>
            </v:group>
            <v:group style="position:absolute;left:4934;top:5405;width:6720;height:2" coordorigin="4934,5405" coordsize="6720,2">
              <v:shape style="position:absolute;left:4934;top:5405;width:6720;height:2" coordorigin="4934,5405" coordsize="6720,0" path="m4934,5405l11654,5405e" filled="f" stroked="t" strokeweight=".72pt" strokecolor="#4F4F4F">
                <v:path arrowok="t"/>
              </v:shape>
            </v:group>
            <v:group style="position:absolute;left:4944;top:5640;width:6710;height:2" coordorigin="4944,5640" coordsize="6710,2">
              <v:shape style="position:absolute;left:4944;top:5640;width:6710;height:2" coordorigin="4944,5640" coordsize="6710,0" path="m4944,5640l11654,5640e" filled="f" stroked="t" strokeweight=".48pt" strokecolor="#444444">
                <v:path arrowok="t"/>
              </v:shape>
            </v:group>
            <v:group style="position:absolute;left:2362;top:5885;width:9293;height:2" coordorigin="2362,5885" coordsize="9293,2">
              <v:shape style="position:absolute;left:2362;top:5885;width:9293;height:2" coordorigin="2362,5885" coordsize="9293,0" path="m2362,5885l11654,5885e" filled="f" stroked="t" strokeweight=".72pt" strokecolor="#545454">
                <v:path arrowok="t"/>
              </v:shape>
            </v:group>
            <v:group style="position:absolute;left:7882;top:6115;width:2;height:739" coordorigin="7882,6115" coordsize="2,739">
              <v:shape style="position:absolute;left:7882;top:6115;width:2;height:739" coordorigin="7882,6115" coordsize="0,739" path="m7882,6854l7882,6115e" filled="f" stroked="t" strokeweight=".96pt" strokecolor="#676767">
                <v:path arrowok="t"/>
              </v:shape>
            </v:group>
            <v:group style="position:absolute;left:2362;top:6605;width:9110;height:2" coordorigin="2362,6605" coordsize="9110,2">
              <v:shape style="position:absolute;left:2362;top:6605;width:9110;height:2" coordorigin="2362,6605" coordsize="9110,0" path="m2362,6605l11472,6605e" filled="f" stroked="t" strokeweight=".72pt" strokecolor="#575757">
                <v:path arrowok="t"/>
              </v:shape>
            </v:group>
            <v:group style="position:absolute;left:2362;top:6845;width:9298;height:2" coordorigin="2362,6845" coordsize="9298,2">
              <v:shape style="position:absolute;left:2362;top:6845;width:9298;height:2" coordorigin="2362,6845" coordsize="9298,0" path="m2362,6845l11659,6845e" filled="f" stroked="t" strokeweight=".72pt" strokecolor="#575757">
                <v:path arrowok="t"/>
              </v:shape>
            </v:group>
            <v:group style="position:absolute;left:307;top:6125;width:11347;height:2" coordorigin="307,6125" coordsize="11347,2">
              <v:shape style="position:absolute;left:307;top:6125;width:11347;height:2" coordorigin="307,6125" coordsize="11347,0" path="m307,6125l11654,6125e" filled="f" stroked="t" strokeweight=".72pt" strokecolor="#5B5B5B">
                <v:path arrowok="t"/>
              </v:shape>
            </v:group>
            <v:group style="position:absolute;left:307;top:7085;width:11357;height:2" coordorigin="307,7085" coordsize="11357,2">
              <v:shape style="position:absolute;left:307;top:7085;width:11357;height:2" coordorigin="307,7085" coordsize="11357,0" path="m307,7085l11664,7085e" filled="f" stroked="t" strokeweight=".72pt" strokecolor="#4F4F4F">
                <v:path arrowok="t"/>
              </v:shape>
            </v:group>
            <v:group style="position:absolute;left:307;top:7334;width:11059;height:2" coordorigin="307,7334" coordsize="11059,2">
              <v:shape style="position:absolute;left:307;top:7334;width:11059;height:2" coordorigin="307,7334" coordsize="11059,0" path="m307,7334l11366,7334e" filled="f" stroked="t" strokeweight=".72pt" strokecolor="#545454">
                <v:path arrowok="t"/>
              </v:shape>
            </v:group>
            <v:group style="position:absolute;left:4949;top:7325;width:2;height:672" coordorigin="4949,7325" coordsize="2,672">
              <v:shape style="position:absolute;left:4949;top:7325;width:2;height:672" coordorigin="4949,7325" coordsize="0,672" path="m4949,7997l4949,7325e" filled="f" stroked="t" strokeweight=".48pt" strokecolor="#2B2B2B">
                <v:path arrowok="t"/>
              </v:shape>
            </v:group>
            <v:group style="position:absolute;left:4944;top:7555;width:6720;height:2" coordorigin="4944,7555" coordsize="6720,2">
              <v:shape style="position:absolute;left:4944;top:7555;width:6720;height:2" coordorigin="4944,7555" coordsize="6720,0" path="m4944,7555l11664,7555e" filled="f" stroked="t" strokeweight=".72pt" strokecolor="#575757">
                <v:path arrowok="t"/>
              </v:shape>
            </v:group>
            <v:group style="position:absolute;left:4944;top:7766;width:6720;height:2" coordorigin="4944,7766" coordsize="6720,2">
              <v:shape style="position:absolute;left:4944;top:7766;width:6720;height:2" coordorigin="4944,7766" coordsize="6720,0" path="m4944,7766l11664,7766e" filled="f" stroked="t" strokeweight=".72pt" strokecolor="#575757">
                <v:path arrowok="t"/>
              </v:shape>
            </v:group>
            <v:group style="position:absolute;left:307;top:7992;width:9989;height:2" coordorigin="307,7992" coordsize="9989,2">
              <v:shape style="position:absolute;left:307;top:7992;width:9989;height:2" coordorigin="307,7992" coordsize="9989,0" path="m307,7992l10296,7992e" filled="f" stroked="t" strokeweight=".48pt" strokecolor="#4F4F4F">
                <v:path arrowok="t"/>
              </v:shape>
            </v:group>
            <v:group style="position:absolute;left:307;top:8803;width:11357;height:2" coordorigin="307,8803" coordsize="11357,2">
              <v:shape style="position:absolute;left:307;top:8803;width:11357;height:2" coordorigin="307,8803" coordsize="11357,0" path="m307,8803l11664,8803e" filled="f" stroked="t" strokeweight=".72pt" strokecolor="#545454">
                <v:path arrowok="t"/>
              </v:shape>
            </v:group>
            <v:group style="position:absolute;left:307;top:9686;width:11366;height:2" coordorigin="307,9686" coordsize="11366,2">
              <v:shape style="position:absolute;left:307;top:9686;width:11366;height:2" coordorigin="307,9686" coordsize="11366,0" path="m307,9686l11674,9686e" filled="f" stroked="t" strokeweight=".72pt" strokecolor="#4F4F4F">
                <v:path arrowok="t"/>
              </v:shape>
            </v:group>
            <v:group style="position:absolute;left:317;top:10267;width:11357;height:2" coordorigin="317,10267" coordsize="11357,2">
              <v:shape style="position:absolute;left:317;top:10267;width:11357;height:2" coordorigin="317,10267" coordsize="11357,0" path="m317,10267l11674,10267e" filled="f" stroked="t" strokeweight=".72pt" strokecolor="#575757">
                <v:path arrowok="t"/>
              </v:shape>
            </v:group>
            <v:group style="position:absolute;left:317;top:10747;width:11357;height:2" coordorigin="317,10747" coordsize="11357,2">
              <v:shape style="position:absolute;left:317;top:10747;width:11357;height:2" coordorigin="317,10747" coordsize="11357,0" path="m317,10747l11674,10747e" filled="f" stroked="t" strokeweight=".72pt" strokecolor="#575757">
                <v:path arrowok="t"/>
              </v:shape>
            </v:group>
            <v:group style="position:absolute;left:1714;top:10992;width:2;height:5563" coordorigin="1714,10992" coordsize="2,5563">
              <v:shape style="position:absolute;left:1714;top:10992;width:2;height:5563" coordorigin="1714,10992" coordsize="0,5563" path="m1714,16555l1714,10992e" filled="f" stroked="t" strokeweight=".72pt" strokecolor="#4B4B4B">
                <v:path arrowok="t"/>
              </v:shape>
            </v:group>
            <v:group style="position:absolute;left:317;top:11227;width:11357;height:2" coordorigin="317,11227" coordsize="11357,2">
              <v:shape style="position:absolute;left:317;top:11227;width:11357;height:2" coordorigin="317,11227" coordsize="11357,0" path="m317,11227l11674,11227e" filled="f" stroked="t" strokeweight=".72pt" strokecolor="#5B5B5B">
                <v:path arrowok="t"/>
              </v:shape>
            </v:group>
            <v:group style="position:absolute;left:326;top:13334;width:2064;height:2" coordorigin="326,13334" coordsize="2064,2">
              <v:shape style="position:absolute;left:326;top:13334;width:2064;height:2" coordorigin="326,13334" coordsize="2064,0" path="m326,13334l2390,13334e" filled="f" stroked="t" strokeweight=".96pt" strokecolor="#6B6B6B">
                <v:path arrowok="t"/>
              </v:shape>
            </v:group>
            <v:group style="position:absolute;left:326;top:16536;width:11366;height:2" coordorigin="326,16536" coordsize="11366,2">
              <v:shape style="position:absolute;left:326;top:16536;width:11366;height:2" coordorigin="326,16536" coordsize="11366,0" path="m326,16536l11693,16536e" filled="f" stroked="t" strokeweight=".72pt" strokecolor="#606060">
                <v:path arrowok="t"/>
              </v:shape>
            </v:group>
            <v:group style="position:absolute;left:1133;top:11146;width:2;height:5410" coordorigin="1133,11146" coordsize="2,5410">
              <v:shape style="position:absolute;left:1133;top:11146;width:2;height:5410" coordorigin="1133,11146" coordsize="0,5410" path="m1133,16555l1133,11146e" filled="f" stroked="t" strokeweight=".72pt" strokecolor="#3F3F3F">
                <v:path arrowok="t"/>
              </v:shape>
            </v:group>
            <v:group style="position:absolute;left:7445;top:10973;width:2;height:5573" coordorigin="7445,10973" coordsize="2,5573">
              <v:shape style="position:absolute;left:7445;top:10973;width:2;height:5573" coordorigin="7445,10973" coordsize="0,5573" path="m7445,16546l7445,10973e" filled="f" stroked="t" strokeweight=".72pt" strokecolor="#4F4F4F">
                <v:path arrowok="t"/>
              </v:shape>
            </v:group>
            <v:group style="position:absolute;left:4408;top:2680;width:2;height:296" coordorigin="4408,2680" coordsize="2,296">
              <v:shape style="position:absolute;left:4408;top:2680;width:2;height:296" coordorigin="4408,2680" coordsize="0,296" path="m4408,2976l4408,2680e" filled="f" stroked="t" strokeweight="1.7775pt" strokecolor="#EDEDED">
                <v:path arrowok="t"/>
              </v:shape>
            </v:group>
            <v:group style="position:absolute;left:6604;top:4141;width:2;height:269" coordorigin="6604,4141" coordsize="2,269">
              <v:shape style="position:absolute;left:6604;top:4141;width:2;height:269" coordorigin="6604,4141" coordsize="0,269" path="m6604,4410l6604,4141e" filled="f" stroked="t" strokeweight="1.3188pt" strokecolor="#EDEDED">
                <v:path arrowok="t"/>
              </v:shape>
            </v:group>
            <v:group style="position:absolute;left:625;top:10997;width:2;height:242" coordorigin="625,10997" coordsize="2,242">
              <v:shape style="position:absolute;left:625;top:10997;width:2;height:242" coordorigin="625,10997" coordsize="0,242" path="m625,11239l625,10997e" filled="f" stroked="t" strokeweight="3.21688pt" strokecolor="#EDEDED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40" w:lineRule="auto"/>
        <w:ind w:left="5110" w:right="512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ural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BILGIN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5304" w:right="531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8" w:after="0" w:line="240" w:lineRule="auto"/>
        <w:ind w:left="26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13.460003pt;height:50.22pt;mso-position-horizontal-relative:char;mso-position-vertical-relative:line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180"/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atLeast"/>
        <w:ind w:left="3527" w:right="5199" w:firstLine="-9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66" w:lineRule="exact"/>
        <w:ind w:left="89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212475pt;margin-top:-42.730965pt;width:493.763488pt;height:72pt;mso-position-horizontal-relative:page;mso-position-vertical-relative:paragraph;z-index:-12672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7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D2D2D"/>
                      <w:spacing w:val="0"/>
                      <w:w w:val="149"/>
                      <w:b/>
                      <w:bCs/>
                      <w:i/>
                      <w:position w:val="35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D2D2D"/>
                      <w:spacing w:val="-338"/>
                      <w:w w:val="149"/>
                      <w:b/>
                      <w:bCs/>
                      <w:i/>
                      <w:position w:val="35"/>
                    </w:rPr>
                    <w:t> 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D2D2D"/>
                      <w:spacing w:val="0"/>
                      <w:w w:val="100"/>
                      <w:b/>
                      <w:bCs/>
                      <w:i/>
                      <w:position w:val="35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D2D2D"/>
                      <w:spacing w:val="0"/>
                      <w:w w:val="100"/>
                      <w:b/>
                      <w:bCs/>
                      <w:i/>
                      <w:position w:val="3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D2D2D"/>
                      <w:spacing w:val="0"/>
                      <w:w w:val="149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4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623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-1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671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7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977243" w:type="dxa"/>
      </w:tblPr>
      <w:tblGrid/>
      <w:tr>
        <w:trPr>
          <w:trHeight w:val="215" w:hRule="exact"/>
        </w:trPr>
        <w:tc>
          <w:tcPr>
            <w:tcW w:w="1072" w:type="dxa"/>
            <w:tcBorders>
              <w:top w:val="single" w:sz="7.615512" w:space="0" w:color="4F4F4F"/>
              <w:bottom w:val="single" w:sz="7.6155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0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0"/>
                <w:w w:val="100"/>
                <w:position w:val="-1"/>
              </w:rPr>
              <w:t>Ola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0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1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49" w:type="dxa"/>
            <w:tcBorders>
              <w:top w:val="single" w:sz="7.615512" w:space="0" w:color="4F4F4F"/>
              <w:bottom w:val="single" w:sz="7.6155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85" w:lineRule="exact"/>
              <w:ind w:left="18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16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-10"/>
                <w:w w:val="11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16"/>
                <w:position w:val="-1"/>
              </w:rPr>
              <w:t>12.05.2017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18" w:type="dxa"/>
            <w:tcBorders>
              <w:top w:val="single" w:sz="7.615512" w:space="0" w:color="4F4F4F"/>
              <w:bottom w:val="single" w:sz="7.6155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85" w:lineRule="exact"/>
              <w:ind w:left="47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6"/>
                <w:position w:val="-1"/>
              </w:rPr>
              <w:t>30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10" w:type="dxa"/>
            <w:tcBorders>
              <w:top w:val="nil" w:sz="6" w:space="0" w:color="auto"/>
              <w:bottom w:val="single" w:sz="7.615512" w:space="0" w:color="4B4B4B"/>
              <w:left w:val="nil" w:sz="6" w:space="0" w:color="auto"/>
              <w:right w:val="single" w:sz="5.711632" w:space="0" w:color="575757"/>
            </w:tcBorders>
          </w:tcPr>
          <w:p>
            <w:pPr>
              <w:spacing w:before="15" w:after="0" w:line="190" w:lineRule="exact"/>
              <w:ind w:left="360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0"/>
                <w:w w:val="12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-17"/>
                <w:w w:val="12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  <w:position w:val="-1"/>
              </w:rPr>
              <w:t>22:08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-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0"/>
                <w:w w:val="121"/>
                <w:position w:val="-1"/>
              </w:rPr>
              <w:t>1feı: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-6"/>
                <w:w w:val="12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0"/>
                <w:w w:val="100"/>
                <w:position w:val="-1"/>
              </w:rPr>
              <w:t>0232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0"/>
                <w:w w:val="100"/>
                <w:position w:val="-1"/>
              </w:rPr>
              <w:t>293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  <w:position w:val="-1"/>
              </w:rPr>
              <w:t>88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9"/>
                <w:position w:val="-1"/>
              </w:rPr>
              <w:t>00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8" w:hRule="exact"/>
        </w:trPr>
        <w:tc>
          <w:tcPr>
            <w:tcW w:w="1072" w:type="dxa"/>
            <w:tcBorders>
              <w:top w:val="single" w:sz="7.615512" w:space="0" w:color="4B4B4B"/>
              <w:bottom w:val="single" w:sz="5.71163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49" w:type="dxa"/>
            <w:tcBorders>
              <w:top w:val="single" w:sz="7.615512" w:space="0" w:color="4B4B4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18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759"/>
                <w:spacing w:val="0"/>
                <w:w w:val="11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759"/>
                <w:spacing w:val="-10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16"/>
              </w:rPr>
              <w:t>12.05.2017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18" w:type="dxa"/>
            <w:tcBorders>
              <w:top w:val="single" w:sz="7.615512" w:space="0" w:color="4B4B4B"/>
              <w:bottom w:val="single" w:sz="5.71163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2" w:lineRule="exact"/>
              <w:ind w:left="465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18"/>
              </w:rPr>
              <w:t>:3024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110" w:type="dxa"/>
            <w:tcBorders>
              <w:top w:val="single" w:sz="7.615512" w:space="0" w:color="4B4B4B"/>
              <w:bottom w:val="single" w:sz="5.711632" w:space="0" w:color="484848"/>
              <w:left w:val="nil" w:sz="6" w:space="0" w:color="auto"/>
              <w:right w:val="single" w:sz="5.711632" w:space="0" w:color="575757"/>
            </w:tcBorders>
          </w:tcPr>
          <w:p>
            <w:pPr>
              <w:spacing w:before="6" w:after="0" w:line="240" w:lineRule="auto"/>
              <w:ind w:left="36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F3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16"/>
              </w:rPr>
              <w:t>Alan: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-5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4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0" w:lineRule="exact"/>
        <w:ind w:left="15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38/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57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Doli.nıAdres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38/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57" w:right="-20"/>
        <w:jc w:val="left"/>
        <w:tabs>
          <w:tab w:pos="1360" w:val="left"/>
          <w:tab w:pos="4660" w:val="left"/>
          <w:tab w:pos="7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5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Tandı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Yangııu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  <w:position w:val="1"/>
        </w:rPr>
        <w:t>:Kıvılcım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57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lse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5"/>
        </w:rPr>
        <w:t>Tandır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6" w:lineRule="exact"/>
        <w:ind w:left="3693" w:right="-20"/>
        <w:jc w:val="left"/>
        <w:tabs>
          <w:tab w:pos="68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128998pt;margin-top:6.690001pt;width:89.618065pt;height:22.739014pt;mso-position-horizontal-relative:page;mso-position-vertical-relative:paragraph;z-index:-12671" type="#_x0000_t202" filled="f" stroked="f">
            <v:textbox inset="0,0,0,0">
              <w:txbxContent>
                <w:p>
                  <w:pPr>
                    <w:spacing w:before="0" w:after="0" w:line="455" w:lineRule="exact"/>
                    <w:ind w:right="-108"/>
                    <w:jc w:val="left"/>
                    <w:tabs>
                      <w:tab w:pos="1720" w:val="left"/>
                    </w:tabs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2D2D2D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2D2D2D"/>
                      <w:spacing w:val="-59"/>
                      <w:w w:val="5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2D2D2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2D2D2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565759"/>
                      <w:spacing w:val="0"/>
                      <w:w w:val="53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Betonamıe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4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4"/>
        </w:rPr>
        <w:t>Ahsao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4"/>
        </w:rPr>
        <w:t>Celik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4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3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4"/>
        </w:rPr>
        <w:t>Dill,er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4"/>
        </w:rPr>
      </w:r>
      <w:r>
        <w:rPr>
          <w:rFonts w:ascii="Arial" w:hAnsi="Arial" w:cs="Arial" w:eastAsia="Arial"/>
          <w:sz w:val="23"/>
          <w:szCs w:val="23"/>
          <w:color w:val="3D3F3F"/>
          <w:spacing w:val="-30"/>
          <w:w w:val="10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24"/>
          <w:w w:val="8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67"/>
          <w:w w:val="65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A5A5A7"/>
          <w:spacing w:val="0"/>
          <w:w w:val="23"/>
          <w:position w:val="-2"/>
        </w:rPr>
        <w:t>-</w:t>
      </w:r>
      <w:r>
        <w:rPr>
          <w:rFonts w:ascii="Arial" w:hAnsi="Arial" w:cs="Arial" w:eastAsia="Arial"/>
          <w:sz w:val="23"/>
          <w:szCs w:val="23"/>
          <w:color w:val="A5A5A7"/>
          <w:spacing w:val="-32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65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49"/>
          <w:w w:val="65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-40"/>
          <w:w w:val="124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6"/>
          <w:w w:val="124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59"/>
          <w:position w:val="-2"/>
        </w:rPr>
        <w:t>·········</w:t>
      </w:r>
      <w:r>
        <w:rPr>
          <w:rFonts w:ascii="Arial" w:hAnsi="Arial" w:cs="Arial" w:eastAsia="Arial"/>
          <w:sz w:val="23"/>
          <w:szCs w:val="23"/>
          <w:color w:val="2D2D2D"/>
          <w:spacing w:val="-29"/>
          <w:w w:val="59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6"/>
          <w:w w:val="124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67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2D2D2D"/>
          <w:spacing w:val="-48"/>
          <w:w w:val="67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6"/>
          <w:w w:val="124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60"/>
          <w:position w:val="-2"/>
        </w:rPr>
        <w:t>·················</w:t>
      </w:r>
      <w:r>
        <w:rPr>
          <w:rFonts w:ascii="Arial" w:hAnsi="Arial" w:cs="Arial" w:eastAsia="Arial"/>
          <w:sz w:val="23"/>
          <w:szCs w:val="23"/>
          <w:color w:val="2D2D2D"/>
          <w:spacing w:val="-36"/>
          <w:w w:val="60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2"/>
          <w:w w:val="124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6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-50"/>
          <w:w w:val="6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6"/>
          <w:w w:val="124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7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-55"/>
          <w:w w:val="7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0"/>
          <w:w w:val="8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65"/>
          <w:position w:val="-2"/>
        </w:rPr>
        <w:t>··</w:t>
      </w:r>
      <w:r>
        <w:rPr>
          <w:rFonts w:ascii="Arial" w:hAnsi="Arial" w:cs="Arial" w:eastAsia="Arial"/>
          <w:sz w:val="23"/>
          <w:szCs w:val="23"/>
          <w:color w:val="3D3F3F"/>
          <w:spacing w:val="-49"/>
          <w:w w:val="65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6"/>
          <w:w w:val="124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62"/>
          <w:position w:val="-2"/>
        </w:rPr>
        <w:t>···</w:t>
      </w:r>
      <w:r>
        <w:rPr>
          <w:rFonts w:ascii="Arial" w:hAnsi="Arial" w:cs="Arial" w:eastAsia="Arial"/>
          <w:sz w:val="23"/>
          <w:szCs w:val="23"/>
          <w:color w:val="3D3F3F"/>
          <w:spacing w:val="-29"/>
          <w:w w:val="6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5"/>
          <w:w w:val="10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-35"/>
          <w:w w:val="10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0"/>
          <w:w w:val="10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-35"/>
          <w:w w:val="10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6"/>
          <w:w w:val="124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62"/>
          <w:position w:val="-2"/>
        </w:rPr>
        <w:t>··</w:t>
      </w:r>
      <w:r>
        <w:rPr>
          <w:rFonts w:ascii="Arial" w:hAnsi="Arial" w:cs="Arial" w:eastAsia="Arial"/>
          <w:sz w:val="23"/>
          <w:szCs w:val="23"/>
          <w:color w:val="3D3F3F"/>
          <w:spacing w:val="-43"/>
          <w:w w:val="6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5"/>
          <w:w w:val="10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60"/>
          <w:position w:val="-2"/>
        </w:rPr>
        <w:t>·······</w:t>
      </w:r>
      <w:r>
        <w:rPr>
          <w:rFonts w:ascii="Arial" w:hAnsi="Arial" w:cs="Arial" w:eastAsia="Arial"/>
          <w:sz w:val="23"/>
          <w:szCs w:val="23"/>
          <w:color w:val="2D2D2D"/>
          <w:spacing w:val="-50"/>
          <w:w w:val="60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07272"/>
          <w:spacing w:val="-36"/>
          <w:w w:val="124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62"/>
          <w:position w:val="-2"/>
        </w:rPr>
        <w:t>··</w:t>
      </w:r>
      <w:r>
        <w:rPr>
          <w:rFonts w:ascii="Arial" w:hAnsi="Arial" w:cs="Arial" w:eastAsia="Arial"/>
          <w:sz w:val="23"/>
          <w:szCs w:val="23"/>
          <w:color w:val="2D2D2D"/>
          <w:spacing w:val="-43"/>
          <w:w w:val="6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5"/>
          <w:w w:val="10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-35"/>
          <w:w w:val="10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0"/>
          <w:w w:val="10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67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-48"/>
          <w:w w:val="67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-36"/>
          <w:w w:val="124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62"/>
          <w:position w:val="-2"/>
        </w:rPr>
        <w:t>··</w:t>
      </w:r>
      <w:r>
        <w:rPr>
          <w:rFonts w:ascii="Arial" w:hAnsi="Arial" w:cs="Arial" w:eastAsia="Arial"/>
          <w:sz w:val="23"/>
          <w:szCs w:val="23"/>
          <w:color w:val="3D3F3F"/>
          <w:spacing w:val="-43"/>
          <w:w w:val="6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72"/>
          <w:position w:val="-2"/>
        </w:rPr>
        <w:t>··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678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1"/>
        </w:rPr>
        <w:t>lvangını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  <w:position w:val="1"/>
        </w:rPr>
        <w:t>:22:25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39" w:lineRule="exact"/>
        <w:ind w:left="143" w:right="-20"/>
        <w:jc w:val="left"/>
        <w:tabs>
          <w:tab w:pos="2240" w:val="left"/>
          <w:tab w:pos="5760" w:val="left"/>
          <w:tab w:pos="112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92"/>
          <w:position w:val="6"/>
        </w:rPr>
        <w:t>!Yana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92"/>
          <w:position w:val="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8"/>
          <w:w w:val="92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73"/>
          <w:position w:val="6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23"/>
          <w:w w:val="173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  <w:position w:val="6"/>
        </w:rPr>
        <w:t>renileınedi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78"/>
          <w:position w:val="6"/>
        </w:rPr>
        <w:t>IK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3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6"/>
        </w:rPr>
        <w:t>iracı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565759"/>
          <w:spacing w:val="0"/>
          <w:w w:val="100"/>
          <w:position w:val="7"/>
        </w:rPr>
        <w:t>:</w:t>
      </w:r>
      <w:r>
        <w:rPr>
          <w:rFonts w:ascii="Arial" w:hAnsi="Arial" w:cs="Arial" w:eastAsia="Arial"/>
          <w:sz w:val="17"/>
          <w:szCs w:val="17"/>
          <w:color w:val="565759"/>
          <w:spacing w:val="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57"/>
          <w:position w:val="4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-32"/>
          <w:w w:val="57"/>
          <w:position w:val="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A5A5A7"/>
          <w:spacing w:val="0"/>
          <w:w w:val="57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26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208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2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12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KANATLAR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2296" w:right="-20"/>
        <w:jc w:val="left"/>
        <w:tabs>
          <w:tab w:pos="4820" w:val="left"/>
          <w:tab w:pos="7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272"/>
          <w:position w:val="-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70"/>
          <w:w w:val="27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5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5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235"/>
          <w:position w:val="-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235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60"/>
          <w:w w:val="23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17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-1"/>
        </w:rPr>
        <w:t>22:09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  <w:position w:val="0"/>
        </w:rPr>
        <w:t>22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8"/>
          <w:w w:val="10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9"/>
          <w:position w:val="0"/>
        </w:rPr>
        <w:t>14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200" w:right="220"/>
        </w:sectPr>
      </w:pPr>
      <w:rPr/>
    </w:p>
    <w:p>
      <w:pPr>
        <w:spacing w:before="9" w:after="0" w:line="240" w:lineRule="auto"/>
        <w:ind w:left="147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  <w:position w:val="-1"/>
        </w:rPr>
        <w:t>855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220"/>
          <w:cols w:num="2" w:equalWidth="0">
            <w:col w:w="588" w:space="1597"/>
            <w:col w:w="9315"/>
          </w:cols>
        </w:sectPr>
      </w:pPr>
      <w:rPr/>
    </w:p>
    <w:p>
      <w:pPr>
        <w:spacing w:before="5" w:after="0" w:line="240" w:lineRule="auto"/>
        <w:ind w:left="162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4730" w:right="474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63" w:lineRule="auto"/>
        <w:ind w:left="2185" w:right="4404" w:firstLine="2575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199" w:right="2616" w:firstLine="-2051"/>
        <w:jc w:val="left"/>
        <w:tabs>
          <w:tab w:pos="2180" w:val="left"/>
          <w:tab w:pos="472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!Yardımcı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0"/>
        </w:rPr>
        <w:t>iYıkı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6"/>
          <w:position w:val="1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264" w:lineRule="auto"/>
        <w:ind w:left="2291" w:right="6984" w:firstLine="-10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249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249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69"/>
          <w:w w:val="2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147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Dunım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6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0" w:lineRule="exact"/>
        <w:ind w:left="4727" w:right="417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9"/>
          <w:position w:val="-1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212" w:right="-20"/>
        <w:jc w:val="left"/>
        <w:tabs>
          <w:tab w:pos="2220" w:val="left"/>
          <w:tab w:pos="4740" w:val="left"/>
          <w:tab w:pos="6660" w:val="left"/>
          <w:tab w:pos="8240" w:val="left"/>
          <w:tab w:pos="9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40"/>
          <w:position w:val="-3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23"/>
          <w:w w:val="14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17"/>
          <w:position w:val="-3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-3"/>
        </w:rPr>
        <w:t>IK.K.T.K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7"/>
          <w:w w:val="105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5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40"/>
          <w:w w:val="105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-3"/>
        </w:rPr>
      </w:r>
      <w:r>
        <w:rPr>
          <w:rFonts w:ascii="Arial" w:hAnsi="Arial" w:cs="Arial" w:eastAsia="Arial"/>
          <w:sz w:val="24"/>
          <w:szCs w:val="24"/>
          <w:color w:val="3D3F3F"/>
          <w:spacing w:val="0"/>
          <w:w w:val="81"/>
          <w:i/>
          <w:position w:val="-3"/>
        </w:rPr>
        <w:t>K;oı</w:t>
      </w:r>
      <w:r>
        <w:rPr>
          <w:rFonts w:ascii="Arial" w:hAnsi="Arial" w:cs="Arial" w:eastAsia="Arial"/>
          <w:sz w:val="24"/>
          <w:szCs w:val="24"/>
          <w:color w:val="3D3F3F"/>
          <w:spacing w:val="-13"/>
          <w:w w:val="81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5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4760" w:right="-20"/>
        <w:jc w:val="left"/>
        <w:tabs>
          <w:tab w:pos="6660" w:val="left"/>
          <w:tab w:pos="8240" w:val="left"/>
          <w:tab w:pos="98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111111"/>
          <w:spacing w:val="0"/>
          <w:w w:val="68"/>
          <w:position w:val="2"/>
        </w:rPr>
        <w:t>ı</w:t>
      </w:r>
      <w:r>
        <w:rPr>
          <w:rFonts w:ascii="Arial" w:hAnsi="Arial" w:cs="Arial" w:eastAsia="Arial"/>
          <w:sz w:val="30"/>
          <w:szCs w:val="30"/>
          <w:color w:val="111111"/>
          <w:spacing w:val="-54"/>
          <w:w w:val="68"/>
          <w:position w:val="2"/>
        </w:rPr>
        <w:t> </w:t>
      </w:r>
      <w:r>
        <w:rPr>
          <w:rFonts w:ascii="Arial" w:hAnsi="Arial" w:cs="Arial" w:eastAsia="Arial"/>
          <w:sz w:val="30"/>
          <w:szCs w:val="30"/>
          <w:color w:val="11111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0"/>
          <w:szCs w:val="30"/>
          <w:color w:val="111111"/>
          <w:spacing w:val="0"/>
          <w:w w:val="100"/>
          <w:position w:val="2"/>
        </w:rPr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68"/>
          <w:position w:val="2"/>
        </w:rPr>
        <w:t>ı</w:t>
      </w:r>
      <w:r>
        <w:rPr>
          <w:rFonts w:ascii="Arial" w:hAnsi="Arial" w:cs="Arial" w:eastAsia="Arial"/>
          <w:sz w:val="30"/>
          <w:szCs w:val="30"/>
          <w:color w:val="2D2D2D"/>
          <w:spacing w:val="-54"/>
          <w:w w:val="68"/>
          <w:position w:val="2"/>
        </w:rPr>
        <w:t> </w:t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68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2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ekme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tandırını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tahtaları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görmüştü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1"/>
          <w:w w:val="10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6" w:lineRule="auto"/>
        <w:ind w:left="171" w:right="7519" w:firstLine="4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40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14"/>
          <w:w w:val="14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2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71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ahmini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100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</w:rPr>
        <w:t>TL.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18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verile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ekme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yapımında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tandın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çatısında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4"/>
        </w:rPr>
        <w:t>olduğu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6" w:lineRule="auto"/>
        <w:ind w:left="2245" w:right="195" w:firstLine="-2079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42"/>
          <w:position w:val="1"/>
        </w:rPr>
        <w:t>örülmü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42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16"/>
          <w:w w:val="14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tandırı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kullan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ldıkta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1"/>
        </w:rPr>
        <w:t>sonr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vaziyette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bırakıldığı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burada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  <w:position w:val="1"/>
        </w:rPr>
        <w:t>çıkan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30"/>
          <w:position w:val="0"/>
        </w:rPr>
        <w:t>ıvılcımları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3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5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tandırı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çatı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kısmındaki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tahtaları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  <w:position w:val="0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1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3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7" w:right="-20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ISigortalı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5"/>
          <w:position w:val="1"/>
        </w:rPr>
        <w:t>f;iirketi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14"/>
          <w:position w:val="0"/>
        </w:rPr>
        <w:t>pedeli: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283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75"/>
          <w:w w:val="2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10" w:lineRule="atLeast"/>
        <w:ind w:left="157" w:right="9758" w:firstLine="1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6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6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slim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220"/>
        </w:sectPr>
      </w:pPr>
      <w:rPr/>
    </w:p>
    <w:p>
      <w:pPr>
        <w:spacing w:before="0" w:after="0" w:line="116" w:lineRule="exact"/>
        <w:ind w:left="157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D3F3F"/>
          <w:spacing w:val="0"/>
          <w:w w:val="208"/>
          <w:position w:val="-1"/>
        </w:rPr>
        <w:t>ı-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60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ıDönl\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şO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right="-78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3D3F3F"/>
          <w:w w:val="69"/>
          <w:position w:val="-1"/>
        </w:rPr>
        <w:t>ri</w:t>
      </w:r>
      <w:r>
        <w:rPr>
          <w:rFonts w:ascii="Arial" w:hAnsi="Arial" w:cs="Arial" w:eastAsia="Arial"/>
          <w:sz w:val="25"/>
          <w:szCs w:val="25"/>
          <w:color w:val="3D3F3F"/>
          <w:spacing w:val="-31"/>
          <w:w w:val="68"/>
          <w:position w:val="-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-1"/>
        </w:rPr>
        <w:t>ari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2"/>
        </w:rPr>
        <w:t>12.05.2017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</w:rPr>
        <w:t>22:55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220"/>
          <w:cols w:num="4" w:equalWidth="0">
            <w:col w:w="1245" w:space="950"/>
            <w:col w:w="380" w:space="148"/>
            <w:col w:w="919" w:space="2485"/>
            <w:col w:w="5373"/>
          </w:cols>
        </w:sectPr>
      </w:pPr>
      <w:rPr/>
    </w:p>
    <w:p>
      <w:pPr>
        <w:spacing w:before="0" w:after="0" w:line="201" w:lineRule="exact"/>
        <w:ind w:left="252" w:right="-20"/>
        <w:jc w:val="left"/>
        <w:tabs>
          <w:tab w:pos="1060" w:val="left"/>
          <w:tab w:pos="1560" w:val="left"/>
          <w:tab w:pos="2180" w:val="left"/>
          <w:tab w:pos="8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1"/>
          <w:w w:val="108"/>
          <w:position w:val="-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111111"/>
          <w:spacing w:val="0"/>
          <w:w w:val="73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11111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Yaralı</w:t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4"/>
          <w:position w:val="0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8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exact"/>
        <w:ind w:left="319" w:right="-52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65759"/>
          <w:spacing w:val="-4"/>
          <w:w w:val="87"/>
          <w:position w:val="-1"/>
        </w:rPr>
        <w:t>·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41"/>
          <w:position w:val="-1"/>
        </w:rPr>
        <w:t>c:ı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right="22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2D2D2D"/>
          <w:spacing w:val="0"/>
          <w:w w:val="149"/>
        </w:rPr>
        <w:t>d)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209" w:lineRule="exact"/>
        <w:ind w:left="324" w:right="-76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w w:val="56"/>
          <w:position w:val="-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-83"/>
          <w:w w:val="56"/>
          <w:position w:val="-3"/>
        </w:rPr>
        <w:t>o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-18"/>
          <w:w w:val="83"/>
          <w:position w:val="6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-20"/>
          <w:w w:val="55"/>
          <w:position w:val="-3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-29"/>
          <w:w w:val="84"/>
          <w:position w:val="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-6"/>
          <w:w w:val="55"/>
          <w:position w:val="-3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84"/>
          <w:position w:val="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95" w:right="-4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D3F3F"/>
          <w:spacing w:val="0"/>
          <w:w w:val="57"/>
          <w:position w:val="-3"/>
        </w:rPr>
        <w:t>.:E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Gitmi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0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489" w:right="-20"/>
        <w:jc w:val="left"/>
        <w:tabs>
          <w:tab w:pos="66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  <w:position w:val="15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5"/>
        </w:rPr>
      </w:r>
      <w:r>
        <w:rPr>
          <w:rFonts w:ascii="Times New Roman" w:hAnsi="Times New Roman" w:cs="Times New Roman" w:eastAsia="Times New Roman"/>
          <w:sz w:val="26"/>
          <w:szCs w:val="26"/>
          <w:color w:val="3B4B60"/>
          <w:spacing w:val="0"/>
          <w:w w:val="72"/>
          <w:b/>
          <w:bCs/>
          <w:position w:val="0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3B4B60"/>
          <w:spacing w:val="-4"/>
          <w:w w:val="72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4B60"/>
          <w:spacing w:val="0"/>
          <w:w w:val="72"/>
          <w:b/>
          <w:bCs/>
          <w:position w:val="0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color w:val="3B4B60"/>
          <w:spacing w:val="0"/>
          <w:w w:val="72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4B60"/>
          <w:spacing w:val="3"/>
          <w:w w:val="72"/>
          <w:b/>
          <w:bCs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B4B60"/>
          <w:spacing w:val="0"/>
          <w:w w:val="51"/>
          <w:b/>
          <w:bCs/>
          <w:position w:val="0"/>
        </w:rPr>
        <w:t>MaYıs</w:t>
      </w:r>
      <w:r>
        <w:rPr>
          <w:rFonts w:ascii="Arial" w:hAnsi="Arial" w:cs="Arial" w:eastAsia="Arial"/>
          <w:sz w:val="24"/>
          <w:szCs w:val="24"/>
          <w:color w:val="3B4B60"/>
          <w:spacing w:val="34"/>
          <w:w w:val="51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4B60"/>
          <w:spacing w:val="0"/>
          <w:w w:val="59"/>
          <w:b/>
          <w:bCs/>
          <w:position w:val="0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427" w:lineRule="exact"/>
        <w:ind w:right="1221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3.841675pt;margin-top:12.291047pt;width:5.27408pt;height:14pt;mso-position-horizontal-relative:page;mso-position-vertical-relative:paragraph;z-index:-12670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A5A5A7"/>
                      <w:spacing w:val="0"/>
                      <w:w w:val="67"/>
                    </w:rPr>
                    <w:t>..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D3F3F"/>
          <w:w w:val="116"/>
          <w:position w:val="5"/>
        </w:rPr>
        <w:t>ft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45"/>
          <w:w w:val="117"/>
          <w:position w:val="5"/>
        </w:rPr>
        <w:t>f</w:t>
      </w:r>
      <w:r>
        <w:rPr>
          <w:rFonts w:ascii="Arial" w:hAnsi="Arial" w:cs="Arial" w:eastAsia="Arial"/>
          <w:sz w:val="18"/>
          <w:szCs w:val="18"/>
          <w:color w:val="A5A5A7"/>
          <w:spacing w:val="-8"/>
          <w:w w:val="131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16"/>
          <w:position w:val="5"/>
        </w:rPr>
        <w:t>ai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61"/>
          <w:w w:val="117"/>
          <w:position w:val="5"/>
        </w:rPr>
        <w:t>n</w:t>
      </w:r>
      <w:r>
        <w:rPr>
          <w:rFonts w:ascii="Arial" w:hAnsi="Arial" w:cs="Arial" w:eastAsia="Arial"/>
          <w:sz w:val="39"/>
          <w:szCs w:val="39"/>
          <w:color w:val="3D3F3F"/>
          <w:spacing w:val="0"/>
          <w:w w:val="51"/>
          <w:position w:val="-2"/>
        </w:rPr>
        <w:t>.</w:t>
      </w:r>
      <w:r>
        <w:rPr>
          <w:rFonts w:ascii="Arial" w:hAnsi="Arial" w:cs="Arial" w:eastAsia="Arial"/>
          <w:sz w:val="39"/>
          <w:szCs w:val="39"/>
          <w:color w:val="3D3F3F"/>
          <w:spacing w:val="-58"/>
          <w:w w:val="51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116"/>
          <w:position w:val="5"/>
        </w:rPr>
        <w:t>:fliriij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2"/>
          <w:w w:val="203"/>
          <w:position w:val="5"/>
        </w:rPr>
        <w:t>m</w:t>
      </w:r>
      <w:r>
        <w:rPr>
          <w:rFonts w:ascii="Arial" w:hAnsi="Arial" w:cs="Arial" w:eastAsia="Arial"/>
          <w:sz w:val="32"/>
          <w:szCs w:val="32"/>
          <w:color w:val="A5A5A7"/>
          <w:spacing w:val="-36"/>
          <w:w w:val="58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-15"/>
          <w:w w:val="203"/>
          <w:position w:val="5"/>
        </w:rPr>
        <w:t>i</w:t>
      </w:r>
      <w:r>
        <w:rPr>
          <w:rFonts w:ascii="Arial" w:hAnsi="Arial" w:cs="Arial" w:eastAsia="Arial"/>
          <w:sz w:val="23"/>
          <w:szCs w:val="23"/>
          <w:color w:val="707272"/>
          <w:spacing w:val="-10"/>
          <w:w w:val="102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203"/>
          <w:position w:val="5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200" w:right="220"/>
          <w:cols w:num="2" w:equalWidth="0">
            <w:col w:w="497" w:space="1840"/>
            <w:col w:w="9163"/>
          </w:cols>
        </w:sectPr>
      </w:pPr>
      <w:rPr/>
    </w:p>
    <w:p>
      <w:pPr>
        <w:spacing w:before="0" w:after="0" w:line="710" w:lineRule="exact"/>
        <w:ind w:left="2561" w:right="-169"/>
        <w:jc w:val="left"/>
        <w:rPr>
          <w:rFonts w:ascii="Arial" w:hAnsi="Arial" w:cs="Arial" w:eastAsia="Arial"/>
          <w:sz w:val="80"/>
          <w:szCs w:val="80"/>
        </w:rPr>
      </w:pPr>
      <w:rPr/>
      <w:r>
        <w:rPr>
          <w:rFonts w:ascii="Arial" w:hAnsi="Arial" w:cs="Arial" w:eastAsia="Arial"/>
          <w:sz w:val="80"/>
          <w:szCs w:val="80"/>
          <w:color w:val="3B4B60"/>
          <w:spacing w:val="2"/>
          <w:w w:val="300"/>
          <w:position w:val="-8"/>
        </w:rPr>
        <w:t>4</w:t>
      </w:r>
      <w:r>
        <w:rPr>
          <w:rFonts w:ascii="Arial" w:hAnsi="Arial" w:cs="Arial" w:eastAsia="Arial"/>
          <w:sz w:val="80"/>
          <w:szCs w:val="80"/>
          <w:color w:val="3331AC"/>
          <w:spacing w:val="0"/>
          <w:w w:val="70"/>
          <w:position w:val="-8"/>
        </w:rPr>
        <w:t>'</w:t>
      </w:r>
      <w:r>
        <w:rPr>
          <w:rFonts w:ascii="Arial" w:hAnsi="Arial" w:cs="Arial" w:eastAsia="Arial"/>
          <w:sz w:val="80"/>
          <w:szCs w:val="80"/>
          <w:color w:val="3331AC"/>
          <w:spacing w:val="-126"/>
          <w:w w:val="100"/>
          <w:position w:val="-8"/>
        </w:rPr>
        <w:t> </w:t>
      </w:r>
      <w:r>
        <w:rPr>
          <w:rFonts w:ascii="Arial" w:hAnsi="Arial" w:cs="Arial" w:eastAsia="Arial"/>
          <w:sz w:val="80"/>
          <w:szCs w:val="80"/>
          <w:color w:val="2D2D2D"/>
          <w:spacing w:val="-493"/>
          <w:w w:val="22"/>
          <w:position w:val="-8"/>
        </w:rPr>
        <w:t>M</w:t>
      </w:r>
      <w:r>
        <w:rPr>
          <w:rFonts w:ascii="Arial" w:hAnsi="Arial" w:cs="Arial" w:eastAsia="Arial"/>
          <w:sz w:val="34"/>
          <w:szCs w:val="34"/>
          <w:color w:val="3D3F3F"/>
          <w:spacing w:val="-83"/>
          <w:w w:val="117"/>
          <w:b/>
          <w:bCs/>
          <w:position w:val="-23"/>
        </w:rPr>
        <w:t>ç</w:t>
      </w:r>
      <w:r>
        <w:rPr>
          <w:rFonts w:ascii="Arial" w:hAnsi="Arial" w:cs="Arial" w:eastAsia="Arial"/>
          <w:sz w:val="80"/>
          <w:szCs w:val="80"/>
          <w:color w:val="2D2D2D"/>
          <w:spacing w:val="0"/>
          <w:w w:val="22"/>
          <w:position w:val="-8"/>
        </w:rPr>
        <w:t>ol</w:t>
      </w:r>
      <w:r>
        <w:rPr>
          <w:rFonts w:ascii="Arial" w:hAnsi="Arial" w:cs="Arial" w:eastAsia="Arial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7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tf.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</w:rPr>
        <w:t>liKANATLAR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2" w:after="0" w:line="240" w:lineRule="auto"/>
        <w:ind w:left="1226" w:right="1598"/>
        <w:jc w:val="center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3B4B60"/>
          <w:spacing w:val="0"/>
          <w:w w:val="146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3B4B60"/>
          <w:spacing w:val="0"/>
          <w:w w:val="146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3B4B60"/>
          <w:spacing w:val="4"/>
          <w:w w:val="14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65759"/>
          <w:spacing w:val="0"/>
          <w:w w:val="100"/>
          <w:i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393" w:lineRule="exact"/>
        <w:ind w:right="-20"/>
        <w:jc w:val="left"/>
        <w:tabs>
          <w:tab w:pos="480" w:val="left"/>
          <w:tab w:pos="154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88974pt;margin-top:-8.007012pt;width:6.57875pt;height:25pt;mso-position-horizontal-relative:page;mso-position-vertical-relative:paragraph;z-index:-12668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3B4B60"/>
                      <w:spacing w:val="0"/>
                      <w:w w:val="10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8E908E"/>
          <w:spacing w:val="0"/>
          <w:w w:val="141"/>
          <w:position w:val="-6"/>
        </w:rPr>
        <w:t>ı</w:t>
      </w:r>
      <w:r>
        <w:rPr>
          <w:rFonts w:ascii="Arial" w:hAnsi="Arial" w:cs="Arial" w:eastAsia="Arial"/>
          <w:sz w:val="19"/>
          <w:szCs w:val="19"/>
          <w:color w:val="8E908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8E908E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9"/>
          <w:szCs w:val="39"/>
          <w:color w:val="565759"/>
          <w:spacing w:val="0"/>
          <w:w w:val="100"/>
          <w:b/>
          <w:bCs/>
          <w:position w:val="-5"/>
        </w:rPr>
        <w:t>en</w:t>
      </w:r>
      <w:r>
        <w:rPr>
          <w:rFonts w:ascii="Times New Roman" w:hAnsi="Times New Roman" w:cs="Times New Roman" w:eastAsia="Times New Roman"/>
          <w:sz w:val="39"/>
          <w:szCs w:val="39"/>
          <w:color w:val="565759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565759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27"/>
          <w:szCs w:val="27"/>
          <w:color w:val="565759"/>
          <w:spacing w:val="-23"/>
          <w:w w:val="129"/>
          <w:position w:val="1"/>
        </w:rPr>
        <w:t>U</w:t>
      </w:r>
      <w:r>
        <w:rPr>
          <w:rFonts w:ascii="Arial" w:hAnsi="Arial" w:cs="Arial" w:eastAsia="Arial"/>
          <w:sz w:val="27"/>
          <w:szCs w:val="27"/>
          <w:color w:val="707272"/>
          <w:spacing w:val="0"/>
          <w:w w:val="113"/>
          <w:position w:val="1"/>
        </w:rPr>
        <w:t>N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220"/>
          <w:cols w:num="4" w:equalWidth="0">
            <w:col w:w="4385" w:space="560"/>
            <w:col w:w="148" w:space="62"/>
            <w:col w:w="1111" w:space="2149"/>
            <w:col w:w="3085"/>
          </w:cols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00" w:lineRule="exact"/>
        <w:ind w:left="244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85"/>
          <w:i/>
          <w:position w:val="-1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17"/>
          <w:w w:val="85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  <w:position w:val="-1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4"/>
          <w:w w:val="85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  <w:position w:val="-11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85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  <w:position w:val="-11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7"/>
          <w:w w:val="85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6"/>
          <w:w w:val="78"/>
          <w:position w:val="-1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759"/>
          <w:spacing w:val="8"/>
          <w:w w:val="83"/>
          <w:position w:val="-1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84"/>
          <w:position w:val="-11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20"/>
        <w:jc w:val="left"/>
        <w:tabs>
          <w:tab w:pos="860" w:val="left"/>
          <w:tab w:pos="2060" w:val="left"/>
        </w:tabs>
        <w:rPr>
          <w:rFonts w:ascii="Arial" w:hAnsi="Arial" w:cs="Arial" w:eastAsia="Arial"/>
          <w:sz w:val="47"/>
          <w:szCs w:val="47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A5A5A7"/>
          <w:spacing w:val="-35"/>
          <w:w w:val="166"/>
          <w:position w:val="-3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8BABC"/>
          <w:spacing w:val="0"/>
          <w:w w:val="240"/>
          <w:position w:val="-9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8BABC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B8BABC"/>
          <w:spacing w:val="-3"/>
          <w:w w:val="100"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71"/>
          <w:position w:val="0"/>
        </w:rPr>
        <w:t>1tf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71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71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565759"/>
          <w:spacing w:val="-63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color w:val="565759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565759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565759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D3F3F"/>
          <w:spacing w:val="0"/>
          <w:w w:val="100"/>
          <w:position w:val="3"/>
        </w:rPr>
        <w:t>ı</w:t>
      </w:r>
      <w:r>
        <w:rPr>
          <w:rFonts w:ascii="Arial" w:hAnsi="Arial" w:cs="Arial" w:eastAsia="Arial"/>
          <w:sz w:val="18"/>
          <w:szCs w:val="18"/>
          <w:color w:val="3D3F3F"/>
          <w:spacing w:val="0"/>
          <w:w w:val="100"/>
          <w:position w:val="3"/>
        </w:rPr>
        <w:t>n</w:t>
      </w:r>
      <w:r>
        <w:rPr>
          <w:rFonts w:ascii="Arial" w:hAnsi="Arial" w:cs="Arial" w:eastAsia="Arial"/>
          <w:sz w:val="18"/>
          <w:szCs w:val="18"/>
          <w:color w:val="3D3F3F"/>
          <w:spacing w:val="-1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3D3F3F"/>
          <w:spacing w:val="0"/>
          <w:w w:val="85"/>
          <w:position w:val="3"/>
        </w:rPr>
        <w:t>\</w:t>
      </w:r>
      <w:r>
        <w:rPr>
          <w:rFonts w:ascii="Arial" w:hAnsi="Arial" w:cs="Arial" w:eastAsia="Arial"/>
          <w:sz w:val="18"/>
          <w:szCs w:val="18"/>
          <w:color w:val="3D3F3F"/>
          <w:spacing w:val="-3"/>
          <w:w w:val="86"/>
          <w:position w:val="3"/>
        </w:rPr>
        <w:t>l</w:t>
      </w:r>
      <w:r>
        <w:rPr>
          <w:rFonts w:ascii="Arial" w:hAnsi="Arial" w:cs="Arial" w:eastAsia="Arial"/>
          <w:sz w:val="18"/>
          <w:szCs w:val="18"/>
          <w:color w:val="565759"/>
          <w:spacing w:val="-10"/>
          <w:w w:val="94"/>
          <w:position w:val="3"/>
        </w:rPr>
        <w:t>e</w:t>
      </w:r>
      <w:r>
        <w:rPr>
          <w:rFonts w:ascii="Arial" w:hAnsi="Arial" w:cs="Arial" w:eastAsia="Arial"/>
          <w:sz w:val="18"/>
          <w:szCs w:val="18"/>
          <w:color w:val="B8BABC"/>
          <w:spacing w:val="0"/>
          <w:w w:val="78"/>
          <w:position w:val="3"/>
        </w:rPr>
        <w:t>'</w:t>
      </w:r>
      <w:r>
        <w:rPr>
          <w:rFonts w:ascii="Arial" w:hAnsi="Arial" w:cs="Arial" w:eastAsia="Arial"/>
          <w:sz w:val="18"/>
          <w:szCs w:val="18"/>
          <w:color w:val="B8BABC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74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5"/>
          <w:w w:val="74"/>
          <w:position w:val="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74"/>
          <w:position w:val="3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00"/>
          <w:position w:val="3"/>
        </w:rPr>
      </w:r>
      <w:r>
        <w:rPr>
          <w:rFonts w:ascii="Arial" w:hAnsi="Arial" w:cs="Arial" w:eastAsia="Arial"/>
          <w:sz w:val="47"/>
          <w:szCs w:val="47"/>
          <w:color w:val="081CC3"/>
          <w:spacing w:val="0"/>
          <w:w w:val="74"/>
          <w:b/>
          <w:bCs/>
          <w:i/>
          <w:position w:val="-25"/>
        </w:rPr>
        <w:t>J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220"/>
          <w:cols w:num="2" w:equalWidth="0">
            <w:col w:w="4388" w:space="4018"/>
            <w:col w:w="3094"/>
          </w:cols>
        </w:sectPr>
      </w:pPr>
      <w:rPr/>
    </w:p>
    <w:p>
      <w:pPr>
        <w:spacing w:before="0" w:after="0" w:line="246" w:lineRule="exact"/>
        <w:ind w:right="1224"/>
        <w:jc w:val="right"/>
        <w:tabs>
          <w:tab w:pos="8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65759"/>
          <w:spacing w:val="7"/>
          <w:w w:val="91"/>
          <w:position w:val="-1"/>
        </w:rPr>
        <w:t>M</w:t>
      </w:r>
      <w:r>
        <w:rPr>
          <w:rFonts w:ascii="Arial" w:hAnsi="Arial" w:cs="Arial" w:eastAsia="Arial"/>
          <w:sz w:val="20"/>
          <w:szCs w:val="20"/>
          <w:color w:val="3D3F3F"/>
          <w:spacing w:val="-3"/>
          <w:w w:val="44"/>
          <w:position w:val="-1"/>
        </w:rPr>
        <w:t>"</w:t>
      </w:r>
      <w:r>
        <w:rPr>
          <w:rFonts w:ascii="Arial" w:hAnsi="Arial" w:cs="Arial" w:eastAsia="Arial"/>
          <w:sz w:val="20"/>
          <w:szCs w:val="20"/>
          <w:color w:val="707272"/>
          <w:spacing w:val="0"/>
          <w:w w:val="94"/>
          <w:position w:val="-1"/>
        </w:rPr>
        <w:t>'</w:t>
      </w:r>
      <w:r>
        <w:rPr>
          <w:rFonts w:ascii="Arial" w:hAnsi="Arial" w:cs="Arial" w:eastAsia="Arial"/>
          <w:sz w:val="20"/>
          <w:szCs w:val="20"/>
          <w:color w:val="70727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707272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565759"/>
          <w:spacing w:val="0"/>
          <w:w w:val="79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56575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565759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D3F3F"/>
          <w:spacing w:val="-9"/>
          <w:w w:val="94"/>
          <w:position w:val="4"/>
        </w:rPr>
        <w:t>u</w:t>
      </w:r>
      <w:r>
        <w:rPr>
          <w:rFonts w:ascii="Arial" w:hAnsi="Arial" w:cs="Arial" w:eastAsia="Arial"/>
          <w:sz w:val="18"/>
          <w:szCs w:val="18"/>
          <w:color w:val="565759"/>
          <w:spacing w:val="7"/>
          <w:w w:val="100"/>
          <w:position w:val="4"/>
        </w:rPr>
        <w:t>b</w:t>
      </w:r>
      <w:r>
        <w:rPr>
          <w:rFonts w:ascii="Arial" w:hAnsi="Arial" w:cs="Arial" w:eastAsia="Arial"/>
          <w:sz w:val="18"/>
          <w:szCs w:val="18"/>
          <w:color w:val="707272"/>
          <w:spacing w:val="0"/>
          <w:w w:val="66"/>
          <w:position w:val="4"/>
        </w:rPr>
        <w:t>A</w:t>
      </w:r>
      <w:r>
        <w:rPr>
          <w:rFonts w:ascii="Arial" w:hAnsi="Arial" w:cs="Arial" w:eastAsia="Arial"/>
          <w:sz w:val="18"/>
          <w:szCs w:val="18"/>
          <w:color w:val="707272"/>
          <w:spacing w:val="-12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565759"/>
          <w:spacing w:val="0"/>
          <w:w w:val="85"/>
          <w:position w:val="4"/>
        </w:rPr>
        <w:t>M</w:t>
      </w:r>
      <w:r>
        <w:rPr>
          <w:rFonts w:ascii="Arial" w:hAnsi="Arial" w:cs="Arial" w:eastAsia="Arial"/>
          <w:sz w:val="19"/>
          <w:szCs w:val="19"/>
          <w:color w:val="565759"/>
          <w:spacing w:val="3"/>
          <w:w w:val="85"/>
          <w:position w:val="4"/>
        </w:rPr>
        <w:t>ü</w:t>
      </w:r>
      <w:r>
        <w:rPr>
          <w:rFonts w:ascii="Arial" w:hAnsi="Arial" w:cs="Arial" w:eastAsia="Arial"/>
          <w:sz w:val="19"/>
          <w:szCs w:val="19"/>
          <w:color w:val="707272"/>
          <w:spacing w:val="7"/>
          <w:w w:val="82"/>
          <w:position w:val="4"/>
        </w:rPr>
        <w:t>o</w:t>
      </w:r>
      <w:r>
        <w:rPr>
          <w:rFonts w:ascii="Arial" w:hAnsi="Arial" w:cs="Arial" w:eastAsia="Arial"/>
          <w:sz w:val="19"/>
          <w:szCs w:val="19"/>
          <w:color w:val="565759"/>
          <w:spacing w:val="2"/>
          <w:w w:val="84"/>
          <w:position w:val="4"/>
        </w:rPr>
        <w:t>ü</w:t>
      </w:r>
      <w:r>
        <w:rPr>
          <w:rFonts w:ascii="Arial" w:hAnsi="Arial" w:cs="Arial" w:eastAsia="Arial"/>
          <w:sz w:val="19"/>
          <w:szCs w:val="19"/>
          <w:color w:val="3D3F3F"/>
          <w:spacing w:val="11"/>
          <w:w w:val="80"/>
          <w:position w:val="4"/>
        </w:rPr>
        <w:t>r</w:t>
      </w:r>
      <w:r>
        <w:rPr>
          <w:rFonts w:ascii="Arial" w:hAnsi="Arial" w:cs="Arial" w:eastAsia="Arial"/>
          <w:sz w:val="19"/>
          <w:szCs w:val="19"/>
          <w:color w:val="565759"/>
          <w:spacing w:val="0"/>
          <w:w w:val="102"/>
          <w:position w:val="4"/>
        </w:rPr>
        <w:t>iı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370" w:lineRule="exact"/>
        <w:ind w:left="5615" w:right="5662"/>
        <w:jc w:val="center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909AB6"/>
          <w:spacing w:val="0"/>
          <w:w w:val="84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328" w:right="-20"/>
        <w:jc w:val="left"/>
        <w:tabs>
          <w:tab w:pos="912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2"/>
          <w:szCs w:val="12"/>
          <w:color w:val="2D2D2D"/>
          <w:spacing w:val="0"/>
          <w:w w:val="58"/>
          <w:position w:val="-2"/>
        </w:rPr>
        <w:t>.!&gt;&lt;:</w:t>
      </w:r>
      <w:r>
        <w:rPr>
          <w:rFonts w:ascii="Arial" w:hAnsi="Arial" w:cs="Arial" w:eastAsia="Arial"/>
          <w:sz w:val="12"/>
          <w:szCs w:val="12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2D2D2D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A5A5A7"/>
          <w:spacing w:val="0"/>
          <w:w w:val="124"/>
          <w:position w:val="-3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1" w:lineRule="atLeast"/>
        <w:ind w:left="3265" w:right="-20"/>
        <w:jc w:val="left"/>
        <w:tabs>
          <w:tab w:pos="3820" w:val="left"/>
          <w:tab w:pos="5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5.637436pt;margin-top:24.155228pt;width:49.61466pt;height:25.5pt;mso-position-horizontal-relative:page;mso-position-vertical-relative:paragraph;z-index:-12669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565759"/>
                      <w:w w:val="140"/>
                      <w:i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B4B60"/>
                      <w:w w:val="29"/>
                      <w:i/>
                      <w:position w:val="-1"/>
                    </w:rPr>
                    <w:t>-rı:r.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B4B60"/>
                      <w:spacing w:val="-15"/>
                      <w:w w:val="29"/>
                      <w:i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565759"/>
                      <w:spacing w:val="0"/>
                      <w:w w:val="43"/>
                      <w:i/>
                      <w:position w:val="-1"/>
                    </w:rPr>
                    <w:t>;OP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565759"/>
                      <w:spacing w:val="0"/>
                      <w:w w:val="44"/>
                      <w:i/>
                      <w:position w:val="-1"/>
                    </w:rPr>
                    <w:t>Ç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7"/>
          <w:szCs w:val="37"/>
          <w:color w:val="3D3F3F"/>
          <w:spacing w:val="-52"/>
          <w:w w:val="100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262887"/>
          <w:spacing w:val="0"/>
          <w:w w:val="100"/>
        </w:rPr>
        <w:t>.J</w:t>
      </w:r>
      <w:r>
        <w:rPr>
          <w:rFonts w:ascii="Times New Roman" w:hAnsi="Times New Roman" w:cs="Times New Roman" w:eastAsia="Times New Roman"/>
          <w:sz w:val="37"/>
          <w:szCs w:val="37"/>
          <w:color w:val="262887"/>
          <w:spacing w:val="-85"/>
          <w:w w:val="10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26288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262887"/>
          <w:spacing w:val="0"/>
          <w:w w:val="100"/>
        </w:rPr>
      </w:r>
      <w:r>
        <w:rPr>
          <w:rFonts w:ascii="Arial" w:hAnsi="Arial" w:cs="Arial" w:eastAsia="Arial"/>
          <w:sz w:val="66"/>
          <w:szCs w:val="66"/>
          <w:color w:val="151C8C"/>
          <w:spacing w:val="-16"/>
          <w:w w:val="49"/>
        </w:rPr>
        <w:t>l</w:t>
      </w:r>
      <w:r>
        <w:rPr>
          <w:rFonts w:ascii="Arial" w:hAnsi="Arial" w:cs="Arial" w:eastAsia="Arial"/>
          <w:sz w:val="66"/>
          <w:szCs w:val="66"/>
          <w:color w:val="3B4B60"/>
          <w:spacing w:val="0"/>
          <w:w w:val="246"/>
        </w:rPr>
        <w:t>i</w:t>
      </w:r>
      <w:r>
        <w:rPr>
          <w:rFonts w:ascii="Arial" w:hAnsi="Arial" w:cs="Arial" w:eastAsia="Arial"/>
          <w:sz w:val="66"/>
          <w:szCs w:val="66"/>
          <w:color w:val="3B4B60"/>
          <w:spacing w:val="-9"/>
          <w:w w:val="245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18"/>
        </w:rPr>
        <w:t>Alio"D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3"/>
          <w:position w:val="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220"/>
        </w:sectPr>
      </w:pPr>
      <w:rPr/>
    </w:p>
    <w:p>
      <w:pPr>
        <w:spacing w:before="0" w:after="0" w:line="519" w:lineRule="atLeas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5.706998pt;margin-top:40.040646pt;width:565.927880pt;height:752.392919pt;mso-position-horizontal-relative:page;mso-position-vertical-relative:page;z-index:-12673" coordorigin="314,801" coordsize="11319,15048">
            <v:group style="position:absolute;left:343;top:822;width:2;height:11952" coordorigin="343,822" coordsize="2,11952">
              <v:shape style="position:absolute;left:343;top:822;width:2;height:11952" coordorigin="343,822" coordsize="0,11952" path="m343,12775l343,822e" filled="f" stroked="t" strokeweight=".713954pt" strokecolor="#484848">
                <v:path arrowok="t"/>
              </v:shape>
            </v:group>
            <v:group style="position:absolute;left:2370;top:827;width:2;height:712" coordorigin="2370,827" coordsize="2,712">
              <v:shape style="position:absolute;left:2370;top:827;width:2;height:712" coordorigin="2370,827" coordsize="0,712" path="m2370,1539l2370,827e" filled="f" stroked="t" strokeweight=".713954pt" strokecolor="#3F3F3F">
                <v:path arrowok="t"/>
              </v:shape>
            </v:group>
            <v:group style="position:absolute;left:3294;top:834;width:347;height:2" coordorigin="3294,834" coordsize="347,2">
              <v:shape style="position:absolute;left:3294;top:834;width:347;height:2" coordorigin="3294,834" coordsize="347,0" path="m3294,834l3641,834e" filled="f" stroked="t" strokeweight="1.189924pt" strokecolor="#606060">
                <v:path arrowok="t"/>
              </v:shape>
            </v:group>
            <v:group style="position:absolute;left:324;top:834;width:11242;height:2" coordorigin="324,834" coordsize="11242,2">
              <v:shape style="position:absolute;left:324;top:834;width:11242;height:2" coordorigin="324,834" coordsize="11242,0" path="m324,834l11566,834e" filled="f" stroked="t" strokeweight=".951939pt" strokecolor="#4B4B4B">
                <v:path arrowok="t"/>
              </v:shape>
            </v:group>
            <v:group style="position:absolute;left:9062;top:803;width:2;height:708" coordorigin="9062,803" coordsize="2,708">
              <v:shape style="position:absolute;left:9062;top:803;width:2;height:708" coordorigin="9062,803" coordsize="0,708" path="m9062,1511l9062,803e" filled="f" stroked="t" strokeweight=".237985pt" strokecolor="#4B4B4B">
                <v:path arrowok="t"/>
              </v:shape>
            </v:group>
            <v:group style="position:absolute;left:11566;top:822;width:2;height:2845" coordorigin="11566,822" coordsize="2,2845">
              <v:shape style="position:absolute;left:11566;top:822;width:2;height:2845" coordorigin="11566,822" coordsize="0,2845" path="m11566,3667l11566,822e" filled="f" stroked="t" strokeweight=".713954pt" strokecolor="#575757">
                <v:path arrowok="t"/>
              </v:shape>
            </v:group>
            <v:group style="position:absolute;left:2370;top:1482;width:2;height:354" coordorigin="2370,1482" coordsize="2,354">
              <v:shape style="position:absolute;left:2370;top:1482;width:2;height:354" coordorigin="2370,1482" coordsize="0,354" path="m2370,1836l2370,1482e" filled="f" stroked="t" strokeweight=".47597pt" strokecolor="#0C0C0C">
                <v:path arrowok="t"/>
              </v:shape>
            </v:group>
            <v:group style="position:absolute;left:9062;top:1511;width:2;height:296" coordorigin="9062,1511" coordsize="2,296">
              <v:shape style="position:absolute;left:9062;top:1511;width:2;height:296" coordorigin="9062,1511" coordsize="0,296" path="m9062,1807l9062,1511e" filled="f" stroked="t" strokeweight=".237985pt" strokecolor="#000000">
                <v:path arrowok="t"/>
              </v:shape>
            </v:group>
            <v:group style="position:absolute;left:338;top:1377;width:2;height:1018" coordorigin="338,1377" coordsize="2,1018">
              <v:shape style="position:absolute;left:338;top:1377;width:2;height:1018" coordorigin="338,1377" coordsize="0,1018" path="m338,2395l338,1377e" filled="f" stroked="t" strokeweight=".713954pt" strokecolor="#5B5B5B">
                <v:path arrowok="t"/>
              </v:shape>
            </v:group>
            <v:group style="position:absolute;left:2370;top:1778;width:2;height:559" coordorigin="2370,1778" coordsize="2,559">
              <v:shape style="position:absolute;left:2370;top:1778;width:2;height:559" coordorigin="2370,1778" coordsize="0,559" path="m2370,2338l2370,1778e" filled="f" stroked="t" strokeweight=".951939pt" strokecolor="#484848">
                <v:path arrowok="t"/>
              </v:shape>
            </v:group>
            <v:group style="position:absolute;left:9062;top:1807;width:2;height:502" coordorigin="9062,1807" coordsize="2,502">
              <v:shape style="position:absolute;left:9062;top:1807;width:2;height:502" coordorigin="9062,1807" coordsize="0,502" path="m9062,2309l9062,1807e" filled="f" stroked="t" strokeweight=".237985pt" strokecolor="#979797">
                <v:path arrowok="t"/>
              </v:shape>
            </v:group>
            <v:group style="position:absolute;left:5797;top:2319;width:2;height:234" coordorigin="5797,2319" coordsize="2,234">
              <v:shape style="position:absolute;left:5797;top:2319;width:2;height:234" coordorigin="5797,2319" coordsize="0,234" path="m5797,2553l5797,2319e" filled="f" stroked="t" strokeweight=".951939pt" strokecolor="#3F3F3F">
                <v:path arrowok="t"/>
              </v:shape>
            </v:group>
            <v:group style="position:absolute;left:340;top:2630;width:2;height:512" coordorigin="340,2630" coordsize="2,512">
              <v:shape style="position:absolute;left:340;top:2630;width:2;height:512" coordorigin="340,2630" coordsize="0,512" path="m340,3141l340,2630e" filled="f" stroked="t" strokeweight=".713954pt" strokecolor="#5B5B5B">
                <v:path arrowok="t"/>
              </v:shape>
            </v:group>
            <v:group style="position:absolute;left:328;top:2976;width:4303;height:2" coordorigin="328,2976" coordsize="4303,2">
              <v:shape style="position:absolute;left:328;top:2976;width:4303;height:2" coordorigin="328,2976" coordsize="4303,0" path="m328,2976l4631,2976e" filled="f" stroked="t" strokeweight=".713954pt" strokecolor="#484848">
                <v:path arrowok="t"/>
              </v:shape>
            </v:group>
            <v:group style="position:absolute;left:4574;top:2979;width:628;height:2" coordorigin="4574,2979" coordsize="628,2">
              <v:shape style="position:absolute;left:4574;top:2979;width:628;height:2" coordorigin="4574,2979" coordsize="628,0" path="m4574,2979l5202,2979e" filled="f" stroked="t" strokeweight=".47597pt" strokecolor="#131313">
                <v:path arrowok="t"/>
              </v:shape>
            </v:group>
            <v:group style="position:absolute;left:5145;top:2976;width:6430;height:2" coordorigin="5145,2976" coordsize="6430,2">
              <v:shape style="position:absolute;left:5145;top:2976;width:6430;height:2" coordorigin="5145,2976" coordsize="6430,0" path="m5145,2976l11576,2976e" filled="f" stroked="t" strokeweight=".951939pt" strokecolor="#484848">
                <v:path arrowok="t"/>
              </v:shape>
            </v:group>
            <v:group style="position:absolute;left:333;top:3196;width:3784;height:2" coordorigin="333,3196" coordsize="3784,2">
              <v:shape style="position:absolute;left:333;top:3196;width:3784;height:2" coordorigin="333,3196" coordsize="3784,0" path="m333,3196l4117,3196e" filled="f" stroked="t" strokeweight=".951939pt" strokecolor="#484848">
                <v:path arrowok="t"/>
              </v:shape>
            </v:group>
            <v:group style="position:absolute;left:4017;top:3196;width:614;height:2" coordorigin="4017,3196" coordsize="614,2">
              <v:shape style="position:absolute;left:4017;top:3196;width:614;height:2" coordorigin="4017,3196" coordsize="614,0" path="m4017,3196l4631,3196e" filled="f" stroked="t" strokeweight=".713954pt" strokecolor="#343434">
                <v:path arrowok="t"/>
              </v:shape>
            </v:group>
            <v:group style="position:absolute;left:4365;top:3191;width:7216;height:2" coordorigin="4365,3191" coordsize="7216,2">
              <v:shape style="position:absolute;left:4365;top:3191;width:7216;height:2" coordorigin="4365,3191" coordsize="7216,0" path="m4365,3191l11580,3191e" filled="f" stroked="t" strokeweight=".951939pt" strokecolor="#4B4B4B">
                <v:path arrowok="t"/>
              </v:shape>
            </v:group>
            <v:group style="position:absolute;left:338;top:3416;width:3660;height:2" coordorigin="338,3416" coordsize="3660,2">
              <v:shape style="position:absolute;left:338;top:3416;width:3660;height:2" coordorigin="338,3416" coordsize="3660,0" path="m338,3416l3998,3416e" filled="f" stroked="t" strokeweight=".951939pt" strokecolor="#484848">
                <v:path arrowok="t"/>
              </v:shape>
            </v:group>
            <v:group style="position:absolute;left:3941;top:3414;width:133;height:2" coordorigin="3941,3414" coordsize="133,2">
              <v:shape style="position:absolute;left:3941;top:3414;width:133;height:2" coordorigin="3941,3414" coordsize="133,0" path="m3941,3414l4074,3414e" filled="f" stroked="t" strokeweight=".47597pt" strokecolor="#131313">
                <v:path arrowok="t"/>
              </v:shape>
            </v:group>
            <v:group style="position:absolute;left:4017;top:3409;width:267;height:2" coordorigin="4017,3409" coordsize="267,2">
              <v:shape style="position:absolute;left:4017;top:3409;width:267;height:2" coordorigin="4017,3409" coordsize="267,0" path="m4017,3409l4284,3409e" filled="f" stroked="t" strokeweight=".713954pt" strokecolor="#2F2F2F">
                <v:path arrowok="t"/>
              </v:shape>
            </v:group>
            <v:group style="position:absolute;left:4193;top:3411;width:7387;height:2" coordorigin="4193,3411" coordsize="7387,2">
              <v:shape style="position:absolute;left:4193;top:3411;width:7387;height:2" coordorigin="4193,3411" coordsize="7387,0" path="m4193,3411l11580,3411e" filled="f" stroked="t" strokeweight=".951939pt" strokecolor="#4B4B4B">
                <v:path arrowok="t"/>
              </v:shape>
            </v:group>
            <v:group style="position:absolute;left:3874;top:3409;width:2;height:239" coordorigin="3874,3409" coordsize="2,239">
              <v:shape style="position:absolute;left:3874;top:3409;width:2;height:239" coordorigin="3874,3409" coordsize="0,239" path="m3874,3648l3874,3409e" filled="f" stroked="t" strokeweight=".47597pt" strokecolor="#1C1C1C">
                <v:path arrowok="t"/>
              </v:shape>
            </v:group>
            <v:group style="position:absolute;left:6987;top:3399;width:2;height:249" coordorigin="6987,3399" coordsize="2,249">
              <v:shape style="position:absolute;left:6987;top:3399;width:2;height:249" coordorigin="6987,3399" coordsize="0,249" path="m6987,3648l6987,3399e" filled="f" stroked="t" strokeweight=".713954pt" strokecolor="#383838">
                <v:path arrowok="t"/>
              </v:shape>
            </v:group>
            <v:group style="position:absolute;left:3874;top:3590;width:2;height:564" coordorigin="3874,3590" coordsize="2,564">
              <v:shape style="position:absolute;left:3874;top:3590;width:2;height:564" coordorigin="3874,3590" coordsize="0,564" path="m3874,4155l3874,3590e" filled="f" stroked="t" strokeweight=".951939pt" strokecolor="#3B3B3B">
                <v:path arrowok="t"/>
              </v:shape>
            </v:group>
            <v:group style="position:absolute;left:3865;top:3832;width:2513;height:2" coordorigin="3865,3832" coordsize="2513,2">
              <v:shape style="position:absolute;left:3865;top:3832;width:2513;height:2" coordorigin="3865,3832" coordsize="2513,0" path="m3865,3832l6378,3832e" filled="f" stroked="t" strokeweight=".713954pt" strokecolor="#4F4F4F">
                <v:path arrowok="t"/>
              </v:shape>
            </v:group>
            <v:group style="position:absolute;left:6321;top:3825;width:676;height:2" coordorigin="6321,3825" coordsize="676,2">
              <v:shape style="position:absolute;left:6321;top:3825;width:676;height:2" coordorigin="6321,3825" coordsize="676,0" path="m6321,3825l6997,3825e" filled="f" stroked="t" strokeweight=".713954pt" strokecolor="#979797">
                <v:path arrowok="t"/>
              </v:shape>
            </v:group>
            <v:group style="position:absolute;left:6990;top:3562;width:2;height:593" coordorigin="6990,3562" coordsize="2,593">
              <v:shape style="position:absolute;left:6990;top:3562;width:2;height:593" coordorigin="6990,3562" coordsize="0,593" path="m6990,4155l6990,3562e" filled="f" stroked="t" strokeweight=".951939pt" strokecolor="#545454">
                <v:path arrowok="t"/>
              </v:shape>
            </v:group>
            <v:group style="position:absolute;left:11573;top:3590;width:2;height:559" coordorigin="11573,3590" coordsize="2,559">
              <v:shape style="position:absolute;left:11573;top:3590;width:2;height:559" coordorigin="11573,3590" coordsize="0,559" path="m11573,4150l11573,3590e" filled="f" stroked="t" strokeweight=".713954pt" strokecolor="#4F4F4F">
                <v:path arrowok="t"/>
              </v:shape>
            </v:group>
            <v:group style="position:absolute;left:333;top:4145;width:3560;height:2" coordorigin="333,4145" coordsize="3560,2">
              <v:shape style="position:absolute;left:333;top:4145;width:3560;height:2" coordorigin="333,4145" coordsize="3560,0" path="m333,4145l3893,4145e" filled="f" stroked="t" strokeweight=".713954pt" strokecolor="#484848">
                <v:path arrowok="t"/>
              </v:shape>
            </v:group>
            <v:group style="position:absolute;left:3808;top:4143;width:1028;height:2" coordorigin="3808,4143" coordsize="1028,2">
              <v:shape style="position:absolute;left:3808;top:4143;width:1028;height:2" coordorigin="3808,4143" coordsize="1028,0" path="m3808,4143l4836,4143e" filled="f" stroked="t" strokeweight="1.427909pt" strokecolor="#3B3B3B">
                <v:path arrowok="t"/>
              </v:shape>
            </v:group>
            <v:group style="position:absolute;left:4779;top:4140;width:538;height:2" coordorigin="4779,4140" coordsize="538,2">
              <v:shape style="position:absolute;left:4779;top:4140;width:538;height:2" coordorigin="4779,4140" coordsize="538,0" path="m4779,4140l5317,4140e" filled="f" stroked="t" strokeweight=".951939pt" strokecolor="#1C1C1C">
                <v:path arrowok="t"/>
              </v:shape>
            </v:group>
            <v:group style="position:absolute;left:5309;top:3825;width:2;height:330" coordorigin="5309,3825" coordsize="2,330">
              <v:shape style="position:absolute;left:5309;top:3825;width:2;height:330" coordorigin="5309,3825" coordsize="0,330" path="m5309,4155l5309,3825e" filled="f" stroked="t" strokeweight=".951939pt" strokecolor="#444444">
                <v:path arrowok="t"/>
              </v:shape>
            </v:group>
            <v:group style="position:absolute;left:5783;top:3806;width:2;height:325" coordorigin="5783,3806" coordsize="2,325">
              <v:shape style="position:absolute;left:5783;top:3806;width:2;height:325" coordorigin="5783,3806" coordsize="0,325" path="m5783,4131l5783,3806e" filled="f" stroked="t" strokeweight=".237985pt" strokecolor="#4B4B4B">
                <v:path arrowok="t"/>
              </v:shape>
            </v:group>
            <v:group style="position:absolute;left:5255;top:4138;width:5559;height:2" coordorigin="5255,4138" coordsize="5559,2">
              <v:shape style="position:absolute;left:5255;top:4138;width:5559;height:2" coordorigin="5255,4138" coordsize="5559,0" path="m5255,4138l10814,4138e" filled="f" stroked="t" strokeweight=".951939pt" strokecolor="#444444">
                <v:path arrowok="t"/>
              </v:shape>
            </v:group>
            <v:group style="position:absolute;left:9077;top:4140;width:2499;height:2" coordorigin="9077,4140" coordsize="2499,2">
              <v:shape style="position:absolute;left:9077;top:4140;width:2499;height:2" coordorigin="9077,4140" coordsize="2499,0" path="m9077,4140l11576,4140e" filled="f" stroked="t" strokeweight=".713954pt" strokecolor="#484848">
                <v:path arrowok="t"/>
              </v:shape>
            </v:group>
            <v:group style="position:absolute;left:333;top:4420;width:4298;height:2" coordorigin="333,4420" coordsize="4298,2">
              <v:shape style="position:absolute;left:333;top:4420;width:4298;height:2" coordorigin="333,4420" coordsize="4298,0" path="m333,4420l4631,4420e" filled="f" stroked="t" strokeweight=".713954pt" strokecolor="#444444">
                <v:path arrowok="t"/>
              </v:shape>
            </v:group>
            <v:group style="position:absolute;left:4574;top:4422;width:262;height:2" coordorigin="4574,4422" coordsize="262,2">
              <v:shape style="position:absolute;left:4574;top:4422;width:262;height:2" coordorigin="4574,4422" coordsize="262,0" path="m4574,4422l4836,4422e" filled="f" stroked="t" strokeweight=".47597pt" strokecolor="#282828">
                <v:path arrowok="t"/>
              </v:shape>
            </v:group>
            <v:group style="position:absolute;left:4779;top:4422;width:171;height:2" coordorigin="4779,4422" coordsize="171,2">
              <v:shape style="position:absolute;left:4779;top:4422;width:171;height:2" coordorigin="4779,4422" coordsize="171,0" path="m4779,4422l4950,4422e" filled="f" stroked="t" strokeweight=".47597pt" strokecolor="#080808">
                <v:path arrowok="t"/>
              </v:shape>
            </v:group>
            <v:group style="position:absolute;left:4893;top:4422;width:309;height:2" coordorigin="4893,4422" coordsize="309,2">
              <v:shape style="position:absolute;left:4893;top:4422;width:309;height:2" coordorigin="4893,4422" coordsize="309,0" path="m4893,4422l5202,4422e" filled="f" stroked="t" strokeweight=".47597pt" strokecolor="#1C1C1C">
                <v:path arrowok="t"/>
              </v:shape>
            </v:group>
            <v:group style="position:absolute;left:5145;top:4415;width:3641;height:2" coordorigin="5145,4415" coordsize="3641,2">
              <v:shape style="position:absolute;left:5145;top:4415;width:3641;height:2" coordorigin="5145,4415" coordsize="3641,0" path="m5145,4415l8786,4415e" filled="f" stroked="t" strokeweight=".951939pt" strokecolor="#4B4B4B">
                <v:path arrowok="t"/>
              </v:shape>
            </v:group>
            <v:group style="position:absolute;left:8729;top:4418;width:362;height:2" coordorigin="8729,4418" coordsize="362,2">
              <v:shape style="position:absolute;left:8729;top:4418;width:362;height:2" coordorigin="8729,4418" coordsize="362,0" path="m8729,4418l9091,4418e" filled="f" stroked="t" strokeweight=".47597pt" strokecolor="#181818">
                <v:path arrowok="t"/>
              </v:shape>
            </v:group>
            <v:group style="position:absolute;left:9034;top:4418;width:2551;height:2" coordorigin="9034,4418" coordsize="2551,2">
              <v:shape style="position:absolute;left:9034;top:4418;width:2551;height:2" coordorigin="9034,4418" coordsize="2551,0" path="m9034,4418l11585,4418e" filled="f" stroked="t" strokeweight=".713954pt" strokecolor="#4B4B4B">
                <v:path arrowok="t"/>
              </v:shape>
            </v:group>
            <v:group style="position:absolute;left:345;top:4355;width:2;height:296" coordorigin="345,4355" coordsize="2,296">
              <v:shape style="position:absolute;left:345;top:4355;width:2;height:296" coordorigin="345,4355" coordsize="0,296" path="m345,4652l345,4355e" filled="f" stroked="t" strokeweight=".713954pt" strokecolor="#3F3F3F">
                <v:path arrowok="t"/>
              </v:shape>
            </v:group>
            <v:group style="position:absolute;left:2377;top:4135;width:2;height:2084" coordorigin="2377,4135" coordsize="2,2084">
              <v:shape style="position:absolute;left:2377;top:4135;width:2;height:2084" coordorigin="2377,4135" coordsize="0,2084" path="m2377,6220l2377,4135e" filled="f" stroked="t" strokeweight=".951939pt" strokecolor="#444444">
                <v:path arrowok="t"/>
              </v:shape>
            </v:group>
            <v:group style="position:absolute;left:2370;top:4640;width:9215;height:2" coordorigin="2370,4640" coordsize="9215,2">
              <v:shape style="position:absolute;left:2370;top:4640;width:9215;height:2" coordorigin="2370,4640" coordsize="9215,0" path="m2370,4640l11585,4640e" filled="f" stroked="t" strokeweight=".951939pt" strokecolor="#4B4B4B">
                <v:path arrowok="t"/>
              </v:shape>
            </v:group>
            <v:group style="position:absolute;left:343;top:4594;width:2;height:502" coordorigin="343,4594" coordsize="2,502">
              <v:shape style="position:absolute;left:343;top:4594;width:2;height:502" coordorigin="343,4594" coordsize="0,502" path="m343,5096l343,4594e" filled="f" stroked="t" strokeweight=".47597pt" strokecolor="#1F1F1F">
                <v:path arrowok="t"/>
              </v:shape>
            </v:group>
            <v:group style="position:absolute;left:4943;top:4590;width:2;height:1735" coordorigin="4943,4590" coordsize="2,1735">
              <v:shape style="position:absolute;left:4943;top:4590;width:2;height:1735" coordorigin="4943,4590" coordsize="0,1735" path="m4943,6325l4943,4590e" filled="f" stroked="t" strokeweight=".951939pt" strokecolor="#444444">
                <v:path arrowok="t"/>
              </v:shape>
            </v:group>
            <v:group style="position:absolute;left:4917;top:5068;width:1433;height:2" coordorigin="4917,5068" coordsize="1433,2">
              <v:shape style="position:absolute;left:4917;top:5068;width:1433;height:2" coordorigin="4917,5068" coordsize="1433,0" path="m4917,5068l6349,5068e" filled="f" stroked="t" strokeweight=".237985pt" strokecolor="#4B4B4B">
                <v:path arrowok="t"/>
              </v:shape>
            </v:group>
            <v:group style="position:absolute;left:7844;top:4628;width:2;height:473" coordorigin="7844,4628" coordsize="2,473">
              <v:shape style="position:absolute;left:7844;top:4628;width:2;height:473" coordorigin="7844,4628" coordsize="0,473" path="m7844,5101l7844,4628e" filled="f" stroked="t" strokeweight=".47597pt" strokecolor="#3B3B3B">
                <v:path arrowok="t"/>
              </v:shape>
            </v:group>
            <v:group style="position:absolute;left:11573;top:4408;width:2;height:550" coordorigin="11573,4408" coordsize="2,550">
              <v:shape style="position:absolute;left:11573;top:4408;width:2;height:550" coordorigin="11573,4408" coordsize="0,550" path="m11573,4958l11573,4408e" filled="f" stroked="t" strokeweight=".951939pt" strokecolor="#646464">
                <v:path arrowok="t"/>
              </v:shape>
            </v:group>
            <v:group style="position:absolute;left:6349;top:5068;width:1247;height:2" coordorigin="6349,5068" coordsize="1247,2">
              <v:shape style="position:absolute;left:6349;top:5068;width:1247;height:2" coordorigin="6349,5068" coordsize="1247,0" path="m6349,5068l7596,5068e" filled="f" stroked="t" strokeweight=".237985pt" strokecolor="#000000">
                <v:path arrowok="t"/>
              </v:shape>
            </v:group>
            <v:group style="position:absolute;left:7596;top:5068;width:1161;height:2" coordorigin="7596,5068" coordsize="1161,2">
              <v:shape style="position:absolute;left:7596;top:5068;width:1161;height:2" coordorigin="7596,5068" coordsize="1161,0" path="m7596,5068l8758,5068e" filled="f" stroked="t" strokeweight=".237985pt" strokecolor="#343434">
                <v:path arrowok="t"/>
              </v:shape>
            </v:group>
            <v:group style="position:absolute;left:8758;top:5068;width:1923;height:2" coordorigin="8758,5068" coordsize="1923,2">
              <v:shape style="position:absolute;left:8758;top:5068;width:1923;height:2" coordorigin="8758,5068" coordsize="1923,0" path="m8758,5068l10681,5068e" filled="f" stroked="t" strokeweight=".237985pt" strokecolor="#000000">
                <v:path arrowok="t"/>
              </v:shape>
            </v:group>
            <v:group style="position:absolute;left:10681;top:5068;width:890;height:2" coordorigin="10681,5068" coordsize="890,2">
              <v:shape style="position:absolute;left:10681;top:5068;width:890;height:2" coordorigin="10681,5068" coordsize="890,0" path="m10681,5068l11571,5068e" filled="f" stroked="t" strokeweight=".237985pt" strokecolor="#383838">
                <v:path arrowok="t"/>
              </v:shape>
            </v:group>
            <v:group style="position:absolute;left:11571;top:4819;width:2;height:282" coordorigin="11571,4819" coordsize="2,282">
              <v:shape style="position:absolute;left:11571;top:4819;width:2;height:282" coordorigin="11571,4819" coordsize="0,282" path="m11571,5101l11571,4819e" filled="f" stroked="t" strokeweight=".713954pt" strokecolor="#4B4B4B">
                <v:path arrowok="t"/>
              </v:shape>
            </v:group>
            <v:group style="position:absolute;left:4931;top:5367;width:2142;height:2" coordorigin="4931,5367" coordsize="2142,2">
              <v:shape style="position:absolute;left:4931;top:5367;width:2142;height:2" coordorigin="4931,5367" coordsize="2142,0" path="m4931,5367l7073,5367e" filled="f" stroked="t" strokeweight=".951939pt" strokecolor="#4B4B4B">
                <v:path arrowok="t"/>
              </v:shape>
            </v:group>
            <v:group style="position:absolute;left:6949;top:5364;width:676;height:2" coordorigin="6949,5364" coordsize="676,2">
              <v:shape style="position:absolute;left:6949;top:5364;width:676;height:2" coordorigin="6949,5364" coordsize="676,0" path="m6949,5364l7625,5364e" filled="f" stroked="t" strokeweight=".47597pt" strokecolor="#1F1F1F">
                <v:path arrowok="t"/>
              </v:shape>
            </v:group>
            <v:group style="position:absolute;left:7568;top:5364;width:1218;height:2" coordorigin="7568,5364" coordsize="1218,2">
              <v:shape style="position:absolute;left:7568;top:5364;width:1218;height:2" coordorigin="7568,5364" coordsize="1218,0" path="m7568,5364l8786,5364e" filled="f" stroked="t" strokeweight=".951939pt" strokecolor="#484848">
                <v:path arrowok="t"/>
              </v:shape>
            </v:group>
            <v:group style="position:absolute;left:8729;top:5364;width:362;height:2" coordorigin="8729,5364" coordsize="362,2">
              <v:shape style="position:absolute;left:8729;top:5364;width:362;height:2" coordorigin="8729,5364" coordsize="362,0" path="m8729,5364l9091,5364e" filled="f" stroked="t" strokeweight=".47597pt" strokecolor="#0F0F0F">
                <v:path arrowok="t"/>
              </v:shape>
            </v:group>
            <v:group style="position:absolute;left:9034;top:5364;width:538;height:2" coordorigin="9034,5364" coordsize="538,2">
              <v:shape style="position:absolute;left:9034;top:5364;width:538;height:2" coordorigin="9034,5364" coordsize="538,0" path="m9034,5364l9572,5364e" filled="f" stroked="t" strokeweight=".713954pt" strokecolor="#343434">
                <v:path arrowok="t"/>
              </v:shape>
            </v:group>
            <v:group style="position:absolute;left:9515;top:5364;width:2066;height:2" coordorigin="9515,5364" coordsize="2066,2">
              <v:shape style="position:absolute;left:9515;top:5364;width:2066;height:2" coordorigin="9515,5364" coordsize="2066,0" path="m9515,5364l11580,5364e" filled="f" stroked="t" strokeweight=".951939pt" strokecolor="#4B4B4B">
                <v:path arrowok="t"/>
              </v:shape>
            </v:group>
            <v:group style="position:absolute;left:11576;top:5039;width:2;height:344" coordorigin="11576,5039" coordsize="2,344">
              <v:shape style="position:absolute;left:11576;top:5039;width:2;height:344" coordorigin="11576,5039" coordsize="0,344" path="m11576,5383l11576,5039e" filled="f" stroked="t" strokeweight=".47597pt" strokecolor="#3B3B3B">
                <v:path arrowok="t"/>
              </v:shape>
            </v:group>
            <v:group style="position:absolute;left:4931;top:5606;width:6654;height:2" coordorigin="4931,5606" coordsize="6654,2">
              <v:shape style="position:absolute;left:4931;top:5606;width:6654;height:2" coordorigin="4931,5606" coordsize="6654,0" path="m4931,5606l11585,5606e" filled="f" stroked="t" strokeweight=".951939pt" strokecolor="#484848">
                <v:path arrowok="t"/>
              </v:shape>
            </v:group>
            <v:group style="position:absolute;left:11576;top:5312;width:2;height:535" coordorigin="11576,5312" coordsize="2,535">
              <v:shape style="position:absolute;left:11576;top:5312;width:2;height:535" coordorigin="11576,5312" coordsize="0,535" path="m11576,5847l11576,5312e" filled="f" stroked="t" strokeweight=".713954pt" strokecolor="#4B4B4B">
                <v:path arrowok="t"/>
              </v:shape>
            </v:group>
            <v:group style="position:absolute;left:2370;top:5828;width:9215;height:2" coordorigin="2370,5828" coordsize="9215,2">
              <v:shape style="position:absolute;left:2370;top:5828;width:9215;height:2" coordorigin="2370,5828" coordsize="9215,0" path="m2370,5828l11585,5828e" filled="f" stroked="t" strokeweight=".951939pt" strokecolor="#4B4B4B">
                <v:path arrowok="t"/>
              </v:shape>
            </v:group>
            <v:group style="position:absolute;left:338;top:6062;width:505;height:2" coordorigin="338,6062" coordsize="505,2">
              <v:shape style="position:absolute;left:338;top:6062;width:505;height:2" coordorigin="338,6062" coordsize="505,0" path="m338,6062l842,6062e" filled="f" stroked="t" strokeweight=".47597pt" strokecolor="#383838">
                <v:path arrowok="t"/>
              </v:shape>
            </v:group>
            <v:group style="position:absolute;left:785;top:6057;width:10809;height:2" coordorigin="785,6057" coordsize="10809,2">
              <v:shape style="position:absolute;left:785;top:6057;width:10809;height:2" coordorigin="785,6057" coordsize="10809,0" path="m785,6057l11595,6057e" filled="f" stroked="t" strokeweight=".951939pt" strokecolor="#4B4B4B">
                <v:path arrowok="t"/>
              </v:shape>
            </v:group>
            <v:group style="position:absolute;left:7368;top:6055;width:509;height:2" coordorigin="7368,6055" coordsize="509,2">
              <v:shape style="position:absolute;left:7368;top:6055;width:509;height:2" coordorigin="7368,6055" coordsize="509,0" path="m7368,6055l7877,6055e" filled="f" stroked="t" strokeweight=".713954pt" strokecolor="#3B3B3B">
                <v:path arrowok="t"/>
              </v:shape>
            </v:group>
            <v:group style="position:absolute;left:9034;top:6055;width:538;height:2" coordorigin="9034,6055" coordsize="538,2">
              <v:shape style="position:absolute;left:9034;top:6055;width:538;height:2" coordorigin="9034,6055" coordsize="538,0" path="m9034,6055l9572,6055e" filled="f" stroked="t" strokeweight=".713954pt" strokecolor="#3B3B3B">
                <v:path arrowok="t"/>
              </v:shape>
            </v:group>
            <v:group style="position:absolute;left:11587;top:4408;width:2;height:5465" coordorigin="11587,4408" coordsize="2,5465">
              <v:shape style="position:absolute;left:11587;top:4408;width:2;height:5465" coordorigin="11587,4408" coordsize="0,5465" path="m11587,9873l11587,4408e" filled="f" stroked="t" strokeweight=".713954pt" strokecolor="#4F4F4F">
                <v:path arrowok="t"/>
              </v:shape>
            </v:group>
            <v:group style="position:absolute;left:345;top:6005;width:2;height:320" coordorigin="345,6005" coordsize="2,320">
              <v:shape style="position:absolute;left:345;top:6005;width:2;height:320" coordorigin="345,6005" coordsize="0,320" path="m345,6325l345,6005e" filled="f" stroked="t" strokeweight=".713954pt" strokecolor="#484848">
                <v:path arrowok="t"/>
              </v:shape>
            </v:group>
            <v:group style="position:absolute;left:2380;top:5847;width:2;height:478" coordorigin="2380,5847" coordsize="2,478">
              <v:shape style="position:absolute;left:2380;top:5847;width:2;height:478" coordorigin="2380,5847" coordsize="0,478" path="m2380,6325l2380,5847e" filled="f" stroked="t" strokeweight=".713954pt" strokecolor="#444444">
                <v:path arrowok="t"/>
              </v:shape>
            </v:group>
            <v:group style="position:absolute;left:7853;top:6048;width:2;height:277" coordorigin="7853,6048" coordsize="2,277">
              <v:shape style="position:absolute;left:7853;top:6048;width:2;height:277" coordorigin="7853,6048" coordsize="0,277" path="m7853,6325l7853,6048e" filled="f" stroked="t" strokeweight=".951939pt" strokecolor="#676767">
                <v:path arrowok="t"/>
              </v:shape>
            </v:group>
            <v:group style="position:absolute;left:2380;top:6268;width:2;height:454" coordorigin="2380,6268" coordsize="2,454">
              <v:shape style="position:absolute;left:2380;top:6268;width:2;height:454" coordorigin="2380,6268" coordsize="0,454" path="m2380,6722l2380,6268e" filled="f" stroked="t" strokeweight=".713954pt" strokecolor="#2B2B2B">
                <v:path arrowok="t"/>
              </v:shape>
            </v:group>
            <v:group style="position:absolute;left:2375;top:6485;width:1509;height:2" coordorigin="2375,6485" coordsize="1509,2">
              <v:shape style="position:absolute;left:2375;top:6485;width:1509;height:2" coordorigin="2375,6485" coordsize="1509,0" path="m2375,6485l3884,6485e" filled="f" stroked="t" strokeweight=".951939pt" strokecolor="#444444">
                <v:path arrowok="t"/>
              </v:shape>
            </v:group>
            <v:group style="position:absolute;left:3827;top:6483;width:457;height:2" coordorigin="3827,6483" coordsize="457,2">
              <v:shape style="position:absolute;left:3827;top:6483;width:457;height:2" coordorigin="3827,6483" coordsize="457,0" path="m3827,6483l4284,6483e" filled="f" stroked="t" strokeweight=".47597pt" strokecolor="#0F0F0F">
                <v:path arrowok="t"/>
              </v:shape>
            </v:group>
            <v:group style="position:absolute;left:4227;top:6481;width:7363;height:2" coordorigin="4227,6481" coordsize="7363,2">
              <v:shape style="position:absolute;left:4227;top:6481;width:7363;height:2" coordorigin="4227,6481" coordsize="7363,0" path="m4227,6481l11590,6481e" filled="f" stroked="t" strokeweight=".951939pt" strokecolor="#4B4B4B">
                <v:path arrowok="t"/>
              </v:shape>
            </v:group>
            <v:group style="position:absolute;left:4941;top:6253;width:2;height:244" coordorigin="4941,6253" coordsize="2,244">
              <v:shape style="position:absolute;left:4941;top:6253;width:2;height:244" coordorigin="4941,6253" coordsize="0,244" path="m4941,6497l4941,6253e" filled="f" stroked="t" strokeweight=".47597pt" strokecolor="#2B2B2B">
                <v:path arrowok="t"/>
              </v:shape>
            </v:group>
            <v:group style="position:absolute;left:7853;top:6048;width:2;height:655" coordorigin="7853,6048" coordsize="2,655">
              <v:shape style="position:absolute;left:7853;top:6048;width:2;height:655" coordorigin="7853,6048" coordsize="0,655" path="m7853,6703l7853,6048e" filled="f" stroked="t" strokeweight=".713954pt" strokecolor="#4B4B4B">
                <v:path arrowok="t"/>
              </v:shape>
            </v:group>
            <v:group style="position:absolute;left:11583;top:5952;width:2;height:545" coordorigin="11583,5952" coordsize="2,545">
              <v:shape style="position:absolute;left:11583;top:5952;width:2;height:545" coordorigin="11583,5952" coordsize="0,545" path="m11583,6497l11583,5952e" filled="f" stroked="t" strokeweight=".951939pt" strokecolor="#676767">
                <v:path arrowok="t"/>
              </v:shape>
            </v:group>
            <v:group style="position:absolute;left:2375;top:6700;width:2461;height:2" coordorigin="2375,6700" coordsize="2461,2">
              <v:shape style="position:absolute;left:2375;top:6700;width:2461;height:2" coordorigin="2375,6700" coordsize="2461,0" path="m2375,6700l4836,6700e" filled="f" stroked="t" strokeweight=".951939pt" strokecolor="#484848">
                <v:path arrowok="t"/>
              </v:shape>
            </v:group>
            <v:group style="position:absolute;left:4779;top:6698;width:424;height:2" coordorigin="4779,6698" coordsize="424,2">
              <v:shape style="position:absolute;left:4779;top:6698;width:424;height:2" coordorigin="4779,6698" coordsize="424,0" path="m4779,6698l5202,6698e" filled="f" stroked="t" strokeweight=".47597pt" strokecolor="#2B2B2B">
                <v:path arrowok="t"/>
              </v:shape>
            </v:group>
            <v:group style="position:absolute;left:4945;top:6426;width:2;height:277" coordorigin="4945,6426" coordsize="2,277">
              <v:shape style="position:absolute;left:4945;top:6426;width:2;height:277" coordorigin="4945,6426" coordsize="0,277" path="m4945,6703l4945,6426e" filled="f" stroked="t" strokeweight=".951939pt" strokecolor="#383838">
                <v:path arrowok="t"/>
              </v:shape>
            </v:group>
            <v:group style="position:absolute;left:5145;top:6696;width:167;height:2" coordorigin="5145,6696" coordsize="167,2">
              <v:shape style="position:absolute;left:5145;top:6696;width:167;height:2" coordorigin="5145,6696" coordsize="167,0" path="m5145,6696l5312,6696e" filled="f" stroked="t" strokeweight=".951939pt" strokecolor="#606060">
                <v:path arrowok="t"/>
              </v:shape>
            </v:group>
            <v:group style="position:absolute;left:5160;top:6696;width:5550;height:2" coordorigin="5160,6696" coordsize="5550,2">
              <v:shape style="position:absolute;left:5160;top:6696;width:5550;height:2" coordorigin="5160,6696" coordsize="5550,0" path="m5160,6696l10709,6696e" filled="f" stroked="t" strokeweight=".951939pt" strokecolor="#484848">
                <v:path arrowok="t"/>
              </v:shape>
            </v:group>
            <v:group style="position:absolute;left:7858;top:6048;width:2;height:655" coordorigin="7858,6048" coordsize="2,655">
              <v:shape style="position:absolute;left:7858;top:6048;width:2;height:655" coordorigin="7858,6048" coordsize="0,655" path="m7858,6703l7858,6048e" filled="f" stroked="t" strokeweight=".713954pt" strokecolor="#4F4F4F">
                <v:path arrowok="t"/>
              </v:shape>
            </v:group>
            <v:group style="position:absolute;left:10652;top:6691;width:938;height:2" coordorigin="10652,6691" coordsize="938,2">
              <v:shape style="position:absolute;left:10652;top:6691;width:938;height:2" coordorigin="10652,6691" coordsize="938,0" path="m10652,6691l11590,6691e" filled="f" stroked="t" strokeweight=".951939pt" strokecolor="#5B5B5B">
                <v:path arrowok="t"/>
              </v:shape>
            </v:group>
            <v:group style="position:absolute;left:11585;top:6426;width:2;height:507" coordorigin="11585,6426" coordsize="2,507">
              <v:shape style="position:absolute;left:11585;top:6426;width:2;height:507" coordorigin="11585,6426" coordsize="0,507" path="m11585,6932l11585,6426e" filled="f" stroked="t" strokeweight=".47597pt" strokecolor="#383838">
                <v:path arrowok="t"/>
              </v:shape>
            </v:group>
            <v:group style="position:absolute;left:338;top:6920;width:804;height:2" coordorigin="338,6920" coordsize="804,2">
              <v:shape style="position:absolute;left:338;top:6920;width:804;height:2" coordorigin="338,6920" coordsize="804,0" path="m338,6920l1142,6920e" filled="f" stroked="t" strokeweight=".47597pt" strokecolor="#383838">
                <v:path arrowok="t"/>
              </v:shape>
            </v:group>
            <v:group style="position:absolute;left:2380;top:6579;width:2;height:708" coordorigin="2380,6579" coordsize="2,708">
              <v:shape style="position:absolute;left:2380;top:6579;width:2;height:708" coordorigin="2380,6579" coordsize="0,708" path="m2380,7286l2380,6579e" filled="f" stroked="t" strokeweight=".951939pt" strokecolor="#484848">
                <v:path arrowok="t"/>
              </v:shape>
            </v:group>
            <v:group style="position:absolute;left:1009;top:6916;width:10581;height:2" coordorigin="1009,6916" coordsize="10581,2">
              <v:shape style="position:absolute;left:1009;top:6916;width:10581;height:2" coordorigin="1009,6916" coordsize="10581,0" path="m1009,6916l11590,6916e" filled="f" stroked="t" strokeweight=".951939pt" strokecolor="#4B4B4B">
                <v:path arrowok="t"/>
              </v:shape>
            </v:group>
            <v:group style="position:absolute;left:2380;top:6861;width:2;height:497" coordorigin="2380,6861" coordsize="2,497">
              <v:shape style="position:absolute;left:2380;top:6861;width:2;height:497" coordorigin="2380,6861" coordsize="0,497" path="m2380,7358l2380,6861e" filled="f" stroked="t" strokeweight=".951939pt" strokecolor="#4B4B4B">
                <v:path arrowok="t"/>
              </v:shape>
            </v:group>
            <v:group style="position:absolute;left:343;top:7341;width:11252;height:2" coordorigin="343,7341" coordsize="11252,2">
              <v:shape style="position:absolute;left:343;top:7341;width:11252;height:2" coordorigin="343,7341" coordsize="11252,0" path="m343,7341l11595,7341e" filled="f" stroked="t" strokeweight=".951939pt" strokecolor="#4B4B4B">
                <v:path arrowok="t"/>
              </v:shape>
            </v:group>
            <v:group style="position:absolute;left:347;top:7286;width:2;height:282" coordorigin="347,7286" coordsize="2,282">
              <v:shape style="position:absolute;left:347;top:7286;width:2;height:282" coordorigin="347,7286" coordsize="0,282" path="m347,7568l347,7286e" filled="f" stroked="t" strokeweight=".47597pt" strokecolor="#1C1C1C">
                <v:path arrowok="t"/>
              </v:shape>
            </v:group>
            <v:group style="position:absolute;left:2382;top:7286;width:2;height:282" coordorigin="2382,7286" coordsize="2,282">
              <v:shape style="position:absolute;left:2382;top:7286;width:2;height:282" coordorigin="2382,7286" coordsize="0,282" path="m2382,7568l2382,7286e" filled="f" stroked="t" strokeweight=".47597pt" strokecolor="#1C1C1C">
                <v:path arrowok="t"/>
              </v:shape>
            </v:group>
            <v:group style="position:absolute;left:4945;top:7334;width:2;height:234" coordorigin="4945,7334" coordsize="2,234">
              <v:shape style="position:absolute;left:4945;top:7334;width:2;height:234" coordorigin="4945,7334" coordsize="0,234" path="m4945,7568l4945,7334e" filled="f" stroked="t" strokeweight=".47597pt" strokecolor="#2B2B2B">
                <v:path arrowok="t"/>
              </v:shape>
            </v:group>
            <v:group style="position:absolute;left:4941;top:7561;width:6654;height:2" coordorigin="4941,7561" coordsize="6654,2">
              <v:shape style="position:absolute;left:4941;top:7561;width:6654;height:2" coordorigin="4941,7561" coordsize="6654,0" path="m4941,7561l11595,7561e" filled="f" stroked="t" strokeweight=".951939pt" strokecolor="#4B4B4B">
                <v:path arrowok="t"/>
              </v:shape>
            </v:group>
            <v:group style="position:absolute;left:347;top:7511;width:2;height:301" coordorigin="347,7511" coordsize="2,301">
              <v:shape style="position:absolute;left:347;top:7511;width:2;height:301" coordorigin="347,7511" coordsize="0,301" path="m347,7812l347,7511e" filled="f" stroked="t" strokeweight=".47597pt" strokecolor="#2F2F2F">
                <v:path arrowok="t"/>
              </v:shape>
            </v:group>
            <v:group style="position:absolute;left:2382;top:7511;width:2;height:2390" coordorigin="2382,7511" coordsize="2,2390">
              <v:shape style="position:absolute;left:2382;top:7511;width:2;height:2390" coordorigin="2382,7511" coordsize="0,2390" path="m2382,9901l2382,7511e" filled="f" stroked="t" strokeweight=".951939pt" strokecolor="#3F3F3F">
                <v:path arrowok="t"/>
              </v:shape>
            </v:group>
            <v:group style="position:absolute;left:4936;top:7781;width:6659;height:2" coordorigin="4936,7781" coordsize="6659,2">
              <v:shape style="position:absolute;left:4936;top:7781;width:6659;height:2" coordorigin="4936,7781" coordsize="6659,0" path="m4936,7781l11595,7781e" filled="f" stroked="t" strokeweight=".951939pt" strokecolor="#4F4F4F">
                <v:path arrowok="t"/>
              </v:shape>
            </v:group>
            <v:group style="position:absolute;left:338;top:8003;width:505;height:2" coordorigin="338,8003" coordsize="505,2">
              <v:shape style="position:absolute;left:338;top:8003;width:505;height:2" coordorigin="338,8003" coordsize="505,0" path="m338,8003l842,8003e" filled="f" stroked="t" strokeweight=".47597pt" strokecolor="#2B2B2B">
                <v:path arrowok="t"/>
              </v:shape>
            </v:group>
            <v:group style="position:absolute;left:785;top:8001;width:3851;height:2" coordorigin="785,8001" coordsize="3851,2">
              <v:shape style="position:absolute;left:785;top:8001;width:3851;height:2" coordorigin="785,8001" coordsize="3851,0" path="m785,8001l4636,8001e" filled="f" stroked="t" strokeweight=".951939pt" strokecolor="#484B4B">
                <v:path arrowok="t"/>
              </v:shape>
            </v:group>
            <v:group style="position:absolute;left:4574;top:7998;width:262;height:2" coordorigin="4574,7998" coordsize="262,2">
              <v:shape style="position:absolute;left:4574;top:7998;width:262;height:2" coordorigin="4574,7998" coordsize="262,0" path="m4574,7998l4836,7998e" filled="f" stroked="t" strokeweight=".47597pt" strokecolor="#2F2F2F">
                <v:path arrowok="t"/>
              </v:shape>
            </v:group>
            <v:group style="position:absolute;left:4779;top:7998;width:186;height:2" coordorigin="4779,7998" coordsize="186,2">
              <v:shape style="position:absolute;left:4779;top:7998;width:186;height:2" coordorigin="4779,7998" coordsize="186,0" path="m4779,7998l4964,7998e" filled="f" stroked="t" strokeweight=".47597pt" strokecolor="#1C1C1C">
                <v:path arrowok="t"/>
              </v:shape>
            </v:group>
            <v:group style="position:absolute;left:4948;top:7511;width:2;height:492" coordorigin="4948,7511" coordsize="2,492">
              <v:shape style="position:absolute;left:4948;top:7511;width:2;height:492" coordorigin="4948,7511" coordsize="0,492" path="m4948,8003l4948,7511e" filled="f" stroked="t" strokeweight=".951939pt" strokecolor="#4B4B4B">
                <v:path arrowok="t"/>
              </v:shape>
            </v:group>
            <v:group style="position:absolute;left:4883;top:7996;width:2542;height:2" coordorigin="4883,7996" coordsize="2542,2">
              <v:shape style="position:absolute;left:4883;top:7996;width:2542;height:2" coordorigin="4883,7996" coordsize="2542,0" path="m4883,7996l7425,7996e" filled="f" stroked="t" strokeweight=".951939pt" strokecolor="#4B4B4B">
                <v:path arrowok="t"/>
              </v:shape>
            </v:group>
            <v:group style="position:absolute;left:7368;top:7994;width:257;height:2" coordorigin="7368,7994" coordsize="257,2">
              <v:shape style="position:absolute;left:7368;top:7994;width:257;height:2" coordorigin="7368,7994" coordsize="257,0" path="m7368,7994l7625,7994e" filled="f" stroked="t" strokeweight=".47597pt" strokecolor="#1F1F1F">
                <v:path arrowok="t"/>
              </v:shape>
            </v:group>
            <v:group style="position:absolute;left:7568;top:7994;width:1242;height:2" coordorigin="7568,7994" coordsize="1242,2">
              <v:shape style="position:absolute;left:7568;top:7994;width:1242;height:2" coordorigin="7568,7994" coordsize="1242,0" path="m7568,7994l8810,7994e" filled="f" stroked="t" strokeweight=".951939pt" strokecolor="#4B4B4B">
                <v:path arrowok="t"/>
              </v:shape>
            </v:group>
            <v:group style="position:absolute;left:8729;top:7994;width:362;height:2" coordorigin="8729,7994" coordsize="362,2">
              <v:shape style="position:absolute;left:8729;top:7994;width:362;height:2" coordorigin="8729,7994" coordsize="362,0" path="m8729,7994l9091,7994e" filled="f" stroked="t" strokeweight=".47597pt" strokecolor="#2B2B2B">
                <v:path arrowok="t"/>
              </v:shape>
            </v:group>
            <v:group style="position:absolute;left:9034;top:7991;width:2561;height:2" coordorigin="9034,7991" coordsize="2561,2">
              <v:shape style="position:absolute;left:9034;top:7991;width:2561;height:2" coordorigin="9034,7991" coordsize="2561,0" path="m9034,7991l11595,7991e" filled="f" stroked="t" strokeweight=".951939pt" strokecolor="#4F4F4F">
                <v:path arrowok="t"/>
              </v:shape>
            </v:group>
            <v:group style="position:absolute;left:352;top:3978;width:2;height:10944" coordorigin="352,3978" coordsize="2,10944">
              <v:shape style="position:absolute;left:352;top:3978;width:2;height:10944" coordorigin="352,3978" coordsize="0,10944" path="m352,14921l352,3978e" filled="f" stroked="t" strokeweight=".47597pt" strokecolor="#484848">
                <v:path arrowok="t"/>
              </v:shape>
            </v:group>
            <v:group style="position:absolute;left:343;top:8806;width:6035;height:2" coordorigin="343,8806" coordsize="6035,2">
              <v:shape style="position:absolute;left:343;top:8806;width:6035;height:2" coordorigin="343,8806" coordsize="6035,0" path="m343,8806l6378,8806e" filled="f" stroked="t" strokeweight=".951939pt" strokecolor="#484848">
                <v:path arrowok="t"/>
              </v:shape>
            </v:group>
            <v:group style="position:absolute;left:6321;top:8802;width:505;height:2" coordorigin="6321,8802" coordsize="505,2">
              <v:shape style="position:absolute;left:6321;top:8802;width:505;height:2" coordorigin="6321,8802" coordsize="505,0" path="m6321,8802l6825,8802e" filled="f" stroked="t" strokeweight=".47597pt" strokecolor="#282828">
                <v:path arrowok="t"/>
              </v:shape>
            </v:group>
            <v:group style="position:absolute;left:6673;top:8799;width:4926;height:2" coordorigin="6673,8799" coordsize="4926,2">
              <v:shape style="position:absolute;left:6673;top:8799;width:4926;height:2" coordorigin="6673,8799" coordsize="4926,0" path="m6673,8799l11599,8799e" filled="f" stroked="t" strokeweight=".951939pt" strokecolor="#4B4B4B">
                <v:path arrowok="t"/>
              </v:shape>
            </v:group>
            <v:group style="position:absolute;left:2382;top:9002;width:2;height:344" coordorigin="2382,9002" coordsize="2,344">
              <v:shape style="position:absolute;left:2382;top:9002;width:2;height:344" coordorigin="2382,9002" coordsize="0,344" path="m2382,9347l2382,9002e" filled="f" stroked="t" strokeweight=".951939pt" strokecolor="#545454">
                <v:path arrowok="t"/>
              </v:shape>
            </v:group>
            <v:group style="position:absolute;left:347;top:9853;width:11252;height:2" coordorigin="347,9853" coordsize="11252,2">
              <v:shape style="position:absolute;left:347;top:9853;width:11252;height:2" coordorigin="347,9853" coordsize="11252,0" path="m347,9853l11599,9853e" filled="f" stroked="t" strokeweight=".713954pt" strokecolor="#4B4B4B">
                <v:path arrowok="t"/>
              </v:shape>
            </v:group>
            <v:group style="position:absolute;left:347;top:10198;width:904;height:2" coordorigin="347,10198" coordsize="904,2">
              <v:shape style="position:absolute;left:347;top:10198;width:904;height:2" coordorigin="347,10198" coordsize="904,0" path="m347,10198l1252,10198e" filled="f" stroked="t" strokeweight=".951939pt" strokecolor="#575757">
                <v:path arrowok="t"/>
              </v:shape>
            </v:group>
            <v:group style="position:absolute;left:1523;top:10195;width:2361;height:2" coordorigin="1523,10195" coordsize="2361,2">
              <v:shape style="position:absolute;left:1523;top:10195;width:2361;height:2" coordorigin="1523,10195" coordsize="2361,0" path="m1523,10195l3884,10195e" filled="f" stroked="t" strokeweight=".951939pt" strokecolor="#4B4B4B">
                <v:path arrowok="t"/>
              </v:shape>
            </v:group>
            <v:group style="position:absolute;left:2351;top:9830;width:2;height:354" coordorigin="2351,9830" coordsize="2,354">
              <v:shape style="position:absolute;left:2351;top:9830;width:2;height:354" coordorigin="2351,9830" coordsize="0,354" path="m2351,10183l2351,9830e" filled="f" stroked="t" strokeweight=".237985pt" strokecolor="#4B4B4B">
                <v:path arrowok="t"/>
              </v:shape>
            </v:group>
            <v:group style="position:absolute;left:3827;top:10193;width:457;height:2" coordorigin="3827,10193" coordsize="457,2">
              <v:shape style="position:absolute;left:3827;top:10193;width:457;height:2" coordorigin="3827,10193" coordsize="457,0" path="m3827,10193l4284,10193e" filled="f" stroked="t" strokeweight=".47597pt" strokecolor="#1F1F1F">
                <v:path arrowok="t"/>
              </v:shape>
            </v:group>
            <v:group style="position:absolute;left:4222;top:10188;width:7378;height:2" coordorigin="4222,10188" coordsize="7378,2">
              <v:shape style="position:absolute;left:4222;top:10188;width:7378;height:2" coordorigin="4222,10188" coordsize="7378,0" path="m4222,10188l11599,10188e" filled="f" stroked="t" strokeweight=".951939pt" strokecolor="#484848">
                <v:path arrowok="t"/>
              </v:shape>
            </v:group>
            <v:group style="position:absolute;left:11595;top:5885;width:2;height:5206" coordorigin="11595,5885" coordsize="2,5206">
              <v:shape style="position:absolute;left:11595;top:5885;width:2;height:5206" coordorigin="11595,5885" coordsize="0,5206" path="m11595,11092l11595,5885e" filled="f" stroked="t" strokeweight=".713954pt" strokecolor="#4B4B4B">
                <v:path arrowok="t"/>
              </v:shape>
            </v:group>
            <v:group style="position:absolute;left:2385;top:10140;width:2;height:359" coordorigin="2385,10140" coordsize="2,359">
              <v:shape style="position:absolute;left:2385;top:10140;width:2;height:359" coordorigin="2385,10140" coordsize="0,359" path="m2385,10499l2385,10140e" filled="f" stroked="t" strokeweight=".951939pt" strokecolor="#575757">
                <v:path arrowok="t"/>
              </v:shape>
            </v:group>
            <v:group style="position:absolute;left:343;top:10427;width:4312;height:2" coordorigin="343,10427" coordsize="4312,2">
              <v:shape style="position:absolute;left:343;top:10427;width:4312;height:2" coordorigin="343,10427" coordsize="4312,0" path="m343,10427l4655,10427e" filled="f" stroked="t" strokeweight=".951939pt" strokecolor="#4F4F4F">
                <v:path arrowok="t"/>
              </v:shape>
            </v:group>
            <v:group style="position:absolute;left:4574;top:10425;width:262;height:2" coordorigin="4574,10425" coordsize="262,2">
              <v:shape style="position:absolute;left:4574;top:10425;width:262;height:2" coordorigin="4574,10425" coordsize="262,0" path="m4574,10425l4836,10425e" filled="f" stroked="t" strokeweight=".47597pt" strokecolor="#2B2B2B">
                <v:path arrowok="t"/>
              </v:shape>
            </v:group>
            <v:group style="position:absolute;left:4779;top:10427;width:171;height:2" coordorigin="4779,10427" coordsize="171,2">
              <v:shape style="position:absolute;left:4779;top:10427;width:171;height:2" coordorigin="4779,10427" coordsize="171,0" path="m4779,10427l4950,10427e" filled="f" stroked="t" strokeweight=".47597pt" strokecolor="#131318">
                <v:path arrowok="t"/>
              </v:shape>
            </v:group>
            <v:group style="position:absolute;left:4893;top:10422;width:3893;height:2" coordorigin="4893,10422" coordsize="3893,2">
              <v:shape style="position:absolute;left:4893;top:10422;width:3893;height:2" coordorigin="4893,10422" coordsize="3893,0" path="m4893,10422l8786,10422e" filled="f" stroked="t" strokeweight=".951939pt" strokecolor="#4B4B4B">
                <v:path arrowok="t"/>
              </v:shape>
            </v:group>
            <v:group style="position:absolute;left:8729;top:10422;width:362;height:2" coordorigin="8729,10422" coordsize="362,2">
              <v:shape style="position:absolute;left:8729;top:10422;width:362;height:2" coordorigin="8729,10422" coordsize="362,0" path="m8729,10422l9091,10422e" filled="f" stroked="t" strokeweight=".47597pt" strokecolor="#0C0C0C">
                <v:path arrowok="t"/>
              </v:shape>
            </v:group>
            <v:group style="position:absolute;left:9034;top:10420;width:538;height:2" coordorigin="9034,10420" coordsize="538,2">
              <v:shape style="position:absolute;left:9034;top:10420;width:538;height:2" coordorigin="9034,10420" coordsize="538,0" path="m9034,10420l9572,10420e" filled="f" stroked="t" strokeweight=".951939pt" strokecolor="#4F4F4F">
                <v:path arrowok="t"/>
              </v:shape>
            </v:group>
            <v:group style="position:absolute;left:9515;top:10422;width:1195;height:2" coordorigin="9515,10422" coordsize="1195,2">
              <v:shape style="position:absolute;left:9515;top:10422;width:1195;height:2" coordorigin="9515,10422" coordsize="1195,0" path="m9515,10422l10709,10422e" filled="f" stroked="t" strokeweight=".713954pt" strokecolor="#383838">
                <v:path arrowok="t"/>
              </v:shape>
            </v:group>
            <v:group style="position:absolute;left:10652;top:10422;width:947;height:2" coordorigin="10652,10422" coordsize="947,2">
              <v:shape style="position:absolute;left:10652;top:10422;width:947;height:2" coordorigin="10652,10422" coordsize="947,0" path="m10652,10422l11599,10422e" filled="f" stroked="t" strokeweight=".713954pt" strokecolor="#4F4F4F">
                <v:path arrowok="t"/>
              </v:shape>
            </v:group>
            <v:group style="position:absolute;left:2351;top:10432;width:2;height:201" coordorigin="2351,10432" coordsize="2,201">
              <v:shape style="position:absolute;left:2351;top:10432;width:2;height:201" coordorigin="2351,10432" coordsize="0,201" path="m2351,10633l2351,10432e" filled="f" stroked="t" strokeweight=".713954pt" strokecolor="#282828">
                <v:path arrowok="t"/>
              </v:shape>
            </v:group>
            <v:group style="position:absolute;left:11597;top:10403;width:2;height:258" coordorigin="11597,10403" coordsize="2,258">
              <v:shape style="position:absolute;left:11597;top:10403;width:2;height:258" coordorigin="11597,10403" coordsize="0,258" path="m11597,10661l11597,10403e" filled="f" stroked="t" strokeweight=".713954pt" strokecolor="#343434">
                <v:path arrowok="t"/>
              </v:shape>
            </v:group>
            <v:group style="position:absolute;left:357;top:6196;width:2;height:9638" coordorigin="357,6196" coordsize="2,9638">
              <v:shape style="position:absolute;left:357;top:6196;width:2;height:9638" coordorigin="357,6196" coordsize="0,9638" path="m357,15834l357,6196e" filled="f" stroked="t" strokeweight=".713954pt" strokecolor="#484848">
                <v:path arrowok="t"/>
              </v:shape>
            </v:group>
            <v:group style="position:absolute;left:2351;top:10633;width:2;height:263" coordorigin="2351,10633" coordsize="2,263">
              <v:shape style="position:absolute;left:2351;top:10633;width:2;height:263" coordorigin="2351,10633" coordsize="0,263" path="m2351,10896l2351,10633e" filled="f" stroked="t" strokeweight=".237985pt" strokecolor="#000000">
                <v:path arrowok="t"/>
              </v:shape>
            </v:group>
            <v:group style="position:absolute;left:804;top:10908;width:2546;height:2" coordorigin="804,10908" coordsize="2546,2">
              <v:shape style="position:absolute;left:804;top:10908;width:2546;height:2" coordorigin="804,10908" coordsize="2546,0" path="m804,10908l3351,10908e" filled="f" stroked="t" strokeweight=".951939pt" strokecolor="#4B4B4B">
                <v:path arrowok="t"/>
              </v:shape>
            </v:group>
            <v:group style="position:absolute;left:3294;top:10905;width:347;height:2" coordorigin="3294,10905" coordsize="347,2">
              <v:shape style="position:absolute;left:3294;top:10905;width:347;height:2" coordorigin="3294,10905" coordsize="347,0" path="m3294,10905l3641,10905e" filled="f" stroked="t" strokeweight=".47597pt" strokecolor="#2B2B2B">
                <v:path arrowok="t"/>
              </v:shape>
            </v:group>
            <v:group style="position:absolute;left:3575;top:10903;width:3470;height:2" coordorigin="3575,10903" coordsize="3470,2">
              <v:shape style="position:absolute;left:3575;top:10903;width:3470;height:2" coordorigin="3575,10903" coordsize="3470,0" path="m3575,10903l7044,10903e" filled="f" stroked="t" strokeweight=".951939pt" strokecolor="#4B4B4B">
                <v:path arrowok="t"/>
              </v:shape>
            </v:group>
            <v:group style="position:absolute;left:6949;top:10900;width:476;height:2" coordorigin="6949,10900" coordsize="476,2">
              <v:shape style="position:absolute;left:6949;top:10900;width:476;height:2" coordorigin="6949,10900" coordsize="476,0" path="m6949,10900l7425,10900e" filled="f" stroked="t" strokeweight=".47597pt" strokecolor="#2F2F2F">
                <v:path arrowok="t"/>
              </v:shape>
            </v:group>
            <v:group style="position:absolute;left:7368;top:10898;width:4231;height:2" coordorigin="7368,10898" coordsize="4231,2">
              <v:shape style="position:absolute;left:7368;top:10898;width:4231;height:2" coordorigin="7368,10898" coordsize="4231,0" path="m7368,10898l11599,10898e" filled="f" stroked="t" strokeweight=".951939pt" strokecolor="#4B4B4B">
                <v:path arrowok="t"/>
              </v:shape>
            </v:group>
            <v:group style="position:absolute;left:2351;top:10881;width:2;height:62" coordorigin="2351,10881" coordsize="2,62">
              <v:shape style="position:absolute;left:2351;top:10881;width:2;height:62" coordorigin="2351,10881" coordsize="0,62" path="m2351,10944l2351,10881e" filled="f" stroked="t" strokeweight=".237985pt" strokecolor="#282828">
                <v:path arrowok="t"/>
              </v:shape>
            </v:group>
            <v:group style="position:absolute;left:719;top:11128;width:2137;height:2" coordorigin="719,11128" coordsize="2137,2">
              <v:shape style="position:absolute;left:719;top:11128;width:2137;height:2" coordorigin="719,11128" coordsize="2137,0" path="m719,11128l2856,11128e" filled="f" stroked="t" strokeweight=".713954pt" strokecolor="#484848">
                <v:path arrowok="t"/>
              </v:shape>
            </v:group>
            <v:group style="position:absolute;left:6740;top:11123;width:685;height:2" coordorigin="6740,11123" coordsize="685,2">
              <v:shape style="position:absolute;left:6740;top:11123;width:685;height:2" coordorigin="6740,11123" coordsize="685,0" path="m6740,11123l7425,11123e" filled="f" stroked="t" strokeweight=".237985pt" strokecolor="#3F3F3F">
                <v:path arrowok="t"/>
              </v:shape>
            </v:group>
            <v:group style="position:absolute;left:2351;top:10944;width:2;height:215" coordorigin="2351,10944" coordsize="2,215">
              <v:shape style="position:absolute;left:2351;top:10944;width:2;height:215" coordorigin="2351,10944" coordsize="0,215" path="m2351,11159l2351,10944e" filled="f" stroked="t" strokeweight=".237985pt" strokecolor="#484848">
                <v:path arrowok="t"/>
              </v:shape>
            </v:group>
            <v:group style="position:absolute;left:2799;top:11125;width:1085;height:2" coordorigin="2799,11125" coordsize="1085,2">
              <v:shape style="position:absolute;left:2799;top:11125;width:1085;height:2" coordorigin="2799,11125" coordsize="1085,0" path="m2799,11125l3884,11125e" filled="f" stroked="t" strokeweight=".47597pt" strokecolor="#3F3F3F">
                <v:path arrowok="t"/>
              </v:shape>
            </v:group>
            <v:group style="position:absolute;left:3827;top:11123;width:457;height:2" coordorigin="3827,11123" coordsize="457,2">
              <v:shape style="position:absolute;left:3827;top:11123;width:457;height:2" coordorigin="3827,11123" coordsize="457,0" path="m3827,11123l4284,11123e" filled="f" stroked="t" strokeweight=".237985pt" strokecolor="#1F1F1F">
                <v:path arrowok="t"/>
              </v:shape>
            </v:group>
            <v:group style="position:absolute;left:4227;top:11123;width:1085;height:2" coordorigin="4227,11123" coordsize="1085,2">
              <v:shape style="position:absolute;left:4227;top:11123;width:1085;height:2" coordorigin="4227,11123" coordsize="1085,0" path="m4227,11123l5312,11123e" filled="f" stroked="t" strokeweight=".713954pt" strokecolor="#484848">
                <v:path arrowok="t"/>
              </v:shape>
            </v:group>
            <v:group style="position:absolute;left:5255;top:11123;width:557;height:2" coordorigin="5255,11123" coordsize="557,2">
              <v:shape style="position:absolute;left:5255;top:11123;width:557;height:2" coordorigin="5255,11123" coordsize="557,0" path="m5255,11123l5812,11123e" filled="f" stroked="t" strokeweight=".237985pt" strokecolor="#232323">
                <v:path arrowok="t"/>
              </v:shape>
            </v:group>
            <v:group style="position:absolute;left:7368;top:11123;width:257;height:2" coordorigin="7368,11123" coordsize="257,2">
              <v:shape style="position:absolute;left:7368;top:11123;width:257;height:2" coordorigin="7368,11123" coordsize="257,0" path="m7368,11123l7625,11123e" filled="f" stroked="t" strokeweight=".237985pt" strokecolor="#606060">
                <v:path arrowok="t"/>
              </v:shape>
            </v:group>
            <v:group style="position:absolute;left:7596;top:11154;width:1161;height:2" coordorigin="7596,11154" coordsize="1161,2">
              <v:shape style="position:absolute;left:7596;top:11154;width:1161;height:2" coordorigin="7596,11154" coordsize="1161,0" path="m7596,11154l8758,11154e" filled="f" stroked="t" strokeweight=".237985pt" strokecolor="#000000">
                <v:path arrowok="t"/>
              </v:shape>
            </v:group>
            <v:group style="position:absolute;left:8729;top:11123;width:281;height:2" coordorigin="8729,11123" coordsize="281,2">
              <v:shape style="position:absolute;left:8729;top:11123;width:281;height:2" coordorigin="8729,11123" coordsize="281,0" path="m8729,11123l9010,11123e" filled="f" stroked="t" strokeweight=".237985pt" strokecolor="#5B5B5B">
                <v:path arrowok="t"/>
              </v:shape>
            </v:group>
            <v:group style="position:absolute;left:9291;top:11175;width:248;height:2" coordorigin="9291,11175" coordsize="248,2">
              <v:shape style="position:absolute;left:9291;top:11175;width:248;height:2" coordorigin="9291,11175" coordsize="248,0" path="m9291,11175l9538,11175e" filled="f" stroked="t" strokeweight=".47597pt" strokecolor="#383838">
                <v:path arrowok="t"/>
              </v:shape>
            </v:group>
            <v:group style="position:absolute;left:9543;top:11154;width:1138;height:2" coordorigin="9543,11154" coordsize="1138,2">
              <v:shape style="position:absolute;left:9543;top:11154;width:1138;height:2" coordorigin="9543,11154" coordsize="1138,0" path="m9543,11154l10681,11154e" filled="f" stroked="t" strokeweight=".237985pt" strokecolor="#646464">
                <v:path arrowok="t"/>
              </v:shape>
            </v:group>
            <v:group style="position:absolute;left:10681;top:11154;width:890;height:2" coordorigin="10681,11154" coordsize="890,2">
              <v:shape style="position:absolute;left:10681;top:11154;width:890;height:2" coordorigin="10681,11154" coordsize="890,0" path="m10681,11154l11571,11154e" filled="f" stroked="t" strokeweight=".237985pt" strokecolor="#000000">
                <v:path arrowok="t"/>
              </v:shape>
            </v:group>
            <v:group style="position:absolute;left:11597;top:10915;width:2;height:320" coordorigin="11597,10915" coordsize="2,320">
              <v:shape style="position:absolute;left:11597;top:10915;width:2;height:320" coordorigin="11597,10915" coordsize="0,320" path="m11597,11235l11597,10915e" filled="f" stroked="t" strokeweight=".951939pt" strokecolor="#606060">
                <v:path arrowok="t"/>
              </v:shape>
            </v:group>
            <v:group style="position:absolute;left:1552;top:11154;width:2;height:191" coordorigin="1552,11154" coordsize="2,191">
              <v:shape style="position:absolute;left:1552;top:11154;width:2;height:191" coordorigin="1552,11154" coordsize="0,191" path="m1552,11345l1552,11154e" filled="f" stroked="t" strokeweight=".237985pt" strokecolor="#D4D4D4">
                <v:path arrowok="t"/>
              </v:shape>
            </v:group>
            <v:group style="position:absolute;left:347;top:11362;width:2037;height:2" coordorigin="347,11362" coordsize="2037,2">
              <v:shape style="position:absolute;left:347;top:11362;width:2037;height:2" coordorigin="347,11362" coordsize="2037,0" path="m347,11362l2385,11362e" filled="f" stroked="t" strokeweight=".951939pt" strokecolor="#4F4F4F">
                <v:path arrowok="t"/>
              </v:shape>
            </v:group>
            <v:group style="position:absolute;left:2351;top:11154;width:2;height:191" coordorigin="2351,11154" coordsize="2,191">
              <v:shape style="position:absolute;left:2351;top:11154;width:2;height:191" coordorigin="2351,11154" coordsize="0,191" path="m2351,11345l2351,11154e" filled="f" stroked="t" strokeweight=".237985pt" strokecolor="#000000">
                <v:path arrowok="t"/>
              </v:shape>
            </v:group>
            <v:group style="position:absolute;left:5754;top:11352;width:624;height:2" coordorigin="5754,11352" coordsize="624,2">
              <v:shape style="position:absolute;left:5754;top:11352;width:624;height:2" coordorigin="5754,11352" coordsize="624,0" path="m5754,11352l6378,11352e" filled="f" stroked="t" strokeweight=".713954pt" strokecolor="#484848">
                <v:path arrowok="t"/>
              </v:shape>
            </v:group>
            <v:group style="position:absolute;left:7423;top:11125;width:2;height:2610" coordorigin="7423,11125" coordsize="2,2610">
              <v:shape style="position:absolute;left:7423;top:11125;width:2;height:2610" coordorigin="7423,11125" coordsize="0,2610" path="m7423,13736l7423,11125e" filled="f" stroked="t" strokeweight=".713954pt" strokecolor="#4B4B4B">
                <v:path arrowok="t"/>
              </v:shape>
            </v:group>
            <v:group style="position:absolute;left:2323;top:11350;width:9277;height:2" coordorigin="2323,11350" coordsize="9277,2">
              <v:shape style="position:absolute;left:2323;top:11350;width:9277;height:2" coordorigin="2323,11350" coordsize="9277,0" path="m2323,11350l11599,11350e" filled="f" stroked="t" strokeweight=".951939pt" strokecolor="#4B4B4B">
                <v:path arrowok="t"/>
              </v:shape>
            </v:group>
            <v:group style="position:absolute;left:11566;top:11154;width:2;height:636" coordorigin="11566,11154" coordsize="2,636">
              <v:shape style="position:absolute;left:11566;top:11154;width:2;height:636" coordorigin="11566,11154" coordsize="0,636" path="m11566,11790l11566,11154e" filled="f" stroked="t" strokeweight=".237985pt" strokecolor="#2F2F2F">
                <v:path arrowok="t"/>
              </v:shape>
            </v:group>
            <v:group style="position:absolute;left:1552;top:11331;width:2;height:459" coordorigin="1552,11331" coordsize="2,459">
              <v:shape style="position:absolute;left:1552;top:11331;width:2;height:459" coordorigin="1552,11331" coordsize="0,459" path="m1552,11790l1552,11331e" filled="f" stroked="t" strokeweight=".237985pt" strokecolor="#4B4B4B">
                <v:path arrowok="t"/>
              </v:shape>
            </v:group>
            <v:group style="position:absolute;left:2351;top:11331;width:2;height:459" coordorigin="2351,11331" coordsize="2,459">
              <v:shape style="position:absolute;left:2351;top:11331;width:2;height:459" coordorigin="2351,11331" coordsize="0,459" path="m2351,11790l2351,11331e" filled="f" stroked="t" strokeweight=".237985pt" strokecolor="#5B5B5B">
                <v:path arrowok="t"/>
              </v:shape>
            </v:group>
            <v:group style="position:absolute;left:1147;top:11761;width:2;height:516" coordorigin="1147,11761" coordsize="2,516">
              <v:shape style="position:absolute;left:1147;top:11761;width:2;height:516" coordorigin="1147,11761" coordsize="0,516" path="m1147,12277l1147,11761e" filled="f" stroked="t" strokeweight=".47597pt" strokecolor="#606060">
                <v:path arrowok="t"/>
              </v:shape>
            </v:group>
            <v:group style="position:absolute;left:1552;top:11790;width:2;height:1501" coordorigin="1552,11790" coordsize="2,1501">
              <v:shape style="position:absolute;left:1552;top:11790;width:2;height:1501" coordorigin="1552,11790" coordsize="0,1501" path="m1552,13291l1552,11790e" filled="f" stroked="t" strokeweight=".237985pt" strokecolor="#000000">
                <v:path arrowok="t"/>
              </v:shape>
            </v:group>
            <v:group style="position:absolute;left:2351;top:11790;width:2;height:1501" coordorigin="2351,11790" coordsize="2,1501">
              <v:shape style="position:absolute;left:2351;top:11790;width:2;height:1501" coordorigin="2351,11790" coordsize="0,1501" path="m2351,13291l2351,11790e" filled="f" stroked="t" strokeweight=".237985pt" strokecolor="#000000">
                <v:path arrowok="t"/>
              </v:shape>
            </v:group>
            <v:group style="position:absolute;left:11566;top:11790;width:2;height:249" coordorigin="11566,11790" coordsize="2,249">
              <v:shape style="position:absolute;left:11566;top:11790;width:2;height:249" coordorigin="11566,11790" coordsize="0,249" path="m11566,12038l11566,11790e" filled="f" stroked="t" strokeweight=".237985pt" strokecolor="#000000">
                <v:path arrowok="t"/>
              </v:shape>
            </v:group>
            <v:group style="position:absolute;left:11597;top:12005;width:2;height:2414" coordorigin="11597,12005" coordsize="2,2414">
              <v:shape style="position:absolute;left:11597;top:12005;width:2;height:2414" coordorigin="11597,12005" coordsize="0,2414" path="m11597,14419l11597,12005e" filled="f" stroked="t" strokeweight=".713954pt" strokecolor="#878787">
                <v:path arrowok="t"/>
              </v:shape>
            </v:group>
            <v:group style="position:absolute;left:1114;top:12306;width:2;height:282" coordorigin="1114,12306" coordsize="2,282">
              <v:shape style="position:absolute;left:1114;top:12306;width:2;height:282" coordorigin="1114,12306" coordsize="0,282" path="m1114,12588l1114,12306e" filled="f" stroked="t" strokeweight=".713954pt" strokecolor="#000000">
                <v:path arrowok="t"/>
              </v:shape>
            </v:group>
            <v:group style="position:absolute;left:11566;top:12397;width:2;height:2979" coordorigin="11566,12397" coordsize="2,2979">
              <v:shape style="position:absolute;left:11566;top:12397;width:2;height:2979" coordorigin="11566,12397" coordsize="0,2979" path="m11566,15375l11566,12397e" filled="f" stroked="t" strokeweight=".237985pt" strokecolor="#000000">
                <v:path arrowok="t"/>
              </v:shape>
            </v:group>
            <v:group style="position:absolute;left:1149;top:11116;width:2;height:1908" coordorigin="1149,11116" coordsize="2,1908">
              <v:shape style="position:absolute;left:1149;top:11116;width:2;height:1908" coordorigin="1149,11116" coordsize="0,1908" path="m1149,13023l1149,11116e" filled="f" stroked="t" strokeweight=".713954pt" strokecolor="#484848">
                <v:path arrowok="t"/>
              </v:shape>
            </v:group>
            <v:group style="position:absolute;left:1149;top:12253;width:2;height:569" coordorigin="1149,12253" coordsize="2,569">
              <v:shape style="position:absolute;left:1149;top:12253;width:2;height:569" coordorigin="1149,12253" coordsize="0,569" path="m1149,12822l1149,12253e" filled="f" stroked="t" strokeweight=".951939pt" strokecolor="#343434">
                <v:path arrowok="t"/>
              </v:shape>
            </v:group>
            <v:group style="position:absolute;left:359;top:12751;width:2;height:206" coordorigin="359,12751" coordsize="2,206">
              <v:shape style="position:absolute;left:359;top:12751;width:2;height:206" coordorigin="359,12751" coordsize="0,206" path="m359,12956l359,12751e" filled="f" stroked="t" strokeweight=".47597pt" strokecolor="#2F2F2F">
                <v:path arrowok="t"/>
              </v:shape>
            </v:group>
            <v:group style="position:absolute;left:1114;top:12928;width:2;height:363" coordorigin="1114,12928" coordsize="2,363">
              <v:shape style="position:absolute;left:1114;top:12928;width:2;height:363" coordorigin="1114,12928" coordsize="0,363" path="m1114,13291l1114,12928e" filled="f" stroked="t" strokeweight=".713954pt" strokecolor="#000000">
                <v:path arrowok="t"/>
              </v:shape>
            </v:group>
            <v:group style="position:absolute;left:5283;top:13195;width:2;height:234" coordorigin="5283,13195" coordsize="2,234">
              <v:shape style="position:absolute;left:5283;top:13195;width:2;height:234" coordorigin="5283,13195" coordsize="0,234" path="m5283,13430l5283,13195e" filled="f" stroked="t" strokeweight=".237985pt" strokecolor="#878C80">
                <v:path arrowok="t"/>
              </v:shape>
            </v:group>
            <v:group style="position:absolute;left:357;top:13449;width:485;height:2" coordorigin="357,13449" coordsize="485,2">
              <v:shape style="position:absolute;left:357;top:13449;width:485;height:2" coordorigin="357,13449" coordsize="485,0" path="m357,13449l842,13449e" filled="f" stroked="t" strokeweight=".713954pt" strokecolor="#4F4F4F">
                <v:path arrowok="t"/>
              </v:shape>
            </v:group>
            <v:group style="position:absolute;left:785;top:13444;width:366;height:2" coordorigin="785,13444" coordsize="366,2">
              <v:shape style="position:absolute;left:785;top:13444;width:366;height:2" coordorigin="785,13444" coordsize="366,0" path="m785,13444l1152,13444e" filled="f" stroked="t" strokeweight=".47597pt" strokecolor="#2F2F2F">
                <v:path arrowok="t"/>
              </v:shape>
            </v:group>
            <v:group style="position:absolute;left:1114;top:13291;width:2;height:148" coordorigin="1114,13291" coordsize="2,148">
              <v:shape style="position:absolute;left:1114;top:13291;width:2;height:148" coordorigin="1114,13291" coordsize="0,148" path="m1114,13439l1114,13291e" filled="f" stroked="t" strokeweight=".713954pt" strokecolor="#8C8C8C">
                <v:path arrowok="t"/>
              </v:shape>
            </v:group>
            <v:group style="position:absolute;left:1080;top:13444;width:505;height:2" coordorigin="1080,13444" coordsize="505,2">
              <v:shape style="position:absolute;left:1080;top:13444;width:505;height:2" coordorigin="1080,13444" coordsize="505,0" path="m1080,13444l1585,13444e" filled="f" stroked="t" strokeweight=".951939pt" strokecolor="#575757">
                <v:path arrowok="t"/>
              </v:shape>
            </v:group>
            <v:group style="position:absolute;left:1552;top:13291;width:2;height:273" coordorigin="1552,13291" coordsize="2,273">
              <v:shape style="position:absolute;left:1552;top:13291;width:2;height:273" coordorigin="1552,13291" coordsize="0,273" path="m1552,13563l1552,13291e" filled="f" stroked="t" strokeweight=".237985pt" strokecolor="#4B4B4B">
                <v:path arrowok="t"/>
              </v:shape>
            </v:group>
            <v:group style="position:absolute;left:1523;top:13444;width:866;height:2" coordorigin="1523,13444" coordsize="866,2">
              <v:shape style="position:absolute;left:1523;top:13444;width:866;height:2" coordorigin="1523,13444" coordsize="866,0" path="m1523,13444l2389,13444e" filled="f" stroked="t" strokeweight=".713954pt" strokecolor="#444444">
                <v:path arrowok="t"/>
              </v:shape>
            </v:group>
            <v:group style="position:absolute;left:2351;top:13291;width:2;height:148" coordorigin="2351,13291" coordsize="2,148">
              <v:shape style="position:absolute;left:2351;top:13291;width:2;height:148" coordorigin="2351,13291" coordsize="0,148" path="m2351,13439l2351,13291e" filled="f" stroked="t" strokeweight=".713954pt" strokecolor="#080808">
                <v:path arrowok="t"/>
              </v:shape>
            </v:group>
            <v:group style="position:absolute;left:1114;top:13425;width:2;height:139" coordorigin="1114,13425" coordsize="2,139">
              <v:shape style="position:absolute;left:1114;top:13425;width:2;height:139" coordorigin="1114,13425" coordsize="0,139" path="m1114,13563l1114,13425e" filled="f" stroked="t" strokeweight=".713954pt" strokecolor="#777777">
                <v:path arrowok="t"/>
              </v:shape>
            </v:group>
            <v:group style="position:absolute;left:2351;top:13425;width:2;height:1951" coordorigin="2351,13425" coordsize="2,1951">
              <v:shape style="position:absolute;left:2351;top:13425;width:2;height:1951" coordorigin="2351,13425" coordsize="0,1951" path="m2351,15375l2351,13425e" filled="f" stroked="t" strokeweight=".237985pt" strokecolor="#0F0F0F">
                <v:path arrowok="t"/>
              </v:shape>
            </v:group>
            <v:group style="position:absolute;left:1114;top:13563;width:2;height:1812" coordorigin="1114,13563" coordsize="2,1812">
              <v:shape style="position:absolute;left:1114;top:13563;width:2;height:1812" coordorigin="1114,13563" coordsize="0,1812" path="m1114,15375l1114,13563e" filled="f" stroked="t" strokeweight=".713954pt" strokecolor="#000000">
                <v:path arrowok="t"/>
              </v:shape>
            </v:group>
            <v:group style="position:absolute;left:1552;top:13563;width:2;height:1812" coordorigin="1552,13563" coordsize="2,1812">
              <v:shape style="position:absolute;left:1552;top:13563;width:2;height:1812" coordorigin="1552,13563" coordsize="0,1812" path="m1552,15375l1552,13563e" filled="f" stroked="t" strokeweight=".237985pt" strokecolor="#000000">
                <v:path arrowok="t"/>
              </v:shape>
            </v:group>
            <v:group style="position:absolute;left:5305;top:13358;width:2;height:416" coordorigin="5305,13358" coordsize="2,416">
              <v:shape style="position:absolute;left:5305;top:13358;width:2;height:416" coordorigin="5305,13358" coordsize="0,416" path="m5305,13774l5305,13358e" filled="f" stroked="t" strokeweight=".713954pt" strokecolor="#444480">
                <v:path arrowok="t"/>
              </v:shape>
            </v:group>
            <v:group style="position:absolute;left:324;top:13649;width:2;height:617" coordorigin="324,13649" coordsize="2,617">
              <v:shape style="position:absolute;left:324;top:13649;width:2;height:617" coordorigin="324,13649" coordsize="0,617" path="m324,14266l324,13649e" filled="f" stroked="t" strokeweight=".713954pt" strokecolor="#000000">
                <v:path arrowok="t"/>
              </v:shape>
            </v:group>
            <v:group style="position:absolute;left:5769;top:13583;width:2;height:507" coordorigin="5769,13583" coordsize="2,507">
              <v:shape style="position:absolute;left:5769;top:13583;width:2;height:507" coordorigin="5769,13583" coordsize="0,507" path="m5769,14089l5769,13583e" filled="f" stroked="t" strokeweight=".951939pt" strokecolor="#3F4B8C">
                <v:path arrowok="t"/>
              </v:shape>
            </v:group>
            <v:group style="position:absolute;left:7430;top:13621;width:2;height:674" coordorigin="7430,13621" coordsize="2,674">
              <v:shape style="position:absolute;left:7430;top:13621;width:2;height:674" coordorigin="7430,13621" coordsize="0,674" path="m7430,14295l7430,13621e" filled="f" stroked="t" strokeweight=".47597pt" strokecolor="#343434">
                <v:path arrowok="t"/>
              </v:shape>
            </v:group>
            <v:group style="position:absolute;left:4807;top:13970;width:2;height:296" coordorigin="4807,13970" coordsize="2,296">
              <v:shape style="position:absolute;left:4807;top:13970;width:2;height:296" coordorigin="4807,13970" coordsize="0,296" path="m4807,14266l4807,13970e" filled="f" stroked="t" strokeweight=".713954pt" strokecolor="#000000">
                <v:path arrowok="t"/>
              </v:shape>
            </v:group>
            <v:group style="position:absolute;left:4845;top:14238;width:2;height:617" coordorigin="4845,14238" coordsize="2,617">
              <v:shape style="position:absolute;left:4845;top:14238;width:2;height:617" coordorigin="4845,14238" coordsize="0,617" path="m4845,14854l4845,14238e" filled="f" stroked="t" strokeweight="1.427909pt" strokecolor="#383F80">
                <v:path arrowok="t"/>
              </v:shape>
            </v:group>
            <v:group style="position:absolute;left:5783;top:14266;width:2;height:129" coordorigin="5783,14266" coordsize="2,129">
              <v:shape style="position:absolute;left:5783;top:14266;width:2;height:129" coordorigin="5783,14266" coordsize="0,129" path="m5783,14395l5783,14266e" filled="f" stroked="t" strokeweight=".237985pt" strokecolor="#000000">
                <v:path arrowok="t"/>
              </v:shape>
            </v:group>
            <v:group style="position:absolute;left:7428;top:14238;width:2;height:186" coordorigin="7428,14238" coordsize="2,186">
              <v:shape style="position:absolute;left:7428;top:14238;width:2;height:186" coordorigin="7428,14238" coordsize="0,186" path="m7428,14424l7428,14238e" filled="f" stroked="t" strokeweight=".713954pt" strokecolor="#4F4F4F">
                <v:path arrowok="t"/>
              </v:shape>
            </v:group>
            <v:group style="position:absolute;left:3970;top:14266;width:2;height:253" coordorigin="3970,14266" coordsize="2,253">
              <v:shape style="position:absolute;left:3970;top:14266;width:2;height:253" coordorigin="3970,14266" coordsize="0,253" path="m3970,14520l3970,14266e" filled="f" stroked="t" strokeweight="1.189924pt" strokecolor="#000000">
                <v:path arrowok="t"/>
              </v:shape>
            </v:group>
            <v:group style="position:absolute;left:7425;top:14367;width:2;height:110" coordorigin="7425,14367" coordsize="2,110">
              <v:shape style="position:absolute;left:7425;top:14367;width:2;height:110" coordorigin="7425,14367" coordsize="0,110" path="m7425,14477l7425,14367e" filled="f" stroked="t" strokeweight=".47597pt" strokecolor="#676767">
                <v:path arrowok="t"/>
              </v:shape>
            </v:group>
            <v:group style="position:absolute;left:7397;top:14520;width:2;height:856" coordorigin="7397,14520" coordsize="2,856">
              <v:shape style="position:absolute;left:7397;top:14520;width:2;height:856" coordorigin="7397,14520" coordsize="0,856" path="m7397,15375l7397,14520e" filled="f" stroked="t" strokeweight=".237985pt" strokecolor="#000000">
                <v:path arrowok="t"/>
              </v:shape>
            </v:group>
            <v:group style="position:absolute;left:359;top:14151;width:2;height:765" coordorigin="359,14151" coordsize="2,765">
              <v:shape style="position:absolute;left:359;top:14151;width:2;height:765" coordorigin="359,14151" coordsize="0,765" path="m359,14916l359,14151e" filled="f" stroked="t" strokeweight=".951939pt" strokecolor="#606060">
                <v:path arrowok="t"/>
              </v:shape>
            </v:group>
            <v:group style="position:absolute;left:324;top:14888;width:2;height:927" coordorigin="324,14888" coordsize="2,927">
              <v:shape style="position:absolute;left:324;top:14888;width:2;height:927" coordorigin="324,14888" coordsize="0,927" path="m324,15815l324,14888e" filled="f" stroked="t" strokeweight=".713954pt" strokecolor="#000000">
                <v:path arrowok="t"/>
              </v:shape>
            </v:group>
            <v:group style="position:absolute;left:4807;top:15127;width:2;height:201" coordorigin="4807,15127" coordsize="2,201">
              <v:shape style="position:absolute;left:4807;top:15127;width:2;height:201" coordorigin="4807,15127" coordsize="0,201" path="m4807,15328l4807,15127e" filled="f" stroked="t" strokeweight="1.189924pt" strokecolor="#4848A0">
                <v:path arrowok="t"/>
              </v:shape>
            </v:group>
            <v:group style="position:absolute;left:362;top:15825;width:2023;height:2" coordorigin="362,15825" coordsize="2023,2">
              <v:shape style="position:absolute;left:362;top:15825;width:2023;height:2" coordorigin="362,15825" coordsize="2023,0" path="m362,15825l2385,15825e" filled="f" stroked="t" strokeweight=".951939pt" strokecolor="#606060">
                <v:path arrowok="t"/>
              </v:shape>
            </v:group>
            <v:group style="position:absolute;left:1114;top:15375;width:2;height:440" coordorigin="1114,15375" coordsize="2,440">
              <v:shape style="position:absolute;left:1114;top:15375;width:2;height:440" coordorigin="1114,15375" coordsize="0,440" path="m1114,15815l1114,15375e" filled="f" stroked="t" strokeweight=".713954pt" strokecolor="#A0A0A0">
                <v:path arrowok="t"/>
              </v:shape>
            </v:group>
            <v:group style="position:absolute;left:1552;top:15375;width:2;height:440" coordorigin="1552,15375" coordsize="2,440">
              <v:shape style="position:absolute;left:1552;top:15375;width:2;height:440" coordorigin="1552,15375" coordsize="0,440" path="m1552,15815l1552,15375e" filled="f" stroked="t" strokeweight=".237985pt" strokecolor="#232323">
                <v:path arrowok="t"/>
              </v:shape>
            </v:group>
            <v:group style="position:absolute;left:2351;top:15375;width:2;height:440" coordorigin="2351,15375" coordsize="2,440">
              <v:shape style="position:absolute;left:2351;top:15375;width:2;height:440" coordorigin="2351,15375" coordsize="0,440" path="m2351,15815l2351,15375e" filled="f" stroked="t" strokeweight=".237985pt" strokecolor="#6B6B6B">
                <v:path arrowok="t"/>
              </v:shape>
            </v:group>
            <v:group style="position:absolute;left:3774;top:15347;width:2;height:483" coordorigin="3774,15347" coordsize="2,483">
              <v:shape style="position:absolute;left:3774;top:15347;width:2;height:483" coordorigin="3774,15347" coordsize="0,483" path="m3774,15830l3774,15347e" filled="f" stroked="t" strokeweight=".951939pt" strokecolor="#232B93">
                <v:path arrowok="t"/>
              </v:shape>
            </v:group>
            <v:group style="position:absolute;left:4086;top:15189;width:2;height:650" coordorigin="4086,15189" coordsize="2,650">
              <v:shape style="position:absolute;left:4086;top:15189;width:2;height:650" coordorigin="4086,15189" coordsize="0,650" path="m4086,15839l4086,15189e" filled="f" stroked="t" strokeweight=".951939pt" strokecolor="#3434A3">
                <v:path arrowok="t"/>
              </v:shape>
            </v:group>
            <v:group style="position:absolute;left:4227;top:15818;width:405;height:2" coordorigin="4227,15818" coordsize="405,2">
              <v:shape style="position:absolute;left:4227;top:15818;width:405;height:2" coordorigin="4227,15818" coordsize="405,0" path="m4227,15818l4631,15818e" filled="f" stroked="t" strokeweight=".713954pt" strokecolor="#484848">
                <v:path arrowok="t"/>
              </v:shape>
            </v:group>
            <v:group style="position:absolute;left:1832;top:15815;width:9791;height:2" coordorigin="1832,15815" coordsize="9791,2">
              <v:shape style="position:absolute;left:1832;top:15815;width:9791;height:2" coordorigin="1832,15815" coordsize="9791,0" path="m1832,15815l11623,15815e" filled="f" stroked="t" strokeweight=".951939pt" strokecolor="#57575B">
                <v:path arrowok="t"/>
              </v:shape>
            </v:group>
            <v:group style="position:absolute;left:7397;top:15375;width:2;height:440" coordorigin="7397,15375" coordsize="2,440">
              <v:shape style="position:absolute;left:7397;top:15375;width:2;height:440" coordorigin="7397,15375" coordsize="0,440" path="m7397,15815l7397,15375e" filled="f" stroked="t" strokeweight=".237985pt" strokecolor="#5B5B5B">
                <v:path arrowok="t"/>
              </v:shape>
            </v:group>
            <v:group style="position:absolute;left:11566;top:15375;width:2;height:440" coordorigin="11566,15375" coordsize="2,440">
              <v:shape style="position:absolute;left:11566;top:15375;width:2;height:440" coordorigin="11566,15375" coordsize="0,440" path="m11566,15815l11566,15375e" filled="f" stroked="t" strokeweight=".237985pt" strokecolor="#6B6B6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12"/>
        </w:rPr>
        <w:t>«!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42" w:lineRule="exact"/>
        <w:ind w:right="-11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D2D2D"/>
          <w:spacing w:val="0"/>
          <w:w w:val="50"/>
          <w:position w:val="1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right="-20"/>
        <w:jc w:val="left"/>
        <w:tabs>
          <w:tab w:pos="24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565759"/>
          <w:spacing w:val="0"/>
          <w:w w:val="100"/>
          <w:position w:val="-2"/>
        </w:rPr>
        <w:t>A.d</w:t>
      </w:r>
      <w:r>
        <w:rPr>
          <w:rFonts w:ascii="Times New Roman" w:hAnsi="Times New Roman" w:cs="Times New Roman" w:eastAsia="Times New Roman"/>
          <w:sz w:val="29"/>
          <w:szCs w:val="29"/>
          <w:color w:val="5657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65759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32"/>
          <w:position w:val="-2"/>
        </w:rPr>
        <w:t>tıfE,;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right="-20"/>
        <w:jc w:val="left"/>
        <w:tabs>
          <w:tab w:pos="14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B4B60"/>
          <w:spacing w:val="0"/>
          <w:w w:val="80"/>
          <w:b/>
          <w:bCs/>
          <w:position w:val="1"/>
        </w:rPr>
        <w:t>ltfaıy</w:t>
      </w:r>
      <w:r>
        <w:rPr>
          <w:rFonts w:ascii="Arial" w:hAnsi="Arial" w:cs="Arial" w:eastAsia="Arial"/>
          <w:sz w:val="23"/>
          <w:szCs w:val="23"/>
          <w:color w:val="3B4B60"/>
          <w:spacing w:val="0"/>
          <w:w w:val="80"/>
          <w:b/>
          <w:bCs/>
          <w:position w:val="1"/>
        </w:rPr>
        <w:t>t</w:t>
      </w:r>
      <w:r>
        <w:rPr>
          <w:rFonts w:ascii="Arial" w:hAnsi="Arial" w:cs="Arial" w:eastAsia="Arial"/>
          <w:sz w:val="23"/>
          <w:szCs w:val="23"/>
          <w:color w:val="3B4B60"/>
          <w:spacing w:val="-12"/>
          <w:w w:val="80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80"/>
          <w:b/>
          <w:bCs/>
          <w:position w:val="1"/>
        </w:rPr>
        <w:t>M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80"/>
          <w:b/>
          <w:bCs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80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565759"/>
          <w:spacing w:val="50"/>
          <w:w w:val="80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80"/>
          <w:b/>
          <w:bCs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565759"/>
          <w:spacing w:val="-50"/>
          <w:w w:val="80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3"/>
          <w:szCs w:val="23"/>
          <w:color w:val="3D3F3F"/>
          <w:spacing w:val="-5"/>
          <w:w w:val="80"/>
          <w:position w:val="1"/>
        </w:rPr>
        <w:t>g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80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565759"/>
          <w:spacing w:val="-9"/>
          <w:w w:val="8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B4B60"/>
          <w:spacing w:val="0"/>
          <w:w w:val="80"/>
          <w:position w:val="1"/>
        </w:rPr>
        <w:t>Amir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733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262887"/>
          <w:spacing w:val="0"/>
          <w:w w:val="103"/>
          <w:i/>
        </w:rPr>
        <w:t>J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00" w:right="220"/>
          <w:cols w:num="2" w:equalWidth="0">
            <w:col w:w="479" w:space="2015"/>
            <w:col w:w="900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27" w:right="4419" w:firstLine="-11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007656pt;margin-top:-15.805702pt;width:30.590001pt;height:46pt;mso-position-horizontal-relative:page;mso-position-vertical-relative:paragraph;z-index:-12665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42424"/>
                      <w:spacing w:val="0"/>
                      <w:w w:val="133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57" w:lineRule="exact"/>
        <w:ind w:left="86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8" w:lineRule="exact"/>
        <w:ind w:left="590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61" w:lineRule="exact"/>
        <w:ind w:left="637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0" w:lineRule="exact"/>
        <w:ind w:left="129" w:right="2781" w:firstLine="-19"/>
        <w:jc w:val="left"/>
        <w:tabs>
          <w:tab w:pos="1480" w:val="left"/>
          <w:tab w:pos="3160" w:val="left"/>
          <w:tab w:pos="452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w w:val="103"/>
          <w:position w:val="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1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:12.05.20ı7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29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22:05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3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6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2938800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79"/>
          <w:position w:val="1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79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  <w:position w:val="1"/>
        </w:rPr>
        <w:t>yıL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20ı7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0"/>
          <w:w w:val="108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3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3023</w:t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4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Bjld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1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7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inı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Karşı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2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24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11"/>
        </w:rPr>
        <w:t>og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2"/>
          <w:w w:val="11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8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95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20" w:right="-20"/>
        <w:jc w:val="left"/>
        <w:tabs>
          <w:tab w:pos="1480" w:val="left"/>
          <w:tab w:pos="3700" w:val="left"/>
          <w:tab w:pos="5680" w:val="left"/>
          <w:tab w:pos="6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8"/>
          <w:w w:val="92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8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5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105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7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9"/>
          <w:position w:val="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:Kundaklama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8" w:after="0" w:line="174" w:lineRule="auto"/>
        <w:ind w:left="3651" w:right="3377" w:firstLine="-3522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4.449768pt;margin-top:9.758016pt;width:35.973224pt;height:28pt;mso-position-horizontal-relative:page;mso-position-vertical-relative:paragraph;z-index:-12664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363636"/>
                      <w:spacing w:val="0"/>
                      <w:w w:val="4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63636"/>
                      <w:spacing w:val="0"/>
                      <w:w w:val="4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63636"/>
                      <w:spacing w:val="22"/>
                      <w:w w:val="4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B6B8B8"/>
                      <w:spacing w:val="0"/>
                      <w:w w:val="153"/>
                      <w:position w:val="-1"/>
                    </w:rPr>
                    <w:t>_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7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5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155" w:lineRule="exact"/>
        <w:ind w:left="36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260" w:right="160"/>
        </w:sectPr>
      </w:pPr>
      <w:rPr/>
    </w:p>
    <w:p>
      <w:pPr>
        <w:spacing w:before="0" w:after="0" w:line="420" w:lineRule="exact"/>
        <w:ind w:right="-20"/>
        <w:jc w:val="right"/>
        <w:tabs>
          <w:tab w:pos="740" w:val="left"/>
          <w:tab w:pos="1260" w:val="left"/>
        </w:tabs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color w:val="242424"/>
          <w:w w:val="99"/>
          <w:position w:val="-4"/>
        </w:rPr>
      </w:r>
      <w:r>
        <w:rPr>
          <w:rFonts w:ascii="Arial" w:hAnsi="Arial" w:cs="Arial" w:eastAsia="Arial"/>
          <w:sz w:val="40"/>
          <w:szCs w:val="40"/>
          <w:color w:val="242424"/>
          <w:w w:val="99"/>
          <w:u w:val="single" w:color="232323"/>
          <w:position w:val="-4"/>
        </w:rPr>
        <w:t> </w:t>
      </w:r>
      <w:r>
        <w:rPr>
          <w:rFonts w:ascii="Arial" w:hAnsi="Arial" w:cs="Arial" w:eastAsia="Arial"/>
          <w:sz w:val="40"/>
          <w:szCs w:val="40"/>
          <w:color w:val="242424"/>
          <w:spacing w:val="-56"/>
          <w:w w:val="100"/>
          <w:u w:val="single" w:color="232323"/>
          <w:position w:val="-4"/>
        </w:rPr>
        <w:t> </w:t>
      </w:r>
      <w:r>
        <w:rPr>
          <w:rFonts w:ascii="Arial" w:hAnsi="Arial" w:cs="Arial" w:eastAsia="Arial"/>
          <w:sz w:val="40"/>
          <w:szCs w:val="40"/>
          <w:color w:val="242424"/>
          <w:spacing w:val="-56"/>
          <w:w w:val="100"/>
          <w:u w:val="single" w:color="232323"/>
          <w:position w:val="-4"/>
        </w:rPr>
      </w:r>
      <w:r>
        <w:rPr>
          <w:rFonts w:ascii="Arial" w:hAnsi="Arial" w:cs="Arial" w:eastAsia="Arial"/>
          <w:sz w:val="40"/>
          <w:szCs w:val="40"/>
          <w:color w:val="242424"/>
          <w:spacing w:val="0"/>
          <w:w w:val="39"/>
          <w:u w:val="single" w:color="232323"/>
          <w:position w:val="-4"/>
        </w:rPr>
        <w:t>ı</w:t>
      </w:r>
      <w:r>
        <w:rPr>
          <w:rFonts w:ascii="Arial" w:hAnsi="Arial" w:cs="Arial" w:eastAsia="Arial"/>
          <w:sz w:val="40"/>
          <w:szCs w:val="40"/>
          <w:color w:val="242424"/>
          <w:spacing w:val="0"/>
          <w:w w:val="39"/>
          <w:u w:val="single" w:color="232323"/>
          <w:position w:val="-4"/>
        </w:rPr>
        <w:t>    </w:t>
      </w:r>
      <w:r>
        <w:rPr>
          <w:rFonts w:ascii="Arial" w:hAnsi="Arial" w:cs="Arial" w:eastAsia="Arial"/>
          <w:sz w:val="40"/>
          <w:szCs w:val="40"/>
          <w:color w:val="242424"/>
          <w:spacing w:val="4"/>
          <w:w w:val="39"/>
          <w:u w:val="single" w:color="232323"/>
          <w:position w:val="-4"/>
        </w:rPr>
        <w:t> </w:t>
      </w:r>
      <w:r>
        <w:rPr>
          <w:rFonts w:ascii="Arial" w:hAnsi="Arial" w:cs="Arial" w:eastAsia="Arial"/>
          <w:sz w:val="40"/>
          <w:szCs w:val="40"/>
          <w:color w:val="242424"/>
          <w:spacing w:val="4"/>
          <w:w w:val="39"/>
          <w:position w:val="-4"/>
        </w:rPr>
      </w:r>
      <w:r>
        <w:rPr>
          <w:rFonts w:ascii="Arial" w:hAnsi="Arial" w:cs="Arial" w:eastAsia="Arial"/>
          <w:sz w:val="40"/>
          <w:szCs w:val="40"/>
          <w:color w:val="242424"/>
          <w:spacing w:val="0"/>
          <w:w w:val="39"/>
          <w:position w:val="-4"/>
        </w:rPr>
        <w:tab/>
      </w:r>
      <w:r>
        <w:rPr>
          <w:rFonts w:ascii="Arial" w:hAnsi="Arial" w:cs="Arial" w:eastAsia="Arial"/>
          <w:sz w:val="40"/>
          <w:szCs w:val="40"/>
          <w:color w:val="242424"/>
          <w:spacing w:val="0"/>
          <w:w w:val="39"/>
          <w:position w:val="-4"/>
        </w:rPr>
      </w:r>
      <w:r>
        <w:rPr>
          <w:rFonts w:ascii="Arial" w:hAnsi="Arial" w:cs="Arial" w:eastAsia="Arial"/>
          <w:sz w:val="40"/>
          <w:szCs w:val="40"/>
          <w:color w:val="505050"/>
          <w:spacing w:val="0"/>
          <w:w w:val="53"/>
          <w:position w:val="-4"/>
        </w:rPr>
        <w:t>ı</w:t>
      </w:r>
      <w:r>
        <w:rPr>
          <w:rFonts w:ascii="Arial" w:hAnsi="Arial" w:cs="Arial" w:eastAsia="Arial"/>
          <w:sz w:val="40"/>
          <w:szCs w:val="40"/>
          <w:color w:val="50505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0"/>
          <w:szCs w:val="40"/>
          <w:color w:val="505050"/>
          <w:spacing w:val="0"/>
          <w:w w:val="100"/>
          <w:position w:val="-4"/>
        </w:rPr>
      </w:r>
      <w:r>
        <w:rPr>
          <w:rFonts w:ascii="Arial" w:hAnsi="Arial" w:cs="Arial" w:eastAsia="Arial"/>
          <w:sz w:val="40"/>
          <w:szCs w:val="40"/>
          <w:color w:val="B6B8B8"/>
          <w:spacing w:val="0"/>
          <w:w w:val="66"/>
          <w:position w:val="-4"/>
        </w:rPr>
        <w:t>ı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:22: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160"/>
          <w:cols w:num="2" w:equalWidth="0">
            <w:col w:w="5629" w:space="1121"/>
            <w:col w:w="4750"/>
          </w:cols>
        </w:sectPr>
      </w:pPr>
      <w:rPr/>
    </w:p>
    <w:p>
      <w:pPr>
        <w:spacing w:before="0" w:after="0" w:line="219" w:lineRule="exact"/>
        <w:ind w:left="124" w:right="-20"/>
        <w:jc w:val="left"/>
        <w:tabs>
          <w:tab w:pos="2060" w:val="left"/>
          <w:tab w:pos="3040" w:val="left"/>
          <w:tab w:pos="5720" w:val="left"/>
          <w:tab w:pos="7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Serka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KiÇ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0"/>
          <w:w w:val="43"/>
          <w:position w:val="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9"/>
          <w:position w:val="0"/>
        </w:rPr>
        <w:t>ra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99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Kendisi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20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9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7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5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GÜND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ÜZ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066" w:right="-20"/>
        <w:jc w:val="left"/>
        <w:tabs>
          <w:tab w:pos="470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!Ar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8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1"/>
          <w:w w:val="9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84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1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1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22:06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22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9" w:lineRule="exact"/>
        <w:ind w:left="110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!Ar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091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29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5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5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-1"/>
        </w:rPr>
        <w:t>ktı:i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4689" w:right="457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10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8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8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47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7"/>
          <w:w w:val="9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-Jandarma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99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13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2094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30" w:lineRule="exact"/>
        <w:ind w:left="2094" w:right="2553" w:firstLine="-1984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9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ardımcı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4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0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0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0"/>
          <w:w w:val="10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30" w:lineRule="exact"/>
        <w:ind w:left="134" w:right="2536" w:firstLine="-24"/>
        <w:jc w:val="left"/>
        <w:tabs>
          <w:tab w:pos="2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4670" w:right="395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7" w:lineRule="exact"/>
        <w:ind w:left="110" w:right="-20"/>
        <w:jc w:val="left"/>
        <w:tabs>
          <w:tab w:pos="4700" w:val="left"/>
          <w:tab w:pos="6600" w:val="left"/>
          <w:tab w:pos="8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Sönd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-3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73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-4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6622" w:right="-20"/>
        <w:jc w:val="left"/>
        <w:tabs>
          <w:tab w:pos="81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505050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4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7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1"/>
        </w:rPr>
        <w:t>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1"/>
        </w:rPr>
        <w:t>ND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kalı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oto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5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85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bili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5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7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taınpon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5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85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tampo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kapor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5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3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boyası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8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76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vrul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5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8"/>
          <w:w w:val="8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1"/>
        </w:rPr>
        <w:t>k,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129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2"/>
        </w:rPr>
        <w:t>uretiyle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2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3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8"/>
          <w:position w:val="5"/>
        </w:rPr>
        <w:t>ahmini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28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5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5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"/>
          <w:w w:val="89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5"/>
        </w:rPr>
        <w:t>500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auto"/>
        <w:ind w:left="98" w:right="95" w:firstLine="2468"/>
        <w:jc w:val="righ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7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8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6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7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pılu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8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</w:rPr>
        <w:t>c: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</w:rPr>
        <w:t>gı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8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8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7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ıııı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2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-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996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7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8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8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2"/>
          <w:w w:val="79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92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Tip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</w:rPr>
        <w:t>arka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</w:rPr>
        <w:t>otom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8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bil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7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1"/>
          <w:position w:val="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87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8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  <w:position w:val="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nd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  <w:position w:val="0"/>
        </w:rPr>
        <w:t>ba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86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62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9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5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6"/>
          <w:position w:val="0"/>
        </w:rPr>
        <w:t>görtl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  <w:position w:val="0"/>
        </w:rPr>
        <w:t>mll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2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0"/>
        </w:rPr>
        <w:t>lu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86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5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1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2"/>
          <w:w w:val="6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85"/>
          <w:position w:val="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83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0"/>
        </w:rPr>
        <w:t>tır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3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2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4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7"/>
          <w:position w:val="0"/>
        </w:rPr>
        <w:t>nc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em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6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4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1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"/>
          <w:w w:val="8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8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ım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ııı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  <w:position w:val="0"/>
        </w:rPr>
        <w:t>ba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2"/>
          <w:w w:val="84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5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oktada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73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0"/>
          <w:w w:val="86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73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1"/>
          <w:position w:val="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7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95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1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93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8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ektrik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5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"/>
          <w:w w:val="53"/>
          <w:position w:val="0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0"/>
          <w:w w:val="8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5"/>
          <w:w w:val="82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  <w:position w:val="0"/>
        </w:rPr>
        <w:t>ıııııı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83"/>
          <w:position w:val="0"/>
        </w:rPr>
        <w:t>lm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4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4"/>
          <w:position w:val="0"/>
        </w:rPr>
        <w:t>dı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95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0"/>
          <w:w w:val="13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"/>
          <w:w w:val="93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69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93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0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0"/>
          <w:w w:val="93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0"/>
        </w:rPr>
        <w:t>bilin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1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81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1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81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9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"/>
          <w:w w:val="85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4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2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2"/>
          <w:w w:val="80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  <w:position w:val="0"/>
        </w:rPr>
        <w:t>kta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4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5"/>
          <w:w w:val="84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bulu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1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8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1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101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5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0"/>
        </w:rPr>
        <w:t>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69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5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5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  <w:position w:val="0"/>
        </w:rPr>
        <w:t>zca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1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7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8"/>
          <w:position w:val="0"/>
        </w:rPr>
        <w:t>nımı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1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4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2"/>
          <w:w w:val="84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-7"/>
          <w:w w:val="93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233" w:right="146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365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28"/>
          <w:w w:val="3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6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8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86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muh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7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8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8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8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9"/>
          <w:w w:val="10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4"/>
          <w:w w:val="8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erpilm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1"/>
          <w:w w:val="89"/>
        </w:rPr>
        <w:t> </w:t>
      </w:r>
      <w:r>
        <w:rPr>
          <w:rFonts w:ascii="Arial" w:hAnsi="Arial" w:cs="Arial" w:eastAsia="Arial"/>
          <w:sz w:val="16"/>
          <w:szCs w:val="16"/>
          <w:color w:val="505050"/>
          <w:spacing w:val="-73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7"/>
          <w:w w:val="85"/>
        </w:rPr>
        <w:t>o</w:t>
      </w:r>
      <w:r>
        <w:rPr>
          <w:rFonts w:ascii="Arial" w:hAnsi="Arial" w:cs="Arial" w:eastAsia="Arial"/>
          <w:sz w:val="16"/>
          <w:szCs w:val="16"/>
          <w:color w:val="505050"/>
          <w:spacing w:val="-7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1"/>
          <w:w w:val="84"/>
        </w:rPr>
        <w:t>l</w:t>
      </w:r>
      <w:r>
        <w:rPr>
          <w:rFonts w:ascii="Arial" w:hAnsi="Arial" w:cs="Arial" w:eastAsia="Arial"/>
          <w:sz w:val="16"/>
          <w:szCs w:val="16"/>
          <w:color w:val="363636"/>
          <w:spacing w:val="-87"/>
          <w:w w:val="11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1"/>
          <w:w w:val="74"/>
        </w:rPr>
        <w:t>m</w:t>
      </w:r>
      <w:r>
        <w:rPr>
          <w:rFonts w:ascii="Arial" w:hAnsi="Arial" w:cs="Arial" w:eastAsia="Arial"/>
          <w:sz w:val="16"/>
          <w:szCs w:val="16"/>
          <w:color w:val="505050"/>
          <w:spacing w:val="-48"/>
          <w:w w:val="10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0"/>
          <w:w w:val="86"/>
        </w:rPr>
        <w:t>a</w:t>
      </w:r>
      <w:r>
        <w:rPr>
          <w:rFonts w:ascii="Arial" w:hAnsi="Arial" w:cs="Arial" w:eastAsia="Arial"/>
          <w:sz w:val="16"/>
          <w:szCs w:val="16"/>
          <w:color w:val="505050"/>
          <w:spacing w:val="-19"/>
          <w:w w:val="10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53"/>
          <w:w w:val="87"/>
        </w:rPr>
        <w:t>s</w:t>
      </w:r>
      <w:r>
        <w:rPr>
          <w:rFonts w:ascii="Arial" w:hAnsi="Arial" w:cs="Arial" w:eastAsia="Arial"/>
          <w:sz w:val="16"/>
          <w:szCs w:val="16"/>
          <w:color w:val="505050"/>
          <w:spacing w:val="-37"/>
          <w:w w:val="10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</w:rPr>
        <w:t>ı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10"/>
        </w:rPr>
        <w:t>ın</w:t>
      </w:r>
      <w:r>
        <w:rPr>
          <w:rFonts w:ascii="Arial" w:hAnsi="Arial" w:cs="Arial" w:eastAsia="Arial"/>
          <w:sz w:val="16"/>
          <w:szCs w:val="16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8"/>
        </w:rPr>
        <w:t>da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3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9"/>
          <w:w w:val="8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3"/>
          <w:w w:val="7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7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</w:rPr>
        <w:t>rıl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7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5"/>
          <w:w w:val="10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7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29" w:right="-20"/>
        <w:jc w:val="left"/>
        <w:tabs>
          <w:tab w:pos="208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1"/>
        </w:rPr>
        <w:t>Sigoı1alı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2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0"/>
          <w:w w:val="62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79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2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6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2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nw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Yok.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4" w:lineRule="exact"/>
        <w:ind w:left="129" w:right="6691" w:firstLine="14"/>
        <w:jc w:val="left"/>
        <w:tabs>
          <w:tab w:pos="560" w:val="left"/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78"/>
          <w:position w:val="1"/>
        </w:rPr>
        <w:t>Y•.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0"/>
          <w:w w:val="132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94"/>
          <w:position w:val="0"/>
        </w:rPr>
        <w:t>Poli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94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ekiplerine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edilmişti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143" w:right="-20"/>
        <w:jc w:val="left"/>
        <w:tabs>
          <w:tab w:pos="2080" w:val="left"/>
          <w:tab w:pos="6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363636"/>
          <w:spacing w:val="-1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0"/>
        </w:rPr>
        <w:t>h</w:t>
      </w:r>
      <w:r>
        <w:rPr>
          <w:rFonts w:ascii="Arial" w:hAnsi="Arial" w:cs="Arial" w:eastAsia="Arial"/>
          <w:sz w:val="20"/>
          <w:szCs w:val="20"/>
          <w:color w:val="363636"/>
          <w:spacing w:val="5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51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71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4"/>
          <w:position w:val="1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  <w:position w:val="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22:55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34" w:right="-20"/>
        <w:jc w:val="left"/>
        <w:tabs>
          <w:tab w:pos="960" w:val="left"/>
          <w:tab w:pos="1540" w:val="left"/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lGiDE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33"/>
        </w:rPr>
        <w:t>.....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3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8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Bostanlı_g_urubu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85" w:right="-20"/>
        <w:jc w:val="left"/>
        <w:tabs>
          <w:tab w:pos="4620" w:val="left"/>
          <w:tab w:pos="872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578003pt;margin-top:12.508409pt;width:45.166129pt;height:10pt;mso-position-horizontal-relative:page;mso-position-vertical-relative:paragraph;z-index:-1266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73"/>
          <w:b/>
          <w:bCs/>
          <w:position w:val="-13"/>
        </w:rPr>
        <w:t>1</w:t>
      </w:r>
      <w:r>
        <w:rPr>
          <w:rFonts w:ascii="Arial" w:hAnsi="Arial" w:cs="Arial" w:eastAsia="Arial"/>
          <w:sz w:val="27"/>
          <w:szCs w:val="27"/>
          <w:color w:val="363636"/>
          <w:spacing w:val="-31"/>
          <w:w w:val="100"/>
          <w:b/>
          <w:bCs/>
          <w:position w:val="-13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0"/>
          <w:b/>
          <w:bCs/>
          <w:position w:val="-13"/>
        </w:rPr>
        <w:t>B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0"/>
          <w:b/>
          <w:bCs/>
          <w:position w:val="-13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8"/>
          <w:w w:val="50"/>
          <w:b/>
          <w:bCs/>
          <w:position w:val="-13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0"/>
          <w:b/>
          <w:bCs/>
          <w:position w:val="-13"/>
        </w:rPr>
        <w:t>Marı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0"/>
          <w:b/>
          <w:bCs/>
          <w:position w:val="-13"/>
        </w:rPr>
        <w:t>s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0"/>
          <w:b/>
          <w:bCs/>
          <w:position w:val="-13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1"/>
          <w:w w:val="50"/>
          <w:b/>
          <w:bCs/>
          <w:position w:val="-13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9"/>
          <w:b/>
          <w:bCs/>
          <w:position w:val="-13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84" w:after="0" w:line="214" w:lineRule="exact"/>
        <w:ind w:right="1754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505050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505050"/>
          <w:spacing w:val="4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-2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1671"/>
        <w:jc w:val="right"/>
        <w:tabs>
          <w:tab w:pos="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-16"/>
          <w:w w:val="134"/>
          <w:b/>
          <w:bCs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4"/>
          <w:w w:val="47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-9"/>
          <w:w w:val="46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8"/>
          <w:w w:val="47"/>
          <w:position w:val="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-16"/>
          <w:w w:val="46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38"/>
          <w:b/>
          <w:bCs/>
          <w:position w:val="1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56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36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53"/>
          <w:position w:val="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right="1584"/>
        <w:jc w:val="right"/>
        <w:tabs>
          <w:tab w:pos="83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845932pt;margin-top:6.746006pt;width:84.418564pt;height:18pt;mso-position-horizontal-relative:page;mso-position-vertical-relative:paragraph;z-index:-12662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3D4675"/>
                      <w:spacing w:val="0"/>
                      <w:w w:val="256"/>
                      <w:i/>
                    </w:rPr>
                    <w:t>--..::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6"/>
        </w:rPr>
        <w:t>itfaiye</w:t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-5"/>
          <w:w w:val="93"/>
          <w:position w:val="-5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69"/>
          <w:position w:val="-5"/>
        </w:rPr>
        <w:t>kf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15"/>
          <w:w w:val="69"/>
          <w:position w:val="-5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7"/>
          <w:w w:val="60"/>
          <w:position w:val="-5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71"/>
          <w:position w:val="-5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-46"/>
          <w:w w:val="70"/>
          <w:position w:val="-5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12"/>
          <w:w w:val="171"/>
          <w:position w:val="-5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78"/>
          <w:position w:val="-5"/>
        </w:rPr>
        <w:t>ıii,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5"/>
          <w:w w:val="78"/>
          <w:position w:val="-5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58"/>
          <w:position w:val="-5"/>
        </w:rPr>
        <w:t>rii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-4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68"/>
          <w:position w:val="-5"/>
        </w:rPr>
        <w:t>;.,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69"/>
          <w:position w:val="-5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05" w:lineRule="exact"/>
        <w:ind w:left="3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160"/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58" w:lineRule="exact"/>
        <w:ind w:right="-20"/>
        <w:jc w:val="right"/>
        <w:rPr>
          <w:rFonts w:ascii="Arial" w:hAnsi="Arial" w:cs="Arial" w:eastAsia="Arial"/>
          <w:sz w:val="75"/>
          <w:szCs w:val="75"/>
        </w:rPr>
      </w:pPr>
      <w:rPr/>
      <w:r>
        <w:rPr/>
        <w:pict>
          <v:group style="position:absolute;margin-left:138.713882pt;margin-top:36.729622pt;width:187.957899pt;height:1.186603pt;mso-position-horizontal-relative:page;mso-position-vertical-relative:paragraph;z-index:-12666" coordorigin="2774,735" coordsize="3759,24">
            <v:group style="position:absolute;left:2786;top:746;width:1794;height:2" coordorigin="2786,746" coordsize="1794,2">
              <v:shape style="position:absolute;left:2786;top:746;width:1794;height:2" coordorigin="2786,746" coordsize="1794,0" path="m2786,746l4580,746e" filled="f" stroked="t" strokeweight="1.186603pt" strokecolor="#3F4F9C">
                <v:path arrowok="t"/>
              </v:shape>
            </v:group>
            <v:group style="position:absolute;left:4580;top:746;width:1652;height:2" coordorigin="4580,746" coordsize="1652,2">
              <v:shape style="position:absolute;left:4580;top:746;width:1652;height:2" coordorigin="4580,746" coordsize="1652,0" path="m4580,746l6232,746e" filled="f" stroked="t" strokeweight=".711962pt" strokecolor="#646B93">
                <v:path arrowok="t"/>
              </v:shape>
            </v:group>
            <v:group style="position:absolute;left:6232;top:746;width:299;height:2" coordorigin="6232,746" coordsize="299,2">
              <v:shape style="position:absolute;left:6232;top:746;width:299;height:2" coordorigin="6232,746" coordsize="299,0" path="m6232,746l6531,746e" filled="f" stroked="t" strokeweight=".237321pt" strokecolor="#00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3.513885pt;margin-top:33.362915pt;width:5.90564pt;height:20.5pt;mso-position-horizontal-relative:page;mso-position-vertical-relative:paragraph;z-index:-12660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6D6D6E"/>
                      <w:spacing w:val="0"/>
                      <w:w w:val="103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5"/>
          <w:szCs w:val="75"/>
          <w:color w:val="313F89"/>
          <w:spacing w:val="0"/>
          <w:w w:val="91"/>
          <w:position w:val="-34"/>
        </w:rPr>
        <w:t>7!1</w:t>
      </w:r>
      <w:r>
        <w:rPr>
          <w:rFonts w:ascii="Arial" w:hAnsi="Arial" w:cs="Arial" w:eastAsia="Arial"/>
          <w:sz w:val="75"/>
          <w:szCs w:val="75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-36" w:right="-56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UğurGUNDUl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108"/>
        </w:rPr>
        <w:t> </w:t>
      </w:r>
      <w:r>
        <w:rPr>
          <w:rFonts w:ascii="Arial" w:hAnsi="Arial" w:cs="Arial" w:eastAsia="Arial"/>
          <w:sz w:val="18"/>
          <w:szCs w:val="18"/>
          <w:color w:val="313F89"/>
          <w:spacing w:val="0"/>
          <w:w w:val="53"/>
          <w:position w:val="2"/>
        </w:rPr>
        <w:t>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64" w:right="41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Çavuş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3" w:after="0" w:line="217" w:lineRule="exact"/>
        <w:ind w:right="-20"/>
        <w:jc w:val="left"/>
        <w:tabs>
          <w:tab w:pos="1280" w:val="left"/>
          <w:tab w:pos="1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B6B8B8"/>
          <w:spacing w:val="-6"/>
          <w:w w:val="91"/>
          <w:i/>
          <w:position w:val="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91"/>
          <w:i/>
          <w:position w:val="1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-40"/>
          <w:w w:val="91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221"/>
          <w:position w:val="-5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B6B8B8"/>
          <w:spacing w:val="0"/>
          <w:w w:val="77"/>
          <w:i/>
          <w:position w:val="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left="1225" w:right="-110"/>
        <w:jc w:val="left"/>
        <w:tabs>
          <w:tab w:pos="214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7"/>
          <w:szCs w:val="17"/>
          <w:color w:val="3D4675"/>
          <w:spacing w:val="-21"/>
          <w:w w:val="76"/>
          <w:position w:val="-2"/>
        </w:rPr>
        <w:t>1</w:t>
      </w:r>
      <w:r>
        <w:rPr>
          <w:rFonts w:ascii="Arial" w:hAnsi="Arial" w:cs="Arial" w:eastAsia="Arial"/>
          <w:sz w:val="17"/>
          <w:szCs w:val="17"/>
          <w:color w:val="808385"/>
          <w:spacing w:val="0"/>
          <w:w w:val="76"/>
          <w:position w:val="-2"/>
        </w:rPr>
        <w:t>11</w:t>
      </w:r>
      <w:r>
        <w:rPr>
          <w:rFonts w:ascii="Arial" w:hAnsi="Arial" w:cs="Arial" w:eastAsia="Arial"/>
          <w:sz w:val="17"/>
          <w:szCs w:val="17"/>
          <w:color w:val="808385"/>
          <w:spacing w:val="3"/>
          <w:w w:val="76"/>
          <w:position w:val="-2"/>
        </w:rPr>
        <w:t>!</w:t>
      </w:r>
      <w:r>
        <w:rPr>
          <w:rFonts w:ascii="Arial" w:hAnsi="Arial" w:cs="Arial" w:eastAsia="Arial"/>
          <w:sz w:val="15"/>
          <w:szCs w:val="15"/>
          <w:color w:val="808385"/>
          <w:spacing w:val="0"/>
          <w:w w:val="76"/>
          <w:i/>
          <w:position w:val="-2"/>
        </w:rPr>
        <w:t>1</w:t>
      </w:r>
      <w:r>
        <w:rPr>
          <w:rFonts w:ascii="Arial" w:hAnsi="Arial" w:cs="Arial" w:eastAsia="Arial"/>
          <w:sz w:val="15"/>
          <w:szCs w:val="15"/>
          <w:color w:val="808385"/>
          <w:spacing w:val="0"/>
          <w:w w:val="76"/>
          <w:i/>
          <w:position w:val="-2"/>
        </w:rPr>
        <w:t>t</w:t>
      </w:r>
      <w:r>
        <w:rPr>
          <w:rFonts w:ascii="Arial" w:hAnsi="Arial" w:cs="Arial" w:eastAsia="Arial"/>
          <w:sz w:val="15"/>
          <w:szCs w:val="15"/>
          <w:color w:val="808385"/>
          <w:spacing w:val="19"/>
          <w:w w:val="76"/>
          <w:i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B6B8B8"/>
          <w:spacing w:val="-29"/>
          <w:w w:val="169"/>
          <w:i/>
          <w:position w:val="-2"/>
        </w:rPr>
        <w:t>,</w:t>
      </w:r>
      <w:r>
        <w:rPr>
          <w:rFonts w:ascii="Arial" w:hAnsi="Arial" w:cs="Arial" w:eastAsia="Arial"/>
          <w:sz w:val="15"/>
          <w:szCs w:val="15"/>
          <w:color w:val="808385"/>
          <w:spacing w:val="0"/>
          <w:w w:val="169"/>
          <w:i/>
          <w:position w:val="-2"/>
        </w:rPr>
        <w:t>,</w:t>
      </w:r>
      <w:r>
        <w:rPr>
          <w:rFonts w:ascii="Arial" w:hAnsi="Arial" w:cs="Arial" w:eastAsia="Arial"/>
          <w:sz w:val="15"/>
          <w:szCs w:val="15"/>
          <w:color w:val="808385"/>
          <w:spacing w:val="11"/>
          <w:w w:val="169"/>
          <w:i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B6B8B8"/>
          <w:spacing w:val="0"/>
          <w:w w:val="64"/>
          <w:position w:val="-2"/>
        </w:rPr>
        <w:t>•</w:t>
      </w:r>
      <w:r>
        <w:rPr>
          <w:rFonts w:ascii="Arial" w:hAnsi="Arial" w:cs="Arial" w:eastAsia="Arial"/>
          <w:sz w:val="15"/>
          <w:szCs w:val="15"/>
          <w:color w:val="B6B8B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B6B8B8"/>
          <w:spacing w:val="0"/>
          <w:w w:val="100"/>
          <w:position w:val="-2"/>
        </w:rPr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102"/>
          <w:i/>
          <w:position w:val="-2"/>
        </w:rPr>
        <w:t>.</w:t>
      </w:r>
      <w:r>
        <w:rPr>
          <w:rFonts w:ascii="Arial" w:hAnsi="Arial" w:cs="Arial" w:eastAsia="Arial"/>
          <w:sz w:val="15"/>
          <w:szCs w:val="15"/>
          <w:color w:val="9C9C9C"/>
          <w:spacing w:val="-19"/>
          <w:w w:val="102"/>
          <w:i/>
          <w:position w:val="-2"/>
        </w:rPr>
        <w:t>.</w:t>
      </w:r>
      <w:r>
        <w:rPr>
          <w:rFonts w:ascii="Arial" w:hAnsi="Arial" w:cs="Arial" w:eastAsia="Arial"/>
          <w:sz w:val="15"/>
          <w:szCs w:val="15"/>
          <w:color w:val="B6B8B8"/>
          <w:spacing w:val="0"/>
          <w:w w:val="75"/>
          <w:i/>
          <w:position w:val="-2"/>
        </w:rPr>
        <w:t>: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427" w:right="-130"/>
        <w:jc w:val="left"/>
        <w:tabs>
          <w:tab w:pos="17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3.601471pt;margin-top:20.265537pt;width:45.43476pt;height:9.5pt;mso-position-horizontal-relative:page;mso-position-vertical-relative:paragraph;z-index:-1266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808385"/>
                      <w:spacing w:val="0"/>
                      <w:w w:val="82"/>
                    </w:rPr>
                    <w:t>o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08385"/>
                      <w:spacing w:val="-8"/>
                      <w:w w:val="82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6D6D6E"/>
                      <w:spacing w:val="0"/>
                      <w:w w:val="88"/>
                      <w:i/>
                    </w:rPr>
                    <w:t>Su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6D6D6E"/>
                      <w:spacing w:val="1"/>
                      <w:w w:val="89"/>
                      <w:i/>
                    </w:rPr>
                    <w:t>b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C9C9C"/>
                      <w:spacing w:val="0"/>
                      <w:w w:val="128"/>
                      <w:i/>
                    </w:rPr>
                    <w:t>;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C9C9C"/>
                      <w:spacing w:val="0"/>
                      <w:w w:val="129"/>
                      <w:i/>
                    </w:rPr>
                    <w:t>h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C9C9C"/>
                      <w:spacing w:val="0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C9C9C"/>
                      <w:spacing w:val="-3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08385"/>
                      <w:spacing w:val="0"/>
                      <w:w w:val="68"/>
                      <w:i/>
                    </w:rPr>
                    <w:t>i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08385"/>
                      <w:spacing w:val="-5"/>
                      <w:w w:val="67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08385"/>
                      <w:spacing w:val="0"/>
                      <w:w w:val="68"/>
                      <w:i/>
                    </w:rPr>
                    <w:t>i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08385"/>
                      <w:spacing w:val="9"/>
                      <w:w w:val="68"/>
                      <w:i/>
                    </w:rPr>
                    <w:t>d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C9C9C"/>
                      <w:spacing w:val="-35"/>
                      <w:w w:val="84"/>
                      <w:i/>
                    </w:rPr>
                    <w:t>"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0"/>
          <w:szCs w:val="60"/>
          <w:color w:val="3D4675"/>
          <w:spacing w:val="27"/>
          <w:w w:val="182"/>
          <w:i/>
          <w:position w:val="-23"/>
        </w:rPr>
        <w:t>r</w:t>
      </w:r>
      <w:r>
        <w:rPr>
          <w:rFonts w:ascii="Arial" w:hAnsi="Arial" w:cs="Arial" w:eastAsia="Arial"/>
          <w:sz w:val="60"/>
          <w:szCs w:val="60"/>
          <w:color w:val="6D6D6E"/>
          <w:spacing w:val="0"/>
          <w:w w:val="29"/>
          <w:i/>
          <w:position w:val="-23"/>
        </w:rPr>
        <w:t>"'"</w:t>
      </w:r>
      <w:r>
        <w:rPr>
          <w:rFonts w:ascii="Arial" w:hAnsi="Arial" w:cs="Arial" w:eastAsia="Arial"/>
          <w:sz w:val="60"/>
          <w:szCs w:val="60"/>
          <w:color w:val="6D6D6E"/>
          <w:spacing w:val="7"/>
          <w:w w:val="29"/>
          <w:i/>
          <w:position w:val="-23"/>
        </w:rPr>
        <w:t>'</w:t>
      </w:r>
      <w:r>
        <w:rPr>
          <w:rFonts w:ascii="Arial" w:hAnsi="Arial" w:cs="Arial" w:eastAsia="Arial"/>
          <w:sz w:val="60"/>
          <w:szCs w:val="60"/>
          <w:color w:val="505050"/>
          <w:spacing w:val="20"/>
          <w:w w:val="29"/>
          <w:i/>
          <w:position w:val="-23"/>
        </w:rPr>
        <w:t>'</w:t>
      </w:r>
      <w:r>
        <w:rPr>
          <w:rFonts w:ascii="Arial" w:hAnsi="Arial" w:cs="Arial" w:eastAsia="Arial"/>
          <w:sz w:val="60"/>
          <w:szCs w:val="60"/>
          <w:color w:val="6D6D6E"/>
          <w:spacing w:val="0"/>
          <w:w w:val="16"/>
          <w:i/>
          <w:position w:val="-23"/>
        </w:rPr>
        <w:t>Y'</w:t>
      </w:r>
      <w:r>
        <w:rPr>
          <w:rFonts w:ascii="Arial" w:hAnsi="Arial" w:cs="Arial" w:eastAsia="Arial"/>
          <w:sz w:val="60"/>
          <w:szCs w:val="60"/>
          <w:color w:val="6D6D6E"/>
          <w:spacing w:val="-104"/>
          <w:w w:val="100"/>
          <w:i/>
          <w:position w:val="-2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890"/>
          <w:spacing w:val="0"/>
          <w:w w:val="100"/>
          <w:position w:val="4"/>
        </w:rPr>
        <w:t>:r.</w:t>
      </w:r>
      <w:r>
        <w:rPr>
          <w:rFonts w:ascii="Times New Roman" w:hAnsi="Times New Roman" w:cs="Times New Roman" w:eastAsia="Times New Roman"/>
          <w:sz w:val="21"/>
          <w:szCs w:val="21"/>
          <w:color w:val="212890"/>
          <w:spacing w:val="-4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890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12890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B6B8B8"/>
          <w:spacing w:val="-12"/>
          <w:w w:val="155"/>
          <w:position w:val="4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808385"/>
          <w:spacing w:val="0"/>
          <w:w w:val="122"/>
          <w:position w:val="4"/>
        </w:rPr>
        <w:t>"f</w:t>
      </w:r>
      <w:r>
        <w:rPr>
          <w:rFonts w:ascii="Times New Roman" w:hAnsi="Times New Roman" w:cs="Times New Roman" w:eastAsia="Times New Roman"/>
          <w:sz w:val="21"/>
          <w:szCs w:val="21"/>
          <w:color w:val="808385"/>
          <w:spacing w:val="-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100"/>
          <w:position w:val="4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-4"/>
          <w:w w:val="100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9C9C9C"/>
          <w:spacing w:val="0"/>
          <w:w w:val="100"/>
          <w:i/>
          <w:position w:val="4"/>
        </w:rPr>
        <w:t>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808385"/>
          <w:spacing w:val="0"/>
          <w:w w:val="64"/>
          <w:i/>
        </w:rPr>
        <w:t>T</w:t>
      </w:r>
      <w:r>
        <w:rPr>
          <w:rFonts w:ascii="Arial" w:hAnsi="Arial" w:cs="Arial" w:eastAsia="Arial"/>
          <w:sz w:val="20"/>
          <w:szCs w:val="20"/>
          <w:color w:val="808385"/>
          <w:spacing w:val="9"/>
          <w:w w:val="64"/>
          <w:i/>
        </w:rPr>
        <w:t> </w:t>
      </w:r>
      <w:r>
        <w:rPr>
          <w:rFonts w:ascii="Arial" w:hAnsi="Arial" w:cs="Arial" w:eastAsia="Arial"/>
          <w:sz w:val="20"/>
          <w:szCs w:val="20"/>
          <w:color w:val="9C9C9C"/>
          <w:spacing w:val="0"/>
          <w:w w:val="80"/>
          <w:i/>
        </w:rPr>
        <w:t>j"\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160"/>
          <w:cols w:num="4" w:equalWidth="0">
            <w:col w:w="3499" w:space="1362"/>
            <w:col w:w="1546" w:space="1553"/>
            <w:col w:w="2277" w:space="21"/>
            <w:col w:w="124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6" w:lineRule="exact"/>
        <w:ind w:left="2232" w:right="-86"/>
        <w:jc w:val="left"/>
        <w:tabs>
          <w:tab w:pos="30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100"/>
          <w:b/>
          <w:bCs/>
          <w:position w:val="-21"/>
        </w:rPr>
        <w:t>A.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-70"/>
          <w:w w:val="100"/>
          <w:b/>
          <w:bCs/>
          <w:position w:val="-2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100"/>
          <w:b/>
          <w:bCs/>
          <w:position w:val="-2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100"/>
          <w:b/>
          <w:bCs/>
          <w:position w:val="-21"/>
        </w:rPr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125"/>
          <w:b/>
          <w:bCs/>
          <w:position w:val="-23"/>
        </w:rPr>
        <w:t>m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89" w:lineRule="exact"/>
        <w:ind w:right="-165"/>
        <w:jc w:val="left"/>
        <w:rPr>
          <w:rFonts w:ascii="Arial" w:hAnsi="Arial" w:cs="Arial" w:eastAsia="Arial"/>
          <w:sz w:val="83"/>
          <w:szCs w:val="83"/>
        </w:rPr>
      </w:pPr>
      <w:rPr/>
      <w:r>
        <w:rPr/>
        <w:br w:type="column"/>
      </w:r>
      <w:r>
        <w:rPr>
          <w:rFonts w:ascii="Arial" w:hAnsi="Arial" w:cs="Arial" w:eastAsia="Arial"/>
          <w:sz w:val="83"/>
          <w:szCs w:val="83"/>
          <w:color w:val="3D4675"/>
          <w:spacing w:val="-110"/>
          <w:w w:val="143"/>
          <w:position w:val="-32"/>
        </w:rPr>
        <w:t>=</w:t>
      </w:r>
      <w:r>
        <w:rPr>
          <w:rFonts w:ascii="Arial" w:hAnsi="Arial" w:cs="Arial" w:eastAsia="Arial"/>
          <w:sz w:val="83"/>
          <w:szCs w:val="83"/>
          <w:color w:val="505050"/>
          <w:spacing w:val="41"/>
          <w:w w:val="26"/>
          <w:position w:val="-32"/>
        </w:rPr>
        <w:t>N</w:t>
      </w:r>
      <w:r>
        <w:rPr>
          <w:rFonts w:ascii="Arial" w:hAnsi="Arial" w:cs="Arial" w:eastAsia="Arial"/>
          <w:sz w:val="83"/>
          <w:szCs w:val="83"/>
          <w:color w:val="3D4675"/>
          <w:spacing w:val="0"/>
          <w:w w:val="143"/>
          <w:position w:val="-32"/>
        </w:rPr>
        <w:t>ı</w:t>
      </w:r>
      <w:r>
        <w:rPr>
          <w:rFonts w:ascii="Arial" w:hAnsi="Arial" w:cs="Arial" w:eastAsia="Arial"/>
          <w:sz w:val="83"/>
          <w:szCs w:val="83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D6D6E"/>
          <w:position w:val="-6"/>
        </w:rPr>
        <w:t>9a</w:t>
      </w:r>
      <w:r>
        <w:rPr>
          <w:rFonts w:ascii="Arial" w:hAnsi="Arial" w:cs="Arial" w:eastAsia="Arial"/>
          <w:sz w:val="19"/>
          <w:szCs w:val="19"/>
          <w:color w:val="505050"/>
          <w:w w:val="94"/>
          <w:position w:val="-6"/>
        </w:rPr>
        <w:t>l</w:t>
      </w:r>
      <w:r>
        <w:rPr>
          <w:rFonts w:ascii="Arial" w:hAnsi="Arial" w:cs="Arial" w:eastAsia="Arial"/>
          <w:sz w:val="19"/>
          <w:szCs w:val="19"/>
          <w:color w:val="505050"/>
          <w:spacing w:val="-18"/>
          <w:w w:val="94"/>
          <w:position w:val="-6"/>
        </w:rPr>
        <w:t>r</w:t>
      </w:r>
      <w:r>
        <w:rPr>
          <w:rFonts w:ascii="Arial" w:hAnsi="Arial" w:cs="Arial" w:eastAsia="Arial"/>
          <w:sz w:val="19"/>
          <w:szCs w:val="19"/>
          <w:color w:val="6D6D6E"/>
          <w:spacing w:val="0"/>
          <w:w w:val="111"/>
          <w:position w:val="-6"/>
        </w:rPr>
        <w:t>;</w:t>
      </w:r>
      <w:r>
        <w:rPr>
          <w:rFonts w:ascii="Arial" w:hAnsi="Arial" w:cs="Arial" w:eastAsia="Arial"/>
          <w:sz w:val="19"/>
          <w:szCs w:val="19"/>
          <w:color w:val="6D6D6E"/>
          <w:spacing w:val="-19"/>
          <w:w w:val="111"/>
          <w:position w:val="-6"/>
        </w:rPr>
        <w:t>ı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170"/>
          <w:position w:val="-6"/>
        </w:rPr>
        <w:t>l</w:t>
      </w:r>
      <w:r>
        <w:rPr>
          <w:rFonts w:ascii="Arial" w:hAnsi="Arial" w:cs="Arial" w:eastAsia="Arial"/>
          <w:sz w:val="19"/>
          <w:szCs w:val="19"/>
          <w:color w:val="505050"/>
          <w:spacing w:val="-3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6B8B8"/>
          <w:spacing w:val="0"/>
          <w:w w:val="55"/>
          <w:position w:val="4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B6B8B8"/>
          <w:spacing w:val="-37"/>
          <w:w w:val="55"/>
          <w:position w:val="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-81"/>
          <w:w w:val="62"/>
          <w:position w:val="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808385"/>
          <w:spacing w:val="0"/>
          <w:w w:val="185"/>
          <w:position w:val="4"/>
        </w:rPr>
        <w:t>ng</w:t>
      </w:r>
      <w:r>
        <w:rPr>
          <w:rFonts w:ascii="Times New Roman" w:hAnsi="Times New Roman" w:cs="Times New Roman" w:eastAsia="Times New Roman"/>
          <w:sz w:val="21"/>
          <w:szCs w:val="21"/>
          <w:color w:val="808385"/>
          <w:spacing w:val="0"/>
          <w:w w:val="184"/>
          <w:position w:val="4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808385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-10"/>
          <w:w w:val="69"/>
          <w:position w:val="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B6B8B8"/>
          <w:spacing w:val="9"/>
          <w:w w:val="126"/>
          <w:position w:val="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7"/>
          <w:w w:val="73"/>
          <w:position w:val="4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-38"/>
          <w:w w:val="155"/>
          <w:i/>
          <w:position w:val="4"/>
        </w:rPr>
        <w:t>(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8"/>
          <w:w w:val="73"/>
          <w:position w:val="4"/>
        </w:rPr>
        <w:t>o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154"/>
          <w:i/>
          <w:position w:val="4"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-15"/>
          <w:w w:val="154"/>
          <w:i/>
          <w:position w:val="4"/>
        </w:rPr>
        <w:t>f</w:t>
      </w:r>
      <w:r>
        <w:rPr>
          <w:rFonts w:ascii="Arial" w:hAnsi="Arial" w:cs="Arial" w:eastAsia="Arial"/>
          <w:sz w:val="19"/>
          <w:szCs w:val="19"/>
          <w:color w:val="B6B8B8"/>
          <w:spacing w:val="-26"/>
          <w:w w:val="124"/>
          <w:position w:val="-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-18"/>
          <w:w w:val="155"/>
          <w:i/>
          <w:position w:val="4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83"/>
          <w:i/>
          <w:position w:val="4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933" w:right="981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32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6"/>
          <w:w w:val="13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08385"/>
          <w:spacing w:val="3"/>
          <w:w w:val="76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4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0"/>
          <w:w w:val="63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0"/>
          <w:w w:val="63"/>
          <w:position w:val="1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19"/>
          <w:w w:val="63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05050"/>
          <w:spacing w:val="0"/>
          <w:w w:val="63"/>
          <w:position w:val="1"/>
        </w:rPr>
        <w:t>1,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60" w:right="160"/>
          <w:cols w:num="3" w:equalWidth="0">
            <w:col w:w="3371" w:space="1543"/>
            <w:col w:w="1028" w:space="2830"/>
            <w:col w:w="2728"/>
          </w:cols>
        </w:sectPr>
      </w:pPr>
      <w:rPr/>
    </w:p>
    <w:p>
      <w:pPr>
        <w:spacing w:before="0" w:after="0" w:line="261" w:lineRule="exact"/>
        <w:ind w:left="3613" w:right="-20"/>
        <w:jc w:val="left"/>
        <w:tabs>
          <w:tab w:pos="884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17.443062pt;margin-top:41.178932pt;width:566.246902pt;height:760.753087pt;mso-position-horizontal-relative:page;mso-position-vertical-relative:page;z-index:-12667" coordorigin="349,824" coordsize="11325,15215">
            <v:group style="position:absolute;left:356;top:850;width:7447;height:2" coordorigin="356,850" coordsize="7447,2">
              <v:shape style="position:absolute;left:356;top:850;width:7447;height:2" coordorigin="356,850" coordsize="7447,0" path="m356,850l7803,850e" filled="f" stroked="t" strokeweight=".711962pt" strokecolor="#5B5B5B">
                <v:path arrowok="t"/>
              </v:shape>
            </v:group>
            <v:group style="position:absolute;left:361;top:831;width:2;height:735" coordorigin="361,831" coordsize="2,735">
              <v:shape style="position:absolute;left:361;top:831;width:2;height:735" coordorigin="361,831" coordsize="0,735" path="m361,1566l361,831e" filled="f" stroked="t" strokeweight=".711962pt" strokecolor="#909090">
                <v:path arrowok="t"/>
              </v:shape>
            </v:group>
            <v:group style="position:absolute;left:2326;top:840;width:2;height:726" coordorigin="2326,840" coordsize="2,726">
              <v:shape style="position:absolute;left:2326;top:840;width:2;height:726" coordorigin="2326,840" coordsize="0,726" path="m2326,1566l2326,840e" filled="f" stroked="t" strokeweight=".949282pt" strokecolor="#707070">
                <v:path arrowok="t"/>
              </v:shape>
            </v:group>
            <v:group style="position:absolute;left:3228;top:852;width:532;height:2" coordorigin="3228,852" coordsize="532,2">
              <v:shape style="position:absolute;left:3228;top:852;width:532;height:2" coordorigin="3228,852" coordsize="532,0" path="m3228,852l3759,852e" filled="f" stroked="t" strokeweight=".474641pt" strokecolor="#4B4B4B">
                <v:path arrowok="t"/>
              </v:shape>
            </v:group>
            <v:group style="position:absolute;left:7101;top:862;width:693;height:2" coordorigin="7101,862" coordsize="693,2">
              <v:shape style="position:absolute;left:7101;top:862;width:693;height:2" coordorigin="7101,862" coordsize="693,0" path="m7101,862l7794,862e" filled="f" stroked="t" strokeweight=".949282pt" strokecolor="#676767">
                <v:path arrowok="t"/>
              </v:shape>
            </v:group>
            <v:group style="position:absolute;left:7737;top:862;width:892;height:2" coordorigin="7737,862" coordsize="892,2">
              <v:shape style="position:absolute;left:7737;top:862;width:892;height:2" coordorigin="7737,862" coordsize="892,0" path="m7737,862l8629,862e" filled="f" stroked="t" strokeweight=".474641pt" strokecolor="#3B3B3B">
                <v:path arrowok="t"/>
              </v:shape>
            </v:group>
            <v:group style="position:absolute;left:8572;top:864;width:3042;height:2" coordorigin="8572,864" coordsize="3042,2">
              <v:shape style="position:absolute;left:8572;top:864;width:3042;height:2" coordorigin="8572,864" coordsize="3042,0" path="m8572,864l11614,864e" filled="f" stroked="t" strokeweight=".711962pt" strokecolor="#57575B">
                <v:path arrowok="t"/>
              </v:shape>
            </v:group>
            <v:group style="position:absolute;left:11614;top:855;width:2;height:3208" coordorigin="11614,855" coordsize="2,3208">
              <v:shape style="position:absolute;left:11614;top:855;width:2;height:3208" coordorigin="11614,855" coordsize="0,3208" path="m11614,4063l11614,855e" filled="f" stroked="t" strokeweight=".711962pt" strokecolor="#606060">
                <v:path arrowok="t"/>
              </v:shape>
            </v:group>
            <v:group style="position:absolute;left:361;top:1509;width:2;height:415" coordorigin="361,1509" coordsize="2,415">
              <v:shape style="position:absolute;left:361;top:1509;width:2;height:415" coordorigin="361,1509" coordsize="0,415" path="m361,1924l361,1509e" filled="f" stroked="t" strokeweight=".474641pt" strokecolor="#7C7C7C">
                <v:path arrowok="t"/>
              </v:shape>
            </v:group>
            <v:group style="position:absolute;left:2326;top:1509;width:2;height:186" coordorigin="2326,1509" coordsize="2,186">
              <v:shape style="position:absolute;left:2326;top:1509;width:2;height:186" coordorigin="2326,1509" coordsize="0,186" path="m2326,1695l2326,1509e" filled="f" stroked="t" strokeweight=".474641pt" strokecolor="#5B5B5B">
                <v:path arrowok="t"/>
              </v:shape>
            </v:group>
            <v:group style="position:absolute;left:9158;top:855;width:2;height:1532" coordorigin="9158,855" coordsize="2,1532">
              <v:shape style="position:absolute;left:9158;top:855;width:2;height:1532" coordorigin="9158,855" coordsize="0,1532" path="m9158,2387l9158,855e" filled="f" stroked="t" strokeweight=".711962pt" strokecolor="#575757">
                <v:path arrowok="t"/>
              </v:shape>
            </v:group>
            <v:group style="position:absolute;left:2326;top:1638;width:2;height:286" coordorigin="2326,1638" coordsize="2,286">
              <v:shape style="position:absolute;left:2326;top:1638;width:2;height:286" coordorigin="2326,1638" coordsize="0,286" path="m2326,1924l2326,1638e" filled="f" stroked="t" strokeweight=".474641pt" strokecolor="#484848">
                <v:path arrowok="t"/>
              </v:shape>
            </v:group>
            <v:group style="position:absolute;left:361;top:2358;width:460;height:2" coordorigin="361,2358" coordsize="460,2">
              <v:shape style="position:absolute;left:361;top:2358;width:460;height:2" coordorigin="361,2358" coordsize="460,0" path="m361,2358l821,2358e" filled="f" stroked="t" strokeweight=".474641pt" strokecolor="#3B3B3B">
                <v:path arrowok="t"/>
              </v:shape>
            </v:group>
            <v:group style="position:absolute;left:370;top:831;width:2;height:13764" coordorigin="370,831" coordsize="2,13764">
              <v:shape style="position:absolute;left:370;top:831;width:2;height:13764" coordorigin="370,831" coordsize="0,13764" path="m370,14595l370,831e" filled="f" stroked="t" strokeweight=".711962pt" strokecolor="#5B5B5B">
                <v:path arrowok="t"/>
              </v:shape>
            </v:group>
            <v:group style="position:absolute;left:764;top:2368;width:5795;height:2" coordorigin="764,2368" coordsize="5795,2">
              <v:shape style="position:absolute;left:764;top:2368;width:5795;height:2" coordorigin="764,2368" coordsize="5795,0" path="m764,2368l6560,2368e" filled="f" stroked="t" strokeweight=".711962pt" strokecolor="#575757">
                <v:path arrowok="t"/>
              </v:shape>
            </v:group>
            <v:group style="position:absolute;left:2326;top:1867;width:2;height:511" coordorigin="2326,1867" coordsize="2,511">
              <v:shape style="position:absolute;left:2326;top:1867;width:2;height:511" coordorigin="2326,1867" coordsize="0,511" path="m2326,2378l2326,1867e" filled="f" stroked="t" strokeweight=".711962pt" strokecolor="#545454">
                <v:path arrowok="t"/>
              </v:shape>
            </v:group>
            <v:group style="position:absolute;left:6503;top:2378;width:304;height:2" coordorigin="6503,2378" coordsize="304,2">
              <v:shape style="position:absolute;left:6503;top:2378;width:304;height:2" coordorigin="6503,2378" coordsize="304,0" path="m6503,2378l6806,2378e" filled="f" stroked="t" strokeweight=".474641pt" strokecolor="#2B2B2B">
                <v:path arrowok="t"/>
              </v:shape>
            </v:group>
            <v:group style="position:absolute;left:6749;top:2378;width:256;height:2" coordorigin="6749,2378" coordsize="256,2">
              <v:shape style="position:absolute;left:6749;top:2378;width:256;height:2" coordorigin="6749,2378" coordsize="256,0" path="m6749,2378l7006,2378e" filled="f" stroked="t" strokeweight=".474641pt" strokecolor="#444444">
                <v:path arrowok="t"/>
              </v:shape>
            </v:group>
            <v:group style="position:absolute;left:6949;top:2378;width:845;height:2" coordorigin="6949,2378" coordsize="845,2">
              <v:shape style="position:absolute;left:6949;top:2378;width:845;height:2" coordorigin="6949,2378" coordsize="845,0" path="m6949,2378l7794,2378e" filled="f" stroked="t" strokeweight=".949282pt" strokecolor="#646464">
                <v:path arrowok="t"/>
              </v:shape>
            </v:group>
            <v:group style="position:absolute;left:7737;top:2378;width:275;height:2" coordorigin="7737,2378" coordsize="275,2">
              <v:shape style="position:absolute;left:7737;top:2378;width:275;height:2" coordorigin="7737,2378" coordsize="275,0" path="m7737,2378l8012,2378e" filled="f" stroked="t" strokeweight=".474641pt" strokecolor="#383838">
                <v:path arrowok="t"/>
              </v:shape>
            </v:group>
            <v:group style="position:absolute;left:7955;top:2380;width:3664;height:2" coordorigin="7955,2380" coordsize="3664,2">
              <v:shape style="position:absolute;left:7955;top:2380;width:3664;height:2" coordorigin="7955,2380" coordsize="3664,0" path="m7955,2380l11619,2380e" filled="f" stroked="t" strokeweight=".711962pt" strokecolor="#606060">
                <v:path arrowok="t"/>
              </v:shape>
            </v:group>
            <v:group style="position:absolute;left:361;top:2600;width:1353;height:2" coordorigin="361,2600" coordsize="1353,2">
              <v:shape style="position:absolute;left:361;top:2600;width:1353;height:2" coordorigin="361,2600" coordsize="1353,0" path="m361,2600l1713,2600e" filled="f" stroked="t" strokeweight=".474641pt" strokecolor="#444444">
                <v:path arrowok="t"/>
              </v:shape>
            </v:group>
            <v:group style="position:absolute;left:368;top:831;width:2;height:9405" coordorigin="368,831" coordsize="2,9405">
              <v:shape style="position:absolute;left:368;top:831;width:2;height:9405" coordorigin="368,831" coordsize="0,9405" path="m368,10236l368,831e" filled="f" stroked="t" strokeweight=".711962pt" strokecolor="#5B5B5B">
                <v:path arrowok="t"/>
              </v:shape>
            </v:group>
            <v:group style="position:absolute;left:1524;top:2611;width:7651;height:2" coordorigin="1524,2611" coordsize="7651,2">
              <v:shape style="position:absolute;left:1524;top:2611;width:7651;height:2" coordorigin="1524,2611" coordsize="7651,0" path="m1524,2611l9175,2611e" filled="f" stroked="t" strokeweight=".711962pt" strokecolor="#5B5B5B">
                <v:path arrowok="t"/>
              </v:shape>
            </v:group>
            <v:group style="position:absolute;left:9118;top:2616;width:299;height:2" coordorigin="9118,2616" coordsize="299,2">
              <v:shape style="position:absolute;left:9118;top:2616;width:299;height:2" coordorigin="9118,2616" coordsize="299,0" path="m9118,2616l9417,2616e" filled="f" stroked="t" strokeweight=".474641pt" strokecolor="#383838">
                <v:path arrowok="t"/>
              </v:shape>
            </v:group>
            <v:group style="position:absolute;left:9360;top:2619;width:2259;height:2" coordorigin="9360,2619" coordsize="2259,2">
              <v:shape style="position:absolute;left:9360;top:2619;width:2259;height:2" coordorigin="9360,2619" coordsize="2259,0" path="m9360,2619l11619,2619e" filled="f" stroked="t" strokeweight=".949282pt" strokecolor="#606060">
                <v:path arrowok="t"/>
              </v:shape>
            </v:group>
            <v:group style="position:absolute;left:356;top:2848;width:11263;height:2" coordorigin="356,2848" coordsize="11263,2">
              <v:shape style="position:absolute;left:356;top:2848;width:11263;height:2" coordorigin="356,2848" coordsize="11263,0" path="m356,2848l11619,2848e" filled="f" stroked="t" strokeweight=".711962pt" strokecolor="#575757">
                <v:path arrowok="t"/>
              </v:shape>
            </v:group>
            <v:group style="position:absolute;left:2758;top:2845;width:527;height:2" coordorigin="2758,2845" coordsize="527,2">
              <v:shape style="position:absolute;left:2758;top:2845;width:527;height:2" coordorigin="2758,2845" coordsize="527,0" path="m2758,2845l3285,2845e" filled="f" stroked="t" strokeweight=".474641pt" strokecolor="#3F3F3F">
                <v:path arrowok="t"/>
              </v:shape>
            </v:group>
            <v:group style="position:absolute;left:8572;top:2853;width:845;height:2" coordorigin="8572,2853" coordsize="845,2">
              <v:shape style="position:absolute;left:8572;top:2853;width:845;height:2" coordorigin="8572,2853" coordsize="845,0" path="m8572,2853l9417,2853e" filled="f" stroked="t" strokeweight=".474641pt" strokecolor="#3B3B3B">
                <v:path arrowok="t"/>
              </v:shape>
            </v:group>
            <v:group style="position:absolute;left:11614;top:2568;width:2;height:306" coordorigin="11614,2568" coordsize="2,306">
              <v:shape style="position:absolute;left:11614;top:2568;width:2;height:306" coordorigin="11614,2568" coordsize="0,306" path="m11614,2874l11614,2568e" filled="f" stroked="t" strokeweight=".474641pt" strokecolor="#4B4B4B">
                <v:path arrowok="t"/>
              </v:shape>
            </v:group>
            <v:group style="position:absolute;left:356;top:3089;width:11268;height:2" coordorigin="356,3089" coordsize="11268,2">
              <v:shape style="position:absolute;left:356;top:3089;width:11268;height:2" coordorigin="356,3089" coordsize="11268,0" path="m356,3089l11624,3089e" filled="f" stroked="t" strokeweight=".711962pt" strokecolor="#6B6B6B">
                <v:path arrowok="t"/>
              </v:shape>
            </v:group>
            <v:group style="position:absolute;left:5895;top:3089;width:365;height:2" coordorigin="5895,3089" coordsize="365,2">
              <v:shape style="position:absolute;left:5895;top:3089;width:365;height:2" coordorigin="5895,3089" coordsize="365,0" path="m5895,3089l6261,3089e" filled="f" stroked="t" strokeweight=".474641pt" strokecolor="#4F4F4F">
                <v:path arrowok="t"/>
              </v:shape>
            </v:group>
            <v:group style="position:absolute;left:7395;top:3091;width:617;height:2" coordorigin="7395,3091" coordsize="617,2">
              <v:shape style="position:absolute;left:7395;top:3091;width:617;height:2" coordorigin="7395,3091" coordsize="617,0" path="m7395,3091l8012,3091e" filled="f" stroked="t" strokeweight=".474641pt" strokecolor="#575757">
                <v:path arrowok="t"/>
              </v:shape>
            </v:group>
            <v:group style="position:absolute;left:8572;top:3091;width:845;height:2" coordorigin="8572,3091" coordsize="845,2">
              <v:shape style="position:absolute;left:8572;top:3091;width:845;height:2" coordorigin="8572,3091" coordsize="845,0" path="m8572,3091l9417,3091e" filled="f" stroked="t" strokeweight=".474641pt" strokecolor="#4F4F4F">
                <v:path arrowok="t"/>
              </v:shape>
            </v:group>
            <v:group style="position:absolute;left:361;top:3318;width:1353;height:2" coordorigin="361,3318" coordsize="1353,2">
              <v:shape style="position:absolute;left:361;top:3318;width:1353;height:2" coordorigin="361,3318" coordsize="1353,0" path="m361,3318l1713,3318e" filled="f" stroked="t" strokeweight=".711962pt" strokecolor="#646464">
                <v:path arrowok="t"/>
              </v:shape>
            </v:group>
            <v:group style="position:absolute;left:380;top:3330;width:11244;height:2" coordorigin="380,3330" coordsize="11244,2">
              <v:shape style="position:absolute;left:380;top:3330;width:11244;height:2" coordorigin="380,3330" coordsize="11244,0" path="m380,3330l11624,3330e" filled="f" stroked="t" strokeweight=".711962pt" strokecolor="#6B6B6B">
                <v:path arrowok="t"/>
              </v:shape>
            </v:group>
            <v:group style="position:absolute;left:5895;top:3328;width:365;height:2" coordorigin="5895,3328" coordsize="365,2">
              <v:shape style="position:absolute;left:5895;top:3328;width:365;height:2" coordorigin="5895,3328" coordsize="365,0" path="m5895,3328l6261,3328e" filled="f" stroked="t" strokeweight=".474641pt" strokecolor="#444444">
                <v:path arrowok="t"/>
              </v:shape>
            </v:group>
            <v:group style="position:absolute;left:361;top:3569;width:3769;height:2" coordorigin="361,3569" coordsize="3769,2">
              <v:shape style="position:absolute;left:361;top:3569;width:3769;height:2" coordorigin="361,3569" coordsize="3769,0" path="m361,3569l4129,3569e" filled="f" stroked="t" strokeweight=".711962pt" strokecolor="#545454">
                <v:path arrowok="t"/>
              </v:shape>
            </v:group>
            <v:group style="position:absolute;left:370;top:3280;width:2;height:563" coordorigin="370,3280" coordsize="2,563">
              <v:shape style="position:absolute;left:370;top:3280;width:2;height:563" coordorigin="370,3280" coordsize="0,563" path="m370,3843l370,3280e" filled="f" stroked="t" strokeweight=".711962pt" strokecolor="#484848">
                <v:path arrowok="t"/>
              </v:shape>
            </v:group>
            <v:group style="position:absolute;left:3935;top:3571;width:1039;height:2" coordorigin="3935,3571" coordsize="1039,2">
              <v:shape style="position:absolute;left:3935;top:3571;width:1039;height:2" coordorigin="3935,3571" coordsize="1039,0" path="m3935,3571l4974,3571e" filled="f" stroked="t" strokeweight=".474641pt" strokecolor="#4B4B4B">
                <v:path arrowok="t"/>
              </v:shape>
            </v:group>
            <v:group style="position:absolute;left:4557;top:3573;width:2031;height:2" coordorigin="4557,3573" coordsize="2031,2">
              <v:shape style="position:absolute;left:4557;top:3573;width:2031;height:2" coordorigin="4557,3573" coordsize="2031,0" path="m4557,3573l6588,3573e" filled="f" stroked="t" strokeweight=".949282pt" strokecolor="#5B5B5B">
                <v:path arrowok="t"/>
              </v:shape>
            </v:group>
            <v:group style="position:absolute;left:6503;top:3571;width:503;height:2" coordorigin="6503,3571" coordsize="503,2">
              <v:shape style="position:absolute;left:6503;top:3571;width:503;height:2" coordorigin="6503,3571" coordsize="503,0" path="m6503,3571l7006,3571e" filled="f" stroked="t" strokeweight=".474641pt" strokecolor="#3B3B3B">
                <v:path arrowok="t"/>
              </v:shape>
            </v:group>
            <v:group style="position:absolute;left:6911;top:3576;width:4708;height:2" coordorigin="6911,3576" coordsize="4708,2">
              <v:shape style="position:absolute;left:6911;top:3576;width:4708;height:2" coordorigin="6911,3576" coordsize="4708,0" path="m6911,3576l11619,3576e" filled="f" stroked="t" strokeweight=".711962pt" strokecolor="#575757">
                <v:path arrowok="t"/>
              </v:shape>
            </v:group>
            <v:group style="position:absolute;left:3963;top:3552;width:2;height:477" coordorigin="3963,3552" coordsize="2,477">
              <v:shape style="position:absolute;left:3963;top:3552;width:2;height:477" coordorigin="3963,3552" coordsize="0,477" path="m3963,4029l3963,3552e" filled="f" stroked="t" strokeweight=".711962pt" strokecolor="#4F4F4F">
                <v:path arrowok="t"/>
              </v:shape>
            </v:group>
            <v:group style="position:absolute;left:6987;top:3566;width:2;height:277" coordorigin="6987,3566" coordsize="2,277">
              <v:shape style="position:absolute;left:6987;top:3566;width:2;height:277" coordorigin="6987,3566" coordsize="0,277" path="m6987,3843l6987,3566e" filled="f" stroked="t" strokeweight=".711962pt" strokecolor="#4B4B4B">
                <v:path arrowok="t"/>
              </v:shape>
            </v:group>
            <v:group style="position:absolute;left:11614;top:3523;width:2;height:320" coordorigin="11614,3523" coordsize="2,320">
              <v:shape style="position:absolute;left:11614;top:3523;width:2;height:320" coordorigin="11614,3523" coordsize="0,320" path="m11614,3843l11614,3523e" filled="f" stroked="t" strokeweight=".474641pt" strokecolor="#484848">
                <v:path arrowok="t"/>
              </v:shape>
            </v:group>
            <v:group style="position:absolute;left:6972;top:4029;width:2174;height:2" coordorigin="6972,4029" coordsize="2174,2">
              <v:shape style="position:absolute;left:6972;top:4029;width:2174;height:2" coordorigin="6972,4029" coordsize="2174,0" path="m6972,4029l9146,4029e" filled="f" stroked="t" strokeweight=".237321pt" strokecolor="#575757">
                <v:path arrowok="t"/>
              </v:shape>
            </v:group>
            <v:group style="position:absolute;left:6991;top:3786;width:2;height:272" coordorigin="6991,3786" coordsize="2,272">
              <v:shape style="position:absolute;left:6991;top:3786;width:2;height:272" coordorigin="6991,3786" coordsize="0,272" path="m6991,4058l6991,3786e" filled="f" stroked="t" strokeweight=".474641pt" strokecolor="#3B3B3B">
                <v:path arrowok="t"/>
              </v:shape>
            </v:group>
            <v:group style="position:absolute;left:9146;top:4029;width:1220;height:2" coordorigin="9146,4029" coordsize="1220,2">
              <v:shape style="position:absolute;left:9146;top:4029;width:1220;height:2" coordorigin="9146,4029" coordsize="1220,0" path="m9146,4029l10366,4029e" filled="f" stroked="t" strokeweight=".237321pt" strokecolor="#000000">
                <v:path arrowok="t"/>
              </v:shape>
            </v:group>
            <v:group style="position:absolute;left:10366;top:4029;width:1258;height:2" coordorigin="10366,4029" coordsize="1258,2">
              <v:shape style="position:absolute;left:10366;top:4029;width:1258;height:2" coordorigin="10366,4029" coordsize="1258,0" path="m10366,4029l11624,4029e" filled="f" stroked="t" strokeweight=".237321pt" strokecolor="#707070">
                <v:path arrowok="t"/>
              </v:shape>
            </v:group>
            <v:group style="position:absolute;left:3963;top:4029;width:2;height:253" coordorigin="3963,4029" coordsize="2,253">
              <v:shape style="position:absolute;left:3963;top:4029;width:2;height:253" coordorigin="3963,4029" coordsize="0,253" path="m3963,4282l3963,4029e" filled="f" stroked="t" strokeweight=".237321pt" strokecolor="#5B5B5B">
                <v:path arrowok="t"/>
              </v:shape>
            </v:group>
            <v:group style="position:absolute;left:3935;top:4256;width:2017;height:2" coordorigin="3935,4256" coordsize="2017,2">
              <v:shape style="position:absolute;left:3935;top:4256;width:2017;height:2" coordorigin="3935,4256" coordsize="2017,0" path="m3935,4256l5952,4256e" filled="f" stroked="t" strokeweight=".711962pt" strokecolor="#575757">
                <v:path arrowok="t"/>
              </v:shape>
            </v:group>
            <v:group style="position:absolute;left:5852;top:4254;width:408;height:2" coordorigin="5852,4254" coordsize="408,2">
              <v:shape style="position:absolute;left:5852;top:4254;width:408;height:2" coordorigin="5852,4254" coordsize="408,0" path="m5852,4254l6261,4254e" filled="f" stroked="t" strokeweight=".474641pt" strokecolor="#B3B3B3">
                <v:path arrowok="t"/>
              </v:shape>
            </v:group>
            <v:group style="position:absolute;left:6991;top:4001;width:2;height:578" coordorigin="6991,4001" coordsize="2,578">
              <v:shape style="position:absolute;left:6991;top:4001;width:2;height:578" coordorigin="6991,4001" coordsize="0,578" path="m6991,4578l6991,4001e" filled="f" stroked="t" strokeweight=".949282pt" strokecolor="#606060">
                <v:path arrowok="t"/>
              </v:shape>
            </v:group>
            <v:group style="position:absolute;left:11617;top:4001;width:2;height:310" coordorigin="11617,4001" coordsize="2,310">
              <v:shape style="position:absolute;left:11617;top:4001;width:2;height:310" coordorigin="11617,4001" coordsize="0,310" path="m11617,4311l11617,4001e" filled="f" stroked="t" strokeweight=".949282pt" strokecolor="#777777">
                <v:path arrowok="t"/>
              </v:shape>
            </v:group>
            <v:group style="position:absolute;left:361;top:4564;width:3636;height:2" coordorigin="361,4564" coordsize="3636,2">
              <v:shape style="position:absolute;left:361;top:4564;width:3636;height:2" coordorigin="361,4564" coordsize="3636,0" path="m361,4564l3996,4564e" filled="f" stroked="t" strokeweight=".711962pt" strokecolor="#545454">
                <v:path arrowok="t"/>
              </v:shape>
            </v:group>
            <v:group style="position:absolute;left:1656;top:4564;width:688;height:2" coordorigin="1656,4564" coordsize="688,2">
              <v:shape style="position:absolute;left:1656;top:4564;width:688;height:2" coordorigin="1656,4564" coordsize="688,0" path="m1656,4564l2345,4564e" filled="f" stroked="t" strokeweight=".474641pt" strokecolor="#383838">
                <v:path arrowok="t"/>
              </v:shape>
            </v:group>
            <v:group style="position:absolute;left:3337;top:4569;width:422;height:2" coordorigin="3337,4569" coordsize="422,2">
              <v:shape style="position:absolute;left:3337;top:4569;width:422;height:2" coordorigin="3337,4569" coordsize="422,0" path="m3337,4569l3759,4569e" filled="f" stroked="t" strokeweight=".474641pt" strokecolor="#343434">
                <v:path arrowok="t"/>
              </v:shape>
            </v:group>
            <v:group style="position:absolute;left:3963;top:4282;width:2;height:282" coordorigin="3963,4282" coordsize="2,282">
              <v:shape style="position:absolute;left:3963;top:4282;width:2;height:282" coordorigin="3963,4282" coordsize="0,282" path="m3963,4564l3963,4282e" filled="f" stroked="t" strokeweight=".237321pt" strokecolor="#343434">
                <v:path arrowok="t"/>
              </v:shape>
            </v:group>
            <v:group style="position:absolute;left:3873;top:4564;width:1960;height:2" coordorigin="3873,4564" coordsize="1960,2">
              <v:shape style="position:absolute;left:3873;top:4564;width:1960;height:2" coordorigin="3873,4564" coordsize="1960,0" path="m3873,4564l5833,4564e" filled="f" stroked="t" strokeweight="1.186603pt" strokecolor="#3B3B3B">
                <v:path arrowok="t"/>
              </v:shape>
            </v:group>
            <v:group style="position:absolute;left:6204;top:4571;width:5420;height:2" coordorigin="6204,4571" coordsize="5420,2">
              <v:shape style="position:absolute;left:6204;top:4571;width:5420;height:2" coordorigin="6204,4571" coordsize="5420,0" path="m6204,4571l11624,4571e" filled="f" stroked="t" strokeweight=".711962pt" strokecolor="#5B5B5B">
                <v:path arrowok="t"/>
              </v:shape>
            </v:group>
            <v:group style="position:absolute;left:11619;top:4254;width:2;height:339" coordorigin="11619,4254" coordsize="2,339">
              <v:shape style="position:absolute;left:11619;top:4254;width:2;height:339" coordorigin="11619,4254" coordsize="0,339" path="m11619,4593l11619,4254e" filled="f" stroked="t" strokeweight=".474641pt" strokecolor="#444444">
                <v:path arrowok="t"/>
              </v:shape>
            </v:group>
            <v:group style="position:absolute;left:361;top:4841;width:11244;height:2" coordorigin="361,4841" coordsize="11244,2">
              <v:shape style="position:absolute;left:361;top:4841;width:11244;height:2" coordorigin="361,4841" coordsize="11244,0" path="m361,4841l11605,4841e" filled="f" stroked="t" strokeweight=".711962pt" strokecolor="#5B5B5B">
                <v:path arrowok="t"/>
              </v:shape>
            </v:group>
            <v:group style="position:absolute;left:2326;top:4564;width:2;height:310" coordorigin="2326,4564" coordsize="2,310">
              <v:shape style="position:absolute;left:2326;top:4564;width:2;height:310" coordorigin="2326,4564" coordsize="0,310" path="m2326,4874l2326,4564e" filled="f" stroked="t" strokeweight=".949282pt" strokecolor="#606060">
                <v:path arrowok="t"/>
              </v:shape>
            </v:group>
            <v:group style="position:absolute;left:4552;top:4846;width:422;height:2" coordorigin="4552,4846" coordsize="422,2">
              <v:shape style="position:absolute;left:4552;top:4846;width:422;height:2" coordorigin="4552,4846" coordsize="422,0" path="m4552,4846l4974,4846e" filled="f" stroked="t" strokeweight=".474641pt" strokecolor="#3B3B3B">
                <v:path arrowok="t"/>
              </v:shape>
            </v:group>
            <v:group style="position:absolute;left:9360;top:4851;width:2269;height:2" coordorigin="9360,4851" coordsize="2269,2">
              <v:shape style="position:absolute;left:9360;top:4851;width:2269;height:2" coordorigin="9360,4851" coordsize="2269,0" path="m9360,4851l11629,4851e" filled="f" stroked="t" strokeweight=".711962pt" strokecolor="#5B5B5B">
                <v:path arrowok="t"/>
              </v:shape>
            </v:group>
            <v:group style="position:absolute;left:11619;top:4521;width:2;height:840" coordorigin="11619,4521" coordsize="2,840">
              <v:shape style="position:absolute;left:11619;top:4521;width:2;height:840" coordorigin="11619,4521" coordsize="0,840" path="m11619,5361l11619,4521e" filled="f" stroked="t" strokeweight=".949282pt" strokecolor="#676767">
                <v:path arrowok="t"/>
              </v:shape>
            </v:group>
            <v:group style="position:absolute;left:2330;top:4564;width:2;height:2473" coordorigin="2330,4564" coordsize="2,2473">
              <v:shape style="position:absolute;left:2330;top:4564;width:2;height:2473" coordorigin="2330,4564" coordsize="0,2473" path="m2330,7037l2330,4564e" filled="f" stroked="t" strokeweight=".711962pt" strokecolor="#4B4B4B">
                <v:path arrowok="t"/>
              </v:shape>
            </v:group>
            <v:group style="position:absolute;left:2326;top:5082;width:3626;height:2" coordorigin="2326,5082" coordsize="3626,2">
              <v:shape style="position:absolute;left:2326;top:5082;width:3626;height:2" coordorigin="2326,5082" coordsize="3626,0" path="m2326,5082l5952,5082e" filled="f" stroked="t" strokeweight=".711962pt" strokecolor="#646464">
                <v:path arrowok="t"/>
              </v:shape>
            </v:group>
            <v:group style="position:absolute;left:5895;top:5084;width:365;height:2" coordorigin="5895,5084" coordsize="365,2">
              <v:shape style="position:absolute;left:5895;top:5084;width:365;height:2" coordorigin="5895,5084" coordsize="365,0" path="m5895,5084l6261,5084e" filled="f" stroked="t" strokeweight=".474641pt" strokecolor="#444444">
                <v:path arrowok="t"/>
              </v:shape>
            </v:group>
            <v:group style="position:absolute;left:6204;top:5082;width:802;height:2" coordorigin="6204,5082" coordsize="802,2">
              <v:shape style="position:absolute;left:6204;top:5082;width:802;height:2" coordorigin="6204,5082" coordsize="802,0" path="m6204,5082l7006,5082e" filled="f" stroked="t" strokeweight=".949282pt" strokecolor="#6B6B6B">
                <v:path arrowok="t"/>
              </v:shape>
            </v:group>
            <v:group style="position:absolute;left:6949;top:5084;width:503;height:2" coordorigin="6949,5084" coordsize="503,2">
              <v:shape style="position:absolute;left:6949;top:5084;width:503;height:2" coordorigin="6949,5084" coordsize="503,0" path="m6949,5084l7452,5084e" filled="f" stroked="t" strokeweight=".474641pt" strokecolor="#545454">
                <v:path arrowok="t"/>
              </v:shape>
            </v:group>
            <v:group style="position:absolute;left:7395;top:5084;width:4234;height:2" coordorigin="7395,5084" coordsize="4234,2">
              <v:shape style="position:absolute;left:7395;top:5084;width:4234;height:2" coordorigin="7395,5084" coordsize="4234,0" path="m7395,5084l11629,5084e" filled="f" stroked="t" strokeweight=".711962pt" strokecolor="#676767">
                <v:path arrowok="t"/>
              </v:shape>
            </v:group>
            <v:group style="position:absolute;left:2335;top:4564;width:2;height:7376" coordorigin="2335,4564" coordsize="2,7376">
              <v:shape style="position:absolute;left:2335;top:4564;width:2;height:7376" coordorigin="2335,4564" coordsize="0,7376" path="m2335,11940l2335,4564e" filled="f" stroked="t" strokeweight=".711962pt" strokecolor="#4F4F4F">
                <v:path arrowok="t"/>
              </v:shape>
            </v:group>
            <v:group style="position:absolute;left:7765;top:5065;width:2;height:248" coordorigin="7765,5065" coordsize="2,248">
              <v:shape style="position:absolute;left:7765;top:5065;width:2;height:248" coordorigin="7765,5065" coordsize="0,248" path="m7765,5314l7765,5065e" filled="f" stroked="t" strokeweight=".237321pt" strokecolor="#777777">
                <v:path arrowok="t"/>
              </v:shape>
            </v:group>
            <v:group style="position:absolute;left:4951;top:5567;width:1609;height:2" coordorigin="4951,5567" coordsize="1609,2">
              <v:shape style="position:absolute;left:4951;top:5567;width:1609;height:2" coordorigin="4951,5567" coordsize="1609,0" path="m4951,5567l6560,5567e" filled="f" stroked="t" strokeweight=".711962pt" strokecolor="#575757">
                <v:path arrowok="t"/>
              </v:shape>
            </v:group>
            <v:group style="position:absolute;left:4951;top:5070;width:2;height:516" coordorigin="4951,5070" coordsize="2,516">
              <v:shape style="position:absolute;left:4951;top:5070;width:2;height:516" coordorigin="4951,5070" coordsize="0,516" path="m4951,5586l4951,5070e" filled="f" stroked="t" strokeweight=".949282pt" strokecolor="#5B5B5B">
                <v:path arrowok="t"/>
              </v:shape>
            </v:group>
            <v:group style="position:absolute;left:6503;top:5567;width:304;height:2" coordorigin="6503,5567" coordsize="304,2">
              <v:shape style="position:absolute;left:6503;top:5567;width:304;height:2" coordorigin="6503,5567" coordsize="304,0" path="m6503,5567l6806,5567e" filled="f" stroked="t" strokeweight=".474641pt" strokecolor="#383838">
                <v:path arrowok="t"/>
              </v:shape>
            </v:group>
            <v:group style="position:absolute;left:6749;top:5567;width:1049;height:2" coordorigin="6749,5567" coordsize="1049,2">
              <v:shape style="position:absolute;left:6749;top:5567;width:1049;height:2" coordorigin="6749,5567" coordsize="1049,0" path="m6749,5567l7798,5567e" filled="f" stroked="t" strokeweight=".711962pt" strokecolor="#575757">
                <v:path arrowok="t"/>
              </v:shape>
            </v:group>
            <v:group style="position:absolute;left:7765;top:5314;width:2;height:253" coordorigin="7765,5314" coordsize="2,253">
              <v:shape style="position:absolute;left:7765;top:5314;width:2;height:253" coordorigin="7765,5314" coordsize="0,253" path="m7765,5567l7765,5314e" filled="f" stroked="t" strokeweight=".237321pt" strokecolor="#2B2B2B">
                <v:path arrowok="t"/>
              </v:shape>
            </v:group>
            <v:group style="position:absolute;left:7737;top:5567;width:275;height:2" coordorigin="7737,5567" coordsize="275,2">
              <v:shape style="position:absolute;left:7737;top:5567;width:275;height:2" coordorigin="7737,5567" coordsize="275,0" path="m7737,5567l8012,5567e" filled="f" stroked="t" strokeweight=".474641pt" strokecolor="#2F2F2F">
                <v:path arrowok="t"/>
              </v:shape>
            </v:group>
            <v:group style="position:absolute;left:7955;top:5569;width:1220;height:2" coordorigin="7955,5569" coordsize="1220,2">
              <v:shape style="position:absolute;left:7955;top:5569;width:1220;height:2" coordorigin="7955,5569" coordsize="1220,0" path="m7955,5569l9175,5569e" filled="f" stroked="t" strokeweight=".949282pt" strokecolor="#5B5B5B">
                <v:path arrowok="t"/>
              </v:shape>
            </v:group>
            <v:group style="position:absolute;left:9118;top:5567;width:299;height:2" coordorigin="9118,5567" coordsize="299,2">
              <v:shape style="position:absolute;left:9118;top:5567;width:299;height:2" coordorigin="9118,5567" coordsize="299,0" path="m9118,5567l9417,5567e" filled="f" stroked="t" strokeweight=".474641pt" strokecolor="#343434">
                <v:path arrowok="t"/>
              </v:shape>
            </v:group>
            <v:group style="position:absolute;left:9360;top:5567;width:2269;height:2" coordorigin="9360,5567" coordsize="2269,2">
              <v:shape style="position:absolute;left:9360;top:5567;width:2269;height:2" coordorigin="9360,5567" coordsize="2269,0" path="m9360,5567l11629,5567e" filled="f" stroked="t" strokeweight=".711962pt" strokecolor="#606060">
                <v:path arrowok="t"/>
              </v:shape>
            </v:group>
            <v:group style="position:absolute;left:11622;top:5285;width:2;height:544" coordorigin="11622,5285" coordsize="2,544">
              <v:shape style="position:absolute;left:11622;top:5285;width:2;height:544" coordorigin="11622,5285" coordsize="0,544" path="m11622,5829l11622,5285e" filled="f" stroked="t" strokeweight=".474641pt" strokecolor="#545454">
                <v:path arrowok="t"/>
              </v:shape>
            </v:group>
            <v:group style="position:absolute;left:370;top:5528;width:2;height:291" coordorigin="370,5528" coordsize="2,291">
              <v:shape style="position:absolute;left:370;top:5528;width:2;height:291" coordorigin="370,5528" coordsize="0,291" path="m370,5820l370,5528e" filled="f" stroked="t" strokeweight=".474641pt" strokecolor="#484848">
                <v:path arrowok="t"/>
              </v:shape>
            </v:group>
            <v:group style="position:absolute;left:4955;top:5528;width:2;height:291" coordorigin="4955,5528" coordsize="2,291">
              <v:shape style="position:absolute;left:4955;top:5528;width:2;height:291" coordorigin="4955,5528" coordsize="0,291" path="m4955,5820l4955,5528e" filled="f" stroked="t" strokeweight=".474641pt" strokecolor="#343434">
                <v:path arrowok="t"/>
              </v:shape>
            </v:group>
            <v:group style="position:absolute;left:4951;top:5808;width:6683;height:2" coordorigin="4951,5808" coordsize="6683,2">
              <v:shape style="position:absolute;left:4951;top:5808;width:6683;height:2" coordorigin="4951,5808" coordsize="6683,0" path="m4951,5808l11633,5808e" filled="f" stroked="t" strokeweight=".711962pt" strokecolor="#575757">
                <v:path arrowok="t"/>
              </v:shape>
            </v:group>
            <v:group style="position:absolute;left:4958;top:5762;width:2;height:1485" coordorigin="4958,5762" coordsize="2,1485">
              <v:shape style="position:absolute;left:4958;top:5762;width:2;height:1485" coordorigin="4958,5762" coordsize="0,1485" path="m4958,7247l4958,5762e" filled="f" stroked="t" strokeweight=".949282pt" strokecolor="#575757">
                <v:path arrowok="t"/>
              </v:shape>
            </v:group>
            <v:group style="position:absolute;left:4946;top:6049;width:6683;height:2" coordorigin="4946,6049" coordsize="6683,2">
              <v:shape style="position:absolute;left:4946;top:6049;width:6683;height:2" coordorigin="4946,6049" coordsize="6683,0" path="m4946,6049l11629,6049e" filled="f" stroked="t" strokeweight=".711962pt" strokecolor="#575757">
                <v:path arrowok="t"/>
              </v:shape>
            </v:group>
            <v:group style="position:absolute;left:11631;top:2062;width:2;height:9940" coordorigin="11631,2062" coordsize="2,9940">
              <v:shape style="position:absolute;left:11631;top:2062;width:2;height:9940" coordorigin="11631,2062" coordsize="0,9940" path="m11631,12002l11631,2062e" filled="f" stroked="t" strokeweight=".711962pt" strokecolor="#646464">
                <v:path arrowok="t"/>
              </v:shape>
            </v:group>
            <v:group style="position:absolute;left:2326;top:6285;width:1101;height:2" coordorigin="2326,6285" coordsize="1101,2">
              <v:shape style="position:absolute;left:2326;top:6285;width:1101;height:2" coordorigin="2326,6285" coordsize="1101,0" path="m2326,6285l3427,6285e" filled="f" stroked="t" strokeweight=".949282pt" strokecolor="#606060">
                <v:path arrowok="t"/>
              </v:shape>
            </v:group>
            <v:group style="position:absolute;left:3337;top:6288;width:655;height:2" coordorigin="3337,6288" coordsize="655,2">
              <v:shape style="position:absolute;left:3337;top:6288;width:655;height:2" coordorigin="3337,6288" coordsize="655,0" path="m3337,6288l3992,6288e" filled="f" stroked="t" strokeweight=".474641pt" strokecolor="#444444">
                <v:path arrowok="t"/>
              </v:shape>
            </v:group>
            <v:group style="position:absolute;left:3935;top:6290;width:7694;height:2" coordorigin="3935,6290" coordsize="7694,2">
              <v:shape style="position:absolute;left:3935;top:6290;width:7694;height:2" coordorigin="3935,6290" coordsize="7694,0" path="m3935,6290l11629,6290e" filled="f" stroked="t" strokeweight=".711962pt" strokecolor="#575757">
                <v:path arrowok="t"/>
              </v:shape>
            </v:group>
            <v:group style="position:absolute;left:4913;top:6288;width:4262;height:2" coordorigin="4913,6288" coordsize="4262,2">
              <v:shape style="position:absolute;left:4913;top:6288;width:4262;height:2" coordorigin="4913,6288" coordsize="4262,0" path="m4913,6288l9175,6288e" filled="f" stroked="t" strokeweight=".474641pt" strokecolor="#4F4F4F">
                <v:path arrowok="t"/>
              </v:shape>
            </v:group>
            <v:group style="position:absolute;left:11624;top:6006;width:2;height:306" coordorigin="11624,6006" coordsize="2,306">
              <v:shape style="position:absolute;left:11624;top:6006;width:2;height:306" coordorigin="11624,6006" coordsize="0,306" path="m11624,6311l11624,6006e" filled="f" stroked="t" strokeweight=".474641pt" strokecolor="#4F4F4F">
                <v:path arrowok="t"/>
              </v:shape>
            </v:group>
            <v:group style="position:absolute;left:2283;top:6529;width:5511;height:2" coordorigin="2283,6529" coordsize="5511,2">
              <v:shape style="position:absolute;left:2283;top:6529;width:5511;height:2" coordorigin="2283,6529" coordsize="5511,0" path="m2283,6529l7794,6529e" filled="f" stroked="t" strokeweight=".711962pt" strokecolor="#575757">
                <v:path arrowok="t"/>
              </v:shape>
            </v:group>
            <v:group style="position:absolute;left:7737;top:6531;width:275;height:2" coordorigin="7737,6531" coordsize="275,2">
              <v:shape style="position:absolute;left:7737;top:6531;width:275;height:2" coordorigin="7737,6531" coordsize="275,0" path="m7737,6531l8012,6531e" filled="f" stroked="t" strokeweight=".474641pt" strokecolor="#3B3B3B">
                <v:path arrowok="t"/>
              </v:shape>
            </v:group>
            <v:group style="position:absolute;left:7955;top:6529;width:674;height:2" coordorigin="7955,6529" coordsize="674,2">
              <v:shape style="position:absolute;left:7955;top:6529;width:674;height:2" coordorigin="7955,6529" coordsize="674,0" path="m7955,6529l8629,6529e" filled="f" stroked="t" strokeweight=".949282pt" strokecolor="#606060">
                <v:path arrowok="t"/>
              </v:shape>
            </v:group>
            <v:group style="position:absolute;left:8572;top:6529;width:845;height:2" coordorigin="8572,6529" coordsize="845,2">
              <v:shape style="position:absolute;left:8572;top:6529;width:845;height:2" coordorigin="8572,6529" coordsize="845,0" path="m8572,6529l9417,6529e" filled="f" stroked="t" strokeweight=".474641pt" strokecolor="#484848">
                <v:path arrowok="t"/>
              </v:shape>
            </v:group>
            <v:group style="position:absolute;left:9360;top:6531;width:2274;height:2" coordorigin="9360,6531" coordsize="2274,2">
              <v:shape style="position:absolute;left:9360;top:6531;width:2274;height:2" coordorigin="9360,6531" coordsize="2274,0" path="m9360,6531l11633,6531e" filled="f" stroked="t" strokeweight=".711962pt" strokecolor="#5B5B5B">
                <v:path arrowok="t"/>
              </v:shape>
            </v:group>
            <v:group style="position:absolute;left:7765;top:6512;width:2;height:487" coordorigin="7765,6512" coordsize="2,487">
              <v:shape style="position:absolute;left:7765;top:6512;width:2;height:487" coordorigin="7765,6512" coordsize="0,487" path="m7765,6999l7765,6512e" filled="f" stroked="t" strokeweight=".237321pt" strokecolor="#3B3B3B">
                <v:path arrowok="t"/>
              </v:shape>
            </v:group>
            <v:group style="position:absolute;left:2335;top:6774;width:2;height:263" coordorigin="2335,6774" coordsize="2,263">
              <v:shape style="position:absolute;left:2335;top:6774;width:2;height:263" coordorigin="2335,6774" coordsize="0,263" path="m2335,7037l2335,6774e" filled="f" stroked="t" strokeweight=".474641pt" strokecolor="#383838">
                <v:path arrowok="t"/>
              </v:shape>
            </v:group>
            <v:group style="position:absolute;left:2326;top:7001;width:3095;height:2" coordorigin="2326,7001" coordsize="3095,2">
              <v:shape style="position:absolute;left:2326;top:7001;width:3095;height:2" coordorigin="2326,7001" coordsize="3095,0" path="m2326,7001l5420,7001e" filled="f" stroked="t" strokeweight=".949282pt" strokecolor="#606060">
                <v:path arrowok="t"/>
              </v:shape>
            </v:group>
            <v:group style="position:absolute;left:5363;top:7001;width:589;height:2" coordorigin="5363,7001" coordsize="589,2">
              <v:shape style="position:absolute;left:5363;top:7001;width:589;height:2" coordorigin="5363,7001" coordsize="589,0" path="m5363,7001l5952,7001e" filled="f" stroked="t" strokeweight=".474641pt" strokecolor="#4B4B4B">
                <v:path arrowok="t"/>
              </v:shape>
            </v:group>
            <v:group style="position:absolute;left:5710;top:7001;width:1096;height:2" coordorigin="5710,7001" coordsize="1096,2">
              <v:shape style="position:absolute;left:5710;top:7001;width:1096;height:2" coordorigin="5710,7001" coordsize="1096,0" path="m5710,7001l6806,7001e" filled="f" stroked="t" strokeweight=".949282pt" strokecolor="#646464">
                <v:path arrowok="t"/>
              </v:shape>
            </v:group>
            <v:group style="position:absolute;left:6749;top:6999;width:256;height:2" coordorigin="6749,6999" coordsize="256,2">
              <v:shape style="position:absolute;left:6749;top:6999;width:256;height:2" coordorigin="6749,6999" coordsize="256,0" path="m6749,6999l7006,6999e" filled="f" stroked="t" strokeweight=".474641pt" strokecolor="#444444">
                <v:path arrowok="t"/>
              </v:shape>
            </v:group>
            <v:group style="position:absolute;left:6930;top:7001;width:2245;height:2" coordorigin="6930,7001" coordsize="2245,2">
              <v:shape style="position:absolute;left:6930;top:7001;width:2245;height:2" coordorigin="6930,7001" coordsize="2245,0" path="m6930,7001l9175,7001e" filled="f" stroked="t" strokeweight=".711962pt" strokecolor="#606060">
                <v:path arrowok="t"/>
              </v:shape>
            </v:group>
            <v:group style="position:absolute;left:9118;top:6999;width:299;height:2" coordorigin="9118,6999" coordsize="299,2">
              <v:shape style="position:absolute;left:9118;top:6999;width:299;height:2" coordorigin="9118,6999" coordsize="299,0" path="m9118,6999l9417,6999e" filled="f" stroked="t" strokeweight=".474641pt" strokecolor="#3B3B3B">
                <v:path arrowok="t"/>
              </v:shape>
            </v:group>
            <v:group style="position:absolute;left:9360;top:6999;width:2274;height:2" coordorigin="9360,6999" coordsize="2274,2">
              <v:shape style="position:absolute;left:9360;top:6999;width:2274;height:2" coordorigin="9360,6999" coordsize="2274,0" path="m9360,6999l11633,6999e" filled="f" stroked="t" strokeweight=".711962pt" strokecolor="#646464">
                <v:path arrowok="t"/>
              </v:shape>
            </v:group>
            <v:group style="position:absolute;left:2326;top:7240;width:4234;height:2" coordorigin="2326,7240" coordsize="4234,2">
              <v:shape style="position:absolute;left:2326;top:7240;width:4234;height:2" coordorigin="2326,7240" coordsize="4234,0" path="m2326,7240l6560,7240e" filled="f" stroked="t" strokeweight=".711962pt" strokecolor="#575757">
                <v:path arrowok="t"/>
              </v:shape>
            </v:group>
            <v:group style="position:absolute;left:6503;top:7238;width:503;height:2" coordorigin="6503,7238" coordsize="503,2">
              <v:shape style="position:absolute;left:6503;top:7238;width:503;height:2" coordorigin="6503,7238" coordsize="503,0" path="m6503,7238l7006,7238e" filled="f" stroked="t" strokeweight=".474641pt" strokecolor="#444444">
                <v:path arrowok="t"/>
              </v:shape>
            </v:group>
            <v:group style="position:absolute;left:6949;top:7240;width:2240;height:2" coordorigin="6949,7240" coordsize="2240,2">
              <v:shape style="position:absolute;left:6949;top:7240;width:2240;height:2" coordorigin="6949,7240" coordsize="2240,0" path="m6949,7240l9189,7240e" filled="f" stroked="t" strokeweight=".711962pt" strokecolor="#5B5B5B">
                <v:path arrowok="t"/>
              </v:shape>
            </v:group>
            <v:group style="position:absolute;left:7765;top:6985;width:2;height:248" coordorigin="7765,6985" coordsize="2,248">
              <v:shape style="position:absolute;left:7765;top:6985;width:2;height:248" coordorigin="7765,6985" coordsize="0,248" path="m7765,7233l7765,6985e" filled="f" stroked="t" strokeweight=".237321pt" strokecolor="#5B5B5B">
                <v:path arrowok="t"/>
              </v:shape>
            </v:group>
            <v:group style="position:absolute;left:9118;top:7238;width:299;height:2" coordorigin="9118,7238" coordsize="299,2">
              <v:shape style="position:absolute;left:9118;top:7238;width:299;height:2" coordorigin="9118,7238" coordsize="299,0" path="m9118,7238l9417,7238e" filled="f" stroked="t" strokeweight=".474641pt" strokecolor="#4B4B4B">
                <v:path arrowok="t"/>
              </v:shape>
            </v:group>
            <v:group style="position:absolute;left:9360;top:7238;width:2274;height:2" coordorigin="9360,7238" coordsize="2274,2">
              <v:shape style="position:absolute;left:9360;top:7238;width:2274;height:2" coordorigin="9360,7238" coordsize="2274,0" path="m9360,7238l11633,7238e" filled="f" stroked="t" strokeweight=".711962pt" strokecolor="#606060">
                <v:path arrowok="t"/>
              </v:shape>
            </v:group>
            <v:group style="position:absolute;left:365;top:7476;width:456;height:2" coordorigin="365,7476" coordsize="456,2">
              <v:shape style="position:absolute;left:365;top:7476;width:456;height:2" coordorigin="365,7476" coordsize="456,0" path="m365,7476l821,7476e" filled="f" stroked="t" strokeweight=".474641pt" strokecolor="#484848">
                <v:path arrowok="t"/>
              </v:shape>
            </v:group>
            <v:group style="position:absolute;left:764;top:7479;width:3845;height:2" coordorigin="764,7479" coordsize="3845,2">
              <v:shape style="position:absolute;left:764;top:7479;width:3845;height:2" coordorigin="764,7479" coordsize="3845,0" path="m764,7479l4609,7479e" filled="f" stroked="t" strokeweight=".711962pt" strokecolor="#545454">
                <v:path arrowok="t"/>
              </v:shape>
            </v:group>
            <v:group style="position:absolute;left:4552;top:7481;width:422;height:2" coordorigin="4552,7481" coordsize="422,2">
              <v:shape style="position:absolute;left:4552;top:7481;width:422;height:2" coordorigin="4552,7481" coordsize="422,0" path="m4552,7481l4974,7481e" filled="f" stroked="t" strokeweight=".474641pt" strokecolor="#343434">
                <v:path arrowok="t"/>
              </v:shape>
            </v:group>
            <v:group style="position:absolute;left:4917;top:7481;width:1035;height:2" coordorigin="4917,7481" coordsize="1035,2">
              <v:shape style="position:absolute;left:4917;top:7481;width:1035;height:2" coordorigin="4917,7481" coordsize="1035,0" path="m4917,7481l5952,7481e" filled="f" stroked="t" strokeweight=".711962pt" strokecolor="#4F4F4F">
                <v:path arrowok="t"/>
              </v:shape>
            </v:group>
            <v:group style="position:absolute;left:5895;top:7481;width:365;height:2" coordorigin="5895,7481" coordsize="365,2">
              <v:shape style="position:absolute;left:5895;top:7481;width:365;height:2" coordorigin="5895,7481" coordsize="365,0" path="m5895,7481l6261,7481e" filled="f" stroked="t" strokeweight=".474641pt" strokecolor="#343434">
                <v:path arrowok="t"/>
              </v:shape>
            </v:group>
            <v:group style="position:absolute;left:6204;top:7479;width:802;height:2" coordorigin="6204,7479" coordsize="802,2">
              <v:shape style="position:absolute;left:6204;top:7479;width:802;height:2" coordorigin="6204,7479" coordsize="802,0" path="m6204,7479l7006,7479e" filled="f" stroked="t" strokeweight=".949282pt" strokecolor="#646464">
                <v:path arrowok="t"/>
              </v:shape>
            </v:group>
            <v:group style="position:absolute;left:6949;top:7481;width:503;height:2" coordorigin="6949,7481" coordsize="503,2">
              <v:shape style="position:absolute;left:6949;top:7481;width:503;height:2" coordorigin="6949,7481" coordsize="503,0" path="m6949,7481l7452,7481e" filled="f" stroked="t" strokeweight=".474641pt" strokecolor="#3B3B3B">
                <v:path arrowok="t"/>
              </v:shape>
            </v:group>
            <v:group style="position:absolute;left:7395;top:7479;width:674;height:2" coordorigin="7395,7479" coordsize="674,2">
              <v:shape style="position:absolute;left:7395;top:7479;width:674;height:2" coordorigin="7395,7479" coordsize="674,0" path="m7395,7479l8069,7479e" filled="f" stroked="t" strokeweight=".949282pt" strokecolor="#606060">
                <v:path arrowok="t"/>
              </v:shape>
            </v:group>
            <v:group style="position:absolute;left:7955;top:7479;width:674;height:2" coordorigin="7955,7479" coordsize="674,2">
              <v:shape style="position:absolute;left:7955;top:7479;width:674;height:2" coordorigin="7955,7479" coordsize="674,0" path="m7955,7479l8629,7479e" filled="f" stroked="t" strokeweight=".474641pt" strokecolor="#4B4B4B">
                <v:path arrowok="t"/>
              </v:shape>
            </v:group>
            <v:group style="position:absolute;left:8563;top:7479;width:3076;height:2" coordorigin="8563,7479" coordsize="3076,2">
              <v:shape style="position:absolute;left:8563;top:7479;width:3076;height:2" coordorigin="8563,7479" coordsize="3076,0" path="m8563,7479l11638,7479e" filled="f" stroked="t" strokeweight=".949282pt" strokecolor="#606060">
                <v:path arrowok="t"/>
              </v:shape>
            </v:group>
            <v:group style="position:absolute;left:365;top:7951;width:1348;height:2" coordorigin="365,7951" coordsize="1348,2">
              <v:shape style="position:absolute;left:365;top:7951;width:1348;height:2" coordorigin="365,7951" coordsize="1348,0" path="m365,7951l1713,7951e" filled="f" stroked="t" strokeweight=".949282pt" strokecolor="#606064">
                <v:path arrowok="t"/>
              </v:shape>
            </v:group>
            <v:group style="position:absolute;left:1656;top:7956;width:698;height:2" coordorigin="1656,7956" coordsize="698,2">
              <v:shape style="position:absolute;left:1656;top:7956;width:698;height:2" coordorigin="1656,7956" coordsize="698,0" path="m1656,7956l2354,7956e" filled="f" stroked="t" strokeweight=".474641pt" strokecolor="#3B3B3B">
                <v:path arrowok="t"/>
              </v:shape>
            </v:group>
            <v:group style="position:absolute;left:2335;top:7710;width:2;height:272" coordorigin="2335,7710" coordsize="2,272">
              <v:shape style="position:absolute;left:2335;top:7710;width:2;height:272" coordorigin="2335,7710" coordsize="0,272" path="m2335,7982l2335,7710e" filled="f" stroked="t" strokeweight=".474641pt" strokecolor="#2B2B2B">
                <v:path arrowok="t"/>
              </v:shape>
            </v:group>
            <v:group style="position:absolute;left:2283;top:7956;width:3137;height:2" coordorigin="2283,7956" coordsize="3137,2">
              <v:shape style="position:absolute;left:2283;top:7956;width:3137;height:2" coordorigin="2283,7956" coordsize="3137,0" path="m2283,7956l5420,7956e" filled="f" stroked="t" strokeweight=".949282pt" strokecolor="#575757">
                <v:path arrowok="t"/>
              </v:shape>
            </v:group>
            <v:group style="position:absolute;left:5363;top:7954;width:589;height:2" coordorigin="5363,7954" coordsize="589,2">
              <v:shape style="position:absolute;left:5363;top:7954;width:589;height:2" coordorigin="5363,7954" coordsize="589,0" path="m5363,7954l5952,7954e" filled="f" stroked="t" strokeweight=".474641pt" strokecolor="#3F3B3F">
                <v:path arrowok="t"/>
              </v:shape>
            </v:group>
            <v:group style="position:absolute;left:5772;top:7954;width:788;height:2" coordorigin="5772,7954" coordsize="788,2">
              <v:shape style="position:absolute;left:5772;top:7954;width:788;height:2" coordorigin="5772,7954" coordsize="788,0" path="m5772,7954l6560,7954e" filled="f" stroked="t" strokeweight=".949282pt" strokecolor="#606060">
                <v:path arrowok="t"/>
              </v:shape>
            </v:group>
            <v:group style="position:absolute;left:6503;top:7954;width:503;height:2" coordorigin="6503,7954" coordsize="503,2">
              <v:shape style="position:absolute;left:6503;top:7954;width:503;height:2" coordorigin="6503,7954" coordsize="503,0" path="m6503,7954l7006,7954e" filled="f" stroked="t" strokeweight=".474641pt" strokecolor="#2B2B2B">
                <v:path arrowok="t"/>
              </v:shape>
            </v:group>
            <v:group style="position:absolute;left:6949;top:7954;width:503;height:2" coordorigin="6949,7954" coordsize="503,2">
              <v:shape style="position:absolute;left:6949;top:7954;width:503;height:2" coordorigin="6949,7954" coordsize="503,0" path="m6949,7954l7452,7954e" filled="f" stroked="t" strokeweight=".949282pt" strokecolor="#4F4F4F">
                <v:path arrowok="t"/>
              </v:shape>
            </v:group>
            <v:group style="position:absolute;left:7395;top:7956;width:399;height:2" coordorigin="7395,7956" coordsize="399,2">
              <v:shape style="position:absolute;left:7395;top:7956;width:399;height:2" coordorigin="7395,7956" coordsize="399,0" path="m7395,7956l7794,7956e" filled="f" stroked="t" strokeweight=".949282pt" strokecolor="#646464">
                <v:path arrowok="t"/>
              </v:shape>
            </v:group>
            <v:group style="position:absolute;left:7737;top:7954;width:275;height:2" coordorigin="7737,7954" coordsize="275,2">
              <v:shape style="position:absolute;left:7737;top:7954;width:275;height:2" coordorigin="7737,7954" coordsize="275,0" path="m7737,7954l8012,7954e" filled="f" stroked="t" strokeweight=".474641pt" strokecolor="#2B2B2B">
                <v:path arrowok="t"/>
              </v:shape>
            </v:group>
            <v:group style="position:absolute;left:7955;top:7951;width:3678;height:2" coordorigin="7955,7951" coordsize="3678,2">
              <v:shape style="position:absolute;left:7955;top:7951;width:3678;height:2" coordorigin="7955,7951" coordsize="3678,0" path="m7955,7951l11633,7951e" filled="f" stroked="t" strokeweight=".711962pt" strokecolor="#5B5B5B">
                <v:path arrowok="t"/>
              </v:shape>
            </v:group>
            <v:group style="position:absolute;left:4965;top:7944;width:2;height:267" coordorigin="4965,7944" coordsize="2,267">
              <v:shape style="position:absolute;left:4965;top:7944;width:2;height:267" coordorigin="4965,7944" coordsize="0,267" path="m4965,8211l4965,7944e" filled="f" stroked="t" strokeweight=".474641pt" strokecolor="#383838">
                <v:path arrowok="t"/>
              </v:shape>
            </v:group>
            <v:group style="position:absolute;left:4960;top:8197;width:3085;height:2" coordorigin="4960,8197" coordsize="3085,2">
              <v:shape style="position:absolute;left:4960;top:8197;width:3085;height:2" coordorigin="4960,8197" coordsize="3085,0" path="m4960,8197l8045,8197e" filled="f" stroked="t" strokeweight=".711962pt" strokecolor="#575757">
                <v:path arrowok="t"/>
              </v:shape>
            </v:group>
            <v:group style="position:absolute;left:7955;top:8195;width:674;height:2" coordorigin="7955,8195" coordsize="674,2">
              <v:shape style="position:absolute;left:7955;top:8195;width:674;height:2" coordorigin="7955,8195" coordsize="674,0" path="m7955,8195l8629,8195e" filled="f" stroked="t" strokeweight=".474641pt" strokecolor="#3F3F3F">
                <v:path arrowok="t"/>
              </v:shape>
            </v:group>
            <v:group style="position:absolute;left:8572;top:8195;width:3066;height:2" coordorigin="8572,8195" coordsize="3066,2">
              <v:shape style="position:absolute;left:8572;top:8195;width:3066;height:2" coordorigin="8572,8195" coordsize="3066,0" path="m8572,8195l11638,8195e" filled="f" stroked="t" strokeweight=".711962pt" strokecolor="#606060">
                <v:path arrowok="t"/>
              </v:shape>
            </v:group>
            <v:group style="position:absolute;left:4965;top:8154;width:2;height:535" coordorigin="4965,8154" coordsize="2,535">
              <v:shape style="position:absolute;left:4965;top:8154;width:2;height:535" coordorigin="4965,8154" coordsize="0,535" path="m4965,8689l4965,8154e" filled="f" stroked="t" strokeweight=".949282pt" strokecolor="#575757">
                <v:path arrowok="t"/>
              </v:shape>
            </v:group>
            <v:group style="position:absolute;left:4955;top:8436;width:6688;height:2" coordorigin="4955,8436" coordsize="6688,2">
              <v:shape style="position:absolute;left:4955;top:8436;width:6688;height:2" coordorigin="4955,8436" coordsize="6688,0" path="m4955,8436l11643,8436e" filled="f" stroked="t" strokeweight=".711962pt" strokecolor="#545454">
                <v:path arrowok="t"/>
              </v:shape>
            </v:group>
            <v:group style="position:absolute;left:370;top:8677;width:1343;height:2" coordorigin="370,8677" coordsize="1343,2">
              <v:shape style="position:absolute;left:370;top:8677;width:1343;height:2" coordorigin="370,8677" coordsize="1343,0" path="m370,8677l1713,8677e" filled="f" stroked="t" strokeweight=".711962pt" strokecolor="#646464">
                <v:path arrowok="t"/>
              </v:shape>
            </v:group>
            <v:group style="position:absolute;left:375;top:8398;width:2;height:310" coordorigin="375,8398" coordsize="2,310">
              <v:shape style="position:absolute;left:375;top:8398;width:2;height:310" coordorigin="375,8398" coordsize="0,310" path="m375,8708l375,8398e" filled="f" stroked="t" strokeweight=".474641pt" strokecolor="#2F2F2F">
                <v:path arrowok="t"/>
              </v:shape>
            </v:group>
            <v:group style="position:absolute;left:1656;top:8679;width:698;height:2" coordorigin="1656,8679" coordsize="698,2">
              <v:shape style="position:absolute;left:1656;top:8679;width:698;height:2" coordorigin="1656,8679" coordsize="698,0" path="m1656,8679l2354,8679e" filled="f" stroked="t" strokeweight=".474641pt" strokecolor="#383838">
                <v:path arrowok="t"/>
              </v:shape>
            </v:group>
            <v:group style="position:absolute;left:2335;top:8398;width:2;height:310" coordorigin="2335,8398" coordsize="2,310">
              <v:shape style="position:absolute;left:2335;top:8398;width:2;height:310" coordorigin="2335,8398" coordsize="0,310" path="m2335,8708l2335,8398e" filled="f" stroked="t" strokeweight=".711962pt" strokecolor="#3B3B3B">
                <v:path arrowok="t"/>
              </v:shape>
            </v:group>
            <v:group style="position:absolute;left:2283;top:8682;width:4523;height:2" coordorigin="2283,8682" coordsize="4523,2">
              <v:shape style="position:absolute;left:2283;top:8682;width:4523;height:2" coordorigin="2283,8682" coordsize="4523,0" path="m2283,8682l6806,8682e" filled="f" stroked="t" strokeweight=".949282pt" strokecolor="#5B5B5B">
                <v:path arrowok="t"/>
              </v:shape>
            </v:group>
            <v:group style="position:absolute;left:6749;top:8679;width:256;height:2" coordorigin="6749,8679" coordsize="256,2">
              <v:shape style="position:absolute;left:6749;top:8679;width:256;height:2" coordorigin="6749,8679" coordsize="256,0" path="m6749,8679l7006,8679e" filled="f" stroked="t" strokeweight=".474641pt" strokecolor="#444444">
                <v:path arrowok="t"/>
              </v:shape>
            </v:group>
            <v:group style="position:absolute;left:6949;top:8677;width:4689;height:2" coordorigin="6949,8677" coordsize="4689,2">
              <v:shape style="position:absolute;left:6949;top:8677;width:4689;height:2" coordorigin="6949,8677" coordsize="4689,0" path="m6949,8677l11638,8677e" filled="f" stroked="t" strokeweight=".711962pt" strokecolor="#5B5B5B">
                <v:path arrowok="t"/>
              </v:shape>
            </v:group>
            <v:group style="position:absolute;left:377;top:8636;width:2;height:301" coordorigin="377,8636" coordsize="2,301">
              <v:shape style="position:absolute;left:377;top:8636;width:2;height:301" coordorigin="377,8636" coordsize="0,301" path="m377,8937l377,8636e" filled="f" stroked="t" strokeweight=".474641pt" strokecolor="#545454">
                <v:path arrowok="t"/>
              </v:shape>
            </v:group>
            <v:group style="position:absolute;left:2340;top:8636;width:2;height:301" coordorigin="2340,8636" coordsize="2,301">
              <v:shape style="position:absolute;left:2340;top:8636;width:2;height:301" coordorigin="2340,8636" coordsize="0,301" path="m2340,8937l2340,8636e" filled="f" stroked="t" strokeweight=".474641pt" strokecolor="#3F3F3F">
                <v:path arrowok="t"/>
              </v:shape>
            </v:group>
            <v:group style="position:absolute;left:11633;top:8636;width:2;height:301" coordorigin="11633,8636" coordsize="2,301">
              <v:shape style="position:absolute;left:11633;top:8636;width:2;height:301" coordorigin="11633,8636" coordsize="0,301" path="m11633,8937l11633,8636e" filled="f" stroked="t" strokeweight=".474641pt" strokecolor="#444444">
                <v:path arrowok="t"/>
              </v:shape>
            </v:group>
            <v:group style="position:absolute;left:370;top:9570;width:11273;height:2" coordorigin="370,9570" coordsize="11273,2">
              <v:shape style="position:absolute;left:370;top:9570;width:11273;height:2" coordorigin="370,9570" coordsize="11273,0" path="m370,9570l11643,9570e" filled="f" stroked="t" strokeweight=".711962pt" strokecolor="#606060">
                <v:path arrowok="t"/>
              </v:shape>
            </v:group>
            <v:group style="position:absolute;left:4552;top:9572;width:422;height:2" coordorigin="4552,9572" coordsize="422,2">
              <v:shape style="position:absolute;left:4552;top:9572;width:422;height:2" coordorigin="4552,9572" coordsize="422,0" path="m4552,9572l4974,9572e" filled="f" stroked="t" strokeweight=".474641pt" strokecolor="#545454">
                <v:path arrowok="t"/>
              </v:shape>
            </v:group>
            <v:group style="position:absolute;left:6949;top:9572;width:503;height:2" coordorigin="6949,9572" coordsize="503,2">
              <v:shape style="position:absolute;left:6949;top:9572;width:503;height:2" coordorigin="6949,9572" coordsize="503,0" path="m6949,9572l7452,9572e" filled="f" stroked="t" strokeweight=".474641pt" strokecolor="#3F3F3F">
                <v:path arrowok="t"/>
              </v:shape>
            </v:group>
            <v:group style="position:absolute;left:375;top:9524;width:2;height:291" coordorigin="375,9524" coordsize="2,291">
              <v:shape style="position:absolute;left:375;top:9524;width:2;height:291" coordorigin="375,9524" coordsize="0,291" path="m375,9816l375,9524e" filled="f" stroked="t" strokeweight=".474641pt" strokecolor="#383838">
                <v:path arrowok="t"/>
              </v:shape>
            </v:group>
            <v:group style="position:absolute;left:2340;top:9524;width:2;height:291" coordorigin="2340,9524" coordsize="2,291">
              <v:shape style="position:absolute;left:2340;top:9524;width:2;height:291" coordorigin="2340,9524" coordsize="0,291" path="m2340,9816l2340,9524e" filled="f" stroked="t" strokeweight=".474641pt" strokecolor="#2F2F2F">
                <v:path arrowok="t"/>
              </v:shape>
            </v:group>
            <v:group style="position:absolute;left:380;top:9758;width:2;height:473" coordorigin="380,9758" coordsize="2,473">
              <v:shape style="position:absolute;left:380;top:9758;width:2;height:473" coordorigin="380,9758" coordsize="0,473" path="m380,10231l380,9758e" filled="f" stroked="t" strokeweight=".711962pt" strokecolor="#646464">
                <v:path arrowok="t"/>
              </v:shape>
            </v:group>
            <v:group style="position:absolute;left:2342;top:9758;width:2;height:473" coordorigin="2342,9758" coordsize="2,473">
              <v:shape style="position:absolute;left:2342;top:9758;width:2;height:473" coordorigin="2342,9758" coordsize="0,473" path="m2342,10231l2342,9758e" filled="f" stroked="t" strokeweight=".711962pt" strokecolor="#545454">
                <v:path arrowok="t"/>
              </v:shape>
            </v:group>
            <v:group style="position:absolute;left:375;top:10408;width:446;height:2" coordorigin="375,10408" coordsize="446,2">
              <v:shape style="position:absolute;left:375;top:10408;width:446;height:2" coordorigin="375,10408" coordsize="446,0" path="m375,10408l821,10408e" filled="f" stroked="t" strokeweight=".474641pt" strokecolor="#545454">
                <v:path arrowok="t"/>
              </v:shape>
            </v:group>
            <v:group style="position:absolute;left:380;top:10174;width:2;height:506" coordorigin="380,10174" coordsize="2,506">
              <v:shape style="position:absolute;left:380;top:10174;width:2;height:506" coordorigin="380,10174" coordsize="0,506" path="m380,10680l380,10174e" filled="f" stroked="t" strokeweight=".474641pt" strokecolor="#3B3B3B">
                <v:path arrowok="t"/>
              </v:shape>
            </v:group>
            <v:group style="position:absolute;left:764;top:10410;width:10879;height:2" coordorigin="764,10410" coordsize="10879,2">
              <v:shape style="position:absolute;left:764;top:10410;width:10879;height:2" coordorigin="764,10410" coordsize="10879,0" path="m764,10410l11643,10410e" filled="f" stroked="t" strokeweight=".711962pt" strokecolor="#5B5B5B">
                <v:path arrowok="t"/>
              </v:shape>
            </v:group>
            <v:group style="position:absolute;left:11641;top:6474;width:2;height:8746" coordorigin="11641,6474" coordsize="2,8746">
              <v:shape style="position:absolute;left:11641;top:6474;width:2;height:8746" coordorigin="11641,6474" coordsize="0,8746" path="m11641,15220l11641,6474e" filled="f" stroked="t" strokeweight=".474641pt" strokecolor="#646464">
                <v:path arrowok="t"/>
              </v:shape>
            </v:group>
            <v:group style="position:absolute;left:370;top:10651;width:4319;height:2" coordorigin="370,10651" coordsize="4319,2">
              <v:shape style="position:absolute;left:370;top:10651;width:4319;height:2" coordorigin="370,10651" coordsize="4319,0" path="m370,10651l4689,10651e" filled="f" stroked="t" strokeweight=".711962pt" strokecolor="#5B5B5B">
                <v:path arrowok="t"/>
              </v:shape>
            </v:group>
            <v:group style="position:absolute;left:2345;top:10389;width:2;height:291" coordorigin="2345,10389" coordsize="2,291">
              <v:shape style="position:absolute;left:2345;top:10389;width:2;height:291" coordorigin="2345,10389" coordsize="0,291" path="m2345,10680l2345,10389e" filled="f" stroked="t" strokeweight=".474641pt" strokecolor="#3B3B3B">
                <v:path arrowok="t"/>
              </v:shape>
            </v:group>
            <v:group style="position:absolute;left:4552;top:10651;width:422;height:2" coordorigin="4552,10651" coordsize="422,2">
              <v:shape style="position:absolute;left:4552;top:10651;width:422;height:2" coordorigin="4552,10651" coordsize="422,0" path="m4552,10651l4974,10651e" filled="f" stroked="t" strokeweight=".474641pt" strokecolor="#444444">
                <v:path arrowok="t"/>
              </v:shape>
            </v:group>
            <v:group style="position:absolute;left:4917;top:10651;width:1035;height:2" coordorigin="4917,10651" coordsize="1035,2">
              <v:shape style="position:absolute;left:4917;top:10651;width:1035;height:2" coordorigin="4917,10651" coordsize="1035,0" path="m4917,10651l5952,10651e" filled="f" stroked="t" strokeweight=".711962pt" strokecolor="#545454">
                <v:path arrowok="t"/>
              </v:shape>
            </v:group>
            <v:group style="position:absolute;left:5895;top:10651;width:365;height:2" coordorigin="5895,10651" coordsize="365,2">
              <v:shape style="position:absolute;left:5895;top:10651;width:365;height:2" coordorigin="5895,10651" coordsize="365,0" path="m5895,10651l6261,10651e" filled="f" stroked="t" strokeweight=".474641pt" strokecolor="#3B3B3F">
                <v:path arrowok="t"/>
              </v:shape>
            </v:group>
            <v:group style="position:absolute;left:6204;top:10649;width:2027;height:2" coordorigin="6204,10649" coordsize="2027,2">
              <v:shape style="position:absolute;left:6204;top:10649;width:2027;height:2" coordorigin="6204,10649" coordsize="2027,0" path="m6204,10649l8230,10649e" filled="f" stroked="t" strokeweight=".949282pt" strokecolor="#5B5B5B">
                <v:path arrowok="t"/>
              </v:shape>
            </v:group>
            <v:group style="position:absolute;left:7955;top:10649;width:674;height:2" coordorigin="7955,10649" coordsize="674,2">
              <v:shape style="position:absolute;left:7955;top:10649;width:674;height:2" coordorigin="7955,10649" coordsize="674,0" path="m7955,10649l8629,10649e" filled="f" stroked="t" strokeweight=".474641pt" strokecolor="#3F3F3F">
                <v:path arrowok="t"/>
              </v:shape>
            </v:group>
            <v:group style="position:absolute;left:8572;top:10651;width:3071;height:2" coordorigin="8572,10651" coordsize="3071,2">
              <v:shape style="position:absolute;left:8572;top:10651;width:3071;height:2" coordorigin="8572,10651" coordsize="3071,0" path="m8572,10651l11643,10651e" filled="f" stroked="t" strokeweight=".711962pt" strokecolor="#5B5B5B">
                <v:path arrowok="t"/>
              </v:shape>
            </v:group>
            <v:group style="position:absolute;left:11638;top:10389;width:2;height:291" coordorigin="11638,10389" coordsize="2,291">
              <v:shape style="position:absolute;left:11638;top:10389;width:2;height:291" coordorigin="11638,10389" coordsize="0,291" path="m11638,10680l11638,10389e" filled="f" stroked="t" strokeweight=".474641pt" strokecolor="#444444">
                <v:path arrowok="t"/>
              </v:shape>
            </v:group>
            <v:group style="position:absolute;left:365;top:10942;width:1960;height:2" coordorigin="365,10942" coordsize="1960,2">
              <v:shape style="position:absolute;left:365;top:10942;width:1960;height:2" coordorigin="365,10942" coordsize="1960,0" path="m365,10942l2326,10942e" filled="f" stroked="t" strokeweight=".237321pt" strokecolor="#707070">
                <v:path arrowok="t"/>
              </v:shape>
            </v:group>
            <v:group style="position:absolute;left:387;top:10608;width:2;height:5419" coordorigin="387,10608" coordsize="2,5419">
              <v:shape style="position:absolute;left:387;top:10608;width:2;height:5419" coordorigin="387,10608" coordsize="0,5419" path="m387,16027l387,10608e" filled="f" stroked="t" strokeweight=".711962pt" strokecolor="#5B5B5B">
                <v:path arrowok="t"/>
              </v:shape>
            </v:group>
            <v:group style="position:absolute;left:2345;top:10608;width:2;height:778" coordorigin="2345,10608" coordsize="2,778">
              <v:shape style="position:absolute;left:2345;top:10608;width:2;height:778" coordorigin="2345,10608" coordsize="0,778" path="m2345,11386l2345,10608e" filled="f" stroked="t" strokeweight=".949282pt" strokecolor="#545454">
                <v:path arrowok="t"/>
              </v:shape>
            </v:group>
            <v:group style="position:absolute;left:2312;top:10942;width:475;height:2" coordorigin="2312,10942" coordsize="475,2">
              <v:shape style="position:absolute;left:2312;top:10942;width:475;height:2" coordorigin="2312,10942" coordsize="475,0" path="m2312,10942l2786,10942e" filled="f" stroked="t" strokeweight=".237321pt" strokecolor="#5B5B5B">
                <v:path arrowok="t"/>
              </v:shape>
            </v:group>
            <v:group style="position:absolute;left:2786;top:10942;width:470;height:2" coordorigin="2786,10942" coordsize="470,2">
              <v:shape style="position:absolute;left:2786;top:10942;width:470;height:2" coordorigin="2786,10942" coordsize="470,0" path="m2786,10942l3256,10942e" filled="f" stroked="t" strokeweight=".237321pt" strokecolor="#3F3F3F">
                <v:path arrowok="t"/>
              </v:shape>
            </v:group>
            <v:group style="position:absolute;left:3256;top:10942;width:109;height:2" coordorigin="3256,10942" coordsize="109,2">
              <v:shape style="position:absolute;left:3256;top:10942;width:109;height:2" coordorigin="3256,10942" coordsize="109,0" path="m3256,10942l3365,10942e" filled="f" stroked="t" strokeweight=".237321pt" strokecolor="#000000">
                <v:path arrowok="t"/>
              </v:shape>
            </v:group>
            <v:group style="position:absolute;left:3365;top:10942;width:365;height:2" coordorigin="3365,10942" coordsize="365,2">
              <v:shape style="position:absolute;left:3365;top:10942;width:365;height:2" coordorigin="3365,10942" coordsize="365,0" path="m3365,10942l3731,10942e" filled="f" stroked="t" strokeweight=".237321pt" strokecolor="#2F2F2F">
                <v:path arrowok="t"/>
              </v:shape>
            </v:group>
            <v:group style="position:absolute;left:3731;top:10942;width:850;height:2" coordorigin="3731,10942" coordsize="850,2">
              <v:shape style="position:absolute;left:3731;top:10942;width:850;height:2" coordorigin="3731,10942" coordsize="850,0" path="m3731,10942l4580,10942e" filled="f" stroked="t" strokeweight=".237321pt" strokecolor="#545454">
                <v:path arrowok="t"/>
              </v:shape>
            </v:group>
            <v:group style="position:absolute;left:4580;top:10942;width:365;height:2" coordorigin="4580,10942" coordsize="365,2">
              <v:shape style="position:absolute;left:4580;top:10942;width:365;height:2" coordorigin="4580,10942" coordsize="365,0" path="m4580,10942l4946,10942e" filled="f" stroked="t" strokeweight=".237321pt" strokecolor="#343434">
                <v:path arrowok="t"/>
              </v:shape>
            </v:group>
            <v:group style="position:absolute;left:4946;top:10942;width:6673;height:2" coordorigin="4946,10942" coordsize="6673,2">
              <v:shape style="position:absolute;left:4946;top:10942;width:6673;height:2" coordorigin="4946,10942" coordsize="6673,0" path="m4946,10942l11619,10942e" filled="f" stroked="t" strokeweight=".237321pt" strokecolor="#000000">
                <v:path arrowok="t"/>
              </v:shape>
            </v:group>
            <v:group style="position:absolute;left:375;top:11362;width:1338;height:2" coordorigin="375,11362" coordsize="1338,2">
              <v:shape style="position:absolute;left:375;top:11362;width:1338;height:2" coordorigin="375,11362" coordsize="1338,0" path="m375,11362l1713,11362e" filled="f" stroked="t" strokeweight=".474641pt" strokecolor="#575757">
                <v:path arrowok="t"/>
              </v:shape>
            </v:group>
            <v:group style="position:absolute;left:384;top:11062;width:2;height:325" coordorigin="384,11062" coordsize="2,325">
              <v:shape style="position:absolute;left:384;top:11062;width:2;height:325" coordorigin="384,11062" coordsize="0,325" path="m384,11386l384,11062e" filled="f" stroked="t" strokeweight=".474641pt" strokecolor="#444444">
                <v:path arrowok="t"/>
              </v:shape>
            </v:group>
            <v:group style="position:absolute;left:1656;top:11365;width:698;height:2" coordorigin="1656,11365" coordsize="698,2">
              <v:shape style="position:absolute;left:1656;top:11365;width:698;height:2" coordorigin="1656,11365" coordsize="698,0" path="m1656,11365l2354,11365e" filled="f" stroked="t" strokeweight=".474641pt" strokecolor="#3B3B3B">
                <v:path arrowok="t"/>
              </v:shape>
            </v:group>
            <v:group style="position:absolute;left:2283;top:11365;width:5511;height:2" coordorigin="2283,11365" coordsize="5511,2">
              <v:shape style="position:absolute;left:2283;top:11365;width:5511;height:2" coordorigin="2283,11365" coordsize="5511,0" path="m2283,11365l7794,11365e" filled="f" stroked="t" strokeweight=".711962pt" strokecolor="#575757">
                <v:path arrowok="t"/>
              </v:shape>
            </v:group>
            <v:group style="position:absolute;left:7737;top:11362;width:275;height:2" coordorigin="7737,11362" coordsize="275,2">
              <v:shape style="position:absolute;left:7737;top:11362;width:275;height:2" coordorigin="7737,11362" coordsize="275,0" path="m7737,11362l8012,11362e" filled="f" stroked="t" strokeweight=".474641pt" strokecolor="#2F2F2F">
                <v:path arrowok="t"/>
              </v:shape>
            </v:group>
            <v:group style="position:absolute;left:7955;top:11362;width:1220;height:2" coordorigin="7955,11362" coordsize="1220,2">
              <v:shape style="position:absolute;left:7955;top:11362;width:1220;height:2" coordorigin="7955,11362" coordsize="1220,0" path="m7955,11362l9175,11362e" filled="f" stroked="t" strokeweight=".711962pt" strokecolor="#5B5B5B">
                <v:path arrowok="t"/>
              </v:shape>
            </v:group>
            <v:group style="position:absolute;left:9118;top:11362;width:299;height:2" coordorigin="9118,11362" coordsize="299,2">
              <v:shape style="position:absolute;left:9118;top:11362;width:299;height:2" coordorigin="9118,11362" coordsize="299,0" path="m9118,11362l9417,11362e" filled="f" stroked="t" strokeweight=".474641pt" strokecolor="#444444">
                <v:path arrowok="t"/>
              </v:shape>
            </v:group>
            <v:group style="position:absolute;left:9360;top:11362;width:2288;height:2" coordorigin="9360,11362" coordsize="2288,2">
              <v:shape style="position:absolute;left:9360;top:11362;width:2288;height:2" coordorigin="9360,11362" coordsize="2288,0" path="m9360,11362l11648,11362e" filled="f" stroked="t" strokeweight=".711962pt" strokecolor="#606060">
                <v:path arrowok="t"/>
              </v:shape>
            </v:group>
            <v:group style="position:absolute;left:11643;top:11062;width:2;height:325" coordorigin="11643,11062" coordsize="2,325">
              <v:shape style="position:absolute;left:11643;top:11062;width:2;height:325" coordorigin="11643,11062" coordsize="0,325" path="m11643,11386l11643,11062e" filled="f" stroked="t" strokeweight=".474641pt" strokecolor="#4B4B4B">
                <v:path arrowok="t"/>
              </v:shape>
            </v:group>
            <v:group style="position:absolute;left:375;top:11606;width:1975;height:2" coordorigin="375,11606" coordsize="1975,2">
              <v:shape style="position:absolute;left:375;top:11606;width:1975;height:2" coordorigin="375,11606" coordsize="1975,0" path="m375,11606l2349,11606e" filled="f" stroked="t" strokeweight=".711962pt" strokecolor="#606460">
                <v:path arrowok="t"/>
              </v:shape>
            </v:group>
            <v:group style="position:absolute;left:2345;top:11315;width:2;height:687" coordorigin="2345,11315" coordsize="2,687">
              <v:shape style="position:absolute;left:2345;top:11315;width:2;height:687" coordorigin="2345,11315" coordsize="0,687" path="m2345,12002l2345,11315e" filled="f" stroked="t" strokeweight=".711962pt" strokecolor="#444444">
                <v:path arrowok="t"/>
              </v:shape>
            </v:group>
            <v:group style="position:absolute;left:2288;top:11606;width:527;height:2" coordorigin="2288,11606" coordsize="527,2">
              <v:shape style="position:absolute;left:2288;top:11606;width:527;height:2" coordorigin="2288,11606" coordsize="527,0" path="m2288,11606l2815,11606e" filled="f" stroked="t" strokeweight=".474641pt" strokecolor="#444444">
                <v:path arrowok="t"/>
              </v:shape>
            </v:group>
            <v:group style="position:absolute;left:2734;top:11606;width:1875;height:2" coordorigin="2734,11606" coordsize="1875,2">
              <v:shape style="position:absolute;left:2734;top:11606;width:1875;height:2" coordorigin="2734,11606" coordsize="1875,0" path="m2734,11606l4609,11606e" filled="f" stroked="t" strokeweight=".711962pt" strokecolor="#575757">
                <v:path arrowok="t"/>
              </v:shape>
            </v:group>
            <v:group style="position:absolute;left:4552;top:11606;width:422;height:2" coordorigin="4552,11606" coordsize="422,2">
              <v:shape style="position:absolute;left:4552;top:11606;width:422;height:2" coordorigin="4552,11606" coordsize="422,0" path="m4552,11606l4974,11606e" filled="f" stroked="t" strokeweight=".474641pt" strokecolor="#383838">
                <v:path arrowok="t"/>
              </v:shape>
            </v:group>
            <v:group style="position:absolute;left:4917;top:11608;width:503;height:2" coordorigin="4917,11608" coordsize="503,2">
              <v:shape style="position:absolute;left:4917;top:11608;width:503;height:2" coordorigin="4917,11608" coordsize="503,0" path="m4917,11608l5420,11608e" filled="f" stroked="t" strokeweight=".711962pt" strokecolor="#4B4B4B">
                <v:path arrowok="t"/>
              </v:shape>
            </v:group>
            <v:group style="position:absolute;left:5363;top:11606;width:589;height:2" coordorigin="5363,11606" coordsize="589,2">
              <v:shape style="position:absolute;left:5363;top:11606;width:589;height:2" coordorigin="5363,11606" coordsize="589,0" path="m5363,11606l5952,11606e" filled="f" stroked="t" strokeweight=".949282pt" strokecolor="#606060">
                <v:path arrowok="t"/>
              </v:shape>
            </v:group>
            <v:group style="position:absolute;left:5895;top:11606;width:365;height:2" coordorigin="5895,11606" coordsize="365,2">
              <v:shape style="position:absolute;left:5895;top:11606;width:365;height:2" coordorigin="5895,11606" coordsize="365,0" path="m5895,11606l6261,11606e" filled="f" stroked="t" strokeweight=".474641pt" strokecolor="#2F2F2F">
                <v:path arrowok="t"/>
              </v:shape>
            </v:group>
            <v:group style="position:absolute;left:6204;top:11604;width:5444;height:2" coordorigin="6204,11604" coordsize="5444,2">
              <v:shape style="position:absolute;left:6204;top:11604;width:5444;height:2" coordorigin="6204,11604" coordsize="5444,0" path="m6204,11604l11648,11604e" filled="f" stroked="t" strokeweight=".711962pt" strokecolor="#606060">
                <v:path arrowok="t"/>
              </v:shape>
            </v:group>
            <v:group style="position:absolute;left:365;top:11969;width:740;height:2" coordorigin="365,11969" coordsize="740,2">
              <v:shape style="position:absolute;left:365;top:11969;width:740;height:2" coordorigin="365,11969" coordsize="740,0" path="m365,11969l1106,11969e" filled="f" stroked="t" strokeweight=".237321pt" strokecolor="#5B5B5B">
                <v:path arrowok="t"/>
              </v:shape>
            </v:group>
            <v:group style="position:absolute;left:1106;top:11601;width:2;height:401" coordorigin="1106,11601" coordsize="2,401">
              <v:shape style="position:absolute;left:1106;top:11601;width:2;height:401" coordorigin="1106,11601" coordsize="0,401" path="m1106,12002l1106,11601e" filled="f" stroked="t" strokeweight=".949282pt" strokecolor="#606060">
                <v:path arrowok="t"/>
              </v:shape>
            </v:group>
            <v:group style="position:absolute;left:1092;top:11969;width:598;height:2" coordorigin="1092,11969" coordsize="598,2">
              <v:shape style="position:absolute;left:1092;top:11969;width:598;height:2" coordorigin="1092,11969" coordsize="598,0" path="m1092,11969l1690,11969e" filled="f" stroked="t" strokeweight=".237321pt" strokecolor="#747474">
                <v:path arrowok="t"/>
              </v:shape>
            </v:group>
            <v:group style="position:absolute;left:1685;top:11592;width:2;height:382" coordorigin="1685,11592" coordsize="2,382">
              <v:shape style="position:absolute;left:1685;top:11592;width:2;height:382" coordorigin="1685,11592" coordsize="0,382" path="m1685,11974l1685,11592e" filled="f" stroked="t" strokeweight=".237321pt" strokecolor="#5B5B5B">
                <v:path arrowok="t"/>
              </v:shape>
            </v:group>
            <v:group style="position:absolute;left:1685;top:11969;width:636;height:2" coordorigin="1685,11969" coordsize="636,2">
              <v:shape style="position:absolute;left:1685;top:11969;width:636;height:2" coordorigin="1685,11969" coordsize="636,0" path="m1685,11969l2321,11969e" filled="f" stroked="t" strokeweight=".237321pt" strokecolor="#545454">
                <v:path arrowok="t"/>
              </v:shape>
            </v:group>
            <v:group style="position:absolute;left:2316;top:11969;width:3916;height:2" coordorigin="2316,11969" coordsize="3916,2">
              <v:shape style="position:absolute;left:2316;top:11969;width:3916;height:2" coordorigin="2316,11969" coordsize="3916,0" path="m2316,11969l6232,11969e" filled="f" stroked="t" strokeweight=".237321pt" strokecolor="#383838">
                <v:path arrowok="t"/>
              </v:shape>
            </v:group>
            <v:group style="position:absolute;left:6232;top:11969;width:745;height:2" coordorigin="6232,11969" coordsize="745,2">
              <v:shape style="position:absolute;left:6232;top:11969;width:745;height:2" coordorigin="6232,11969" coordsize="745,0" path="m6232,11969l6977,11969e" filled="f" stroked="t" strokeweight=".237321pt" strokecolor="#000000">
                <v:path arrowok="t"/>
              </v:shape>
            </v:group>
            <v:group style="position:absolute;left:6977;top:11969;width:788;height:2" coordorigin="6977,11969" coordsize="788,2">
              <v:shape style="position:absolute;left:6977;top:11969;width:788;height:2" coordorigin="6977,11969" coordsize="788,0" path="m6977,11969l7765,11969e" filled="f" stroked="t" strokeweight=".237321pt" strokecolor="#707070">
                <v:path arrowok="t"/>
              </v:shape>
            </v:group>
            <v:group style="position:absolute;left:7765;top:11969;width:3854;height:2" coordorigin="7765,11969" coordsize="3854,2">
              <v:shape style="position:absolute;left:7765;top:11969;width:3854;height:2" coordorigin="7765,11969" coordsize="3854,0" path="m7765,11969l11619,11969e" filled="f" stroked="t" strokeweight=".237321pt" strokecolor="#000000">
                <v:path arrowok="t"/>
              </v:shape>
            </v:group>
            <v:group style="position:absolute;left:384;top:11940;width:2;height:425" coordorigin="384,11940" coordsize="2,425">
              <v:shape style="position:absolute;left:384;top:11940;width:2;height:425" coordorigin="384,11940" coordsize="0,425" path="m384,12365l384,11940e" filled="f" stroked="t" strokeweight=".474641pt" strokecolor="#3B3B3B">
                <v:path arrowok="t"/>
              </v:shape>
            </v:group>
            <v:group style="position:absolute;left:1106;top:11940;width:2;height:425" coordorigin="1106,11940" coordsize="2,425">
              <v:shape style="position:absolute;left:1106;top:11940;width:2;height:425" coordorigin="1106,11940" coordsize="0,425" path="m1106,12365l1106,11940e" filled="f" stroked="t" strokeweight=".474641pt" strokecolor="#383838">
                <v:path arrowok="t"/>
              </v:shape>
            </v:group>
            <v:group style="position:absolute;left:1685;top:11969;width:2;height:1833" coordorigin="1685,11969" coordsize="2,1833">
              <v:shape style="position:absolute;left:1685;top:11969;width:2;height:1833" coordorigin="1685,11969" coordsize="0,1833" path="m1685,13802l1685,11969e" filled="f" stroked="t" strokeweight=".237321pt" strokecolor="#000000">
                <v:path arrowok="t"/>
              </v:shape>
            </v:group>
            <v:group style="position:absolute;left:2347;top:11940;width:2;height:425" coordorigin="2347,11940" coordsize="2,425">
              <v:shape style="position:absolute;left:2347;top:11940;width:2;height:425" coordorigin="2347,11940" coordsize="0,425" path="m2347,12365l2347,11940e" filled="f" stroked="t" strokeweight=".474641pt" strokecolor="#2B2B2B">
                <v:path arrowok="t"/>
              </v:shape>
            </v:group>
            <v:group style="position:absolute;left:7428;top:11592;width:2;height:3752" coordorigin="7428,11592" coordsize="2,3752">
              <v:shape style="position:absolute;left:7428;top:11592;width:2;height:3752" coordorigin="7428,11592" coordsize="0,3752" path="m7428,15344l7428,11592e" filled="f" stroked="t" strokeweight=".711962pt" strokecolor="#575757">
                <v:path arrowok="t"/>
              </v:shape>
            </v:group>
            <v:group style="position:absolute;left:389;top:12279;width:2;height:477" coordorigin="389,12279" coordsize="2,477">
              <v:shape style="position:absolute;left:389;top:12279;width:2;height:477" coordorigin="389,12279" coordsize="0,477" path="m389,12756l389,12279e" filled="f" stroked="t" strokeweight=".949282pt" strokecolor="#6B6B6B">
                <v:path arrowok="t"/>
              </v:shape>
            </v:group>
            <v:group style="position:absolute;left:2347;top:12308;width:2;height:286" coordorigin="2347,12308" coordsize="2,286">
              <v:shape style="position:absolute;left:2347;top:12308;width:2;height:286" coordorigin="2347,12308" coordsize="0,286" path="m2347,12594l2347,12308e" filled="f" stroked="t" strokeweight=".474641pt" strokecolor="#444444">
                <v:path arrowok="t"/>
              </v:shape>
            </v:group>
            <v:group style="position:absolute;left:7431;top:12308;width:2;height:3036" coordorigin="7431,12308" coordsize="2,3036">
              <v:shape style="position:absolute;left:7431;top:12308;width:2;height:3036" coordorigin="7431,12308" coordsize="0,3036" path="m7431,15344l7431,12308e" filled="f" stroked="t" strokeweight=".711962pt" strokecolor="#545454">
                <v:path arrowok="t"/>
              </v:shape>
            </v:group>
            <v:group style="position:absolute;left:1108;top:12308;width:2;height:664" coordorigin="1108,12308" coordsize="2,664">
              <v:shape style="position:absolute;left:1108;top:12308;width:2;height:664" coordorigin="1108,12308" coordsize="0,664" path="m1108,12971l1108,12308e" filled="f" stroked="t" strokeweight=".949282pt" strokecolor="#606060">
                <v:path arrowok="t"/>
              </v:shape>
            </v:group>
            <v:group style="position:absolute;left:2345;top:12537;width:2;height:239" coordorigin="2345,12537" coordsize="2,239">
              <v:shape style="position:absolute;left:2345;top:12537;width:2;height:239" coordorigin="2345,12537" coordsize="0,239" path="m2345,12776l2345,12537e" filled="f" stroked="t" strokeweight=".711962pt" strokecolor="#676767">
                <v:path arrowok="t"/>
              </v:shape>
            </v:group>
            <v:group style="position:absolute;left:389;top:12718;width:2;height:253" coordorigin="389,12718" coordsize="2,253">
              <v:shape style="position:absolute;left:389;top:12718;width:2;height:253" coordorigin="389,12718" coordsize="0,253" path="m389,12971l389,12718e" filled="f" stroked="t" strokeweight=".474641pt" strokecolor="#2F2F2F">
                <v:path arrowok="t"/>
              </v:shape>
            </v:group>
            <v:group style="position:absolute;left:2316;top:12747;width:2;height:196" coordorigin="2316,12747" coordsize="2,196">
              <v:shape style="position:absolute;left:2316;top:12747;width:2;height:196" coordorigin="2316,12747" coordsize="0,196" path="m2316,12943l2316,12747e" filled="f" stroked="t" strokeweight=".237321pt" strokecolor="#000000">
                <v:path arrowok="t"/>
              </v:shape>
            </v:group>
            <v:group style="position:absolute;left:11645;top:12718;width:2;height:253" coordorigin="11645,12718" coordsize="2,253">
              <v:shape style="position:absolute;left:11645;top:12718;width:2;height:253" coordorigin="11645,12718" coordsize="0,253" path="m11645,12971l11645,12718e" filled="f" stroked="t" strokeweight=".474641pt" strokecolor="#4B4B4B">
                <v:path arrowok="t"/>
              </v:shape>
            </v:group>
            <v:group style="position:absolute;left:1111;top:12914;width:2;height:621" coordorigin="1111,12914" coordsize="2,621">
              <v:shape style="position:absolute;left:1111;top:12914;width:2;height:621" coordorigin="1111,12914" coordsize="0,621" path="m1111,13535l1111,12914e" filled="f" stroked="t" strokeweight=".711962pt" strokecolor="#4B4B4B">
                <v:path arrowok="t"/>
              </v:shape>
            </v:group>
            <v:group style="position:absolute;left:2347;top:12914;width:2;height:621" coordorigin="2347,12914" coordsize="2,621">
              <v:shape style="position:absolute;left:2347;top:12914;width:2;height:621" coordorigin="2347,12914" coordsize="0,621" path="m2347,13535l2347,12914e" filled="f" stroked="t" strokeweight=".474641pt" strokecolor="#343434">
                <v:path arrowok="t"/>
              </v:shape>
            </v:group>
            <v:group style="position:absolute;left:2347;top:13477;width:2;height:143" coordorigin="2347,13477" coordsize="2,143">
              <v:shape style="position:absolute;left:2347;top:13477;width:2;height:143" coordorigin="2347,13477" coordsize="0,143" path="m2347,13621l2347,13477e" filled="f" stroked="t" strokeweight=".474641pt" strokecolor="#484848">
                <v:path arrowok="t"/>
              </v:shape>
            </v:group>
            <v:group style="position:absolute;left:9388;top:13506;width:2;height:86" coordorigin="9388,13506" coordsize="2,86">
              <v:shape style="position:absolute;left:9388;top:13506;width:2;height:86" coordorigin="9388,13506" coordsize="0,86" path="m9388,13592l9388,13506e" filled="f" stroked="t" strokeweight=".237321pt" strokecolor="#000000">
                <v:path arrowok="t"/>
              </v:shape>
            </v:group>
            <v:group style="position:absolute;left:9388;top:13654;width:2;height:387" coordorigin="9388,13654" coordsize="2,387">
              <v:shape style="position:absolute;left:9388;top:13654;width:2;height:387" coordorigin="9388,13654" coordsize="0,387" path="m9388,14041l9388,13654e" filled="f" stroked="t" strokeweight="1.898565pt" strokecolor="#484F8C">
                <v:path arrowok="t"/>
              </v:shape>
            </v:group>
            <v:group style="position:absolute;left:9384;top:13802;width:2236;height:2" coordorigin="9384,13802" coordsize="2236,2">
              <v:shape style="position:absolute;left:9384;top:13802;width:2236;height:2" coordorigin="9384,13802" coordsize="2236,0" path="m9384,13802l11619,13802e" filled="f" stroked="t" strokeweight="1.898565pt" strokecolor="#5B6790">
                <v:path arrowok="t"/>
              </v:shape>
            </v:group>
            <v:group style="position:absolute;left:365;top:13964;width:427;height:2" coordorigin="365,13964" coordsize="427,2">
              <v:shape style="position:absolute;left:365;top:13964;width:427;height:2" coordorigin="365,13964" coordsize="427,0" path="m365,13964l793,13964e" filled="f" stroked="t" strokeweight=".237321pt" strokecolor="#3B3B3B">
                <v:path arrowok="t"/>
              </v:shape>
            </v:group>
            <v:group style="position:absolute;left:389;top:9801;width:2;height:6225" coordorigin="389,9801" coordsize="2,6225">
              <v:shape style="position:absolute;left:389;top:9801;width:2;height:6225" coordorigin="389,9801" coordsize="0,6225" path="m389,16027l389,9801e" filled="f" stroked="t" strokeweight=".711962pt" strokecolor="#575757">
                <v:path arrowok="t"/>
              </v:shape>
            </v:group>
            <v:group style="position:absolute;left:793;top:13964;width:1528;height:2" coordorigin="793,13964" coordsize="1528,2">
              <v:shape style="position:absolute;left:793;top:13964;width:1528;height:2" coordorigin="793,13964" coordsize="1528,0" path="m793,13964l2321,13964e" filled="f" stroked="t" strokeweight=".237321pt" strokecolor="#545454">
                <v:path arrowok="t"/>
              </v:shape>
            </v:group>
            <v:group style="position:absolute;left:1108;top:13368;width:2;height:630" coordorigin="1108,13368" coordsize="2,630">
              <v:shape style="position:absolute;left:1108;top:13368;width:2;height:630" coordorigin="1108,13368" coordsize="0,630" path="m1108,13998l1108,13368e" filled="f" stroked="t" strokeweight=".949282pt" strokecolor="#606060">
                <v:path arrowok="t"/>
              </v:shape>
            </v:group>
            <v:group style="position:absolute;left:1685;top:13802;width:2;height:167" coordorigin="1685,13802" coordsize="2,167">
              <v:shape style="position:absolute;left:1685;top:13802;width:2;height:167" coordorigin="1685,13802" coordsize="0,167" path="m1685,13969l1685,13802e" filled="f" stroked="t" strokeweight=".237321pt" strokecolor="#6B6B6B">
                <v:path arrowok="t"/>
              </v:shape>
            </v:group>
            <v:group style="position:absolute;left:2345;top:13563;width:2;height:434" coordorigin="2345,13563" coordsize="2,434">
              <v:shape style="position:absolute;left:2345;top:13563;width:2;height:434" coordorigin="2345,13563" coordsize="0,434" path="m2345,13998l2345,13563e" filled="f" stroked="t" strokeweight=".711962pt" strokecolor="#646464">
                <v:path arrowok="t"/>
              </v:shape>
            </v:group>
            <v:group style="position:absolute;left:9032;top:13964;width:370;height:2" coordorigin="9032,13964" coordsize="370,2">
              <v:shape style="position:absolute;left:9032;top:13964;width:370;height:2" coordorigin="9032,13964" coordsize="370,0" path="m9032,13964l9403,13964e" filled="f" stroked="t" strokeweight="2.610526pt" strokecolor="#4B5787">
                <v:path arrowok="t"/>
              </v:shape>
            </v:group>
            <v:group style="position:absolute;left:389;top:13936;width:2;height:229" coordorigin="389,13936" coordsize="2,229">
              <v:shape style="position:absolute;left:389;top:13936;width:2;height:229" coordorigin="389,13936" coordsize="0,229" path="m389,14165l389,13936e" filled="f" stroked="t" strokeweight=".474641pt" strokecolor="#282828">
                <v:path arrowok="t"/>
              </v:shape>
            </v:group>
            <v:group style="position:absolute;left:1111;top:13936;width:2;height:401" coordorigin="1111,13936" coordsize="2,401">
              <v:shape style="position:absolute;left:1111;top:13936;width:2;height:401" coordorigin="1111,13936" coordsize="0,401" path="m1111,14337l1111,13936e" filled="f" stroked="t" strokeweight=".474641pt" strokecolor="#343434">
                <v:path arrowok="t"/>
              </v:shape>
            </v:group>
            <v:group style="position:absolute;left:1685;top:13964;width:2;height:802" coordorigin="1685,13964" coordsize="2,802">
              <v:shape style="position:absolute;left:1685;top:13964;width:2;height:802" coordorigin="1685,13964" coordsize="0,802" path="m1685,14766l1685,13964e" filled="f" stroked="t" strokeweight=".237321pt" strokecolor="#000000">
                <v:path arrowok="t"/>
              </v:shape>
            </v:group>
            <v:group style="position:absolute;left:2316;top:13964;width:2;height:344" coordorigin="2316,13964" coordsize="2,344">
              <v:shape style="position:absolute;left:2316;top:13964;width:2;height:344" coordorigin="2316,13964" coordsize="0,344" path="m2316,14308l2316,13964e" filled="f" stroked="t" strokeweight=".237321pt" strokecolor="#000000">
                <v:path arrowok="t"/>
              </v:shape>
            </v:group>
            <v:group style="position:absolute;left:7433;top:13936;width:2;height:229" coordorigin="7433,13936" coordsize="2,229">
              <v:shape style="position:absolute;left:7433;top:13936;width:2;height:229" coordorigin="7433,13936" coordsize="0,229" path="m7433,14165l7433,13936e" filled="f" stroked="t" strokeweight=".474641pt" strokecolor="#383838">
                <v:path arrowok="t"/>
              </v:shape>
            </v:group>
            <v:group style="position:absolute;left:7440;top:11859;width:2;height:4163" coordorigin="7440,11859" coordsize="2,4163">
              <v:shape style="position:absolute;left:7440;top:11859;width:2;height:4163" coordorigin="7440,11859" coordsize="0,4163" path="m7440,16022l7440,11859e" filled="f" stroked="t" strokeweight=".711962pt" strokecolor="#545454">
                <v:path arrowok="t"/>
              </v:shape>
            </v:group>
            <v:group style="position:absolute;left:1111;top:14279;width:2;height:1752" coordorigin="1111,14279" coordsize="2,1752">
              <v:shape style="position:absolute;left:1111;top:14279;width:2;height:1752" coordorigin="1111,14279" coordsize="0,1752" path="m1111,16032l1111,14279e" filled="f" stroked="t" strokeweight=".711962pt" strokecolor="#575757">
                <v:path arrowok="t"/>
              </v:shape>
            </v:group>
            <v:group style="position:absolute;left:2347;top:14279;width:2;height:210" coordorigin="2347,14279" coordsize="2,210">
              <v:shape style="position:absolute;left:2347;top:14279;width:2;height:210" coordorigin="2347,14279" coordsize="0,210" path="m2347,14489l2347,14279e" filled="f" stroked="t" strokeweight=".474641pt" strokecolor="#606060">
                <v:path arrowok="t"/>
              </v:shape>
            </v:group>
            <v:group style="position:absolute;left:2347;top:14432;width:2;height:349" coordorigin="2347,14432" coordsize="2,349">
              <v:shape style="position:absolute;left:2347;top:14432;width:2;height:349" coordorigin="2347,14432" coordsize="0,349" path="m2347,14781l2347,14432e" filled="f" stroked="t" strokeweight=".474641pt" strokecolor="#777777">
                <v:path arrowok="t"/>
              </v:shape>
            </v:group>
            <v:group style="position:absolute;left:7435;top:14184;width:2;height:425" coordorigin="7435,14184" coordsize="2,425">
              <v:shape style="position:absolute;left:7435;top:14184;width:2;height:425" coordorigin="7435,14184" coordsize="0,425" path="m7435,14609l7435,14184e" filled="f" stroked="t" strokeweight=".949282pt" strokecolor="#6B6B6B">
                <v:path arrowok="t"/>
              </v:shape>
            </v:group>
            <v:group style="position:absolute;left:394;top:14552;width:2;height:243" coordorigin="394,14552" coordsize="2,243">
              <v:shape style="position:absolute;left:394;top:14552;width:2;height:243" coordorigin="394,14552" coordsize="0,243" path="m394,14795l394,14552e" filled="f" stroked="t" strokeweight=".474641pt" strokecolor="#3F3F3F">
                <v:path arrowok="t"/>
              </v:shape>
            </v:group>
            <v:group style="position:absolute;left:7438;top:14552;width:2;height:243" coordorigin="7438,14552" coordsize="2,243">
              <v:shape style="position:absolute;left:7438;top:14552;width:2;height:243" coordorigin="7438,14552" coordsize="0,243" path="m7438,14795l7438,14552e" filled="f" stroked="t" strokeweight=".474641pt" strokecolor="#2B2B2B">
                <v:path arrowok="t"/>
              </v:shape>
            </v:group>
            <v:group style="position:absolute;left:11614;top:14580;width:2;height:186" coordorigin="11614,14580" coordsize="2,186">
              <v:shape style="position:absolute;left:11614;top:14580;width:2;height:186" coordorigin="11614,14580" coordsize="0,186" path="m11614,14766l11614,14580e" filled="f" stroked="t" strokeweight=".237321pt" strokecolor="#000000">
                <v:path arrowok="t"/>
              </v:shape>
            </v:group>
            <v:group style="position:absolute;left:389;top:16008;width:1960;height:2" coordorigin="389,16008" coordsize="1960,2">
              <v:shape style="position:absolute;left:389;top:16008;width:1960;height:2" coordorigin="389,16008" coordsize="1960,0" path="m389,16008l2349,16008e" filled="f" stroked="t" strokeweight="1.423923pt" strokecolor="#676767">
                <v:path arrowok="t"/>
              </v:shape>
            </v:group>
            <v:group style="position:absolute;left:1685;top:14766;width:2;height:1256" coordorigin="1685,14766" coordsize="2,1256">
              <v:shape style="position:absolute;left:1685;top:14766;width:2;height:1256" coordorigin="1685,14766" coordsize="0,1256" path="m1685,16022l1685,14766e" filled="f" stroked="t" strokeweight=".237321pt" strokecolor="#606060">
                <v:path arrowok="t"/>
              </v:shape>
            </v:group>
            <v:group style="position:absolute;left:2316;top:14766;width:2;height:1256" coordorigin="2316,14766" coordsize="2,1256">
              <v:shape style="position:absolute;left:2316;top:14766;width:2;height:1256" coordorigin="2316,14766" coordsize="0,1256" path="m2316,16022l2316,14766e" filled="f" stroked="t" strokeweight=".237321pt" strokecolor="#5B5B5B">
                <v:path arrowok="t"/>
              </v:shape>
            </v:group>
            <v:group style="position:absolute;left:2288;top:16022;width:3133;height:2" coordorigin="2288,16022" coordsize="3133,2">
              <v:shape style="position:absolute;left:2288;top:16022;width:3133;height:2" coordorigin="2288,16022" coordsize="3133,0" path="m2288,16022l5420,16022e" filled="f" stroked="t" strokeweight=".711962pt" strokecolor="#5B575B">
                <v:path arrowok="t"/>
              </v:shape>
            </v:group>
            <v:group style="position:absolute;left:4552;top:16020;width:7115;height:2" coordorigin="4552,16020" coordsize="7115,2">
              <v:shape style="position:absolute;left:4552;top:16020;width:7115;height:2" coordorigin="4552,16020" coordsize="7115,0" path="m4552,16020l11667,16020e" filled="f" stroked="t" strokeweight=".711962pt" strokecolor="#6B6B6B">
                <v:path arrowok="t"/>
              </v:shape>
            </v:group>
            <v:group style="position:absolute;left:7390;top:16020;width:403;height:2" coordorigin="7390,16020" coordsize="403,2">
              <v:shape style="position:absolute;left:7390;top:16020;width:403;height:2" coordorigin="7390,16020" coordsize="403,0" path="m7390,16020l7794,16020e" filled="f" stroked="t" strokeweight=".474641pt" strokecolor="#57575B">
                <v:path arrowok="t"/>
              </v:shape>
            </v:group>
            <v:group style="position:absolute;left:11614;top:14766;width:2;height:1251" coordorigin="11614,14766" coordsize="2,1251">
              <v:shape style="position:absolute;left:11614;top:14766;width:2;height:1251" coordorigin="11614,14766" coordsize="0,1251" path="m11614,16017l11614,14766e" filled="f" stroked="t" strokeweight=".237321pt" strokecolor="#87878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b/>
          <w:bCs/>
          <w:position w:val="-2"/>
        </w:rPr>
        <w:t>ÖSE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67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11"/>
          <w:szCs w:val="11"/>
          <w:color w:val="B6B8B8"/>
          <w:spacing w:val="0"/>
          <w:w w:val="385"/>
          <w:position w:val="12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215" w:right="-20"/>
        <w:jc w:val="left"/>
        <w:tabs>
          <w:tab w:pos="2180" w:val="left"/>
          <w:tab w:pos="5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2"/>
        </w:rPr>
        <w:t>Halk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4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5"/>
        </w:rPr>
        <w:t>itfaiy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5"/>
        </w:rPr>
        <w:t>e</w:t>
      </w:r>
      <w:r>
        <w:rPr>
          <w:rFonts w:ascii="Arial" w:hAnsi="Arial" w:cs="Arial" w:eastAsia="Arial"/>
          <w:sz w:val="18"/>
          <w:szCs w:val="18"/>
          <w:color w:val="363636"/>
          <w:spacing w:val="34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5"/>
        </w:rPr>
        <w:t>Kuze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5"/>
        </w:rPr>
        <w:t>y</w:t>
      </w:r>
      <w:r>
        <w:rPr>
          <w:rFonts w:ascii="Arial" w:hAnsi="Arial" w:cs="Arial" w:eastAsia="Arial"/>
          <w:sz w:val="18"/>
          <w:szCs w:val="18"/>
          <w:color w:val="363636"/>
          <w:spacing w:val="-17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5"/>
        </w:rPr>
        <w:t>Bölg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5"/>
        </w:rPr>
        <w:t>e</w:t>
      </w:r>
      <w:r>
        <w:rPr>
          <w:rFonts w:ascii="Arial" w:hAnsi="Arial" w:cs="Arial" w:eastAsia="Arial"/>
          <w:sz w:val="18"/>
          <w:szCs w:val="18"/>
          <w:color w:val="363636"/>
          <w:spacing w:val="5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5"/>
        </w:rPr>
        <w:t>Amiri</w:t>
      </w:r>
      <w:r>
        <w:rPr>
          <w:rFonts w:ascii="Arial" w:hAnsi="Arial" w:cs="Arial" w:eastAsia="Arial"/>
          <w:sz w:val="18"/>
          <w:szCs w:val="18"/>
          <w:color w:val="363636"/>
          <w:spacing w:val="-13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3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3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160"/>
        </w:sectPr>
      </w:pPr>
      <w:rPr/>
    </w:p>
    <w:p>
      <w:pPr>
        <w:spacing w:before="67" w:after="0" w:line="221" w:lineRule="auto"/>
        <w:ind w:left="580" w:right="-149" w:firstLine="-27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6"/>
          <w:szCs w:val="86"/>
          <w:color w:val="313131"/>
          <w:spacing w:val="-803"/>
          <w:w w:val="168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44" w:right="430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503.040009pt;margin-top:-3.170731pt;width:50.880001pt;height:49.919998pt;mso-position-horizontal-relative:page;mso-position-vertical-relative:paragraph;z-index:-12659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53" w:lineRule="exact"/>
        <w:ind w:left="460" w:right="444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6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8" w:lineRule="exact"/>
        <w:ind w:left="1109" w:right="513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w w:val="89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6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20" w:bottom="280" w:left="300" w:right="180"/>
          <w:cols w:num="2" w:equalWidth="0">
            <w:col w:w="1612" w:space="1686"/>
            <w:col w:w="8142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40" w:lineRule="auto"/>
        <w:ind w:left="107" w:right="-20"/>
        <w:jc w:val="left"/>
        <w:tabs>
          <w:tab w:pos="1480" w:val="left"/>
          <w:tab w:pos="316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12.0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No:28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8"/>
          <w:w w:val="11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54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21" w:right="-20"/>
        <w:jc w:val="left"/>
        <w:tabs>
          <w:tab w:pos="1480" w:val="left"/>
          <w:tab w:pos="316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8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:3022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8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Gmbu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7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ndere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Tekeli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Karanfil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17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  <w:position w:val="-1"/>
        </w:rPr>
        <w:t>og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Tekeli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Karanfil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1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6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6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1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</w:sectPr>
      </w:pPr>
      <w:rPr/>
    </w:p>
    <w:p>
      <w:pPr>
        <w:spacing w:before="24" w:after="0" w:line="240" w:lineRule="auto"/>
        <w:ind w:left="112" w:right="-69"/>
        <w:jc w:val="left"/>
        <w:tabs>
          <w:tab w:pos="1480" w:val="left"/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5"/>
        </w:rPr>
        <w:t>Yaı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Baraka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B6E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B6E"/>
          <w:spacing w:val="-33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-1"/>
        </w:rPr>
        <w:t>Siga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  <w:cols w:num="2" w:equalWidth="0">
            <w:col w:w="5655" w:space="1453"/>
            <w:col w:w="4332"/>
          </w:cols>
        </w:sectPr>
      </w:pPr>
      <w:rPr/>
    </w:p>
    <w:p>
      <w:pPr>
        <w:spacing w:before="19" w:after="0" w:line="240" w:lineRule="auto"/>
        <w:ind w:left="10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70"/>
        </w:rPr>
        <w:t>!Y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1" w:lineRule="exact"/>
        <w:ind w:left="19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"/>
          <w:w w:val="97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6"/>
          <w:w w:val="10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7"/>
          <w:w w:val="13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"/>
          <w:w w:val="116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8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9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72" w:lineRule="exact"/>
        <w:ind w:left="824" w:right="-20"/>
        <w:jc w:val="left"/>
        <w:tabs>
          <w:tab w:pos="1420" w:val="left"/>
          <w:tab w:pos="2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7"/>
          <w:szCs w:val="27"/>
          <w:color w:val="313131"/>
          <w:spacing w:val="0"/>
          <w:w w:val="52"/>
        </w:rPr>
        <w:t>j</w:t>
      </w:r>
      <w:r>
        <w:rPr>
          <w:rFonts w:ascii="Arial" w:hAnsi="Arial" w:cs="Arial" w:eastAsia="Arial"/>
          <w:sz w:val="27"/>
          <w:szCs w:val="27"/>
          <w:color w:val="313131"/>
          <w:spacing w:val="-38"/>
          <w:w w:val="52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52"/>
        </w:rPr>
        <w:t>j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5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Baraka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Ağıt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  <w:cols w:num="3" w:equalWidth="0">
            <w:col w:w="1697" w:space="1932"/>
            <w:col w:w="2937" w:space="182"/>
            <w:col w:w="4692"/>
          </w:cols>
        </w:sectPr>
      </w:pPr>
      <w:rPr/>
    </w:p>
    <w:p>
      <w:pPr>
        <w:spacing w:before="57" w:after="0" w:line="240" w:lineRule="auto"/>
        <w:ind w:left="10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2" w:after="0" w:line="240" w:lineRule="auto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Nizarnetti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SONKAYA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jK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4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tabs>
          <w:tab w:pos="2520" w:val="left"/>
          <w:tab w:pos="5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55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9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5"/>
        </w:rPr>
        <w:t>616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40" w:lineRule="auto"/>
        <w:ind w:left="25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5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w w:val="66"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5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7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  <w:cols w:num="2" w:equalWidth="0">
            <w:col w:w="1183" w:space="969"/>
            <w:col w:w="9288"/>
          </w:cols>
        </w:sectPr>
      </w:pPr>
      <w:rPr/>
    </w:p>
    <w:p>
      <w:pPr>
        <w:spacing w:before="24" w:after="0" w:line="292" w:lineRule="exact"/>
        <w:ind w:left="107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313131"/>
          <w:spacing w:val="0"/>
          <w:w w:val="265"/>
          <w:position w:val="-4"/>
        </w:rPr>
        <w:t>-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4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8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90"/>
          <w:position w:val="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  <w:position w:val="6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2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11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5"/>
          <w:position w:val="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7"/>
          <w:position w:val="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5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3"/>
          <w:w w:val="116"/>
          <w:position w:val="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98"/>
          <w:position w:val="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B6E"/>
          <w:spacing w:val="0"/>
          <w:w w:val="121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B6E"/>
          <w:spacing w:val="-9"/>
          <w:w w:val="12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1"/>
          <w:position w:val="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Yaraımcı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16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6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6"/>
          <w:w w:val="58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6"/>
        </w:rPr>
        <w:t>o_ğ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8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3"/>
          <w:w w:val="12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  <w:cols w:num="2" w:equalWidth="0">
            <w:col w:w="4328" w:space="361"/>
            <w:col w:w="6751"/>
          </w:cols>
        </w:sectPr>
      </w:pPr>
      <w:rPr/>
    </w:p>
    <w:p>
      <w:pPr>
        <w:spacing w:before="24" w:after="0" w:line="240" w:lineRule="auto"/>
        <w:ind w:left="10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  <w:cols w:num="2" w:equalWidth="0">
            <w:col w:w="1554" w:space="598"/>
            <w:col w:w="9288"/>
          </w:cols>
        </w:sectPr>
      </w:pPr>
      <w:rPr/>
    </w:p>
    <w:p>
      <w:pPr>
        <w:spacing w:before="14" w:after="0" w:line="136" w:lineRule="exact"/>
        <w:ind w:left="10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47" w:lineRule="exact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8"/>
          <w:position w:val="-3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37"/>
          <w:w w:val="108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-3"/>
        </w:rPr>
        <w:t>işlemi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4"/>
          <w:position w:val="-3"/>
        </w:rPr>
        <w:t>yapıldı.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8" w:after="0" w:line="122" w:lineRule="exact"/>
        <w:ind w:right="-20"/>
        <w:jc w:val="left"/>
        <w:tabs>
          <w:tab w:pos="1900" w:val="left"/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35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35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8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9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92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11"/>
          <w:position w:val="-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5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  <w:cols w:num="3" w:equalWidth="0">
            <w:col w:w="1362" w:space="822"/>
            <w:col w:w="2142" w:space="371"/>
            <w:col w:w="6743"/>
          </w:cols>
        </w:sectPr>
      </w:pPr>
      <w:rPr/>
    </w:p>
    <w:p>
      <w:pPr>
        <w:spacing w:before="0" w:after="0" w:line="399" w:lineRule="exact"/>
        <w:ind w:left="5612" w:right="-20"/>
        <w:jc w:val="left"/>
        <w:tabs>
          <w:tab w:pos="6600" w:val="left"/>
          <w:tab w:pos="81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3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</w:sectPr>
      </w:pPr>
      <w:rPr/>
    </w:p>
    <w:p>
      <w:pPr>
        <w:spacing w:before="35" w:after="0" w:line="240" w:lineRule="auto"/>
        <w:ind w:left="10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51" w:lineRule="auto"/>
        <w:ind w:left="47" w:right="2402" w:firstLine="-3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Balya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samanla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odun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3" w:lineRule="auto"/>
        <w:ind w:right="62" w:firstLine="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barakada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bölgede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ôüşürüle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samanları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80" w:bottom="280" w:left="300" w:right="180"/>
          <w:cols w:num="2" w:equalWidth="0">
            <w:col w:w="1828" w:space="324"/>
            <w:col w:w="9288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07" w:right="47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6" w:lineRule="auto"/>
        <w:ind w:left="107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5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Tesilm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61" w:lineRule="auto"/>
        <w:ind w:left="47" w:right="2056" w:firstLine="-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Nizarnetti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SONKAYA'y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B6E"/>
          <w:spacing w:val="-11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  <w:cols w:num="3" w:equalWidth="0">
            <w:col w:w="1591" w:space="560"/>
            <w:col w:w="3166" w:space="1454"/>
            <w:col w:w="4669"/>
          </w:cols>
        </w:sectPr>
      </w:pPr>
      <w:rPr/>
    </w:p>
    <w:p>
      <w:pPr>
        <w:spacing w:before="15" w:after="0" w:line="240" w:lineRule="auto"/>
        <w:ind w:left="12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6" w:right="-69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93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9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  <w:cols w:num="3" w:equalWidth="0">
            <w:col w:w="5387" w:space="665"/>
            <w:col w:w="1034" w:space="1512"/>
            <w:col w:w="2842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9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</w:rPr>
        <w:t>LAR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92" w:lineRule="exact"/>
        <w:ind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13131"/>
          <w:spacing w:val="0"/>
          <w:w w:val="81"/>
          <w:b/>
          <w:bCs/>
          <w:position w:val="-14"/>
        </w:rPr>
        <w:t>Güne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1"/>
          <w:b/>
          <w:bCs/>
          <w:position w:val="-14"/>
        </w:rPr>
        <w:t>y</w:t>
      </w:r>
      <w:r>
        <w:rPr>
          <w:rFonts w:ascii="Arial" w:hAnsi="Arial" w:cs="Arial" w:eastAsia="Arial"/>
          <w:sz w:val="26"/>
          <w:szCs w:val="26"/>
          <w:color w:val="313131"/>
          <w:spacing w:val="-11"/>
          <w:w w:val="81"/>
          <w:b/>
          <w:bCs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1"/>
          <w:b/>
          <w:bCs/>
          <w:position w:val="-14"/>
        </w:rPr>
        <w:t>Bölg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1"/>
          <w:b/>
          <w:bCs/>
          <w:position w:val="-14"/>
        </w:rPr>
        <w:t>e</w:t>
      </w:r>
      <w:r>
        <w:rPr>
          <w:rFonts w:ascii="Arial" w:hAnsi="Arial" w:cs="Arial" w:eastAsia="Arial"/>
          <w:sz w:val="26"/>
          <w:szCs w:val="26"/>
          <w:color w:val="313131"/>
          <w:spacing w:val="-6"/>
          <w:w w:val="81"/>
          <w:b/>
          <w:bCs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1"/>
          <w:b/>
          <w:bCs/>
          <w:position w:val="-14"/>
        </w:rPr>
        <w:t>2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1"/>
          <w:b/>
          <w:bCs/>
          <w:position w:val="-14"/>
        </w:rPr>
        <w:t>.</w:t>
      </w:r>
      <w:r>
        <w:rPr>
          <w:rFonts w:ascii="Arial" w:hAnsi="Arial" w:cs="Arial" w:eastAsia="Arial"/>
          <w:sz w:val="26"/>
          <w:szCs w:val="26"/>
          <w:color w:val="313131"/>
          <w:spacing w:val="-9"/>
          <w:w w:val="81"/>
          <w:b/>
          <w:bCs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1"/>
          <w:b/>
          <w:bCs/>
          <w:position w:val="-14"/>
        </w:rPr>
        <w:t>Posta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50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2" w:lineRule="exact"/>
        <w:ind w:left="2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9.679993pt;margin-top:6.156944pt;width:103.68pt;height:120.0pt;mso-position-horizontal-relative:page;mso-position-vertical-relative:paragraph;z-index:-12658" type="#_x0000_t75">
            <v:imagedata r:id="rId33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1027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3.87149pt;margin-top:5.325807pt;width:65.502853pt;height:39.5pt;mso-position-horizontal-relative:page;mso-position-vertical-relative:paragraph;z-index:-12656" type="#_x0000_t202" filled="f" stroked="f">
            <v:textbox inset="0,0,0,0">
              <w:txbxContent>
                <w:p>
                  <w:pPr>
                    <w:spacing w:before="0" w:after="0" w:line="790" w:lineRule="exact"/>
                    <w:ind w:right="-159"/>
                    <w:jc w:val="left"/>
                    <w:rPr>
                      <w:rFonts w:ascii="Times New Roman" w:hAnsi="Times New Roman" w:cs="Times New Roman" w:eastAsia="Times New Roman"/>
                      <w:sz w:val="79"/>
                      <w:szCs w:val="7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4D5491"/>
                      <w:spacing w:val="0"/>
                      <w:w w:val="102"/>
                      <w:i/>
                    </w:rPr>
                    <w:t>&amp;;?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0"/>
          <w:szCs w:val="30"/>
          <w:color w:val="A8AABC"/>
          <w:w w:val="50"/>
          <w:position w:val="-3"/>
        </w:rPr>
        <w:t>,..--:</w:t>
      </w:r>
      <w:r>
        <w:rPr>
          <w:rFonts w:ascii="Arial" w:hAnsi="Arial" w:cs="Arial" w:eastAsia="Arial"/>
          <w:sz w:val="30"/>
          <w:szCs w:val="30"/>
          <w:color w:val="A8AABC"/>
          <w:spacing w:val="16"/>
          <w:w w:val="51"/>
          <w:position w:val="-3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A8AABC"/>
          <w:spacing w:val="0"/>
          <w:w w:val="83"/>
          <w:position w:val="-3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A8AABC"/>
          <w:spacing w:val="-36"/>
          <w:w w:val="83"/>
          <w:position w:val="-3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8E93BF"/>
          <w:spacing w:val="0"/>
          <w:w w:val="65"/>
          <w:position w:val="-3"/>
        </w:rPr>
        <w:t>.,...,.-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757"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Arial" w:hAnsi="Arial" w:cs="Arial" w:eastAsia="Arial"/>
          <w:sz w:val="23"/>
          <w:szCs w:val="23"/>
          <w:color w:val="838587"/>
          <w:w w:val="8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838587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FBFCD"/>
          <w:spacing w:val="0"/>
          <w:w w:val="158"/>
          <w:position w:val="1"/>
        </w:rPr>
        <w:t>,/··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71" w:lineRule="exact"/>
        <w:ind w:left="3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E93BF"/>
          <w:spacing w:val="-4"/>
          <w:w w:val="168"/>
          <w:i/>
          <w:position w:val="-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A8AABC"/>
          <w:spacing w:val="0"/>
          <w:w w:val="113"/>
          <w:i/>
          <w:position w:val="-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A8AABC"/>
          <w:spacing w:val="-4"/>
          <w:w w:val="113"/>
          <w:i/>
          <w:position w:val="-6"/>
        </w:rPr>
        <w:t>.</w:t>
      </w:r>
      <w:r>
        <w:rPr>
          <w:rFonts w:ascii="Arial" w:hAnsi="Arial" w:cs="Arial" w:eastAsia="Arial"/>
          <w:sz w:val="15"/>
          <w:szCs w:val="15"/>
          <w:color w:val="A8AABC"/>
          <w:spacing w:val="-67"/>
          <w:w w:val="197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A8AABC"/>
          <w:spacing w:val="6"/>
          <w:w w:val="114"/>
          <w:i/>
          <w:position w:val="-6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8AABC"/>
          <w:spacing w:val="6"/>
          <w:w w:val="114"/>
          <w:i/>
          <w:position w:val="-6"/>
        </w:rPr>
        <w:t>·</w:t>
      </w:r>
      <w:r>
        <w:rPr>
          <w:rFonts w:ascii="Arial" w:hAnsi="Arial" w:cs="Arial" w:eastAsia="Arial"/>
          <w:sz w:val="15"/>
          <w:szCs w:val="15"/>
          <w:color w:val="A8AABC"/>
          <w:spacing w:val="0"/>
          <w:w w:val="196"/>
          <w:i/>
          <w:position w:val="0"/>
        </w:rPr>
        <w:t>.'</w:t>
      </w:r>
      <w:r>
        <w:rPr>
          <w:rFonts w:ascii="Arial" w:hAnsi="Arial" w:cs="Arial" w:eastAsia="Arial"/>
          <w:sz w:val="15"/>
          <w:szCs w:val="15"/>
          <w:color w:val="A8AABC"/>
          <w:spacing w:val="-27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8AABC"/>
          <w:spacing w:val="0"/>
          <w:w w:val="198"/>
          <w:position w:val="-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  <w:cols w:num="3" w:equalWidth="0">
            <w:col w:w="776" w:space="1466"/>
            <w:col w:w="2158" w:space="416"/>
            <w:col w:w="6624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8" w:lineRule="exact"/>
        <w:ind w:left="2649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13131"/>
          <w:spacing w:val="0"/>
          <w:w w:val="80"/>
          <w:b/>
          <w:bCs/>
          <w:position w:val="-4"/>
        </w:rPr>
        <w:t>Grupla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0"/>
          <w:b/>
          <w:bCs/>
          <w:position w:val="-4"/>
        </w:rPr>
        <w:t>r</w:t>
      </w:r>
      <w:r>
        <w:rPr>
          <w:rFonts w:ascii="Arial" w:hAnsi="Arial" w:cs="Arial" w:eastAsia="Arial"/>
          <w:sz w:val="26"/>
          <w:szCs w:val="26"/>
          <w:color w:val="313131"/>
          <w:spacing w:val="-5"/>
          <w:w w:val="80"/>
          <w:b/>
          <w:bCs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0"/>
          <w:b/>
          <w:bCs/>
          <w:position w:val="-4"/>
        </w:rPr>
        <w:t>Amiri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15" w:lineRule="exact"/>
        <w:ind w:right="-101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1"/>
          <w:szCs w:val="41"/>
          <w:color w:val="696B6E"/>
          <w:spacing w:val="22"/>
          <w:w w:val="96"/>
        </w:rPr>
        <w:t>f</w:t>
      </w:r>
      <w:r>
        <w:rPr>
          <w:rFonts w:ascii="Times New Roman" w:hAnsi="Times New Roman" w:cs="Times New Roman" w:eastAsia="Times New Roman"/>
          <w:sz w:val="41"/>
          <w:szCs w:val="41"/>
          <w:color w:val="313131"/>
          <w:spacing w:val="2"/>
          <w:w w:val="44"/>
        </w:rPr>
        <w:t>a</w:t>
      </w:r>
      <w:r>
        <w:rPr>
          <w:rFonts w:ascii="Times New Roman" w:hAnsi="Times New Roman" w:cs="Times New Roman" w:eastAsia="Times New Roman"/>
          <w:sz w:val="41"/>
          <w:szCs w:val="41"/>
          <w:color w:val="494949"/>
          <w:spacing w:val="4"/>
          <w:w w:val="53"/>
        </w:rPr>
        <w:t>s</w:t>
      </w:r>
      <w:r>
        <w:rPr>
          <w:rFonts w:ascii="Times New Roman" w:hAnsi="Times New Roman" w:cs="Times New Roman" w:eastAsia="Times New Roman"/>
          <w:sz w:val="41"/>
          <w:szCs w:val="41"/>
          <w:color w:val="838587"/>
          <w:spacing w:val="0"/>
          <w:w w:val="70"/>
        </w:rPr>
        <w:t>'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494949"/>
          <w:spacing w:val="0"/>
          <w:w w:val="61"/>
        </w:rPr>
        <w:t>Ö'z</w:t>
      </w:r>
      <w:r>
        <w:rPr>
          <w:rFonts w:ascii="Times New Roman" w:hAnsi="Times New Roman" w:cs="Times New Roman" w:eastAsia="Times New Roman"/>
          <w:sz w:val="34"/>
          <w:szCs w:val="34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34"/>
          <w:szCs w:val="34"/>
          <w:color w:val="A8AABC"/>
          <w:spacing w:val="0"/>
          <w:w w:val="39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  <w:cols w:num="3" w:equalWidth="0">
            <w:col w:w="3999" w:space="988"/>
            <w:col w:w="378" w:space="129"/>
            <w:col w:w="5946"/>
          </w:cols>
        </w:sectPr>
      </w:pPr>
      <w:rPr/>
    </w:p>
    <w:p>
      <w:pPr>
        <w:spacing w:before="0" w:after="0" w:line="190" w:lineRule="exact"/>
        <w:ind w:left="5071" w:right="51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</w:sectPr>
      </w:pPr>
      <w:rPr/>
    </w:p>
    <w:p>
      <w:pPr>
        <w:spacing w:before="35" w:after="0" w:line="240" w:lineRule="auto"/>
        <w:ind w:left="3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87" w:lineRule="exact"/>
        <w:ind w:left="125" w:right="102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838587"/>
          <w:spacing w:val="0"/>
          <w:w w:val="108"/>
          <w:b/>
          <w:bCs/>
          <w:position w:val="-2"/>
        </w:rPr>
        <w:t>ErgünKAYA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-42" w:right="-63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3"/>
          <w:szCs w:val="23"/>
          <w:color w:val="838587"/>
          <w:w w:val="85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838587"/>
          <w:spacing w:val="9"/>
          <w:w w:val="85"/>
          <w:position w:val="1"/>
        </w:rPr>
        <w:t>t</w:t>
      </w:r>
      <w:r>
        <w:rPr>
          <w:rFonts w:ascii="Arial" w:hAnsi="Arial" w:cs="Arial" w:eastAsia="Arial"/>
          <w:sz w:val="23"/>
          <w:szCs w:val="23"/>
          <w:color w:val="696B6E"/>
          <w:spacing w:val="0"/>
          <w:w w:val="78"/>
          <w:position w:val="1"/>
        </w:rPr>
        <w:t>f</w:t>
      </w:r>
      <w:r>
        <w:rPr>
          <w:rFonts w:ascii="Arial" w:hAnsi="Arial" w:cs="Arial" w:eastAsia="Arial"/>
          <w:sz w:val="23"/>
          <w:szCs w:val="23"/>
          <w:color w:val="696B6E"/>
          <w:spacing w:val="-1"/>
          <w:w w:val="79"/>
          <w:position w:val="1"/>
        </w:rPr>
        <w:t>a</w:t>
      </w:r>
      <w:r>
        <w:rPr>
          <w:rFonts w:ascii="Arial" w:hAnsi="Arial" w:cs="Arial" w:eastAsia="Arial"/>
          <w:sz w:val="23"/>
          <w:szCs w:val="23"/>
          <w:color w:val="494949"/>
          <w:spacing w:val="-13"/>
          <w:w w:val="140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838587"/>
          <w:spacing w:val="0"/>
          <w:w w:val="78"/>
          <w:position w:val="1"/>
        </w:rPr>
        <w:t>ye</w:t>
      </w:r>
      <w:r>
        <w:rPr>
          <w:rFonts w:ascii="Arial" w:hAnsi="Arial" w:cs="Arial" w:eastAsia="Arial"/>
          <w:sz w:val="23"/>
          <w:szCs w:val="23"/>
          <w:color w:val="838587"/>
          <w:spacing w:val="-26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838587"/>
          <w:spacing w:val="0"/>
          <w:w w:val="72"/>
          <w:position w:val="1"/>
        </w:rPr>
        <w:t>Gıırı</w:t>
      </w:r>
      <w:r>
        <w:rPr>
          <w:rFonts w:ascii="Arial" w:hAnsi="Arial" w:cs="Arial" w:eastAsia="Arial"/>
          <w:sz w:val="23"/>
          <w:szCs w:val="23"/>
          <w:color w:val="838587"/>
          <w:spacing w:val="4"/>
          <w:w w:val="72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A8AABC"/>
          <w:spacing w:val="0"/>
          <w:w w:val="72"/>
          <w:position w:val="1"/>
        </w:rPr>
        <w:t>v</w:t>
      </w:r>
      <w:r>
        <w:rPr>
          <w:rFonts w:ascii="Arial" w:hAnsi="Arial" w:cs="Arial" w:eastAsia="Arial"/>
          <w:sz w:val="23"/>
          <w:szCs w:val="23"/>
          <w:color w:val="A8AABC"/>
          <w:spacing w:val="14"/>
          <w:w w:val="72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939599"/>
          <w:spacing w:val="0"/>
          <w:w w:val="80"/>
          <w:position w:val="1"/>
        </w:rPr>
        <w:t>B·</w:t>
      </w:r>
      <w:r>
        <w:rPr>
          <w:rFonts w:ascii="Arial" w:hAnsi="Arial" w:cs="Arial" w:eastAsia="Arial"/>
          <w:sz w:val="23"/>
          <w:szCs w:val="23"/>
          <w:color w:val="939599"/>
          <w:spacing w:val="-35"/>
          <w:w w:val="100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838587"/>
          <w:spacing w:val="0"/>
          <w:w w:val="76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838587"/>
          <w:spacing w:val="9"/>
          <w:w w:val="76"/>
          <w:position w:val="1"/>
        </w:rPr>
        <w:t>,</w:t>
      </w:r>
      <w:r>
        <w:rPr>
          <w:rFonts w:ascii="Arial" w:hAnsi="Arial" w:cs="Arial" w:eastAsia="Arial"/>
          <w:sz w:val="23"/>
          <w:szCs w:val="23"/>
          <w:color w:val="838587"/>
          <w:spacing w:val="0"/>
          <w:w w:val="86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838587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38587"/>
          <w:spacing w:val="6"/>
          <w:w w:val="65"/>
          <w:position w:val="1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67"/>
          <w:position w:val="1"/>
        </w:rPr>
        <w:t>mi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3"/>
          <w:w w:val="68"/>
          <w:position w:val="1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696B6E"/>
          <w:spacing w:val="0"/>
          <w:w w:val="46"/>
          <w:position w:val="1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-34" w:right="49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COŞKUN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8" w:lineRule="exact"/>
        <w:ind w:left="221" w:right="53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A8AABC"/>
          <w:spacing w:val="6"/>
          <w:w w:val="9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94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86E"/>
          <w:spacing w:val="0"/>
          <w:w w:val="29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2486E"/>
          <w:spacing w:val="7"/>
          <w:w w:val="299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5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4" w:lineRule="exact"/>
        <w:ind w:left="393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42486E"/>
          <w:spacing w:val="0"/>
          <w:w w:val="130"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  <w:cols w:num="3" w:equalWidth="0">
            <w:col w:w="714" w:space="1485"/>
            <w:col w:w="2021" w:space="734"/>
            <w:col w:w="6486"/>
          </w:cols>
        </w:sectPr>
      </w:pPr>
      <w:rPr/>
    </w:p>
    <w:p>
      <w:pPr>
        <w:spacing w:before="0" w:after="0" w:line="293" w:lineRule="exact"/>
        <w:ind w:left="2786" w:right="-20"/>
        <w:jc w:val="left"/>
        <w:tabs>
          <w:tab w:pos="5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18.814474pt;margin-top:40.882721pt;width:562.540926pt;height:783.273019pt;mso-position-horizontal-relative:page;mso-position-vertical-relative:page;z-index:-12657" coordorigin="376,818" coordsize="11251,15665">
            <v:group style="position:absolute;left:383;top:844;width:11213;height:2" coordorigin="383,844" coordsize="11213,2">
              <v:shape style="position:absolute;left:383;top:844;width:11213;height:2" coordorigin="383,844" coordsize="11213,0" path="m383,844l11596,844e" filled="f" stroked="t" strokeweight=".70998pt" strokecolor="#5B5B5B">
                <v:path arrowok="t"/>
              </v:shape>
            </v:group>
            <v:group style="position:absolute;left:402;top:825;width:2;height:15651" coordorigin="402,825" coordsize="2,15651">
              <v:shape style="position:absolute;left:402;top:825;width:2;height:15651" coordorigin="402,825" coordsize="0,15651" path="m402,16476l402,825e" filled="f" stroked="t" strokeweight=".70998pt" strokecolor="#4F4F4F">
                <v:path arrowok="t"/>
              </v:shape>
            </v:group>
            <v:group style="position:absolute;left:2438;top:834;width:2;height:1735" coordorigin="2438,834" coordsize="2,1735">
              <v:shape style="position:absolute;left:2438;top:834;width:2;height:1735" coordorigin="2438,834" coordsize="0,1735" path="m2438,2570l2438,834e" filled="f" stroked="t" strokeweight=".70998pt" strokecolor="#5B5B5B">
                <v:path arrowok="t"/>
              </v:shape>
            </v:group>
            <v:group style="position:absolute;left:9201;top:834;width:2;height:1735" coordorigin="9201,834" coordsize="2,1735">
              <v:shape style="position:absolute;left:9201;top:834;width:2;height:1735" coordorigin="9201,834" coordsize="0,1735" path="m9201,2570l9201,834e" filled="f" stroked="t" strokeweight=".70998pt" strokecolor="#545454">
                <v:path arrowok="t"/>
              </v:shape>
            </v:group>
            <v:group style="position:absolute;left:388;top:2565;width:11218;height:2" coordorigin="388,2565" coordsize="11218,2">
              <v:shape style="position:absolute;left:388;top:2565;width:11218;height:2" coordorigin="388,2565" coordsize="11218,0" path="m388,2565l11606,2565e" filled="f" stroked="t" strokeweight=".70998pt" strokecolor="#575757">
                <v:path arrowok="t"/>
              </v:shape>
            </v:group>
            <v:group style="position:absolute;left:393;top:2806;width:11213;height:2" coordorigin="393,2806" coordsize="11213,2">
              <v:shape style="position:absolute;left:393;top:2806;width:11213;height:2" coordorigin="393,2806" coordsize="11213,0" path="m393,2806l11606,2806e" filled="f" stroked="t" strokeweight=".70998pt" strokecolor="#575757">
                <v:path arrowok="t"/>
              </v:shape>
            </v:group>
            <v:group style="position:absolute;left:393;top:3046;width:11218;height:2" coordorigin="393,3046" coordsize="11218,2">
              <v:shape style="position:absolute;left:393;top:3046;width:11218;height:2" coordorigin="393,3046" coordsize="11218,0" path="m393,3046l11611,3046e" filled="f" stroked="t" strokeweight=".70998pt" strokecolor="#575757">
                <v:path arrowok="t"/>
              </v:shape>
            </v:group>
            <v:group style="position:absolute;left:388;top:3289;width:11222;height:2" coordorigin="388,3289" coordsize="11222,2">
              <v:shape style="position:absolute;left:388;top:3289;width:11222;height:2" coordorigin="388,3289" coordsize="11222,0" path="m388,3289l11611,3289e" filled="f" stroked="t" strokeweight=".70998pt" strokecolor="#575757">
                <v:path arrowok="t"/>
              </v:shape>
            </v:group>
            <v:group style="position:absolute;left:393;top:3528;width:11213;height:2" coordorigin="393,3528" coordsize="11213,2">
              <v:shape style="position:absolute;left:393;top:3528;width:11213;height:2" coordorigin="393,3528" coordsize="11213,0" path="m393,3528l11606,3528e" filled="f" stroked="t" strokeweight=".70998pt" strokecolor="#575757">
                <v:path arrowok="t"/>
              </v:shape>
            </v:group>
            <v:group style="position:absolute;left:3933;top:3766;width:2;height:753" coordorigin="3933,3766" coordsize="2,753">
              <v:shape style="position:absolute;left:3933;top:3766;width:2;height:753" coordorigin="3933,3766" coordsize="0,753" path="m3933,4519l3933,3766e" filled="f" stroked="t" strokeweight=".70998pt" strokecolor="#4F4F4F">
                <v:path arrowok="t"/>
              </v:shape>
            </v:group>
            <v:group style="position:absolute;left:393;top:3771;width:11218;height:2" coordorigin="393,3771" coordsize="11218,2">
              <v:shape style="position:absolute;left:393;top:3771;width:11218;height:2" coordorigin="393,3771" coordsize="11218,0" path="m393,3771l11611,3771e" filled="f" stroked="t" strokeweight=".70998pt" strokecolor="#6B6B6B">
                <v:path arrowok="t"/>
              </v:shape>
            </v:group>
            <v:group style="position:absolute;left:7029;top:3766;width:2;height:801" coordorigin="7029,3766" coordsize="2,801">
              <v:shape style="position:absolute;left:7029;top:3766;width:2;height:801" coordorigin="7029,3766" coordsize="0,801" path="m7029,4567l7029,3766e" filled="f" stroked="t" strokeweight=".70998pt" strokecolor="#606060">
                <v:path arrowok="t"/>
              </v:shape>
            </v:group>
            <v:group style="position:absolute;left:2442;top:4505;width:2;height:11961" coordorigin="2442,4505" coordsize="2,11961">
              <v:shape style="position:absolute;left:2442;top:4505;width:2;height:11961" coordorigin="2442,4505" coordsize="0,11961" path="m2442,16466l2442,4505e" filled="f" stroked="t" strokeweight=".70998pt" strokecolor="#5B5B5B">
                <v:path arrowok="t"/>
              </v:shape>
            </v:group>
            <v:group style="position:absolute;left:11608;top:4534;width:2;height:11918" coordorigin="11608,4534" coordsize="2,11918">
              <v:shape style="position:absolute;left:11608;top:4534;width:2;height:11918" coordorigin="11608,4534" coordsize="0,11918" path="m11608,16452l11608,4534e" filled="f" stroked="t" strokeweight=".70998pt" strokecolor="#5B5B5B">
                <v:path arrowok="t"/>
              </v:shape>
            </v:group>
            <v:group style="position:absolute;left:393;top:4510;width:11218;height:2" coordorigin="393,4510" coordsize="11218,2">
              <v:shape style="position:absolute;left:393;top:4510;width:11218;height:2" coordorigin="393,4510" coordsize="11218,0" path="m393,4510l11611,4510e" filled="f" stroked="t" strokeweight=".70998pt" strokecolor="#4F4F4F">
                <v:path arrowok="t"/>
              </v:shape>
            </v:group>
            <v:group style="position:absolute;left:2438;top:5025;width:9173;height:2" coordorigin="2438,5025" coordsize="9173,2">
              <v:shape style="position:absolute;left:2438;top:5025;width:9173;height:2" coordorigin="2438,5025" coordsize="9173,0" path="m2438,5025l11611,5025e" filled="f" stroked="t" strokeweight=".70998pt" strokecolor="#5B5B5B">
                <v:path arrowok="t"/>
              </v:shape>
            </v:group>
            <v:group style="position:absolute;left:4984;top:5015;width:2;height:2174" coordorigin="4984,5015" coordsize="2,2174">
              <v:shape style="position:absolute;left:4984;top:5015;width:2;height:2174" coordorigin="4984,5015" coordsize="0,2174" path="m4984,7189l4984,5015e" filled="f" stroked="t" strokeweight=".70998pt" strokecolor="#4F4F4F">
                <v:path arrowok="t"/>
              </v:shape>
            </v:group>
            <v:group style="position:absolute;left:4979;top:5511;width:6636;height:2" coordorigin="4979,5511" coordsize="6636,2">
              <v:shape style="position:absolute;left:4979;top:5511;width:6636;height:2" coordorigin="4979,5511" coordsize="6636,0" path="m4979,5511l11615,5511e" filled="f" stroked="t" strokeweight=".70998pt" strokecolor="#5B5B5B">
                <v:path arrowok="t"/>
              </v:shape>
            </v:group>
            <v:group style="position:absolute;left:4975;top:5749;width:6641;height:2" coordorigin="4975,5749" coordsize="6641,2">
              <v:shape style="position:absolute;left:4975;top:5749;width:6641;height:2" coordorigin="4975,5749" coordsize="6641,0" path="m4975,5749l11615,5749e" filled="f" stroked="t" strokeweight=".70998pt" strokecolor="#575757">
                <v:path arrowok="t"/>
              </v:shape>
            </v:group>
            <v:group style="position:absolute;left:4975;top:5988;width:6636;height:2" coordorigin="4975,5988" coordsize="6636,2">
              <v:shape style="position:absolute;left:4975;top:5988;width:6636;height:2" coordorigin="4975,5988" coordsize="6636,0" path="m4975,5988l11611,5988e" filled="f" stroked="t" strokeweight=".70998pt" strokecolor="#575757">
                <v:path arrowok="t"/>
              </v:shape>
            </v:group>
            <v:group style="position:absolute;left:2433;top:6231;width:9187;height:2" coordorigin="2433,6231" coordsize="9187,2">
              <v:shape style="position:absolute;left:2433;top:6231;width:9187;height:2" coordorigin="2433,6231" coordsize="9187,0" path="m2433,6231l11620,6231e" filled="f" stroked="t" strokeweight=".70998pt" strokecolor="#575757">
                <v:path arrowok="t"/>
              </v:shape>
            </v:group>
            <v:group style="position:absolute;left:393;top:4786;width:11222;height:2" coordorigin="393,4786" coordsize="11222,2">
              <v:shape style="position:absolute;left:393;top:4786;width:11222;height:2" coordorigin="393,4786" coordsize="11222,0" path="m393,4786l11615,4786e" filled="f" stroked="t" strokeweight=".70998pt" strokecolor="#575757">
                <v:path arrowok="t"/>
              </v:shape>
            </v:group>
            <v:group style="position:absolute;left:861;top:6469;width:10754;height:2" coordorigin="861,6469" coordsize="10754,2">
              <v:shape style="position:absolute;left:861;top:6469;width:10754;height:2" coordorigin="861,6469" coordsize="10754,0" path="m861,6469l11615,6469e" filled="f" stroked="t" strokeweight=".70998pt" strokecolor="#575757">
                <v:path arrowok="t"/>
              </v:shape>
            </v:group>
            <v:group style="position:absolute;left:7883;top:6465;width:2;height:725" coordorigin="7883,6465" coordsize="2,725">
              <v:shape style="position:absolute;left:7883;top:6465;width:2;height:725" coordorigin="7883,6465" coordsize="0,725" path="m7883,7189l7883,6465e" filled="f" stroked="t" strokeweight=".94664pt" strokecolor="#5B5B5B">
                <v:path arrowok="t"/>
              </v:shape>
            </v:group>
            <v:group style="position:absolute;left:2438;top:6944;width:9182;height:2" coordorigin="2438,6944" coordsize="9182,2">
              <v:shape style="position:absolute;left:2438;top:6944;width:9182;height:2" coordorigin="2438,6944" coordsize="9182,0" path="m2438,6944l11620,6944e" filled="f" stroked="t" strokeweight=".70998pt" strokecolor="#575757">
                <v:path arrowok="t"/>
              </v:shape>
            </v:group>
            <v:group style="position:absolute;left:2433;top:7184;width:9187;height:2" coordorigin="2433,7184" coordsize="9187,2">
              <v:shape style="position:absolute;left:2433;top:7184;width:9187;height:2" coordorigin="2433,7184" coordsize="9187,0" path="m2433,7184l11620,7184e" filled="f" stroked="t" strokeweight=".70998pt" strokecolor="#5B5B5B">
                <v:path arrowok="t"/>
              </v:shape>
            </v:group>
            <v:group style="position:absolute;left:388;top:7428;width:11227;height:2" coordorigin="388,7428" coordsize="11227,2">
              <v:shape style="position:absolute;left:388;top:7428;width:11227;height:2" coordorigin="388,7428" coordsize="11227,0" path="m388,7428l11615,7428e" filled="f" stroked="t" strokeweight=".70998pt" strokecolor="#575757">
                <v:path arrowok="t"/>
              </v:shape>
            </v:group>
            <v:group style="position:absolute;left:4984;top:7885;width:2;height:734" coordorigin="4984,7885" coordsize="2,734">
              <v:shape style="position:absolute;left:4984;top:7885;width:2;height:734" coordorigin="4984,7885" coordsize="0,734" path="m4984,8619l4984,7885e" filled="f" stroked="t" strokeweight=".70998pt" strokecolor="#4F4F4F">
                <v:path arrowok="t"/>
              </v:shape>
            </v:group>
            <v:group style="position:absolute;left:4975;top:8138;width:6645;height:2" coordorigin="4975,8138" coordsize="6645,2">
              <v:shape style="position:absolute;left:4975;top:8138;width:6645;height:2" coordorigin="4975,8138" coordsize="6645,0" path="m4975,8138l11620,8138e" filled="f" stroked="t" strokeweight=".70998pt" strokecolor="#5B5B5B">
                <v:path arrowok="t"/>
              </v:shape>
            </v:group>
            <v:group style="position:absolute;left:4979;top:8376;width:6636;height:2" coordorigin="4979,8376" coordsize="6636,2">
              <v:shape style="position:absolute;left:4979;top:8376;width:6636;height:2" coordorigin="4979,8376" coordsize="6636,0" path="m4979,8376l11615,8376e" filled="f" stroked="t" strokeweight=".70998pt" strokecolor="#5B5B5B">
                <v:path arrowok="t"/>
              </v:shape>
            </v:group>
            <v:group style="position:absolute;left:393;top:8617;width:11222;height:2" coordorigin="393,8617" coordsize="11222,2">
              <v:shape style="position:absolute;left:393;top:8617;width:11222;height:2" coordorigin="393,8617" coordsize="11222,0" path="m393,8617l11615,8617e" filled="f" stroked="t" strokeweight=".70998pt" strokecolor="#575757">
                <v:path arrowok="t"/>
              </v:shape>
            </v:group>
            <v:group style="position:absolute;left:393;top:7895;width:11227;height:2" coordorigin="393,7895" coordsize="11227,2">
              <v:shape style="position:absolute;left:393;top:7895;width:11227;height:2" coordorigin="393,7895" coordsize="11227,0" path="m393,7895l11620,7895e" filled="f" stroked="t" strokeweight=".70998pt" strokecolor="#5B5B5B">
                <v:path arrowok="t"/>
              </v:shape>
            </v:group>
            <v:group style="position:absolute;left:393;top:9420;width:11222;height:2" coordorigin="393,9420" coordsize="11222,2">
              <v:shape style="position:absolute;left:393;top:9420;width:11222;height:2" coordorigin="393,9420" coordsize="11222,0" path="m393,9420l11615,9420e" filled="f" stroked="t" strokeweight=".70998pt" strokecolor="#575757">
                <v:path arrowok="t"/>
              </v:shape>
            </v:group>
            <v:group style="position:absolute;left:398;top:10269;width:11222;height:2" coordorigin="398,10269" coordsize="11222,2">
              <v:shape style="position:absolute;left:398;top:10269;width:11222;height:2" coordorigin="398,10269" coordsize="11222,0" path="m398,10269l11620,10269e" filled="f" stroked="t" strokeweight=".70998pt" strokecolor="#5B5B5B">
                <v:path arrowok="t"/>
              </v:shape>
            </v:group>
            <v:group style="position:absolute;left:393;top:10510;width:11227;height:2" coordorigin="393,10510" coordsize="11227,2">
              <v:shape style="position:absolute;left:393;top:10510;width:11227;height:2" coordorigin="393,10510" coordsize="11227,0" path="m393,10510l11620,10510e" filled="f" stroked="t" strokeweight=".70998pt" strokecolor="#5B5B5B">
                <v:path arrowok="t"/>
              </v:shape>
            </v:group>
            <v:group style="position:absolute;left:393;top:10750;width:11227;height:2" coordorigin="393,10750" coordsize="11227,2">
              <v:shape style="position:absolute;left:393;top:10750;width:11227;height:2" coordorigin="393,10750" coordsize="11227,0" path="m393,10750l11620,10750e" filled="f" stroked="t" strokeweight=".70998pt" strokecolor="#5B5B5B">
                <v:path arrowok="t"/>
              </v:shape>
            </v:group>
            <v:group style="position:absolute;left:398;top:11227;width:11222;height:2" coordorigin="398,11227" coordsize="11222,2">
              <v:shape style="position:absolute;left:398;top:11227;width:11222;height:2" coordorigin="398,11227" coordsize="11222,0" path="m398,11227l11620,11227e" filled="f" stroked="t" strokeweight=".70998pt" strokecolor="#5B5B5B">
                <v:path arrowok="t"/>
              </v:shape>
            </v:group>
            <v:group style="position:absolute;left:1780;top:11461;width:2;height:5011" coordorigin="1780,11461" coordsize="2,5011">
              <v:shape style="position:absolute;left:1780;top:11461;width:2;height:5011" coordorigin="1780,11461" coordsize="0,5011" path="m1780,16471l1780,11461e" filled="f" stroked="t" strokeweight=".70998pt" strokecolor="#646464">
                <v:path arrowok="t"/>
              </v:shape>
            </v:group>
            <v:group style="position:absolute;left:393;top:11466;width:11227;height:2" coordorigin="393,11466" coordsize="11227,2">
              <v:shape style="position:absolute;left:393;top:11466;width:11227;height:2" coordorigin="393,11466" coordsize="11227,0" path="m393,11466l11620,11466e" filled="f" stroked="t" strokeweight=".70998pt" strokecolor="#5B5B5B">
                <v:path arrowok="t"/>
              </v:shape>
            </v:group>
            <v:group style="position:absolute;left:1202;top:11451;width:2;height:5015" coordorigin="1202,11451" coordsize="2,5015">
              <v:shape style="position:absolute;left:1202;top:11451;width:2;height:5015" coordorigin="1202,11451" coordsize="0,5015" path="m1202,16466l1202,11451e" filled="f" stroked="t" strokeweight=".70998pt" strokecolor="#606060">
                <v:path arrowok="t"/>
              </v:shape>
            </v:group>
            <v:group style="position:absolute;left:393;top:11704;width:11227;height:2" coordorigin="393,11704" coordsize="11227,2">
              <v:shape style="position:absolute;left:393;top:11704;width:11227;height:2" coordorigin="393,11704" coordsize="11227,0" path="m393,11704l11620,11704e" filled="f" stroked="t" strokeweight=".70998pt" strokecolor="#5B5B5B">
                <v:path arrowok="t"/>
              </v:shape>
            </v:group>
            <v:group style="position:absolute;left:402;top:13778;width:2054;height:2" coordorigin="402,13778" coordsize="2054,2">
              <v:shape style="position:absolute;left:402;top:13778;width:2054;height:2" coordorigin="402,13778" coordsize="2054,0" path="m402,13778l2457,13778e" filled="f" stroked="t" strokeweight=".70998pt" strokecolor="#646464">
                <v:path arrowok="t"/>
              </v:shape>
            </v:group>
            <v:group style="position:absolute;left:402;top:16452;width:11218;height:2" coordorigin="402,16452" coordsize="11218,2">
              <v:shape style="position:absolute;left:402;top:16452;width:11218;height:2" coordorigin="402,16452" coordsize="11218,0" path="m402,16452l11620,16452e" filled="f" stroked="t" strokeweight=".70998pt" strokecolor="#646464">
                <v:path arrowok="t"/>
              </v:shape>
            </v:group>
            <v:group style="position:absolute;left:7441;top:11456;width:2;height:5001" coordorigin="7441,11456" coordsize="2,5001">
              <v:shape style="position:absolute;left:7441;top:11456;width:2;height:5001" coordorigin="7441,11456" coordsize="0,5001" path="m7441,16457l7441,11456e" filled="f" stroked="t" strokeweight=".70998pt" strokecolor="#646464">
                <v:path arrowok="t"/>
              </v:shape>
            </v:group>
            <v:group style="position:absolute;left:6488;top:13138;width:2;height:458" coordorigin="6488,13138" coordsize="2,458">
              <v:shape style="position:absolute;left:6488;top:13138;width:2;height:458" coordorigin="6488,13138" coordsize="0,458" path="m6488,13596l6488,13138e" filled="f" stroked="t" strokeweight="2.307790pt" strokecolor="#CFD8E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4D5491"/>
          <w:spacing w:val="0"/>
          <w:w w:val="383"/>
          <w:i/>
          <w:position w:val="2"/>
        </w:rPr>
        <w:t>,2</w:t>
      </w:r>
      <w:r>
        <w:rPr>
          <w:rFonts w:ascii="Times New Roman" w:hAnsi="Times New Roman" w:cs="Times New Roman" w:eastAsia="Times New Roman"/>
          <w:sz w:val="27"/>
          <w:szCs w:val="27"/>
          <w:color w:val="4D5491"/>
          <w:spacing w:val="0"/>
          <w:w w:val="100"/>
          <w:i/>
          <w:position w:val="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D5491"/>
          <w:spacing w:val="0"/>
          <w:w w:val="100"/>
          <w:i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838587"/>
          <w:spacing w:val="-16"/>
          <w:w w:val="146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8AABC"/>
          <w:spacing w:val="0"/>
          <w:w w:val="108"/>
          <w:position w:val="-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2" w:lineRule="exact"/>
        <w:ind w:left="3437" w:right="520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140499pt;margin-top:-17.166767pt;width:40.643602pt;height:42.5pt;mso-position-horizontal-relative:page;mso-position-vertical-relative:paragraph;z-index:-12654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13131"/>
                      <w:spacing w:val="0"/>
                      <w:w w:val="172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3539" w:right="531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iTFAi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BAŞKANLI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81"/>
          <w:position w:val="-2"/>
        </w:rPr>
        <w:t>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903" w:right="-20"/>
        <w:jc w:val="left"/>
        <w:tabs>
          <w:tab w:pos="3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537289pt;margin-top:6.065201pt;width:52.525652pt;height:7.5pt;mso-position-horizontal-relative:page;mso-position-vertical-relative:paragraph;z-index:-1265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5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6"/>
          <w:position w:val="9"/>
        </w:rPr>
        <w:t>IZMIR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92" w:lineRule="exact"/>
        <w:ind w:left="674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8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8.667221" w:type="dxa"/>
      </w:tblPr>
      <w:tblGrid/>
      <w:tr>
        <w:trPr>
          <w:trHeight w:val="244" w:hRule="exact"/>
        </w:trPr>
        <w:tc>
          <w:tcPr>
            <w:tcW w:w="1093" w:type="dxa"/>
            <w:tcBorders>
              <w:top w:val="single" w:sz="7.636888" w:space="0" w:color="676767"/>
              <w:bottom w:val="single" w:sz="3.818448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959"/>
                <w:w w:val="104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959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73" w:type="dxa"/>
            <w:tcBorders>
              <w:top w:val="nil" w:sz="6" w:space="0" w:color="auto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40" w:lineRule="auto"/>
              <w:ind w:left="18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12.05.2017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94" w:type="dxa"/>
            <w:tcBorders>
              <w:top w:val="single" w:sz="5.727664" w:space="0" w:color="5B5B5B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46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w w:val="85"/>
              </w:rPr>
              <w:t>!Bi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12121"/>
                <w:spacing w:val="8"/>
                <w:w w:val="73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3"/>
              </w:rPr>
              <w:t>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27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383" w:type="dxa"/>
            <w:tcBorders>
              <w:top w:val="nil" w:sz="6" w:space="0" w:color="auto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40" w:lineRule="auto"/>
              <w:ind w:left="35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20:49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762" w:type="dxa"/>
            <w:tcBorders>
              <w:top w:val="nil" w:sz="6" w:space="0" w:color="auto"/>
              <w:bottom w:val="single" w:sz="5.727664" w:space="0" w:color="575757"/>
              <w:left w:val="nil" w:sz="6" w:space="0" w:color="auto"/>
              <w:right w:val="single" w:sz="5.727664" w:space="0" w:color="575757"/>
            </w:tcBorders>
          </w:tcPr>
          <w:p>
            <w:pPr>
              <w:spacing w:before="35" w:after="0" w:line="240" w:lineRule="auto"/>
              <w:ind w:left="1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treı: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Tel: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232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874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18"/>
              </w:rPr>
              <w:t>8129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093" w:type="dxa"/>
            <w:tcBorders>
              <w:top w:val="single" w:sz="3.818448" w:space="0" w:color="3F3F3F"/>
              <w:bottom w:val="single" w:sz="7.63688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2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73" w:type="dxa"/>
            <w:tcBorders>
              <w:top w:val="single" w:sz="5.727664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9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959"/>
                <w:spacing w:val="0"/>
                <w:w w:val="11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959"/>
                <w:spacing w:val="5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16"/>
              </w:rPr>
              <w:t>12.05.2017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94" w:type="dxa"/>
            <w:tcBorders>
              <w:top w:val="single" w:sz="5.727664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02" w:lineRule="exact"/>
              <w:ind w:left="467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  <w:position w:val="-1"/>
              </w:rPr>
              <w:t>IKavıtNo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27474"/>
                <w:spacing w:val="0"/>
                <w:w w:val="100"/>
                <w:position w:val="0"/>
              </w:rPr>
              <w:t>;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27474"/>
                <w:spacing w:val="11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  <w:position w:val="0"/>
              </w:rPr>
              <w:t>3021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383" w:type="dxa"/>
            <w:tcBorders>
              <w:top w:val="single" w:sz="5.727664" w:space="0" w:color="575757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195" w:lineRule="exact"/>
              <w:ind w:left="355" w:right="-56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-21"/>
                <w:w w:val="12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Öre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Grubu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762" w:type="dxa"/>
            <w:tcBorders>
              <w:top w:val="single" w:sz="5.727664" w:space="0" w:color="575757"/>
              <w:bottom w:val="nil" w:sz="6" w:space="0" w:color="auto"/>
              <w:left w:val="nil" w:sz="6" w:space="0" w:color="auto"/>
              <w:right w:val="single" w:sz="5.727664" w:space="0" w:color="575757"/>
            </w:tcBorders>
          </w:tcPr>
          <w:p>
            <w:pPr/>
            <w:rPr/>
          </w:p>
        </w:tc>
      </w:tr>
    </w:tbl>
    <w:p>
      <w:pPr>
        <w:spacing w:before="0" w:after="0" w:line="177" w:lineRule="exact"/>
        <w:ind w:left="1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94"/>
        </w:rPr>
        <w:t>13i!dirile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474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474"/>
          <w:spacing w:val="-38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5"/>
          <w:w w:val="153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Saygı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Bıılvarı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Yukarı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Kızıica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1"/>
        </w:rPr>
        <w:t>KEMALPAŞA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34.34804" w:type="dxa"/>
      </w:tblPr>
      <w:tblGrid/>
      <w:tr>
        <w:trPr>
          <w:trHeight w:val="213" w:hRule="exact"/>
        </w:trPr>
        <w:tc>
          <w:tcPr>
            <w:tcW w:w="1087" w:type="dxa"/>
            <w:tcBorders>
              <w:top w:val="single" w:sz="5.727664" w:space="0" w:color="5B5B5B"/>
              <w:bottom w:val="single" w:sz="3.818448" w:space="0" w:color="4B4B4B"/>
              <w:left w:val="single" w:sz="5.727664" w:space="0" w:color="545454"/>
              <w:right w:val="nil" w:sz="6" w:space="0" w:color="auto"/>
            </w:tcBorders>
          </w:tcPr>
          <w:p>
            <w:pPr>
              <w:spacing w:before="1" w:after="0" w:line="240" w:lineRule="auto"/>
              <w:ind w:left="4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)oğru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4624" w:type="dxa"/>
            <w:tcBorders>
              <w:top w:val="single" w:sz="5.727664" w:space="0" w:color="5B5B5B"/>
              <w:bottom w:val="single" w:sz="3.81844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7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727474"/>
                <w:spacing w:val="0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27474"/>
                <w:spacing w:val="-15"/>
                <w:w w:val="12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12121"/>
                <w:spacing w:val="-15"/>
                <w:w w:val="153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959"/>
                <w:spacing w:val="5"/>
                <w:w w:val="12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82"/>
              </w:rPr>
              <w:t>ıl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959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959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959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Sayp,ııı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Bulvarı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Yukarı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Kızıica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99"/>
              </w:rPr>
              <w:t>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6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27474"/>
                <w:spacing w:val="0"/>
                <w:w w:val="156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27474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1"/>
              </w:rPr>
              <w:t>KEMALPAŞA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56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23" w:hRule="exact"/>
        </w:trPr>
        <w:tc>
          <w:tcPr>
            <w:tcW w:w="1087" w:type="dxa"/>
            <w:tcBorders>
              <w:top w:val="single" w:sz="3.818448" w:space="0" w:color="4B4B4B"/>
              <w:bottom w:val="single" w:sz="3.818448" w:space="0" w:color="4B4B4B"/>
              <w:left w:val="single" w:sz="5.727664" w:space="0" w:color="545454"/>
              <w:right w:val="nil" w:sz="6" w:space="0" w:color="auto"/>
            </w:tcBorders>
          </w:tcPr>
          <w:p>
            <w:pPr>
              <w:spacing w:before="9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4624" w:type="dxa"/>
            <w:tcBorders>
              <w:top w:val="single" w:sz="3.818448" w:space="0" w:color="4B4B4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156" w:right="-20"/>
              <w:jc w:val="left"/>
              <w:tabs>
                <w:tab w:pos="24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95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959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 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568" w:type="dxa"/>
            <w:tcBorders>
              <w:top w:val="nil" w:sz="6" w:space="0" w:color="auto"/>
              <w:bottom w:val="single" w:sz="7.63688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195" w:lineRule="exact"/>
              <w:ind w:left="196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:Açı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14141"/>
                <w:spacing w:val="0"/>
                <w:w w:val="105"/>
              </w:rPr>
              <w:t>ateş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74" w:lineRule="exact"/>
        <w:ind w:left="163" w:right="-20"/>
        <w:jc w:val="left"/>
        <w:tabs>
          <w:tab w:pos="372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3733" w:right="-20"/>
        <w:jc w:val="left"/>
        <w:tabs>
          <w:tab w:pos="68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755264pt;margin-top:4.814944pt;width:42.97456pt;height:26pt;mso-position-horizontal-relative:page;mso-position-vertical-relative:paragraph;z-index:-1265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4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7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12121"/>
                      <w:spacing w:val="0"/>
                      <w:w w:val="20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5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-1"/>
        </w:rPr>
        <w:t>etonarme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p.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83"/>
          <w:position w:val="-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83"/>
          <w:position w:val="-1"/>
        </w:rPr>
        <w:t>.li_k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83"/>
          <w:position w:val="-1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6"/>
          <w:position w:val="-1"/>
        </w:rPr>
        <w:t>piger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13131"/>
          <w:spacing w:val="-15"/>
          <w:w w:val="10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575959"/>
          <w:spacing w:val="-19"/>
          <w:w w:val="132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27474"/>
          <w:spacing w:val="-19"/>
          <w:w w:val="132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90"/>
          <w:position w:val="-1"/>
        </w:rPr>
        <w:t>....</w:t>
      </w:r>
      <w:r>
        <w:rPr>
          <w:rFonts w:ascii="Arial" w:hAnsi="Arial" w:cs="Arial" w:eastAsia="Arial"/>
          <w:sz w:val="23"/>
          <w:szCs w:val="23"/>
          <w:color w:val="727474"/>
          <w:spacing w:val="0"/>
          <w:w w:val="65"/>
          <w:position w:val="-1"/>
        </w:rPr>
        <w:t>-</w:t>
      </w:r>
      <w:r>
        <w:rPr>
          <w:rFonts w:ascii="Arial" w:hAnsi="Arial" w:cs="Arial" w:eastAsia="Arial"/>
          <w:sz w:val="23"/>
          <w:szCs w:val="23"/>
          <w:color w:val="313131"/>
          <w:spacing w:val="-30"/>
          <w:w w:val="83"/>
          <w:position w:val="-1"/>
        </w:rPr>
        <w:t>·</w:t>
      </w:r>
      <w:r>
        <w:rPr>
          <w:rFonts w:ascii="Arial" w:hAnsi="Arial" w:cs="Arial" w:eastAsia="Arial"/>
          <w:sz w:val="23"/>
          <w:szCs w:val="23"/>
          <w:color w:val="727474"/>
          <w:spacing w:val="-28"/>
          <w:w w:val="125"/>
          <w:position w:val="-1"/>
        </w:rPr>
        <w:t>·</w:t>
      </w:r>
      <w:r>
        <w:rPr>
          <w:rFonts w:ascii="Arial" w:hAnsi="Arial" w:cs="Arial" w:eastAsia="Arial"/>
          <w:sz w:val="23"/>
          <w:szCs w:val="23"/>
          <w:color w:val="575959"/>
          <w:spacing w:val="14"/>
          <w:w w:val="6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27474"/>
          <w:spacing w:val="1"/>
          <w:w w:val="82"/>
          <w:position w:val="-1"/>
        </w:rPr>
        <w:t>'</w:t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70"/>
          <w:position w:val="-1"/>
        </w:rPr>
        <w:t>.....</w:t>
      </w:r>
      <w:r>
        <w:rPr>
          <w:rFonts w:ascii="Arial" w:hAnsi="Arial" w:cs="Arial" w:eastAsia="Arial"/>
          <w:sz w:val="23"/>
          <w:szCs w:val="23"/>
          <w:color w:val="575959"/>
          <w:spacing w:val="-19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27474"/>
          <w:spacing w:val="-19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575959"/>
          <w:spacing w:val="-1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27474"/>
          <w:spacing w:val="0"/>
          <w:w w:val="73"/>
          <w:position w:val="-1"/>
        </w:rPr>
        <w:t>...</w:t>
      </w:r>
      <w:r>
        <w:rPr>
          <w:rFonts w:ascii="Arial" w:hAnsi="Arial" w:cs="Arial" w:eastAsia="Arial"/>
          <w:sz w:val="23"/>
          <w:szCs w:val="23"/>
          <w:color w:val="727474"/>
          <w:spacing w:val="-19"/>
          <w:w w:val="7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575959"/>
          <w:spacing w:val="-24"/>
          <w:w w:val="124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27474"/>
          <w:spacing w:val="-1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575959"/>
          <w:spacing w:val="-20"/>
          <w:w w:val="124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212121"/>
          <w:spacing w:val="3"/>
          <w:w w:val="6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27474"/>
          <w:spacing w:val="-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70"/>
          <w:position w:val="-1"/>
        </w:rPr>
        <w:t>..........</w:t>
      </w:r>
      <w:r>
        <w:rPr>
          <w:rFonts w:ascii="Arial" w:hAnsi="Arial" w:cs="Arial" w:eastAsia="Arial"/>
          <w:sz w:val="23"/>
          <w:szCs w:val="23"/>
          <w:color w:val="414141"/>
          <w:spacing w:val="-5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27474"/>
          <w:spacing w:val="-27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75"/>
          <w:position w:val="-1"/>
        </w:rPr>
        <w:t>...</w:t>
      </w:r>
      <w:r>
        <w:rPr>
          <w:rFonts w:ascii="Arial" w:hAnsi="Arial" w:cs="Arial" w:eastAsia="Arial"/>
          <w:sz w:val="23"/>
          <w:szCs w:val="23"/>
          <w:color w:val="575959"/>
          <w:spacing w:val="-10"/>
          <w:w w:val="75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27474"/>
          <w:spacing w:val="-22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575959"/>
          <w:spacing w:val="-12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27474"/>
          <w:spacing w:val="0"/>
          <w:w w:val="124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27474"/>
          <w:spacing w:val="-24"/>
          <w:w w:val="100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414141"/>
          <w:spacing w:val="0"/>
          <w:w w:val="135"/>
          <w:position w:val="-1"/>
        </w:rPr>
        <w:t>'</w:t>
      </w:r>
      <w:r>
        <w:rPr>
          <w:rFonts w:ascii="Arial" w:hAnsi="Arial" w:cs="Arial" w:eastAsia="Arial"/>
          <w:sz w:val="7"/>
          <w:szCs w:val="7"/>
          <w:color w:val="414141"/>
          <w:spacing w:val="-6"/>
          <w:w w:val="135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575959"/>
          <w:spacing w:val="-5"/>
          <w:w w:val="10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27474"/>
          <w:spacing w:val="-5"/>
          <w:w w:val="10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575959"/>
          <w:spacing w:val="-15"/>
          <w:w w:val="10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27474"/>
          <w:spacing w:val="-13"/>
          <w:w w:val="158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575959"/>
          <w:spacing w:val="0"/>
          <w:w w:val="91"/>
          <w:position w:val="-1"/>
        </w:rPr>
        <w:t>........</w:t>
      </w:r>
      <w:r>
        <w:rPr>
          <w:rFonts w:ascii="Arial" w:hAnsi="Arial" w:cs="Arial" w:eastAsia="Arial"/>
          <w:sz w:val="18"/>
          <w:szCs w:val="18"/>
          <w:color w:val="575959"/>
          <w:spacing w:val="-34"/>
          <w:w w:val="91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27474"/>
          <w:spacing w:val="-19"/>
          <w:w w:val="132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414141"/>
          <w:spacing w:val="-15"/>
          <w:w w:val="10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27474"/>
          <w:spacing w:val="-11"/>
          <w:w w:val="158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575959"/>
          <w:spacing w:val="0"/>
          <w:w w:val="90"/>
          <w:position w:val="-1"/>
        </w:rPr>
        <w:t>.....</w:t>
      </w:r>
      <w:r>
        <w:rPr>
          <w:rFonts w:ascii="Arial" w:hAnsi="Arial" w:cs="Arial" w:eastAsia="Arial"/>
          <w:sz w:val="18"/>
          <w:szCs w:val="18"/>
          <w:color w:val="575959"/>
          <w:spacing w:val="-25"/>
          <w:w w:val="90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27474"/>
          <w:spacing w:val="-19"/>
          <w:w w:val="132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575959"/>
          <w:spacing w:val="-15"/>
          <w:w w:val="10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27474"/>
          <w:spacing w:val="-13"/>
          <w:w w:val="158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575959"/>
          <w:spacing w:val="0"/>
          <w:w w:val="87"/>
          <w:position w:val="-1"/>
        </w:rPr>
        <w:t>...</w:t>
      </w:r>
      <w:r>
        <w:rPr>
          <w:rFonts w:ascii="Arial" w:hAnsi="Arial" w:cs="Arial" w:eastAsia="Arial"/>
          <w:sz w:val="18"/>
          <w:szCs w:val="18"/>
          <w:color w:val="575959"/>
          <w:spacing w:val="-5"/>
          <w:w w:val="87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212121"/>
          <w:spacing w:val="-2"/>
          <w:w w:val="79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575959"/>
          <w:spacing w:val="0"/>
          <w:w w:val="96"/>
          <w:position w:val="-1"/>
        </w:rPr>
        <w:t>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3" w:lineRule="exact"/>
        <w:ind w:left="5590" w:right="-20"/>
        <w:jc w:val="left"/>
        <w:tabs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A5A7A7"/>
          <w:spacing w:val="0"/>
          <w:w w:val="56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A5A7A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A5A7A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7"/>
          <w:w w:val="80"/>
          <w:position w:val="1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6"/>
          <w:position w:val="1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86"/>
          <w:position w:val="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8"/>
          <w:position w:val="13"/>
        </w:rPr>
        <w:t>gı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9"/>
          <w:position w:val="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4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62"/>
          <w:position w:val="1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62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6"/>
          <w:w w:val="62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3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3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3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1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3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54"/>
          <w:position w:val="1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26" w:right="-20"/>
        <w:jc w:val="left"/>
        <w:tabs>
          <w:tab w:pos="2200" w:val="left"/>
          <w:tab w:pos="5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81"/>
          <w:position w:val="1"/>
        </w:rPr>
        <w:t>ana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81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26"/>
          <w:w w:val="18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1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iracı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1" w:after="0" w:line="240" w:lineRule="auto"/>
        <w:ind w:left="2211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j\miri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  <w:position w:val="0"/>
        </w:rPr>
        <w:t>Hilmi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5"/>
          <w:position w:val="0"/>
        </w:rPr>
        <w:t>AKTEPE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3" w:after="0" w:line="190" w:lineRule="exact"/>
        <w:ind w:left="2211" w:right="-20"/>
        <w:jc w:val="left"/>
        <w:tabs>
          <w:tab w:pos="4760" w:val="left"/>
          <w:tab w:pos="7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8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2"/>
          <w:w w:val="183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83"/>
          <w:b/>
          <w:bCs/>
        </w:rPr>
        <w:t>l</w:t>
      </w:r>
      <w:r>
        <w:rPr>
          <w:rFonts w:ascii="Arial" w:hAnsi="Arial" w:cs="Arial" w:eastAsia="Arial"/>
          <w:sz w:val="17"/>
          <w:szCs w:val="17"/>
          <w:color w:val="313131"/>
          <w:spacing w:val="-67"/>
          <w:w w:val="183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rvıkı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20:50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4"/>
          <w:position w:val="0"/>
        </w:rPr>
        <w:t>20: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4"/>
          <w:w w:val="105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00" w:bottom="280" w:left="300" w:right="80"/>
        </w:sectPr>
      </w:pPr>
      <w:rPr/>
    </w:p>
    <w:p>
      <w:pPr>
        <w:spacing w:before="0" w:after="0" w:line="174" w:lineRule="exact"/>
        <w:ind w:left="149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189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277"/>
          <w:position w:val="-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5"/>
          <w:w w:val="27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-1"/>
        </w:rPr>
        <w:t>080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80"/>
          <w:cols w:num="2" w:equalWidth="0">
            <w:col w:w="589" w:space="1740"/>
            <w:col w:w="9211"/>
          </w:cols>
        </w:sectPr>
      </w:pPr>
      <w:rPr/>
    </w:p>
    <w:p>
      <w:pPr>
        <w:spacing w:before="0" w:after="0" w:line="284" w:lineRule="exact"/>
        <w:ind w:left="163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9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5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768" w:right="475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70" w:lineRule="auto"/>
        <w:ind w:left="2225" w:right="4405" w:firstLine="2563"/>
        <w:jc w:val="left"/>
        <w:tabs>
          <w:tab w:pos="4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4"/>
        </w:rPr>
        <w:t>Emnivet-Jandarma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3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225" w:right="2630" w:firstLine="-2013"/>
        <w:jc w:val="left"/>
        <w:tabs>
          <w:tab w:pos="4880" w:val="left"/>
          <w:tab w:pos="7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47"/>
          <w:position w:val="1"/>
        </w:rPr>
        <w:t>ardımcı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5"/>
          <w:w w:val="14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rvıkı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280"/>
          <w:position w:val="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79"/>
          <w:w w:val="28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6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27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53"/>
        </w:rPr>
        <w:t>ardıma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10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2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2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[Yangı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0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736" w:right="419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17" w:lineRule="auto"/>
        <w:ind w:left="5280" w:right="939" w:firstLine="-5131"/>
        <w:jc w:val="left"/>
        <w:tabs>
          <w:tab w:pos="2700" w:val="left"/>
          <w:tab w:pos="4760" w:val="left"/>
          <w:tab w:pos="6700" w:val="left"/>
          <w:tab w:pos="8240" w:val="left"/>
          <w:tab w:pos="98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2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0"/>
          <w:position w:val="2"/>
        </w:rPr>
        <w:t>söndünne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6"/>
          <w:position w:val="0"/>
        </w:rPr>
        <w:t>!Su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08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8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44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0"/>
        </w:rPr>
        <w:t>lK.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04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5"/>
          <w:position w:val="0"/>
        </w:rPr>
        <w:t>.T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6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>K;0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4"/>
          <w:position w:val="0"/>
        </w:rPr>
        <w:t>lm3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14141"/>
          <w:spacing w:val="0"/>
          <w:w w:val="63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41414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4"/>
          <w:szCs w:val="34"/>
          <w:color w:val="414141"/>
          <w:spacing w:val="0"/>
          <w:w w:val="21"/>
          <w:position w:val="-3"/>
        </w:rPr>
        <w:t> </w:t>
      </w:r>
      <w:r>
        <w:rPr>
          <w:rFonts w:ascii="Arial" w:hAnsi="Arial" w:cs="Arial" w:eastAsia="Arial"/>
          <w:sz w:val="34"/>
          <w:szCs w:val="34"/>
          <w:color w:val="414141"/>
          <w:spacing w:val="0"/>
          <w:w w:val="100"/>
          <w:position w:val="-3"/>
        </w:rPr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47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00"/>
          <w:position w:val="-3"/>
        </w:rPr>
      </w:r>
      <w:r>
        <w:rPr>
          <w:rFonts w:ascii="Arial" w:hAnsi="Arial" w:cs="Arial" w:eastAsia="Arial"/>
          <w:sz w:val="34"/>
          <w:szCs w:val="34"/>
          <w:color w:val="575959"/>
          <w:spacing w:val="0"/>
          <w:w w:val="79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20" w:after="0" w:line="203" w:lineRule="exact"/>
        <w:ind w:left="2272" w:right="-20"/>
        <w:jc w:val="left"/>
        <w:tabs>
          <w:tab w:pos="10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44"/>
        </w:rPr>
        <w:t>angında;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19"/>
          <w:w w:val="14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yanmıştı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3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"/>
          <w:w w:val="11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herhangi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5"/>
        </w:rPr>
        <w:t>zarar-ziya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727474"/>
          <w:spacing w:val="-16"/>
          <w:w w:val="132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27474"/>
          <w:spacing w:val="0"/>
          <w:w w:val="10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27474"/>
          <w:spacing w:val="11"/>
          <w:w w:val="105"/>
          <w:imprint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27474"/>
          <w:spacing w:val="11"/>
          <w:w w:val="105"/>
          <w:imprint/>
          <w:position w:val="-1"/>
        </w:rPr>
      </w:r>
      <w:r>
        <w:rPr>
          <w:rFonts w:ascii="Arial" w:hAnsi="Arial" w:cs="Arial" w:eastAsia="Arial"/>
          <w:sz w:val="18"/>
          <w:szCs w:val="18"/>
          <w:color w:val="727474"/>
          <w:spacing w:val="11"/>
          <w:w w:val="105"/>
          <w:position w:val="-1"/>
        </w:rPr>
      </w:r>
      <w:r>
        <w:rPr>
          <w:rFonts w:ascii="Arial" w:hAnsi="Arial" w:cs="Arial" w:eastAsia="Arial"/>
          <w:sz w:val="18"/>
          <w:szCs w:val="18"/>
          <w:color w:val="727474"/>
          <w:spacing w:val="-15"/>
          <w:w w:val="158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575959"/>
          <w:spacing w:val="-13"/>
          <w:w w:val="158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27474"/>
          <w:spacing w:val="0"/>
          <w:w w:val="97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27474"/>
          <w:spacing w:val="-27"/>
          <w:w w:val="97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575959"/>
          <w:spacing w:val="0"/>
          <w:w w:val="91"/>
          <w:position w:val="-1"/>
        </w:rPr>
        <w:t>.....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4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6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5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80"/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82" w:lineRule="auto"/>
        <w:ind w:left="59" w:right="231" w:firstLine="-4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34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5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5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38"/>
        </w:rPr>
        <w:t>oruşturmada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38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3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vatandaşla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temizli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amacıyla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yakıla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3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9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</w:rPr>
        <w:t>!varılmıştır.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80"/>
          <w:cols w:num="2" w:equalWidth="0">
            <w:col w:w="1654" w:space="557"/>
            <w:col w:w="932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7" w:after="0" w:line="240" w:lineRule="auto"/>
        <w:ind w:left="149" w:right="-20"/>
        <w:jc w:val="left"/>
        <w:tabs>
          <w:tab w:pos="2260" w:val="left"/>
          <w:tab w:pos="6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54"/>
          <w:position w:val="1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54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19"/>
          <w:w w:val="15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6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6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43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8"/>
          <w:position w:val="0"/>
        </w:rPr>
        <w:t>IBe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3"/>
          <w:w w:val="125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1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87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149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75959"/>
          <w:spacing w:val="0"/>
          <w:w w:val="50"/>
          <w:position w:val="2"/>
        </w:rPr>
        <w:t>-;,</w:t>
      </w:r>
      <w:r>
        <w:rPr>
          <w:rFonts w:ascii="Times New Roman" w:hAnsi="Times New Roman" w:cs="Times New Roman" w:eastAsia="Times New Roman"/>
          <w:sz w:val="29"/>
          <w:szCs w:val="29"/>
          <w:color w:val="57595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7595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3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9" w:after="0" w:line="252" w:lineRule="auto"/>
        <w:ind w:left="187" w:right="9778" w:firstLine="-38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93"/>
        </w:rPr>
        <w:t>:Vangı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5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Jim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2" w:after="0" w:line="240" w:lineRule="auto"/>
        <w:ind w:left="158" w:right="-20"/>
        <w:jc w:val="left"/>
        <w:tabs>
          <w:tab w:pos="2220" w:val="left"/>
          <w:tab w:pos="6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474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474"/>
          <w:spacing w:val="-29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7"/>
        </w:rPr>
        <w:t>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39" w:right="-20"/>
        <w:jc w:val="left"/>
        <w:tabs>
          <w:tab w:pos="1060" w:val="left"/>
          <w:tab w:pos="1580" w:val="left"/>
          <w:tab w:pos="2200" w:val="left"/>
          <w:tab w:pos="8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5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EKİP:Öre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349" w:right="-20"/>
        <w:jc w:val="left"/>
        <w:tabs>
          <w:tab w:pos="4380" w:val="left"/>
          <w:tab w:pos="88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8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313131"/>
          <w:spacing w:val="-4"/>
          <w:w w:val="68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48"/>
        </w:rPr>
        <w:t>B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48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25"/>
          <w:w w:val="48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48"/>
        </w:rPr>
        <w:t>MaYı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48"/>
        </w:rPr>
        <w:t>s</w:t>
      </w:r>
      <w:r>
        <w:rPr>
          <w:rFonts w:ascii="Arial" w:hAnsi="Arial" w:cs="Arial" w:eastAsia="Arial"/>
          <w:sz w:val="27"/>
          <w:szCs w:val="27"/>
          <w:color w:val="313131"/>
          <w:spacing w:val="22"/>
          <w:w w:val="48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9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81" w:lineRule="exact"/>
        <w:ind w:left="4679" w:right="596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38" w:lineRule="exact"/>
        <w:ind w:left="265" w:right="1707"/>
        <w:jc w:val="center"/>
        <w:tabs>
          <w:tab w:pos="9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3.031822pt;margin-top:7.597609pt;width:40.520899pt;height:65pt;mso-position-horizontal-relative:page;mso-position-vertical-relative:paragraph;z-index:-12648" type="#_x0000_t202" filled="f" stroked="f">
            <v:textbox inset="0,0,0,0">
              <w:txbxContent>
                <w:p>
                  <w:pPr>
                    <w:spacing w:before="0" w:after="0" w:line="1300" w:lineRule="exact"/>
                    <w:ind w:right="-235"/>
                    <w:jc w:val="left"/>
                    <w:tabs>
                      <w:tab w:pos="740" w:val="left"/>
                    </w:tabs>
                    <w:rPr>
                      <w:rFonts w:ascii="Times New Roman" w:hAnsi="Times New Roman" w:cs="Times New Roman" w:eastAsia="Times New Roman"/>
                      <w:sz w:val="130"/>
                      <w:szCs w:val="1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575959"/>
                      <w:spacing w:val="0"/>
                      <w:w w:val="11"/>
                      <w:position w:val="-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57595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57595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414141"/>
                      <w:spacing w:val="0"/>
                      <w:w w:val="14"/>
                      <w:position w:val="-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575959"/>
          <w:spacing w:val="0"/>
          <w:w w:val="136"/>
          <w:position w:val="-11"/>
        </w:rPr>
        <w:t>'ü</w:t>
      </w:r>
      <w:r>
        <w:rPr>
          <w:rFonts w:ascii="Arial" w:hAnsi="Arial" w:cs="Arial" w:eastAsia="Arial"/>
          <w:sz w:val="15"/>
          <w:szCs w:val="15"/>
          <w:color w:val="575959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5"/>
          <w:szCs w:val="15"/>
          <w:color w:val="575959"/>
          <w:spacing w:val="0"/>
          <w:w w:val="100"/>
          <w:position w:val="-11"/>
        </w:rPr>
      </w:r>
      <w:r>
        <w:rPr>
          <w:rFonts w:ascii="Arial" w:hAnsi="Arial" w:cs="Arial" w:eastAsia="Arial"/>
          <w:sz w:val="17"/>
          <w:szCs w:val="17"/>
          <w:color w:val="575959"/>
          <w:spacing w:val="0"/>
          <w:w w:val="100"/>
          <w:i/>
          <w:position w:val="-5"/>
        </w:rPr>
        <w:t>1</w:t>
      </w:r>
      <w:r>
        <w:rPr>
          <w:rFonts w:ascii="Arial" w:hAnsi="Arial" w:cs="Arial" w:eastAsia="Arial"/>
          <w:sz w:val="17"/>
          <w:szCs w:val="17"/>
          <w:color w:val="575959"/>
          <w:spacing w:val="0"/>
          <w:w w:val="100"/>
          <w:i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575959"/>
          <w:spacing w:val="40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3"/>
          <w:position w:val="-5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300" w:right="80"/>
        </w:sectPr>
      </w:pPr>
      <w:rPr/>
    </w:p>
    <w:p>
      <w:pPr>
        <w:spacing w:before="42" w:after="0" w:line="268" w:lineRule="exact"/>
        <w:ind w:left="301" w:right="-67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-23"/>
          <w:w w:val="100"/>
          <w:i/>
          <w:position w:val="-3"/>
        </w:rPr>
        <w:t>.</w:t>
      </w:r>
      <w:r>
        <w:rPr>
          <w:rFonts w:ascii="Arial" w:hAnsi="Arial" w:cs="Arial" w:eastAsia="Arial"/>
          <w:sz w:val="9"/>
          <w:szCs w:val="9"/>
          <w:color w:val="414141"/>
          <w:spacing w:val="-27"/>
          <w:w w:val="100"/>
          <w:position w:val="9"/>
        </w:rPr>
        <w:t>&lt;</w: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-104"/>
          <w:w w:val="100"/>
          <w:i/>
          <w:position w:val="-3"/>
        </w:rPr>
        <w:t>o</w:t>
      </w:r>
      <w:r>
        <w:rPr>
          <w:rFonts w:ascii="Arial" w:hAnsi="Arial" w:cs="Arial" w:eastAsia="Arial"/>
          <w:sz w:val="9"/>
          <w:szCs w:val="9"/>
          <w:color w:val="414141"/>
          <w:spacing w:val="0"/>
          <w:w w:val="100"/>
          <w:position w:val="9"/>
        </w:rPr>
        <w:t>U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278" w:right="-88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313131"/>
          <w:spacing w:val="0"/>
          <w:w w:val="57"/>
          <w:b/>
          <w:bCs/>
          <w:position w:val="1"/>
        </w:rPr>
        <w:t>.E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580" w:lineRule="exact"/>
        <w:ind w:left="3062" w:right="-20"/>
        <w:jc w:val="left"/>
        <w:tabs>
          <w:tab w:pos="6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0.333313pt;margin-top:20.258770pt;width:24.097501pt;height:59.5pt;mso-position-horizontal-relative:page;mso-position-vertical-relative:paragraph;z-index:-12651" type="#_x0000_t202" filled="f" stroked="f">
            <v:textbox inset="0,0,0,0">
              <w:txbxContent>
                <w:p>
                  <w:pPr>
                    <w:spacing w:before="0" w:after="0" w:line="1190" w:lineRule="exact"/>
                    <w:ind w:right="-218"/>
                    <w:jc w:val="left"/>
                    <w:rPr>
                      <w:rFonts w:ascii="Times New Roman" w:hAnsi="Times New Roman" w:cs="Times New Roman" w:eastAsia="Times New Roman"/>
                      <w:sz w:val="119"/>
                      <w:szCs w:val="1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9"/>
                      <w:szCs w:val="119"/>
                      <w:color w:val="1C269E"/>
                      <w:spacing w:val="0"/>
                      <w:w w:val="81"/>
                      <w:i/>
                      <w:position w:val="-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19"/>
                      <w:szCs w:val="1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7"/>
          <w:szCs w:val="57"/>
          <w:color w:val="2B3D97"/>
          <w:spacing w:val="0"/>
          <w:w w:val="83"/>
          <w:position w:val="-7"/>
        </w:rPr>
        <w:t>'</w:t>
      </w:r>
      <w:r>
        <w:rPr>
          <w:rFonts w:ascii="Arial" w:hAnsi="Arial" w:cs="Arial" w:eastAsia="Arial"/>
          <w:sz w:val="57"/>
          <w:szCs w:val="57"/>
          <w:color w:val="2B3D97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57"/>
          <w:szCs w:val="57"/>
          <w:color w:val="2B3D97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6"/>
        </w:rPr>
        <w:t>İtfaiye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6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6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right="1234"/>
        <w:jc w:val="righ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909090"/>
          <w:spacing w:val="0"/>
          <w:w w:val="51"/>
          <w:position w:val="2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1" w:lineRule="exact"/>
        <w:ind w:left="860" w:right="-20"/>
        <w:jc w:val="left"/>
        <w:tabs>
          <w:tab w:pos="6580" w:val="left"/>
          <w:tab w:pos="7840" w:val="left"/>
        </w:tabs>
        <w:rPr>
          <w:rFonts w:ascii="Times New Roman" w:hAnsi="Times New Roman" w:cs="Times New Roman" w:eastAsia="Times New Roman"/>
          <w:sz w:val="61"/>
          <w:szCs w:val="6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-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1"/>
          <w:position w:val="-51"/>
        </w:rPr>
        <w:t>Mer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1"/>
          <w:w w:val="91"/>
          <w:position w:val="-51"/>
        </w:rPr>
        <w:t>k</w:t>
      </w:r>
      <w:r>
        <w:rPr>
          <w:rFonts w:ascii="Times New Roman" w:hAnsi="Times New Roman" w:cs="Times New Roman" w:eastAsia="Times New Roman"/>
          <w:sz w:val="144"/>
          <w:szCs w:val="144"/>
          <w:color w:val="1C269E"/>
          <w:spacing w:val="-183"/>
          <w:w w:val="91"/>
          <w:position w:val="-119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1"/>
          <w:position w:val="-51"/>
        </w:rPr>
        <w:t>ez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91"/>
          <w:position w:val="-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1"/>
        </w:rPr>
        <w:t>Grup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  <w:position w:val="-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5"/>
          <w:position w:val="-51"/>
        </w:rPr>
        <w:t>Aı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6"/>
          <w:position w:val="-5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0"/>
          <w:w w:val="100"/>
          <w:position w:val="-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1"/>
        </w:rPr>
        <w:t>ır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1"/>
        </w:rPr>
      </w:r>
      <w:r>
        <w:rPr>
          <w:rFonts w:ascii="Times New Roman" w:hAnsi="Times New Roman" w:cs="Times New Roman" w:eastAsia="Times New Roman"/>
          <w:sz w:val="10"/>
          <w:szCs w:val="10"/>
          <w:color w:val="575959"/>
          <w:spacing w:val="0"/>
          <w:w w:val="128"/>
          <w:position w:val="-54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575959"/>
          <w:spacing w:val="0"/>
          <w:w w:val="128"/>
          <w:position w:val="-5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75959"/>
          <w:spacing w:val="1"/>
          <w:w w:val="128"/>
          <w:position w:val="-5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-9"/>
          <w:w w:val="57"/>
          <w:position w:val="-68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0"/>
          <w:w w:val="57"/>
          <w:position w:val="-68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-32"/>
          <w:w w:val="57"/>
          <w:position w:val="-6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0"/>
          <w:w w:val="100"/>
          <w:position w:val="-68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0"/>
          <w:w w:val="100"/>
          <w:position w:val="-68"/>
        </w:rPr>
      </w:r>
      <w:r>
        <w:rPr>
          <w:rFonts w:ascii="Times New Roman" w:hAnsi="Times New Roman" w:cs="Times New Roman" w:eastAsia="Times New Roman"/>
          <w:sz w:val="26"/>
          <w:szCs w:val="26"/>
          <w:color w:val="A5A7A7"/>
          <w:spacing w:val="0"/>
          <w:w w:val="57"/>
          <w:position w:val="-68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5A7A7"/>
          <w:spacing w:val="0"/>
          <w:w w:val="57"/>
          <w:position w:val="-6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5A7A7"/>
          <w:spacing w:val="27"/>
          <w:w w:val="57"/>
          <w:position w:val="-68"/>
        </w:rPr>
        <w:t> </w:t>
      </w:r>
      <w:r>
        <w:rPr>
          <w:rFonts w:ascii="Times New Roman" w:hAnsi="Times New Roman" w:cs="Times New Roman" w:eastAsia="Times New Roman"/>
          <w:sz w:val="61"/>
          <w:szCs w:val="61"/>
          <w:color w:val="575959"/>
          <w:spacing w:val="0"/>
          <w:w w:val="21"/>
          <w:position w:val="-68"/>
        </w:rPr>
        <w:t>Ac</w:t>
      </w:r>
      <w:r>
        <w:rPr>
          <w:rFonts w:ascii="Times New Roman" w:hAnsi="Times New Roman" w:cs="Times New Roman" w:eastAsia="Times New Roman"/>
          <w:sz w:val="61"/>
          <w:szCs w:val="61"/>
          <w:color w:val="727474"/>
          <w:spacing w:val="0"/>
          <w:w w:val="74"/>
          <w:position w:val="-68"/>
        </w:rPr>
        <w:t>'t\</w:t>
      </w:r>
      <w:r>
        <w:rPr>
          <w:rFonts w:ascii="Times New Roman" w:hAnsi="Times New Roman" w:cs="Times New Roman" w:eastAsia="Times New Roman"/>
          <w:sz w:val="61"/>
          <w:szCs w:val="6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80"/>
          <w:cols w:num="2" w:equalWidth="0">
            <w:col w:w="453" w:space="1708"/>
            <w:col w:w="9379"/>
          </w:cols>
        </w:sectPr>
      </w:pPr>
      <w:rPr/>
    </w:p>
    <w:p>
      <w:pPr>
        <w:spacing w:before="44" w:after="0" w:line="298" w:lineRule="exact"/>
        <w:ind w:left="2769" w:right="-20"/>
        <w:jc w:val="left"/>
        <w:tabs>
          <w:tab w:pos="4420" w:val="left"/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0"/>
          <w:w w:val="117"/>
          <w:b/>
          <w:bCs/>
          <w:position w:val="-4"/>
        </w:rPr>
        <w:t>Halil</w:t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30"/>
          <w:szCs w:val="30"/>
          <w:color w:val="909090"/>
          <w:spacing w:val="0"/>
          <w:w w:val="74"/>
          <w:position w:val="-4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909090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909090"/>
          <w:spacing w:val="0"/>
          <w:w w:val="100"/>
          <w:position w:val="-4"/>
        </w:rPr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4"/>
        </w:rPr>
        <w:t>it</w:t>
      </w:r>
      <w:r>
        <w:rPr>
          <w:rFonts w:ascii="Arial" w:hAnsi="Arial" w:cs="Arial" w:eastAsia="Arial"/>
          <w:sz w:val="21"/>
          <w:szCs w:val="21"/>
          <w:color w:val="313131"/>
          <w:spacing w:val="-24"/>
          <w:w w:val="100"/>
          <w:position w:val="-4"/>
        </w:rPr>
        <w:t>r</w:t>
      </w:r>
      <w:r>
        <w:rPr>
          <w:rFonts w:ascii="Arial" w:hAnsi="Arial" w:cs="Arial" w:eastAsia="Arial"/>
          <w:sz w:val="21"/>
          <w:szCs w:val="21"/>
          <w:color w:val="727474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27474"/>
          <w:spacing w:val="-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7"/>
          <w:position w:val="-4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2524" w:right="283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6"/>
          <w:szCs w:val="26"/>
          <w:color w:val="313131"/>
          <w:w w:val="168"/>
          <w:i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13131"/>
          <w:spacing w:val="-5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1"/>
        </w:rPr>
        <w:t>Post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42" w:lineRule="exact"/>
        <w:ind w:right="-20"/>
        <w:jc w:val="right"/>
        <w:tabs>
          <w:tab w:pos="122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8.353821pt;margin-top:.805169pt;width:21.290221pt;height:21pt;mso-position-horizontal-relative:page;mso-position-vertical-relative:paragraph;z-index:-12650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A5A7A7"/>
                      <w:spacing w:val="0"/>
                      <w:w w:val="121"/>
                    </w:rPr>
                    <w:t>...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8"/>
          <w:szCs w:val="38"/>
          <w:color w:val="2B3D97"/>
          <w:w w:val="274"/>
          <w:position w:val="-8"/>
        </w:rPr>
        <w:t>'</w:t>
      </w:r>
      <w:r>
        <w:rPr>
          <w:rFonts w:ascii="Arial" w:hAnsi="Arial" w:cs="Arial" w:eastAsia="Arial"/>
          <w:sz w:val="38"/>
          <w:szCs w:val="38"/>
          <w:color w:val="2B3D97"/>
          <w:w w:val="100"/>
          <w:position w:val="-8"/>
        </w:rPr>
        <w:tab/>
      </w:r>
      <w:r>
        <w:rPr>
          <w:rFonts w:ascii="Arial" w:hAnsi="Arial" w:cs="Arial" w:eastAsia="Arial"/>
          <w:sz w:val="38"/>
          <w:szCs w:val="38"/>
          <w:color w:val="2B3D97"/>
          <w:w w:val="100"/>
          <w:position w:val="-8"/>
        </w:rPr>
      </w:r>
      <w:r>
        <w:rPr>
          <w:rFonts w:ascii="Arial" w:hAnsi="Arial" w:cs="Arial" w:eastAsia="Arial"/>
          <w:sz w:val="33"/>
          <w:szCs w:val="33"/>
          <w:color w:val="232D59"/>
          <w:spacing w:val="0"/>
          <w:w w:val="217"/>
          <w:position w:val="-8"/>
        </w:rPr>
        <w:t>,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97" w:right="934"/>
        <w:jc w:val="center"/>
        <w:tabs>
          <w:tab w:pos="1300" w:val="left"/>
          <w:tab w:pos="16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A5A7A7"/>
          <w:spacing w:val="0"/>
          <w:w w:val="155"/>
          <w:i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A5A7A7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5A7A7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20"/>
          <w:szCs w:val="20"/>
          <w:color w:val="414141"/>
          <w:spacing w:val="0"/>
          <w:w w:val="57"/>
          <w:position w:val="-1"/>
        </w:rPr>
        <w:t>ıri-</w:t>
      </w:r>
      <w:r>
        <w:rPr>
          <w:rFonts w:ascii="Arial" w:hAnsi="Arial" w:cs="Arial" w:eastAsia="Arial"/>
          <w:sz w:val="20"/>
          <w:szCs w:val="20"/>
          <w:color w:val="414141"/>
          <w:spacing w:val="-11"/>
          <w:w w:val="57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1414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414141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909090"/>
          <w:spacing w:val="0"/>
          <w:w w:val="57"/>
          <w:position w:val="-1"/>
        </w:rPr>
        <w:t>·.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76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0"/>
          <w:w w:val="254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A5A7A7"/>
          <w:spacing w:val="0"/>
          <w:w w:val="254"/>
          <w:position w:val="-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76" w:right="-20"/>
        <w:jc w:val="left"/>
        <w:tabs>
          <w:tab w:pos="12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575959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34"/>
          <w:szCs w:val="34"/>
          <w:color w:val="575959"/>
          <w:spacing w:val="-18"/>
          <w:w w:val="100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A5A7A7"/>
          <w:spacing w:val="0"/>
          <w:w w:val="83"/>
          <w:position w:val="1"/>
        </w:rPr>
        <w:t>.</w:t>
      </w:r>
      <w:r>
        <w:rPr>
          <w:rFonts w:ascii="Arial" w:hAnsi="Arial" w:cs="Arial" w:eastAsia="Arial"/>
          <w:sz w:val="34"/>
          <w:szCs w:val="34"/>
          <w:color w:val="A5A7A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A5A7A7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575959"/>
          <w:spacing w:val="0"/>
          <w:w w:val="115"/>
          <w:position w:val="1"/>
        </w:rPr>
        <w:t>su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73" w:after="0" w:line="387" w:lineRule="exact"/>
        <w:ind w:left="-46" w:right="962"/>
        <w:jc w:val="center"/>
        <w:tabs>
          <w:tab w:pos="13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27474"/>
          <w:w w:val="72"/>
          <w:position w:val="-4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727474"/>
          <w:spacing w:val="11"/>
          <w:w w:val="72"/>
          <w:position w:val="-4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727474"/>
          <w:spacing w:val="-108"/>
          <w:w w:val="213"/>
          <w:position w:val="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909090"/>
          <w:spacing w:val="-3"/>
          <w:w w:val="94"/>
          <w:b/>
          <w:bCs/>
          <w:i/>
          <w:position w:val="-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909090"/>
          <w:spacing w:val="-14"/>
          <w:w w:val="93"/>
          <w:b/>
          <w:bCs/>
          <w:i/>
          <w:position w:val="-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0"/>
          <w:w w:val="75"/>
          <w:b/>
          <w:bCs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-20"/>
          <w:w w:val="100"/>
          <w:b/>
          <w:bCs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27474"/>
          <w:spacing w:val="9"/>
          <w:w w:val="214"/>
          <w:position w:val="6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727474"/>
          <w:spacing w:val="-160"/>
          <w:w w:val="213"/>
          <w:position w:val="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909090"/>
          <w:spacing w:val="-6"/>
          <w:w w:val="72"/>
          <w:position w:val="-4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909090"/>
          <w:spacing w:val="0"/>
          <w:w w:val="72"/>
          <w:position w:val="-4"/>
        </w:rPr>
        <w:t>..:.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-3"/>
          <w:w w:val="91"/>
          <w:position w:val="-4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-29"/>
          <w:w w:val="91"/>
          <w:position w:val="-4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-17"/>
          <w:w w:val="66"/>
          <w:position w:val="6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0"/>
          <w:w w:val="66"/>
          <w:position w:val="6"/>
        </w:rPr>
        <w:t>UJJ</w: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-2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0"/>
          <w:w w:val="66"/>
          <w:position w:val="6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0"/>
          <w:w w:val="100"/>
          <w:position w:val="-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5A7A7"/>
          <w:spacing w:val="0"/>
          <w:w w:val="77"/>
          <w:position w:val="-4"/>
        </w:rPr>
        <w:t>.,.Ii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left="267" w:right="-20"/>
        <w:jc w:val="left"/>
        <w:tabs>
          <w:tab w:pos="620" w:val="left"/>
          <w:tab w:pos="1120" w:val="left"/>
        </w:tabs>
        <w:rPr>
          <w:rFonts w:ascii="Arial" w:hAnsi="Arial" w:cs="Arial" w:eastAsia="Arial"/>
          <w:sz w:val="4"/>
          <w:szCs w:val="4"/>
        </w:rPr>
      </w:pPr>
      <w:rPr/>
      <w:r>
        <w:rPr>
          <w:rFonts w:ascii="Arial" w:hAnsi="Arial" w:cs="Arial" w:eastAsia="Arial"/>
          <w:sz w:val="14"/>
          <w:szCs w:val="14"/>
          <w:color w:val="B8B8B8"/>
          <w:spacing w:val="0"/>
          <w:w w:val="63"/>
          <w:position w:val="-3"/>
        </w:rPr>
        <w:t>-</w:t>
      </w:r>
      <w:r>
        <w:rPr>
          <w:rFonts w:ascii="Arial" w:hAnsi="Arial" w:cs="Arial" w:eastAsia="Arial"/>
          <w:sz w:val="14"/>
          <w:szCs w:val="14"/>
          <w:color w:val="B8B8B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B8B8B8"/>
          <w:spacing w:val="0"/>
          <w:w w:val="100"/>
          <w:position w:val="-3"/>
        </w:rPr>
      </w:r>
      <w:r>
        <w:rPr>
          <w:rFonts w:ascii="Arial" w:hAnsi="Arial" w:cs="Arial" w:eastAsia="Arial"/>
          <w:sz w:val="14"/>
          <w:szCs w:val="14"/>
          <w:color w:val="B8B8B8"/>
          <w:spacing w:val="-2"/>
          <w:w w:val="140"/>
          <w:i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909090"/>
          <w:spacing w:val="0"/>
          <w:w w:val="48"/>
          <w:i/>
          <w:position w:val="-3"/>
        </w:rPr>
        <w:t>:.-</w:t>
      </w:r>
      <w:r>
        <w:rPr>
          <w:rFonts w:ascii="Arial" w:hAnsi="Arial" w:cs="Arial" w:eastAsia="Arial"/>
          <w:sz w:val="14"/>
          <w:szCs w:val="14"/>
          <w:color w:val="909090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909090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4"/>
          <w:szCs w:val="4"/>
          <w:color w:val="A5A7A7"/>
          <w:spacing w:val="0"/>
          <w:w w:val="118"/>
          <w:position w:val="-3"/>
        </w:rPr>
        <w:t>'</w:t>
      </w:r>
      <w:r>
        <w:rPr>
          <w:rFonts w:ascii="Arial" w:hAnsi="Arial" w:cs="Arial" w:eastAsia="Arial"/>
          <w:sz w:val="4"/>
          <w:szCs w:val="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80"/>
          <w:cols w:num="2" w:equalWidth="0">
            <w:col w:w="5919" w:space="2850"/>
            <w:col w:w="2771"/>
          </w:cols>
        </w:sectPr>
      </w:pPr>
      <w:rPr/>
    </w:p>
    <w:p>
      <w:pPr>
        <w:spacing w:before="0" w:after="0" w:line="94" w:lineRule="exact"/>
        <w:ind w:left="306" w:right="-20"/>
        <w:jc w:val="left"/>
        <w:tabs>
          <w:tab w:pos="9160" w:val="left"/>
          <w:tab w:pos="9820" w:val="left"/>
          <w:tab w:pos="101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2.794556pt;margin-top:11.471394pt;width:38.440482pt;height:16pt;mso-position-horizontal-relative:page;mso-position-vertical-relative:paragraph;z-index:-12649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414141"/>
                      <w:spacing w:val="-37"/>
                      <w:w w:val="79"/>
                    </w:rPr>
                    <w:t>·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09090"/>
                      <w:spacing w:val="0"/>
                      <w:w w:val="79"/>
                    </w:rPr>
                    <w:t>···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B8B8B8"/>
                      <w:spacing w:val="0"/>
                      <w:w w:val="79"/>
                    </w:rPr>
                    <w:t>·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B8B8B8"/>
                      <w:spacing w:val="-3"/>
                      <w:w w:val="79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8B8B8"/>
                      <w:spacing w:val="0"/>
                      <w:w w:val="79"/>
                    </w:rPr>
                    <w:t>..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8B8B8"/>
                      <w:spacing w:val="0"/>
                      <w:w w:val="79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8B8B8"/>
                      <w:spacing w:val="9"/>
                      <w:w w:val="79"/>
                    </w:rPr>
                    <w:t> 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A5A7A7"/>
                      <w:spacing w:val="0"/>
                      <w:w w:val="79"/>
                    </w:rPr>
                    <w:t>-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54"/>
          <w:position w:val="-4"/>
        </w:rPr>
        <w:t>..&gt;&lt;: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8"/>
          <w:szCs w:val="8"/>
          <w:color w:val="A5A7A7"/>
          <w:spacing w:val="0"/>
          <w:w w:val="100"/>
          <w:b/>
          <w:bCs/>
          <w:i/>
          <w:position w:val="-5"/>
        </w:rPr>
        <w:t>1.</w:t>
      </w:r>
      <w:r>
        <w:rPr>
          <w:rFonts w:ascii="Arial" w:hAnsi="Arial" w:cs="Arial" w:eastAsia="Arial"/>
          <w:sz w:val="8"/>
          <w:szCs w:val="8"/>
          <w:color w:val="A5A7A7"/>
          <w:spacing w:val="-16"/>
          <w:w w:val="100"/>
          <w:b/>
          <w:bCs/>
          <w:i/>
          <w:position w:val="-5"/>
        </w:rPr>
        <w:t> </w:t>
      </w:r>
      <w:r>
        <w:rPr>
          <w:rFonts w:ascii="Arial" w:hAnsi="Arial" w:cs="Arial" w:eastAsia="Arial"/>
          <w:sz w:val="8"/>
          <w:szCs w:val="8"/>
          <w:color w:val="A5A7A7"/>
          <w:spacing w:val="0"/>
          <w:w w:val="100"/>
          <w:b/>
          <w:bCs/>
          <w:i/>
          <w:position w:val="-5"/>
        </w:rPr>
        <w:tab/>
      </w:r>
      <w:r>
        <w:rPr>
          <w:rFonts w:ascii="Arial" w:hAnsi="Arial" w:cs="Arial" w:eastAsia="Arial"/>
          <w:sz w:val="8"/>
          <w:szCs w:val="8"/>
          <w:color w:val="A5A7A7"/>
          <w:spacing w:val="0"/>
          <w:w w:val="100"/>
          <w:b/>
          <w:bCs/>
          <w:i/>
          <w:position w:val="-5"/>
        </w:rPr>
      </w:r>
      <w:r>
        <w:rPr>
          <w:rFonts w:ascii="Arial" w:hAnsi="Arial" w:cs="Arial" w:eastAsia="Arial"/>
          <w:sz w:val="8"/>
          <w:szCs w:val="8"/>
          <w:color w:val="A5A7A7"/>
          <w:spacing w:val="0"/>
          <w:w w:val="138"/>
          <w:position w:val="-5"/>
        </w:rPr>
        <w:t>·•</w:t>
      </w:r>
      <w:r>
        <w:rPr>
          <w:rFonts w:ascii="Arial" w:hAnsi="Arial" w:cs="Arial" w:eastAsia="Arial"/>
          <w:sz w:val="8"/>
          <w:szCs w:val="8"/>
          <w:color w:val="A5A7A7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8"/>
          <w:szCs w:val="8"/>
          <w:color w:val="A5A7A7"/>
          <w:spacing w:val="0"/>
          <w:w w:val="100"/>
          <w:position w:val="-5"/>
        </w:rPr>
      </w:r>
      <w:r>
        <w:rPr>
          <w:rFonts w:ascii="Arial" w:hAnsi="Arial" w:cs="Arial" w:eastAsia="Arial"/>
          <w:sz w:val="16"/>
          <w:szCs w:val="16"/>
          <w:color w:val="A5A7A7"/>
          <w:spacing w:val="0"/>
          <w:w w:val="126"/>
          <w:position w:val="-5"/>
        </w:rPr>
        <w:t>t</w:t>
      </w:r>
      <w:r>
        <w:rPr>
          <w:rFonts w:ascii="Arial" w:hAnsi="Arial" w:cs="Arial" w:eastAsia="Arial"/>
          <w:sz w:val="16"/>
          <w:szCs w:val="16"/>
          <w:color w:val="A5A7A7"/>
          <w:spacing w:val="7"/>
          <w:w w:val="126"/>
          <w:position w:val="-5"/>
        </w:rPr>
        <w:t>ı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93"/>
          <w:b/>
          <w:bCs/>
          <w:position w:val="-5"/>
        </w:rPr>
        <w:t>,,:4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80"/>
        </w:sectPr>
      </w:pPr>
      <w:rPr/>
    </w:p>
    <w:p>
      <w:pPr>
        <w:spacing w:before="13" w:after="0" w:line="118" w:lineRule="exact"/>
        <w:ind w:left="301" w:right="-49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21.12077pt;margin-top:39.739456pt;width:566.681007pt;height:787.814721pt;mso-position-horizontal-relative:page;mso-position-vertical-relative:page;z-index:-12655" coordorigin="422,795" coordsize="11334,15756">
            <v:group style="position:absolute;left:434;top:814;width:401;height:2" coordorigin="434,814" coordsize="401,2">
              <v:shape style="position:absolute;left:434;top:814;width:401;height:2" coordorigin="434,814" coordsize="401,0" path="m434,814l835,814e" filled="f" stroked="t" strokeweight=".715958pt" strokecolor="#646464">
                <v:path arrowok="t"/>
              </v:shape>
            </v:group>
            <v:group style="position:absolute;left:778;top:816;width:1752;height:2" coordorigin="778,816" coordsize="1752,2">
              <v:shape style="position:absolute;left:778;top:816;width:1752;height:2" coordorigin="778,816" coordsize="1752,0" path="m778,816l2530,816e" filled="f" stroked="t" strokeweight=".477306pt" strokecolor="#3F3F3F">
                <v:path arrowok="t"/>
              </v:shape>
            </v:group>
            <v:group style="position:absolute;left:2506;top:814;width:2;height:1494" coordorigin="2506,814" coordsize="2,1494">
              <v:shape style="position:absolute;left:2506;top:814;width:2;height:1494" coordorigin="2506,814" coordsize="0,1494" path="m2506,2308l2506,814e" filled="f" stroked="t" strokeweight=".715958pt" strokecolor="#4F4F4F">
                <v:path arrowok="t"/>
              </v:shape>
            </v:group>
            <v:group style="position:absolute;left:2458;top:816;width:5981;height:2" coordorigin="2458,816" coordsize="5981,2">
              <v:shape style="position:absolute;left:2458;top:816;width:5981;height:2" coordorigin="2458,816" coordsize="5981,0" path="m2458,816l8439,816e" filled="f" stroked="t" strokeweight=".715958pt" strokecolor="#575757">
                <v:path arrowok="t"/>
              </v:shape>
            </v:group>
            <v:group style="position:absolute;left:8381;top:814;width:945;height:2" coordorigin="8381,814" coordsize="945,2">
              <v:shape style="position:absolute;left:8381;top:814;width:945;height:2" coordorigin="8381,814" coordsize="945,0" path="m8381,814l9327,814e" filled="f" stroked="t" strokeweight=".477306pt" strokecolor="#444444">
                <v:path arrowok="t"/>
              </v:shape>
            </v:group>
            <v:group style="position:absolute;left:9303;top:804;width:2;height:1503" coordorigin="9303,804" coordsize="2,1503">
              <v:shape style="position:absolute;left:9303;top:804;width:2;height:1503" coordorigin="9303,804" coordsize="0,1503" path="m9303,2308l9303,804e" filled="f" stroked="t" strokeweight=".954611pt" strokecolor="#545454">
                <v:path arrowok="t"/>
              </v:shape>
            </v:group>
            <v:group style="position:absolute;left:9222;top:814;width:2496;height:2" coordorigin="9222,814" coordsize="2496,2">
              <v:shape style="position:absolute;left:9222;top:814;width:2496;height:2" coordorigin="9222,814" coordsize="2496,0" path="m9222,814l11718,814e" filled="f" stroked="t" strokeweight=".954611pt" strokecolor="#5B5B5B">
                <v:path arrowok="t"/>
              </v:shape>
            </v:group>
            <v:group style="position:absolute;left:10434;top:814;width:525;height:2" coordorigin="10434,814" coordsize="525,2">
              <v:shape style="position:absolute;left:10434;top:814;width:525;height:2" coordorigin="10434,814" coordsize="525,0" path="m10434,814l10959,814e" filled="f" stroked="t" strokeweight=".477306pt" strokecolor="#3B3B3B">
                <v:path arrowok="t"/>
              </v:shape>
            </v:group>
            <v:group style="position:absolute;left:10902;top:814;width:816;height:2" coordorigin="10902,814" coordsize="816,2">
              <v:shape style="position:absolute;left:10902;top:814;width:816;height:2" coordorigin="10902,814" coordsize="816,0" path="m10902,814l11718,814e" filled="f" stroked="t" strokeweight=".477306pt" strokecolor="#4F4F4F">
                <v:path arrowok="t"/>
              </v:shape>
            </v:group>
            <v:group style="position:absolute;left:11713;top:809;width:2;height:3356" coordorigin="11713,809" coordsize="2,3356">
              <v:shape style="position:absolute;left:11713;top:809;width:2;height:3356" coordorigin="11713,809" coordsize="0,3356" path="m11713,4165l11713,809e" filled="f" stroked="t" strokeweight=".715958pt" strokecolor="#575757">
                <v:path arrowok="t"/>
              </v:shape>
            </v:group>
            <v:group style="position:absolute;left:11711;top:1326;width:2;height:503" coordorigin="11711,1326" coordsize="2,503">
              <v:shape style="position:absolute;left:11711;top:1326;width:2;height:503" coordorigin="11711,1326" coordsize="0,503" path="m11711,1829l11711,1326e" filled="f" stroked="t" strokeweight=".477306pt" strokecolor="#3F3F3F">
                <v:path arrowok="t"/>
              </v:shape>
            </v:group>
            <v:group style="position:absolute;left:11715;top:2940;width:2;height:517" coordorigin="11715,2940" coordsize="2,517">
              <v:shape style="position:absolute;left:11715;top:2940;width:2;height:517" coordorigin="11715,2940" coordsize="0,517" path="m11715,3457l11715,2940e" filled="f" stroked="t" strokeweight=".715958pt" strokecolor="#545454">
                <v:path arrowok="t"/>
              </v:shape>
            </v:group>
            <v:group style="position:absolute;left:4009;top:3409;width:2;height:469" coordorigin="4009,3409" coordsize="2,469">
              <v:shape style="position:absolute;left:4009;top:3409;width:2;height:469" coordorigin="4009,3409" coordsize="0,469" path="m4009,3878l4009,3409e" filled="f" stroked="t" strokeweight=".477306pt" strokecolor="#1F1F1F">
                <v:path arrowok="t"/>
              </v:shape>
            </v:group>
            <v:group style="position:absolute;left:4005;top:3837;width:2148;height:2" coordorigin="4005,3837" coordsize="2148,2">
              <v:shape style="position:absolute;left:4005;top:3837;width:2148;height:2" coordorigin="4005,3837" coordsize="2148,0" path="m4005,3837l6152,3837e" filled="f" stroked="t" strokeweight=".715958pt" strokecolor="#606060">
                <v:path arrowok="t"/>
              </v:shape>
            </v:group>
            <v:group style="position:absolute;left:434;top:4146;width:401;height:2" coordorigin="434,4146" coordsize="401,2">
              <v:shape style="position:absolute;left:434;top:4146;width:401;height:2" coordorigin="434,4146" coordsize="401,0" path="m434,4146l835,4146e" filled="f" stroked="t" strokeweight=".715958pt" strokecolor="#646464">
                <v:path arrowok="t"/>
              </v:shape>
            </v:group>
            <v:group style="position:absolute;left:778;top:4149;width:1742;height:2" coordorigin="778,4149" coordsize="1742,2">
              <v:shape style="position:absolute;left:778;top:4149;width:1742;height:2" coordorigin="778,4149" coordsize="1742,0" path="m778,4149l2520,4149e" filled="f" stroked="t" strokeweight=".477306pt" strokecolor="#3F3F3F">
                <v:path arrowok="t"/>
              </v:shape>
            </v:group>
            <v:group style="position:absolute;left:2463;top:4149;width:1461;height:2" coordorigin="2463,4149" coordsize="1461,2">
              <v:shape style="position:absolute;left:2463;top:4149;width:1461;height:2" coordorigin="2463,4149" coordsize="1461,0" path="m2463,4149l3923,4149e" filled="f" stroked="t" strokeweight=".954611pt" strokecolor="#606060">
                <v:path arrowok="t"/>
              </v:shape>
            </v:group>
            <v:group style="position:absolute;left:3866;top:4149;width:172;height:2" coordorigin="3866,4149" coordsize="172,2">
              <v:shape style="position:absolute;left:3866;top:4149;width:172;height:2" coordorigin="3866,4149" coordsize="172,0" path="m3866,4149l4038,4149e" filled="f" stroked="t" strokeweight=".715958pt" strokecolor="#444444">
                <v:path arrowok="t"/>
              </v:shape>
            </v:group>
            <v:group style="position:absolute;left:4014;top:3792;width:2;height:364" coordorigin="4014,3792" coordsize="2,364">
              <v:shape style="position:absolute;left:4014;top:3792;width:2;height:364" coordorigin="4014,3792" coordsize="0,364" path="m4014,4156l4014,3792e" filled="f" stroked="t" strokeweight=".954611pt" strokecolor="#4F4F4F">
                <v:path arrowok="t"/>
              </v:shape>
            </v:group>
            <v:group style="position:absolute;left:3966;top:4146;width:2348;height:2" coordorigin="3966,4146" coordsize="2348,2">
              <v:shape style="position:absolute;left:3966;top:4146;width:2348;height:2" coordorigin="3966,4146" coordsize="2348,0" path="m3966,4146l6315,4146e" filled="f" stroked="t" strokeweight="1.193264pt" strokecolor="#3B3B3B">
                <v:path arrowok="t"/>
              </v:shape>
            </v:group>
            <v:group style="position:absolute;left:7121;top:3409;width:2;height:340" coordorigin="7121,3409" coordsize="2,340">
              <v:shape style="position:absolute;left:7121;top:3409;width:2;height:340" coordorigin="7121,3409" coordsize="0,340" path="m7121,3749l7121,3409e" filled="f" stroked="t" strokeweight=".715958pt" strokecolor="#3B3B3B">
                <v:path arrowok="t"/>
              </v:shape>
            </v:group>
            <v:group style="position:absolute;left:7126;top:3567;width:2;height:589" coordorigin="7126,3567" coordsize="2,589">
              <v:shape style="position:absolute;left:7126;top:3567;width:2;height:589" coordorigin="7126,3567" coordsize="0,589" path="m7126,4156l7126,3567e" filled="f" stroked="t" strokeweight=".954611pt" strokecolor="#4F4F4F">
                <v:path arrowok="t"/>
              </v:shape>
            </v:group>
            <v:group style="position:absolute;left:6071;top:4149;width:4024;height:2" coordorigin="6071,4149" coordsize="4024,2">
              <v:shape style="position:absolute;left:6071;top:4149;width:4024;height:2" coordorigin="6071,4149" coordsize="4024,0" path="m6071,4149l10095,4149e" filled="f" stroked="t" strokeweight=".715958pt" strokecolor="#575757">
                <v:path arrowok="t"/>
              </v:shape>
            </v:group>
            <v:group style="position:absolute;left:10038;top:4151;width:453;height:2" coordorigin="10038,4151" coordsize="453,2">
              <v:shape style="position:absolute;left:10038;top:4151;width:453;height:2" coordorigin="10038,4151" coordsize="453,0" path="m10038,4151l10491,4151e" filled="f" stroked="t" strokeweight=".477306pt" strokecolor="#444444">
                <v:path arrowok="t"/>
              </v:shape>
            </v:group>
            <v:group style="position:absolute;left:10396;top:4151;width:1332;height:2" coordorigin="10396,4151" coordsize="1332,2">
              <v:shape style="position:absolute;left:10396;top:4151;width:1332;height:2" coordorigin="10396,4151" coordsize="1332,0" path="m10396,4151l11727,4151e" filled="f" stroked="t" strokeweight=".954611pt" strokecolor="#676767">
                <v:path arrowok="t"/>
              </v:shape>
            </v:group>
            <v:group style="position:absolute;left:430;top:4429;width:1274;height:2" coordorigin="430,4429" coordsize="1274,2">
              <v:shape style="position:absolute;left:430;top:4429;width:1274;height:2" coordorigin="430,4429" coordsize="1274,0" path="m430,4429l1704,4429e" filled="f" stroked="t" strokeweight=".715958pt" strokecolor="#606060">
                <v:path arrowok="t"/>
              </v:shape>
            </v:group>
            <v:group style="position:absolute;left:1647;top:4429;width:883;height:2" coordorigin="1647,4429" coordsize="883,2">
              <v:shape style="position:absolute;left:1647;top:4429;width:883;height:2" coordorigin="1647,4429" coordsize="883,0" path="m1647,4429l2530,4429e" filled="f" stroked="t" strokeweight=".477306pt" strokecolor="#3B3B3B">
                <v:path arrowok="t"/>
              </v:shape>
            </v:group>
            <v:group style="position:absolute;left:2508;top:4137;width:2;height:316" coordorigin="2508,4137" coordsize="2,316">
              <v:shape style="position:absolute;left:2508;top:4137;width:2;height:316" coordorigin="2508,4137" coordsize="0,316" path="m2508,4453l2508,4137e" filled="f" stroked="t" strokeweight=".715958pt" strokecolor="#4B4B4B">
                <v:path arrowok="t"/>
              </v:shape>
            </v:group>
            <v:group style="position:absolute;left:2458;top:4426;width:9269;height:2" coordorigin="2458,4426" coordsize="9269,2">
              <v:shape style="position:absolute;left:2458;top:4426;width:9269;height:2" coordorigin="2458,4426" coordsize="9269,0" path="m2458,4426l11727,4426e" filled="f" stroked="t" strokeweight=".715958pt" strokecolor="#545454">
                <v:path arrowok="t"/>
              </v:shape>
            </v:group>
            <v:group style="position:absolute;left:4625;top:4429;width:468;height:2" coordorigin="4625,4429" coordsize="468,2">
              <v:shape style="position:absolute;left:4625;top:4429;width:468;height:2" coordorigin="4625,4429" coordsize="468,0" path="m4625,4429l5093,4429e" filled="f" stroked="t" strokeweight=".477306pt" strokecolor="#232323">
                <v:path arrowok="t"/>
              </v:shape>
            </v:group>
            <v:group style="position:absolute;left:6071;top:4426;width:1928;height:2" coordorigin="6071,4426" coordsize="1928,2">
              <v:shape style="position:absolute;left:6071;top:4426;width:1928;height:2" coordorigin="6071,4426" coordsize="1928,0" path="m6071,4426l8000,4426e" filled="f" stroked="t" strokeweight=".477306pt" strokecolor="#3F3F3F">
                <v:path arrowok="t"/>
              </v:shape>
            </v:group>
            <v:group style="position:absolute;left:9260;top:4429;width:835;height:2" coordorigin="9260,4429" coordsize="835,2">
              <v:shape style="position:absolute;left:9260;top:4429;width:835;height:2" coordorigin="9260,4429" coordsize="835,0" path="m9260,4429l10095,4429e" filled="f" stroked="t" strokeweight=".477306pt" strokecolor="#2B2B2B">
                <v:path arrowok="t"/>
              </v:shape>
            </v:group>
            <v:group style="position:absolute;left:10038;top:4429;width:453;height:2" coordorigin="10038,4429" coordsize="453,2">
              <v:shape style="position:absolute;left:10038;top:4429;width:453;height:2" coordorigin="10038,4429" coordsize="453,0" path="m10038,4429l10491,4429e" filled="f" stroked="t" strokeweight=".477306pt" strokecolor="#4F4F4F">
                <v:path arrowok="t"/>
              </v:shape>
            </v:group>
            <v:group style="position:absolute;left:10396;top:4429;width:1332;height:2" coordorigin="10396,4429" coordsize="1332,2">
              <v:shape style="position:absolute;left:10396;top:4429;width:1332;height:2" coordorigin="10396,4429" coordsize="1332,0" path="m10396,4429l11727,4429e" filled="f" stroked="t" strokeweight=".954611pt" strokecolor="#676767">
                <v:path arrowok="t"/>
              </v:shape>
            </v:group>
            <v:group style="position:absolute;left:2506;top:4381;width:2;height:742" coordorigin="2506,4381" coordsize="2,742">
              <v:shape style="position:absolute;left:2506;top:4381;width:2;height:742" coordorigin="2506,4381" coordsize="0,742" path="m2506,5123l2506,4381e" filled="f" stroked="t" strokeweight=".477306pt" strokecolor="#2F2F2F">
                <v:path arrowok="t"/>
              </v:shape>
            </v:group>
            <v:group style="position:absolute;left:2501;top:4670;width:5546;height:2" coordorigin="2501,4670" coordsize="5546,2">
              <v:shape style="position:absolute;left:2501;top:4670;width:5546;height:2" coordorigin="2501,4670" coordsize="5546,0" path="m2501,4670l8047,4670e" filled="f" stroked="t" strokeweight=".715958pt" strokecolor="#575757">
                <v:path arrowok="t"/>
              </v:shape>
            </v:group>
            <v:group style="position:absolute;left:7942;top:4673;width:496;height:2" coordorigin="7942,4673" coordsize="496,2">
              <v:shape style="position:absolute;left:7942;top:4673;width:496;height:2" coordorigin="7942,4673" coordsize="496,0" path="m7942,4673l8439,4673e" filled="f" stroked="t" strokeweight=".477306pt" strokecolor="#3F3F3F">
                <v:path arrowok="t"/>
              </v:shape>
            </v:group>
            <v:group style="position:absolute;left:8381;top:4673;width:3313;height:2" coordorigin="8381,4673" coordsize="3313,2">
              <v:shape style="position:absolute;left:8381;top:4673;width:3313;height:2" coordorigin="8381,4673" coordsize="3313,0" path="m8381,4673l11694,4673e" filled="f" stroked="t" strokeweight=".715958pt" strokecolor="#545454">
                <v:path arrowok="t"/>
              </v:shape>
            </v:group>
            <v:group style="position:absolute;left:10434;top:4673;width:1293;height:2" coordorigin="10434,4673" coordsize="1293,2">
              <v:shape style="position:absolute;left:10434;top:4673;width:1293;height:2" coordorigin="10434,4673" coordsize="1293,0" path="m10434,4673l11727,4673e" filled="f" stroked="t" strokeweight=".477306pt" strokecolor="#3F3F3F">
                <v:path arrowok="t"/>
              </v:shape>
            </v:group>
            <v:group style="position:absolute;left:11725;top:4424;width:2;height:12118" coordorigin="11725,4424" coordsize="2,12118">
              <v:shape style="position:absolute;left:11725;top:4424;width:2;height:12118" coordorigin="11725,4424" coordsize="0,12118" path="m11725,16542l11725,4424e" filled="f" stroked="t" strokeweight=".715958pt" strokecolor="#575757">
                <v:path arrowok="t"/>
              </v:shape>
            </v:group>
            <v:group style="position:absolute;left:7981;top:4663;width:2;height:464" coordorigin="7981,4663" coordsize="2,464">
              <v:shape style="position:absolute;left:7981;top:4663;width:2;height:464" coordorigin="7981,4663" coordsize="0,464" path="m7981,5128l7981,4663e" filled="f" stroked="t" strokeweight=".954611pt" strokecolor="#646464">
                <v:path arrowok="t"/>
              </v:shape>
            </v:group>
            <v:group style="position:absolute;left:5059;top:5094;width:1866;height:2" coordorigin="5059,5094" coordsize="1866,2">
              <v:shape style="position:absolute;left:5059;top:5094;width:1866;height:2" coordorigin="5059,5094" coordsize="1866,0" path="m5059,5094l6926,5094e" filled="f" stroked="t" strokeweight=".238653pt" strokecolor="#606060">
                <v:path arrowok="t"/>
              </v:shape>
            </v:group>
            <v:group style="position:absolute;left:6926;top:5094;width:606;height:2" coordorigin="6926,5094" coordsize="606,2">
              <v:shape style="position:absolute;left:6926;top:5094;width:606;height:2" coordorigin="6926,5094" coordsize="606,0" path="m6926,5094l7532,5094e" filled="f" stroked="t" strokeweight=".238653pt" strokecolor="#000000">
                <v:path arrowok="t"/>
              </v:shape>
            </v:group>
            <v:group style="position:absolute;left:7532;top:5094;width:878;height:2" coordorigin="7532,5094" coordsize="878,2">
              <v:shape style="position:absolute;left:7532;top:5094;width:878;height:2" coordorigin="7532,5094" coordsize="878,0" path="m7532,5094l8410,5094e" filled="f" stroked="t" strokeweight=".238653pt" strokecolor="#676767">
                <v:path arrowok="t"/>
              </v:shape>
            </v:group>
            <v:group style="position:absolute;left:8410;top:5094;width:3298;height:2" coordorigin="8410,5094" coordsize="3298,2">
              <v:shape style="position:absolute;left:8410;top:5094;width:3298;height:2" coordorigin="8410,5094" coordsize="3298,0" path="m8410,5094l11708,5094e" filled="f" stroked="t" strokeweight=".238653pt" strokecolor="#000000">
                <v:path arrowok="t"/>
              </v:shape>
            </v:group>
            <v:group style="position:absolute;left:5059;top:5398;width:2940;height:2" coordorigin="5059,5398" coordsize="2940,2">
              <v:shape style="position:absolute;left:5059;top:5398;width:2940;height:2" coordorigin="5059,5398" coordsize="2940,0" path="m5059,5398l8000,5398e" filled="f" stroked="t" strokeweight=".715958pt" strokecolor="#575757">
                <v:path arrowok="t"/>
              </v:shape>
            </v:group>
            <v:group style="position:absolute;left:7942;top:5401;width:496;height:2" coordorigin="7942,5401" coordsize="496,2">
              <v:shape style="position:absolute;left:7942;top:5401;width:496;height:2" coordorigin="7942,5401" coordsize="496,0" path="m7942,5401l8439,5401e" filled="f" stroked="t" strokeweight=".477306pt" strokecolor="#484848">
                <v:path arrowok="t"/>
              </v:shape>
            </v:group>
            <v:group style="position:absolute;left:8381;top:5398;width:2110;height:2" coordorigin="8381,5398" coordsize="2110,2">
              <v:shape style="position:absolute;left:8381;top:5398;width:2110;height:2" coordorigin="8381,5398" coordsize="2110,0" path="m8381,5398l10491,5398e" filled="f" stroked="t" strokeweight=".954611pt" strokecolor="#606060">
                <v:path arrowok="t"/>
              </v:shape>
            </v:group>
            <v:group style="position:absolute;left:10434;top:5401;width:1298;height:2" coordorigin="10434,5401" coordsize="1298,2">
              <v:shape style="position:absolute;left:10434;top:5401;width:1298;height:2" coordorigin="10434,5401" coordsize="1298,0" path="m10434,5401l11732,5401e" filled="f" stroked="t" strokeweight=".477306pt" strokecolor="#444444">
                <v:path arrowok="t"/>
              </v:shape>
            </v:group>
            <v:group style="position:absolute;left:2508;top:5061;width:2;height:1077" coordorigin="2508,5061" coordsize="2,1077">
              <v:shape style="position:absolute;left:2508;top:5061;width:2;height:1077" coordorigin="2508,5061" coordsize="0,1077" path="m2508,6138l2508,5061e" filled="f" stroked="t" strokeweight=".954611pt" strokecolor="#606060">
                <v:path arrowok="t"/>
              </v:shape>
            </v:group>
            <v:group style="position:absolute;left:5059;top:5640;width:5446;height:2" coordorigin="5059,5640" coordsize="5446,2">
              <v:shape style="position:absolute;left:5059;top:5640;width:5446;height:2" coordorigin="5059,5640" coordsize="5446,0" path="m5059,5640l10505,5640e" filled="f" stroked="t" strokeweight=".715958pt" strokecolor="#5B5B5B">
                <v:path arrowok="t"/>
              </v:shape>
            </v:group>
            <v:group style="position:absolute;left:10434;top:5640;width:1298;height:2" coordorigin="10434,5640" coordsize="1298,2">
              <v:shape style="position:absolute;left:10434;top:5640;width:1298;height:2" coordorigin="10434,5640" coordsize="1298,0" path="m10434,5640l11732,5640e" filled="f" stroked="t" strokeweight=".477306pt" strokecolor="#444444">
                <v:path arrowok="t"/>
              </v:shape>
            </v:group>
            <v:group style="position:absolute;left:2496;top:5858;width:5556;height:2" coordorigin="2496,5858" coordsize="5556,2">
              <v:shape style="position:absolute;left:2496;top:5858;width:5556;height:2" coordorigin="2496,5858" coordsize="5556,0" path="m2496,5858l8052,5858e" filled="f" stroked="t" strokeweight=".715958pt" strokecolor="#575757">
                <v:path arrowok="t"/>
              </v:shape>
            </v:group>
            <v:group style="position:absolute;left:5067;top:4663;width:2;height:1221" coordorigin="5067,4663" coordsize="2,1221">
              <v:shape style="position:absolute;left:5067;top:4663;width:2;height:1221" coordorigin="5067,4663" coordsize="0,1221" path="m5067,5884l5067,4663e" filled="f" stroked="t" strokeweight=".954611pt" strokecolor="#575757">
                <v:path arrowok="t"/>
              </v:shape>
            </v:group>
            <v:group style="position:absolute;left:7942;top:5860;width:496;height:2" coordorigin="7942,5860" coordsize="496,2">
              <v:shape style="position:absolute;left:7942;top:5860;width:496;height:2" coordorigin="7942,5860" coordsize="496,0" path="m7942,5860l8439,5860e" filled="f" stroked="t" strokeweight=".477306pt" strokecolor="#444444">
                <v:path arrowok="t"/>
              </v:shape>
            </v:group>
            <v:group style="position:absolute;left:8381;top:5858;width:2110;height:2" coordorigin="8381,5858" coordsize="2110,2">
              <v:shape style="position:absolute;left:8381;top:5858;width:2110;height:2" coordorigin="8381,5858" coordsize="2110,0" path="m8381,5858l10491,5858e" filled="f" stroked="t" strokeweight=".954611pt" strokecolor="#646464">
                <v:path arrowok="t"/>
              </v:shape>
            </v:group>
            <v:group style="position:absolute;left:10434;top:5860;width:1293;height:2" coordorigin="10434,5860" coordsize="1293,2">
              <v:shape style="position:absolute;left:10434;top:5860;width:1293;height:2" coordorigin="10434,5860" coordsize="1293,0" path="m10434,5860l11727,5860e" filled="f" stroked="t" strokeweight=".477306pt" strokecolor="#444444">
                <v:path arrowok="t"/>
              </v:shape>
            </v:group>
            <v:group style="position:absolute;left:434;top:6088;width:7608;height:2" coordorigin="434,6088" coordsize="7608,2">
              <v:shape style="position:absolute;left:434;top:6088;width:7608;height:2" coordorigin="434,6088" coordsize="7608,0" path="m434,6088l8043,6088e" filled="f" stroked="t" strokeweight=".715958pt" strokecolor="#575757">
                <v:path arrowok="t"/>
              </v:shape>
            </v:group>
            <v:group style="position:absolute;left:5069;top:5812;width:2;height:306" coordorigin="5069,5812" coordsize="2,306">
              <v:shape style="position:absolute;left:5069;top:5812;width:2;height:306" coordorigin="5069,5812" coordsize="0,306" path="m5069,6119l5069,5812e" filled="f" stroked="t" strokeweight=".477306pt" strokecolor="#2F2F2F">
                <v:path arrowok="t"/>
              </v:shape>
            </v:group>
            <v:group style="position:absolute;left:7942;top:6090;width:496;height:2" coordorigin="7942,6090" coordsize="496,2">
              <v:shape style="position:absolute;left:7942;top:6090;width:496;height:2" coordorigin="7942,6090" coordsize="496,0" path="m7942,6090l8439,6090e" filled="f" stroked="t" strokeweight=".477306pt" strokecolor="#3B3B3B">
                <v:path arrowok="t"/>
              </v:shape>
            </v:group>
            <v:group style="position:absolute;left:8052;top:6090;width:1265;height:2" coordorigin="8052,6090" coordsize="1265,2">
              <v:shape style="position:absolute;left:8052;top:6090;width:1265;height:2" coordorigin="8052,6090" coordsize="1265,0" path="m8052,6090l9317,6090e" filled="f" stroked="t" strokeweight=".715958pt" strokecolor="#545454">
                <v:path arrowok="t"/>
              </v:shape>
            </v:group>
            <v:group style="position:absolute;left:8907;top:6090;width:1599;height:2" coordorigin="8907,6090" coordsize="1599,2">
              <v:shape style="position:absolute;left:8907;top:6090;width:1599;height:2" coordorigin="8907,6090" coordsize="1599,0" path="m8907,6090l10505,6090e" filled="f" stroked="t" strokeweight=".954611pt" strokecolor="#6B6B6B">
                <v:path arrowok="t"/>
              </v:shape>
            </v:group>
            <v:group style="position:absolute;left:10434;top:6090;width:1293;height:2" coordorigin="10434,6090" coordsize="1293,2">
              <v:shape style="position:absolute;left:10434;top:6090;width:1293;height:2" coordorigin="10434,6090" coordsize="1293,0" path="m10434,6090l11727,6090e" filled="f" stroked="t" strokeweight=".477306pt" strokecolor="#484848">
                <v:path arrowok="t"/>
              </v:shape>
            </v:group>
            <v:group style="position:absolute;left:11723;top:5812;width:2;height:555" coordorigin="11723,5812" coordsize="2,555">
              <v:shape style="position:absolute;left:11723;top:5812;width:2;height:555" coordorigin="11723,5812" coordsize="0,555" path="m11723,6368l11723,5812e" filled="f" stroked="t" strokeweight=".477306pt" strokecolor="#3B3B3B">
                <v:path arrowok="t"/>
              </v:shape>
            </v:group>
            <v:group style="position:absolute;left:2508;top:6047;width:2;height:929" coordorigin="2508,6047" coordsize="2,929">
              <v:shape style="position:absolute;left:2508;top:6047;width:2;height:929" coordorigin="2508,6047" coordsize="0,929" path="m2508,6976l2508,6047e" filled="f" stroked="t" strokeweight=".715958pt" strokecolor="#484848">
                <v:path arrowok="t"/>
              </v:shape>
            </v:group>
            <v:group style="position:absolute;left:5069;top:6047;width:2;height:321" coordorigin="5069,6047" coordsize="2,321">
              <v:shape style="position:absolute;left:5069;top:6047;width:2;height:321" coordorigin="5069,6047" coordsize="0,321" path="m5069,6368l5069,6047e" filled="f" stroked="t" strokeweight=".477306pt" strokecolor="#181818">
                <v:path arrowok="t"/>
              </v:shape>
            </v:group>
            <v:group style="position:absolute;left:7985;top:6080;width:2;height:656" coordorigin="7985,6080" coordsize="2,656">
              <v:shape style="position:absolute;left:7985;top:6080;width:2;height:656" coordorigin="7985,6080" coordsize="0,656" path="m7985,6736l7985,6080e" filled="f" stroked="t" strokeweight=".954611pt" strokecolor="#676767">
                <v:path arrowok="t"/>
              </v:shape>
            </v:group>
            <v:group style="position:absolute;left:2501;top:6516;width:1222;height:2" coordorigin="2501,6516" coordsize="1222,2">
              <v:shape style="position:absolute;left:2501;top:6516;width:1222;height:2" coordorigin="2501,6516" coordsize="1222,0" path="m2501,6516l3723,6516e" filled="f" stroked="t" strokeweight=".715958pt" strokecolor="#646464">
                <v:path arrowok="t"/>
              </v:shape>
            </v:group>
            <v:group style="position:absolute;left:3666;top:6511;width:363;height:2" coordorigin="3666,6511" coordsize="363,2">
              <v:shape style="position:absolute;left:3666;top:6511;width:363;height:2" coordorigin="3666,6511" coordsize="363,0" path="m3666,6511l4028,6511e" filled="f" stroked="t" strokeweight=".477306pt" strokecolor="#343434">
                <v:path arrowok="t"/>
              </v:shape>
            </v:group>
            <v:group style="position:absolute;left:3971;top:6514;width:2157;height:2" coordorigin="3971,6514" coordsize="2157,2">
              <v:shape style="position:absolute;left:3971;top:6514;width:2157;height:2" coordorigin="3971,6514" coordsize="2157,0" path="m3971,6514l6129,6514e" filled="f" stroked="t" strokeweight=".954611pt" strokecolor="#5B5B5B">
                <v:path arrowok="t"/>
              </v:shape>
            </v:group>
            <v:group style="position:absolute;left:5074;top:6310;width:2;height:421" coordorigin="5074,6310" coordsize="2,421">
              <v:shape style="position:absolute;left:5074;top:6310;width:2;height:421" coordorigin="5074,6310" coordsize="0,421" path="m5074,6732l5074,6310e" filled="f" stroked="t" strokeweight=".954611pt" strokecolor="#4F4F4F">
                <v:path arrowok="t"/>
              </v:shape>
            </v:group>
            <v:group style="position:absolute;left:6071;top:6511;width:334;height:2" coordorigin="6071,6511" coordsize="334,2">
              <v:shape style="position:absolute;left:6071;top:6511;width:334;height:2" coordorigin="6071,6511" coordsize="334,0" path="m6071,6511l6405,6511e" filled="f" stroked="t" strokeweight=".477306pt" strokecolor="#343434">
                <v:path arrowok="t"/>
              </v:shape>
            </v:group>
            <v:group style="position:absolute;left:6348;top:6514;width:606;height:2" coordorigin="6348,6514" coordsize="606,2">
              <v:shape style="position:absolute;left:6348;top:6514;width:606;height:2" coordorigin="6348,6514" coordsize="606,0" path="m6348,6514l6954,6514e" filled="f" stroked="t" strokeweight=".477306pt" strokecolor="#484848">
                <v:path arrowok="t"/>
              </v:shape>
            </v:group>
            <v:group style="position:absolute;left:6897;top:6516;width:243;height:2" coordorigin="6897,6516" coordsize="243,2">
              <v:shape style="position:absolute;left:6897;top:6516;width:243;height:2" coordorigin="6897,6516" coordsize="243,0" path="m6897,6516l7140,6516e" filled="f" stroked="t" strokeweight=".477306pt" strokecolor="#343434">
                <v:path arrowok="t"/>
              </v:shape>
            </v:group>
            <v:group style="position:absolute;left:7083;top:6514;width:4649;height:2" coordorigin="7083,6514" coordsize="4649,2">
              <v:shape style="position:absolute;left:7083;top:6514;width:4649;height:2" coordorigin="7083,6514" coordsize="4649,0" path="m7083,6514l11732,6514e" filled="f" stroked="t" strokeweight=".715958pt" strokecolor="#575757">
                <v:path arrowok="t"/>
              </v:shape>
            </v:group>
            <v:group style="position:absolute;left:8381;top:6514;width:1714;height:2" coordorigin="8381,6514" coordsize="1714,2">
              <v:shape style="position:absolute;left:8381;top:6514;width:1714;height:2" coordorigin="8381,6514" coordsize="1714,0" path="m8381,6514l10095,6514e" filled="f" stroked="t" strokeweight=".477306pt" strokecolor="#3F3F3F">
                <v:path arrowok="t"/>
              </v:shape>
            </v:group>
            <v:group style="position:absolute;left:10004;top:6511;width:1088;height:2" coordorigin="10004,6511" coordsize="1088,2">
              <v:shape style="position:absolute;left:10004;top:6511;width:1088;height:2" coordorigin="10004,6511" coordsize="1088,0" path="m10004,6511l11093,6511e" filled="f" stroked="t" strokeweight=".954611pt" strokecolor="#6B6B6B">
                <v:path arrowok="t"/>
              </v:shape>
            </v:group>
            <v:group style="position:absolute;left:2496;top:6729;width:7995;height:2" coordorigin="2496,6729" coordsize="7995,2">
              <v:shape style="position:absolute;left:2496;top:6729;width:7995;height:2" coordorigin="2496,6729" coordsize="7995,0" path="m2496,6729l10491,6729e" filled="f" stroked="t" strokeweight=".715958pt" strokecolor="#575757">
                <v:path arrowok="t"/>
              </v:shape>
            </v:group>
            <v:group style="position:absolute;left:4625;top:6727;width:477;height:2" coordorigin="4625,6727" coordsize="477,2">
              <v:shape style="position:absolute;left:4625;top:6727;width:477;height:2" coordorigin="4625,6727" coordsize="477,0" path="m4625,6727l5102,6727e" filled="f" stroked="t" strokeweight=".477306pt" strokecolor="#282828">
                <v:path arrowok="t"/>
              </v:shape>
            </v:group>
            <v:group style="position:absolute;left:6897;top:6732;width:1060;height:2" coordorigin="6897,6732" coordsize="1060,2">
              <v:shape style="position:absolute;left:6897;top:6732;width:1060;height:2" coordorigin="6897,6732" coordsize="1060,0" path="m6897,6732l7957,6732e" filled="f" stroked="t" strokeweight=".715958pt" strokecolor="#3F3F3F">
                <v:path arrowok="t"/>
              </v:shape>
            </v:group>
            <v:group style="position:absolute;left:7083;top:6727;width:926;height:2" coordorigin="7083,6727" coordsize="926,2">
              <v:shape style="position:absolute;left:7083;top:6727;width:926;height:2" coordorigin="7083,6727" coordsize="926,0" path="m7083,6727l8009,6727e" filled="f" stroked="t" strokeweight=".477306pt" strokecolor="#383838">
                <v:path arrowok="t"/>
              </v:shape>
            </v:group>
            <v:group style="position:absolute;left:10434;top:6732;width:525;height:2" coordorigin="10434,6732" coordsize="525,2">
              <v:shape style="position:absolute;left:10434;top:6732;width:525;height:2" coordorigin="10434,6732" coordsize="525,0" path="m10434,6732l10959,6732e" filled="f" stroked="t" strokeweight=".477306pt" strokecolor="#3F3F3F">
                <v:path arrowok="t"/>
              </v:shape>
            </v:group>
            <v:group style="position:absolute;left:10902;top:6727;width:831;height:2" coordorigin="10902,6727" coordsize="831,2">
              <v:shape style="position:absolute;left:10902;top:6727;width:831;height:2" coordorigin="10902,6727" coordsize="831,0" path="m10902,6727l11732,6727e" filled="f" stroked="t" strokeweight=".954611pt" strokecolor="#646464">
                <v:path arrowok="t"/>
              </v:shape>
            </v:group>
            <v:group style="position:absolute;left:430;top:6942;width:406;height:2" coordorigin="430,6942" coordsize="406,2">
              <v:shape style="position:absolute;left:430;top:6942;width:406;height:2" coordorigin="430,6942" coordsize="406,0" path="m430,6942l835,6942e" filled="f" stroked="t" strokeweight=".715958pt" strokecolor="#5B5B5B">
                <v:path arrowok="t"/>
              </v:shape>
            </v:group>
            <v:group style="position:absolute;left:778;top:6945;width:1752;height:2" coordorigin="778,6945" coordsize="1752,2">
              <v:shape style="position:absolute;left:778;top:6945;width:1752;height:2" coordorigin="778,6945" coordsize="1752,0" path="m778,6945l2530,6945e" filled="f" stroked="t" strokeweight=".477306pt" strokecolor="#3B3B3B">
                <v:path arrowok="t"/>
              </v:shape>
            </v:group>
            <v:group style="position:absolute;left:2458;top:6947;width:2224;height:2" coordorigin="2458,6947" coordsize="2224,2">
              <v:shape style="position:absolute;left:2458;top:6947;width:2224;height:2" coordorigin="2458,6947" coordsize="2224,0" path="m2458,6947l4682,6947e" filled="f" stroked="t" strokeweight=".477306pt" strokecolor="#4F4F4F">
                <v:path arrowok="t"/>
              </v:shape>
            </v:group>
            <v:group style="position:absolute;left:4625;top:6947;width:468;height:2" coordorigin="4625,6947" coordsize="468,2">
              <v:shape style="position:absolute;left:4625;top:6947;width:468;height:2" coordorigin="4625,6947" coordsize="468,0" path="m4625,6947l5093,6947e" filled="f" stroked="t" strokeweight=".477306pt" strokecolor="#282828">
                <v:path arrowok="t"/>
              </v:shape>
            </v:group>
            <v:group style="position:absolute;left:5036;top:6949;width:850;height:2" coordorigin="5036,6949" coordsize="850,2">
              <v:shape style="position:absolute;left:5036;top:6949;width:850;height:2" coordorigin="5036,6949" coordsize="850,0" path="m5036,6949l5885,6949e" filled="f" stroked="t" strokeweight=".477306pt" strokecolor="#444444">
                <v:path arrowok="t"/>
              </v:shape>
            </v:group>
            <v:group style="position:absolute;left:5670;top:6947;width:1284;height:2" coordorigin="5670,6947" coordsize="1284,2">
              <v:shape style="position:absolute;left:5670;top:6947;width:1284;height:2" coordorigin="5670,6947" coordsize="1284,0" path="m5670,6947l6954,6947e" filled="f" stroked="t" strokeweight=".954611pt" strokecolor="#606060">
                <v:path arrowok="t"/>
              </v:shape>
            </v:group>
            <v:group style="position:absolute;left:6897;top:6947;width:663;height:2" coordorigin="6897,6947" coordsize="663,2">
              <v:shape style="position:absolute;left:6897;top:6947;width:663;height:2" coordorigin="6897,6947" coordsize="663,0" path="m6897,6947l7561,6947e" filled="f" stroked="t" strokeweight=".477306pt" strokecolor="#232323">
                <v:path arrowok="t"/>
              </v:shape>
            </v:group>
            <v:group style="position:absolute;left:7503;top:6947;width:496;height:2" coordorigin="7503,6947" coordsize="496,2">
              <v:shape style="position:absolute;left:7503;top:6947;width:496;height:2" coordorigin="7503,6947" coordsize="496,0" path="m7503,6947l8000,6947e" filled="f" stroked="t" strokeweight=".477306pt" strokecolor="#4B4B4B">
                <v:path arrowok="t"/>
              </v:shape>
            </v:group>
            <v:group style="position:absolute;left:7842;top:6949;width:2253;height:2" coordorigin="7842,6949" coordsize="2253,2">
              <v:shape style="position:absolute;left:7842;top:6949;width:2253;height:2" coordorigin="7842,6949" coordsize="2253,0" path="m7842,6949l10095,6949e" filled="f" stroked="t" strokeweight=".954611pt" strokecolor="#606060">
                <v:path arrowok="t"/>
              </v:shape>
            </v:group>
            <v:group style="position:absolute;left:10038;top:6947;width:453;height:2" coordorigin="10038,6947" coordsize="453,2">
              <v:shape style="position:absolute;left:10038;top:6947;width:453;height:2" coordorigin="10038,6947" coordsize="453,0" path="m10038,6947l10491,6947e" filled="f" stroked="t" strokeweight=".477306pt" strokecolor="#484848">
                <v:path arrowok="t"/>
              </v:shape>
            </v:group>
            <v:group style="position:absolute;left:10396;top:6947;width:1336;height:2" coordorigin="10396,6947" coordsize="1336,2">
              <v:shape style="position:absolute;left:10396;top:6947;width:1336;height:2" coordorigin="10396,6947" coordsize="1336,0" path="m10396,6947l11732,6947e" filled="f" stroked="t" strokeweight=".954611pt" strokecolor="#646464">
                <v:path arrowok="t"/>
              </v:shape>
            </v:group>
            <v:group style="position:absolute;left:430;top:7629;width:11303;height:2" coordorigin="430,7629" coordsize="11303,2">
              <v:shape style="position:absolute;left:430;top:7629;width:11303;height:2" coordorigin="430,7629" coordsize="11303,0" path="m430,7629l11732,7629e" filled="f" stroked="t" strokeweight=".715958pt" strokecolor="#575757">
                <v:path arrowok="t"/>
              </v:shape>
            </v:group>
            <v:group style="position:absolute;left:2506;top:6904;width:2;height:747" coordorigin="2506,6904" coordsize="2,747">
              <v:shape style="position:absolute;left:2506;top:6904;width:2;height:747" coordorigin="2506,6904" coordsize="0,747" path="m2506,7651l2506,6904e" filled="f" stroked="t" strokeweight=".715958pt" strokecolor="#2B2B2B">
                <v:path arrowok="t"/>
              </v:shape>
            </v:group>
            <v:group style="position:absolute;left:5071;top:7622;width:2;height:670" coordorigin="5071,7622" coordsize="2,670">
              <v:shape style="position:absolute;left:5071;top:7622;width:2;height:670" coordorigin="5071,7622" coordsize="0,670" path="m5071,8292l5071,7622e" filled="f" stroked="t" strokeweight=".715958pt" strokecolor="#4B4B4B">
                <v:path arrowok="t"/>
              </v:shape>
            </v:group>
            <v:group style="position:absolute;left:5064;top:7852;width:2935;height:2" coordorigin="5064,7852" coordsize="2935,2">
              <v:shape style="position:absolute;left:5064;top:7852;width:2935;height:2" coordorigin="5064,7852" coordsize="2935,0" path="m5064,7852l8000,7852e" filled="f" stroked="t" strokeweight=".715958pt" strokecolor="#5B5B5B">
                <v:path arrowok="t"/>
              </v:shape>
            </v:group>
            <v:group style="position:absolute;left:7942;top:7852;width:1375;height:2" coordorigin="7942,7852" coordsize="1375,2">
              <v:shape style="position:absolute;left:7942;top:7852;width:1375;height:2" coordorigin="7942,7852" coordsize="1375,0" path="m7942,7852l9317,7852e" filled="f" stroked="t" strokeweight=".477306pt" strokecolor="#444444">
                <v:path arrowok="t"/>
              </v:shape>
            </v:group>
            <v:group style="position:absolute;left:9174;top:7854;width:2558;height:2" coordorigin="9174,7854" coordsize="2558,2">
              <v:shape style="position:absolute;left:9174;top:7854;width:2558;height:2" coordorigin="9174,7854" coordsize="2558,0" path="m9174,7854l11732,7854e" filled="f" stroked="t" strokeweight=".715958pt" strokecolor="#676767">
                <v:path arrowok="t"/>
              </v:shape>
            </v:group>
            <v:group style="position:absolute;left:11727;top:7579;width:2;height:302" coordorigin="11727,7579" coordsize="2,302">
              <v:shape style="position:absolute;left:11727;top:7579;width:2;height:302" coordorigin="11727,7579" coordsize="0,302" path="m11727,7881l11727,7579e" filled="f" stroked="t" strokeweight=".477306pt" strokecolor="#3B3B3B">
                <v:path arrowok="t"/>
              </v:shape>
            </v:group>
            <v:group style="position:absolute;left:2508;top:7517;width:2;height:3390" coordorigin="2508,7517" coordsize="2,3390">
              <v:shape style="position:absolute;left:2508;top:7517;width:2;height:3390" coordorigin="2508,7517" coordsize="0,3390" path="m2508,10906l2508,7517e" filled="f" stroked="t" strokeweight=".954611pt" strokecolor="#545454">
                <v:path arrowok="t"/>
              </v:shape>
            </v:group>
            <v:group style="position:absolute;left:5064;top:8070;width:6668;height:2" coordorigin="5064,8070" coordsize="6668,2">
              <v:shape style="position:absolute;left:5064;top:8070;width:6668;height:2" coordorigin="5064,8070" coordsize="6668,0" path="m5064,8070l11732,8070e" filled="f" stroked="t" strokeweight=".715958pt" strokecolor="#5B5B5B">
                <v:path arrowok="t"/>
              </v:shape>
            </v:group>
            <v:group style="position:absolute;left:434;top:8285;width:1399;height:2" coordorigin="434,8285" coordsize="1399,2">
              <v:shape style="position:absolute;left:434;top:8285;width:1399;height:2" coordorigin="434,8285" coordsize="1399,0" path="m434,8285l1833,8285e" filled="f" stroked="t" strokeweight=".954611pt" strokecolor="#676767">
                <v:path arrowok="t"/>
              </v:shape>
            </v:group>
            <v:group style="position:absolute;left:1647;top:8288;width:1298;height:2" coordorigin="1647,8288" coordsize="1298,2">
              <v:shape style="position:absolute;left:1647;top:8288;width:1298;height:2" coordorigin="1647,8288" coordsize="1298,0" path="m1647,8288l2945,8288e" filled="f" stroked="t" strokeweight=".477306pt" strokecolor="#3F3F3F">
                <v:path arrowok="t"/>
              </v:shape>
            </v:group>
            <v:group style="position:absolute;left:2888;top:8290;width:1795;height:2" coordorigin="2888,8290" coordsize="1795,2">
              <v:shape style="position:absolute;left:2888;top:8290;width:1795;height:2" coordorigin="2888,8290" coordsize="1795,0" path="m2888,8290l4682,8290e" filled="f" stroked="t" strokeweight=".954611pt" strokecolor="#646464">
                <v:path arrowok="t"/>
              </v:shape>
            </v:group>
            <v:group style="position:absolute;left:4625;top:8288;width:477;height:2" coordorigin="4625,8288" coordsize="477,2">
              <v:shape style="position:absolute;left:4625;top:8288;width:477;height:2" coordorigin="4625,8288" coordsize="477,0" path="m4625,8288l5102,8288e" filled="f" stroked="t" strokeweight=".477306pt" strokecolor="#2B2B2B">
                <v:path arrowok="t"/>
              </v:shape>
            </v:group>
            <v:group style="position:absolute;left:5031;top:8288;width:1924;height:2" coordorigin="5031,8288" coordsize="1924,2">
              <v:shape style="position:absolute;left:5031;top:8288;width:1924;height:2" coordorigin="5031,8288" coordsize="1924,0" path="m5031,8288l6954,8288e" filled="f" stroked="t" strokeweight=".715958pt" strokecolor="#575757">
                <v:path arrowok="t"/>
              </v:shape>
            </v:group>
            <v:group style="position:absolute;left:6897;top:8288;width:243;height:2" coordorigin="6897,8288" coordsize="243,2">
              <v:shape style="position:absolute;left:6897;top:8288;width:243;height:2" coordorigin="6897,8288" coordsize="243,0" path="m6897,8288l7140,8288e" filled="f" stroked="t" strokeweight=".477306pt" strokecolor="#3B3B3B">
                <v:path arrowok="t"/>
              </v:shape>
            </v:group>
            <v:group style="position:absolute;left:7083;top:8288;width:477;height:2" coordorigin="7083,8288" coordsize="477,2">
              <v:shape style="position:absolute;left:7083;top:8288;width:477;height:2" coordorigin="7083,8288" coordsize="477,0" path="m7083,8288l7561,8288e" filled="f" stroked="t" strokeweight=".477306pt" strokecolor="#282828">
                <v:path arrowok="t"/>
              </v:shape>
            </v:group>
            <v:group style="position:absolute;left:7503;top:8288;width:2157;height:2" coordorigin="7503,8288" coordsize="2157,2">
              <v:shape style="position:absolute;left:7503;top:8288;width:2157;height:2" coordorigin="7503,8288" coordsize="2157,0" path="m7503,8288l9661,8288e" filled="f" stroked="t" strokeweight=".954611pt" strokecolor="#606460">
                <v:path arrowok="t"/>
              </v:shape>
            </v:group>
            <v:group style="position:absolute;left:9408;top:8292;width:687;height:2" coordorigin="9408,8292" coordsize="687,2">
              <v:shape style="position:absolute;left:9408;top:8292;width:687;height:2" coordorigin="9408,8292" coordsize="687,0" path="m9408,8292l10095,8292e" filled="f" stroked="t" strokeweight=".715958pt" strokecolor="#4B4B4B">
                <v:path arrowok="t"/>
              </v:shape>
            </v:group>
            <v:group style="position:absolute;left:10038;top:8288;width:453;height:2" coordorigin="10038,8288" coordsize="453,2">
              <v:shape style="position:absolute;left:10038;top:8288;width:453;height:2" coordorigin="10038,8288" coordsize="453,0" path="m10038,8288l10491,8288e" filled="f" stroked="t" strokeweight=".477306pt" strokecolor="#484848">
                <v:path arrowok="t"/>
              </v:shape>
            </v:group>
            <v:group style="position:absolute;left:10391;top:8288;width:1341;height:2" coordorigin="10391,8288" coordsize="1341,2">
              <v:shape style="position:absolute;left:10391;top:8288;width:1341;height:2" coordorigin="10391,8288" coordsize="1341,0" path="m10391,8288l11732,8288e" filled="f" stroked="t" strokeweight=".954611pt" strokecolor="#606060">
                <v:path arrowok="t"/>
              </v:shape>
            </v:group>
            <v:group style="position:absolute;left:434;top:9092;width:826;height:2" coordorigin="434,9092" coordsize="826,2">
              <v:shape style="position:absolute;left:434;top:9092;width:826;height:2" coordorigin="434,9092" coordsize="826,0" path="m434,9092l1260,9092e" filled="f" stroked="t" strokeweight=".715958pt" strokecolor="#646464">
                <v:path arrowok="t"/>
              </v:shape>
            </v:group>
            <v:group style="position:absolute;left:1203;top:9089;width:1327;height:2" coordorigin="1203,9089" coordsize="1327,2">
              <v:shape style="position:absolute;left:1203;top:9089;width:1327;height:2" coordorigin="1203,9089" coordsize="1327,0" path="m1203,9089l2530,9089e" filled="f" stroked="t" strokeweight=".477306pt" strokecolor="#484848">
                <v:path arrowok="t"/>
              </v:shape>
            </v:group>
            <v:group style="position:absolute;left:2458;top:9092;width:487;height:2" coordorigin="2458,9092" coordsize="487,2">
              <v:shape style="position:absolute;left:2458;top:9092;width:487;height:2" coordorigin="2458,9092" coordsize="487,0" path="m2458,9092l2945,9092e" filled="f" stroked="t" strokeweight=".477306pt" strokecolor="#2F2F2F">
                <v:path arrowok="t"/>
              </v:shape>
            </v:group>
            <v:group style="position:absolute;left:2888;top:9092;width:1389;height:2" coordorigin="2888,9092" coordsize="1389,2">
              <v:shape style="position:absolute;left:2888;top:9092;width:1389;height:2" coordorigin="2888,9092" coordsize="1389,0" path="m2888,9092l4277,9092e" filled="f" stroked="t" strokeweight=".954611pt" strokecolor="#5B5B5B">
                <v:path arrowok="t"/>
              </v:shape>
            </v:group>
            <v:group style="position:absolute;left:3971;top:9089;width:711;height:2" coordorigin="3971,9089" coordsize="711,2">
              <v:shape style="position:absolute;left:3971;top:9089;width:711;height:2" coordorigin="3971,9089" coordsize="711,0" path="m3971,9089l4682,9089e" filled="f" stroked="t" strokeweight=".477306pt" strokecolor="#484848">
                <v:path arrowok="t"/>
              </v:shape>
            </v:group>
            <v:group style="position:absolute;left:4625;top:9092;width:468;height:2" coordorigin="4625,9092" coordsize="468,2">
              <v:shape style="position:absolute;left:4625;top:9092;width:468;height:2" coordorigin="4625,9092" coordsize="468,0" path="m4625,9092l5093,9092e" filled="f" stroked="t" strokeweight=".477306pt" strokecolor="#282828">
                <v:path arrowok="t"/>
              </v:shape>
            </v:group>
            <v:group style="position:absolute;left:5036;top:9092;width:1919;height:2" coordorigin="5036,9092" coordsize="1919,2">
              <v:shape style="position:absolute;left:5036;top:9092;width:1919;height:2" coordorigin="5036,9092" coordsize="1919,0" path="m5036,9092l6954,9092e" filled="f" stroked="t" strokeweight=".715958pt" strokecolor="#575757">
                <v:path arrowok="t"/>
              </v:shape>
            </v:group>
            <v:group style="position:absolute;left:6897;top:9092;width:663;height:2" coordorigin="6897,9092" coordsize="663,2">
              <v:shape style="position:absolute;left:6897;top:9092;width:663;height:2" coordorigin="6897,9092" coordsize="663,0" path="m6897,9092l7561,9092e" filled="f" stroked="t" strokeweight=".477306pt" strokecolor="#2B2B2B">
                <v:path arrowok="t"/>
              </v:shape>
            </v:group>
            <v:group style="position:absolute;left:7503;top:9092;width:1962;height:2" coordorigin="7503,9092" coordsize="1962,2">
              <v:shape style="position:absolute;left:7503;top:9092;width:1962;height:2" coordorigin="7503,9092" coordsize="1962,0" path="m7503,9092l9465,9092e" filled="f" stroked="t" strokeweight=".954611pt" strokecolor="#646464">
                <v:path arrowok="t"/>
              </v:shape>
            </v:group>
            <v:group style="position:absolute;left:9408;top:9092;width:1083;height:2" coordorigin="9408,9092" coordsize="1083,2">
              <v:shape style="position:absolute;left:9408;top:9092;width:1083;height:2" coordorigin="9408,9092" coordsize="1083,0" path="m9408,9092l10491,9092e" filled="f" stroked="t" strokeweight=".477306pt" strokecolor="#3F3F3F">
                <v:path arrowok="t"/>
              </v:shape>
            </v:group>
            <v:group style="position:absolute;left:10396;top:9092;width:1336;height:2" coordorigin="10396,9092" coordsize="1336,2">
              <v:shape style="position:absolute;left:10396;top:9092;width:1336;height:2" coordorigin="10396,9092" coordsize="1336,0" path="m10396,9092l11732,9092e" filled="f" stroked="t" strokeweight=".954611pt" strokecolor="#646464">
                <v:path arrowok="t"/>
              </v:shape>
            </v:group>
            <v:group style="position:absolute;left:442;top:1326;width:2;height:1053" coordorigin="442,1326" coordsize="2,1053">
              <v:shape style="position:absolute;left:442;top:1326;width:2;height:1053" coordorigin="442,1326" coordsize="0,1053" path="m442,2379l442,1326e" filled="f" stroked="t" strokeweight=".954611pt" strokecolor="#6B6B6B">
                <v:path arrowok="t"/>
              </v:shape>
            </v:group>
            <v:group style="position:absolute;left:444;top:4635;width:2;height:785" coordorigin="444,4635" coordsize="2,785">
              <v:shape style="position:absolute;left:444;top:4635;width:2;height:785" coordorigin="444,4635" coordsize="0,785" path="m444,5420l444,4635e" filled="f" stroked="t" strokeweight=".477306pt" strokecolor="#2B2B2B">
                <v:path arrowok="t"/>
              </v:shape>
            </v:group>
            <v:group style="position:absolute;left:439;top:8484;width:2;height:273" coordorigin="439,8484" coordsize="2,273">
              <v:shape style="position:absolute;left:439;top:8484;width:2;height:273" coordorigin="439,8484" coordsize="0,273" path="m439,8757l439,8484e" filled="f" stroked="t" strokeweight=".477306pt" strokecolor="#282828">
                <v:path arrowok="t"/>
              </v:shape>
            </v:group>
            <v:group style="position:absolute;left:434;top:10593;width:1427;height:2" coordorigin="434,10593" coordsize="1427,2">
              <v:shape style="position:absolute;left:434;top:10593;width:1427;height:2" coordorigin="434,10593" coordsize="1427,0" path="m434,10593l1861,10593e" filled="f" stroked="t" strokeweight=".954611pt" strokecolor="#676767">
                <v:path arrowok="t"/>
              </v:shape>
            </v:group>
            <v:group style="position:absolute;left:442;top:804;width:2;height:15728" coordorigin="442,804" coordsize="2,15728">
              <v:shape style="position:absolute;left:442;top:804;width:2;height:15728" coordorigin="442,804" coordsize="0,15728" path="m442,16532l442,804e" filled="f" stroked="t" strokeweight=".715958pt" strokecolor="#545454">
                <v:path arrowok="t"/>
              </v:shape>
            </v:group>
            <v:group style="position:absolute;left:1647;top:10595;width:883;height:2" coordorigin="1647,10595" coordsize="883,2">
              <v:shape style="position:absolute;left:1647;top:10595;width:883;height:2" coordorigin="1647,10595" coordsize="883,0" path="m1647,10595l2530,10595e" filled="f" stroked="t" strokeweight=".477306pt" strokecolor="#4F4F4F">
                <v:path arrowok="t"/>
              </v:shape>
            </v:group>
            <v:group style="position:absolute;left:2458;top:10595;width:2224;height:2" coordorigin="2458,10595" coordsize="2224,2">
              <v:shape style="position:absolute;left:2458;top:10595;width:2224;height:2" coordorigin="2458,10595" coordsize="2224,0" path="m2458,10595l4682,10595e" filled="f" stroked="t" strokeweight=".715958pt" strokecolor="#545454">
                <v:path arrowok="t"/>
              </v:shape>
            </v:group>
            <v:group style="position:absolute;left:4625;top:10595;width:468;height:2" coordorigin="4625,10595" coordsize="468,2">
              <v:shape style="position:absolute;left:4625;top:10595;width:468;height:2" coordorigin="4625,10595" coordsize="468,0" path="m4625,10595l5093,10595e" filled="f" stroked="t" strokeweight=".477306pt" strokecolor="#2B2B2B">
                <v:path arrowok="t"/>
              </v:shape>
            </v:group>
            <v:group style="position:absolute;left:5036;top:10598;width:2110;height:2" coordorigin="5036,10598" coordsize="2110,2">
              <v:shape style="position:absolute;left:5036;top:10598;width:2110;height:2" coordorigin="5036,10598" coordsize="2110,0" path="m5036,10598l7145,10598e" filled="f" stroked="t" strokeweight=".954611pt" strokecolor="#606060">
                <v:path arrowok="t"/>
              </v:shape>
            </v:group>
            <v:group style="position:absolute;left:7083;top:10595;width:916;height:2" coordorigin="7083,10595" coordsize="916,2">
              <v:shape style="position:absolute;left:7083;top:10595;width:916;height:2" coordorigin="7083,10595" coordsize="916,0" path="m7083,10595l8000,10595e" filled="f" stroked="t" strokeweight=".477306pt" strokecolor="#383838">
                <v:path arrowok="t"/>
              </v:shape>
            </v:group>
            <v:group style="position:absolute;left:7942;top:10598;width:2549;height:2" coordorigin="7942,10598" coordsize="2549,2">
              <v:shape style="position:absolute;left:7942;top:10598;width:2549;height:2" coordorigin="7942,10598" coordsize="2549,0" path="m7942,10598l10491,10598e" filled="f" stroked="t" strokeweight=".954611pt" strokecolor="#606060">
                <v:path arrowok="t"/>
              </v:shape>
            </v:group>
            <v:group style="position:absolute;left:10434;top:10600;width:1298;height:2" coordorigin="10434,10600" coordsize="1298,2">
              <v:shape style="position:absolute;left:10434;top:10600;width:1298;height:2" coordorigin="10434,10600" coordsize="1298,0" path="m10434,10600l11732,10600e" filled="f" stroked="t" strokeweight=".477306pt" strokecolor="#484848">
                <v:path arrowok="t"/>
              </v:shape>
            </v:group>
            <v:group style="position:absolute;left:425;top:10873;width:1251;height:2" coordorigin="425,10873" coordsize="1251,2">
              <v:shape style="position:absolute;left:425;top:10873;width:1251;height:2" coordorigin="425,10873" coordsize="1251,0" path="m425,10873l1675,10873e" filled="f" stroked="t" strokeweight=".238653pt" strokecolor="#282828">
                <v:path arrowok="t"/>
              </v:shape>
            </v:group>
            <v:group style="position:absolute;left:1675;top:10873;width:826;height:2" coordorigin="1675,10873" coordsize="826,2">
              <v:shape style="position:absolute;left:1675;top:10873;width:826;height:2" coordorigin="1675,10873" coordsize="826,0" path="m1675,10873l2501,10873e" filled="f" stroked="t" strokeweight=".238653pt" strokecolor="#000000">
                <v:path arrowok="t"/>
              </v:shape>
            </v:group>
            <v:group style="position:absolute;left:2487;top:10873;width:869;height:2" coordorigin="2487,10873" coordsize="869,2">
              <v:shape style="position:absolute;left:2487;top:10873;width:869;height:2" coordorigin="2487,10873" coordsize="869,0" path="m2487,10873l3355,10873e" filled="f" stroked="t" strokeweight=".238653pt" strokecolor="#282828">
                <v:path arrowok="t"/>
              </v:shape>
            </v:group>
            <v:group style="position:absolute;left:3355;top:10873;width:3756;height:2" coordorigin="3355,10873" coordsize="3756,2">
              <v:shape style="position:absolute;left:3355;top:10873;width:3756;height:2" coordorigin="3355,10873" coordsize="3756,0" path="m3355,10873l7112,10873e" filled="f" stroked="t" strokeweight=".238653pt" strokecolor="#000000">
                <v:path arrowok="t"/>
              </v:shape>
            </v:group>
            <v:group style="position:absolute;left:7112;top:10873;width:859;height:2" coordorigin="7112,10873" coordsize="859,2">
              <v:shape style="position:absolute;left:7112;top:10873;width:859;height:2" coordorigin="7112,10873" coordsize="859,0" path="m7112,10873l7971,10873e" filled="f" stroked="t" strokeweight=".238653pt" strokecolor="#545454">
                <v:path arrowok="t"/>
              </v:shape>
            </v:group>
            <v:group style="position:absolute;left:7971;top:10873;width:3733;height:2" coordorigin="7971,10873" coordsize="3733,2">
              <v:shape style="position:absolute;left:7971;top:10873;width:3733;height:2" coordorigin="7971,10873" coordsize="3733,0" path="m7971,10873l11704,10873e" filled="f" stroked="t" strokeweight=".238653pt" strokecolor="#000000">
                <v:path arrowok="t"/>
              </v:shape>
            </v:group>
            <v:group style="position:absolute;left:434;top:11170;width:2095;height:2" coordorigin="434,11170" coordsize="2095,2">
              <v:shape style="position:absolute;left:434;top:11170;width:2095;height:2" coordorigin="434,11170" coordsize="2095,0" path="m434,11170l2530,11170e" filled="f" stroked="t" strokeweight=".954611pt" strokecolor="#676767">
                <v:path arrowok="t"/>
              </v:shape>
            </v:group>
            <v:group style="position:absolute;left:2511;top:10844;width:2;height:589" coordorigin="2511,10844" coordsize="2,589">
              <v:shape style="position:absolute;left:2511;top:10844;width:2;height:589" coordorigin="2511,10844" coordsize="0,589" path="m2511,11433l2511,10844e" filled="f" stroked="t" strokeweight=".477306pt" strokecolor="#282828">
                <v:path arrowok="t"/>
              </v:shape>
            </v:group>
            <v:group style="position:absolute;left:2458;top:11170;width:487;height:2" coordorigin="2458,11170" coordsize="487,2">
              <v:shape style="position:absolute;left:2458;top:11170;width:487;height:2" coordorigin="2458,11170" coordsize="487,0" path="m2458,11170l2945,11170e" filled="f" stroked="t" strokeweight=".477306pt" strokecolor="#3F3F3F">
                <v:path arrowok="t"/>
              </v:shape>
            </v:group>
            <v:group style="position:absolute;left:2888;top:11172;width:1795;height:2" coordorigin="2888,11172" coordsize="1795,2">
              <v:shape style="position:absolute;left:2888;top:11172;width:1795;height:2" coordorigin="2888,11172" coordsize="1795,0" path="m2888,11172l4682,11172e" filled="f" stroked="t" strokeweight=".954611pt" strokecolor="#5B5B5B">
                <v:path arrowok="t"/>
              </v:shape>
            </v:group>
            <v:group style="position:absolute;left:4625;top:11170;width:468;height:2" coordorigin="4625,11170" coordsize="468,2">
              <v:shape style="position:absolute;left:4625;top:11170;width:468;height:2" coordorigin="4625,11170" coordsize="468,0" path="m4625,11170l5093,11170e" filled="f" stroked="t" strokeweight=".477306pt" strokecolor="#282828">
                <v:path arrowok="t"/>
              </v:shape>
            </v:group>
            <v:group style="position:absolute;left:5036;top:11172;width:2964;height:2" coordorigin="5036,11172" coordsize="2964,2">
              <v:shape style="position:absolute;left:5036;top:11172;width:2964;height:2" coordorigin="5036,11172" coordsize="2964,0" path="m5036,11172l8000,11172e" filled="f" stroked="t" strokeweight=".715958pt" strokecolor="#575757">
                <v:path arrowok="t"/>
              </v:shape>
            </v:group>
            <v:group style="position:absolute;left:7942;top:11175;width:1375;height:2" coordorigin="7942,11175" coordsize="1375,2">
              <v:shape style="position:absolute;left:7942;top:11175;width:1375;height:2" coordorigin="7942,11175" coordsize="1375,0" path="m7942,11175l9317,11175e" filled="f" stroked="t" strokeweight=".477306pt" strokecolor="#3F3F3F">
                <v:path arrowok="t"/>
              </v:shape>
            </v:group>
            <v:group style="position:absolute;left:9174;top:11177;width:1785;height:2" coordorigin="9174,11177" coordsize="1785,2">
              <v:shape style="position:absolute;left:9174;top:11177;width:1785;height:2" coordorigin="9174,11177" coordsize="1785,0" path="m9174,11177l10959,11177e" filled="f" stroked="t" strokeweight=".954611pt" strokecolor="#646464">
                <v:path arrowok="t"/>
              </v:shape>
            </v:group>
            <v:group style="position:absolute;left:10902;top:11175;width:831;height:2" coordorigin="10902,11175" coordsize="831,2">
              <v:shape style="position:absolute;left:10902;top:11175;width:831;height:2" coordorigin="10902,11175" coordsize="831,0" path="m10902,11175l11732,11175e" filled="f" stroked="t" strokeweight=".477306pt" strokecolor="#444444">
                <v:path arrowok="t"/>
              </v:shape>
            </v:group>
            <v:group style="position:absolute;left:11730;top:11127;width:2;height:306" coordorigin="11730,11127" coordsize="2,306">
              <v:shape style="position:absolute;left:11730;top:11127;width:2;height:306" coordorigin="11730,11127" coordsize="0,306" path="m11730,11433l11730,11127e" filled="f" stroked="t" strokeweight=".477306pt" strokecolor="#343434">
                <v:path arrowok="t"/>
              </v:shape>
            </v:group>
            <v:group style="position:absolute;left:430;top:11648;width:1274;height:2" coordorigin="430,11648" coordsize="1274,2">
              <v:shape style="position:absolute;left:430;top:11648;width:1274;height:2" coordorigin="430,11648" coordsize="1274,0" path="m430,11648l1704,11648e" filled="f" stroked="t" strokeweight=".715958pt" strokecolor="#676767">
                <v:path arrowok="t"/>
              </v:shape>
            </v:group>
            <v:group style="position:absolute;left:1647;top:11648;width:1298;height:2" coordorigin="1647,11648" coordsize="1298,2">
              <v:shape style="position:absolute;left:1647;top:11648;width:1298;height:2" coordorigin="1647,11648" coordsize="1298,0" path="m1647,11648l2945,11648e" filled="f" stroked="t" strokeweight=".477306pt" strokecolor="#484848">
                <v:path arrowok="t"/>
              </v:shape>
            </v:group>
            <v:group style="position:absolute;left:2511;top:11376;width:2;height:297" coordorigin="2511,11376" coordsize="2,297">
              <v:shape style="position:absolute;left:2511;top:11376;width:2;height:297" coordorigin="2511,11376" coordsize="0,297" path="m2511,11672l2511,11376e" filled="f" stroked="t" strokeweight=".477306pt" strokecolor="#3B3B3B">
                <v:path arrowok="t"/>
              </v:shape>
            </v:group>
            <v:group style="position:absolute;left:2845;top:11648;width:1432;height:2" coordorigin="2845,11648" coordsize="1432,2">
              <v:shape style="position:absolute;left:2845;top:11648;width:1432;height:2" coordorigin="2845,11648" coordsize="1432,0" path="m2845,11648l4277,11648e" filled="f" stroked="t" strokeweight=".954611pt" strokecolor="#676767">
                <v:path arrowok="t"/>
              </v:shape>
            </v:group>
            <v:group style="position:absolute;left:3971;top:11646;width:1122;height:2" coordorigin="3971,11646" coordsize="1122,2">
              <v:shape style="position:absolute;left:3971;top:11646;width:1122;height:2" coordorigin="3971,11646" coordsize="1122,0" path="m3971,11646l5093,11646e" filled="f" stroked="t" strokeweight=".477306pt" strokecolor="#4F4F4F">
                <v:path arrowok="t"/>
              </v:shape>
            </v:group>
            <v:group style="position:absolute;left:4945;top:11646;width:2009;height:2" coordorigin="4945,11646" coordsize="2009,2">
              <v:shape style="position:absolute;left:4945;top:11646;width:2009;height:2" coordorigin="4945,11646" coordsize="2009,0" path="m4945,11646l6954,11646e" filled="f" stroked="t" strokeweight=".954611pt" strokecolor="#646464">
                <v:path arrowok="t"/>
              </v:shape>
            </v:group>
            <v:group style="position:absolute;left:6897;top:11648;width:243;height:2" coordorigin="6897,11648" coordsize="243,2">
              <v:shape style="position:absolute;left:6897;top:11648;width:243;height:2" coordorigin="6897,11648" coordsize="243,0" path="m6897,11648l7140,11648e" filled="f" stroked="t" strokeweight=".477306pt" strokecolor="#3F3F3F">
                <v:path arrowok="t"/>
              </v:shape>
            </v:group>
            <v:group style="position:absolute;left:7083;top:11648;width:477;height:2" coordorigin="7083,11648" coordsize="477,2">
              <v:shape style="position:absolute;left:7083;top:11648;width:477;height:2" coordorigin="7083,11648" coordsize="477,0" path="m7083,11648l7561,11648e" filled="f" stroked="t" strokeweight=".477306pt" strokecolor="#282828">
                <v:path arrowok="t"/>
              </v:shape>
            </v:group>
            <v:group style="position:absolute;left:7503;top:11648;width:1962;height:2" coordorigin="7503,11648" coordsize="1962,2">
              <v:shape style="position:absolute;left:7503;top:11648;width:1962;height:2" coordorigin="7503,11648" coordsize="1962,0" path="m7503,11648l9465,11648e" filled="f" stroked="t" strokeweight=".954611pt" strokecolor="#676767">
                <v:path arrowok="t"/>
              </v:shape>
            </v:group>
            <v:group style="position:absolute;left:9408;top:11648;width:687;height:2" coordorigin="9408,11648" coordsize="687,2">
              <v:shape style="position:absolute;left:9408;top:11648;width:687;height:2" coordorigin="9408,11648" coordsize="687,0" path="m9408,11648l10095,11648e" filled="f" stroked="t" strokeweight=".477306pt" strokecolor="#343434">
                <v:path arrowok="t"/>
              </v:shape>
            </v:group>
            <v:group style="position:absolute;left:10038;top:11651;width:921;height:2" coordorigin="10038,11651" coordsize="921,2">
              <v:shape style="position:absolute;left:10038;top:11651;width:921;height:2" coordorigin="10038,11651" coordsize="921,0" path="m10038,11651l10959,11651e" filled="f" stroked="t" strokeweight=".477306pt" strokecolor="#484848">
                <v:path arrowok="t"/>
              </v:shape>
            </v:group>
            <v:group style="position:absolute;left:10902;top:11648;width:831;height:2" coordorigin="10902,11648" coordsize="831,2">
              <v:shape style="position:absolute;left:10902;top:11648;width:831;height:2" coordorigin="10902,11648" coordsize="831,0" path="m10902,11648l11732,11648e" filled="f" stroked="t" strokeweight=".715958pt" strokecolor="#646464">
                <v:path arrowok="t"/>
              </v:shape>
            </v:group>
            <v:group style="position:absolute;left:430;top:11864;width:1274;height:2" coordorigin="430,11864" coordsize="1274,2">
              <v:shape style="position:absolute;left:430;top:11864;width:1274;height:2" coordorigin="430,11864" coordsize="1274,0" path="m430,11864l1704,11864e" filled="f" stroked="t" strokeweight=".477306pt" strokecolor="#4F4F4F">
                <v:path arrowok="t"/>
              </v:shape>
            </v:group>
            <v:group style="position:absolute;left:1623;top:11864;width:1761;height:2" coordorigin="1623,11864" coordsize="1761,2">
              <v:shape style="position:absolute;left:1623;top:11864;width:1761;height:2" coordorigin="1623,11864" coordsize="1761,0" path="m1623,11864l3384,11864e" filled="f" stroked="t" strokeweight=".954611pt" strokecolor="#6B6B6B">
                <v:path arrowok="t"/>
              </v:shape>
            </v:group>
            <v:group style="position:absolute;left:2511;top:11601;width:2;height:292" coordorigin="2511,11601" coordsize="2,292">
              <v:shape style="position:absolute;left:2511;top:11601;width:2;height:292" coordorigin="2511,11601" coordsize="0,292" path="m2511,11893l2511,11601e" filled="f" stroked="t" strokeweight=".715958pt" strokecolor="#4B4B4B">
                <v:path arrowok="t"/>
              </v:shape>
            </v:group>
            <v:group style="position:absolute;left:2888;top:11864;width:1141;height:2" coordorigin="2888,11864" coordsize="1141,2">
              <v:shape style="position:absolute;left:2888;top:11864;width:1141;height:2" coordorigin="2888,11864" coordsize="1141,0" path="m2888,11864l4028,11864e" filled="f" stroked="t" strokeweight=".477306pt" strokecolor="#4F4F4F">
                <v:path arrowok="t"/>
              </v:shape>
            </v:group>
            <v:group style="position:absolute;left:3971;top:11864;width:1914;height:2" coordorigin="3971,11864" coordsize="1914,2">
              <v:shape style="position:absolute;left:3971;top:11864;width:1914;height:2" coordorigin="3971,11864" coordsize="1914,0" path="m3971,11864l5885,11864e" filled="f" stroked="t" strokeweight=".715958pt" strokecolor="#5B5B5B">
                <v:path arrowok="t"/>
              </v:shape>
            </v:group>
            <v:group style="position:absolute;left:5828;top:11864;width:301;height:2" coordorigin="5828,11864" coordsize="301,2">
              <v:shape style="position:absolute;left:5828;top:11864;width:301;height:2" coordorigin="5828,11864" coordsize="301,0" path="m5828,11864l6129,11864e" filled="f" stroked="t" strokeweight=".477306pt" strokecolor="#2B2B2B">
                <v:path arrowok="t"/>
              </v:shape>
            </v:group>
            <v:group style="position:absolute;left:6071;top:11866;width:1489;height:2" coordorigin="6071,11866" coordsize="1489,2">
              <v:shape style="position:absolute;left:6071;top:11866;width:1489;height:2" coordorigin="6071,11866" coordsize="1489,0" path="m6071,11866l7561,11866e" filled="f" stroked="t" strokeweight=".477306pt" strokecolor="#4B4B4B">
                <v:path arrowok="t"/>
              </v:shape>
            </v:group>
            <v:group style="position:absolute;left:7312;top:11866;width:2005;height:2" coordorigin="7312,11866" coordsize="2005,2">
              <v:shape style="position:absolute;left:7312;top:11866;width:2005;height:2" coordorigin="7312,11866" coordsize="2005,0" path="m7312,11866l9317,11866e" filled="f" stroked="t" strokeweight=".954611pt" strokecolor="#646464">
                <v:path arrowok="t"/>
              </v:shape>
            </v:group>
            <v:group style="position:absolute;left:9260;top:11869;width:835;height:2" coordorigin="9260,11869" coordsize="835,2">
              <v:shape style="position:absolute;left:9260;top:11869;width:835;height:2" coordorigin="9260,11869" coordsize="835,0" path="m9260,11869l10095,11869e" filled="f" stroked="t" strokeweight=".477306pt" strokecolor="#383838">
                <v:path arrowok="t"/>
              </v:shape>
            </v:group>
            <v:group style="position:absolute;left:10038;top:11869;width:453;height:2" coordorigin="10038,11869" coordsize="453,2">
              <v:shape style="position:absolute;left:10038;top:11869;width:453;height:2" coordorigin="10038,11869" coordsize="453,0" path="m10038,11869l10491,11869e" filled="f" stroked="t" strokeweight=".477306pt" strokecolor="#4B4B4B">
                <v:path arrowok="t"/>
              </v:shape>
            </v:group>
            <v:group style="position:absolute;left:10391;top:11869;width:1341;height:2" coordorigin="10391,11869" coordsize="1341,2">
              <v:shape style="position:absolute;left:10391;top:11869;width:1341;height:2" coordorigin="10391,11869" coordsize="1341,0" path="m10391,11869l11732,11869e" filled="f" stroked="t" strokeweight=".954611pt" strokecolor="#6B6B6B">
                <v:path arrowok="t"/>
              </v:shape>
            </v:group>
            <v:group style="position:absolute;left:430;top:12101;width:6711;height:2" coordorigin="430,12101" coordsize="6711,2">
              <v:shape style="position:absolute;left:430;top:12101;width:6711;height:2" coordorigin="430,12101" coordsize="6711,0" path="m430,12101l7140,12101e" filled="f" stroked="t" strokeweight=".715958pt" strokecolor="#606060">
                <v:path arrowok="t"/>
              </v:shape>
            </v:group>
            <v:group style="position:absolute;left:1241;top:11859;width:2;height:321" coordorigin="1241,11859" coordsize="2,321">
              <v:shape style="position:absolute;left:1241;top:11859;width:2;height:321" coordorigin="1241,11859" coordsize="0,321" path="m1241,12180l1241,11859e" filled="f" stroked="t" strokeweight=".954611pt" strokecolor="#545454">
                <v:path arrowok="t"/>
              </v:shape>
            </v:group>
            <v:group style="position:absolute;left:1675;top:11850;width:2;height:685" coordorigin="1675,11850" coordsize="2,685">
              <v:shape style="position:absolute;left:1675;top:11850;width:2;height:685" coordorigin="1675,11850" coordsize="0,685" path="m1675,12534l1675,11850e" filled="f" stroked="t" strokeweight=".238653pt" strokecolor="#747474">
                <v:path arrowok="t"/>
              </v:shape>
            </v:group>
            <v:group style="position:absolute;left:7083;top:12099;width:487;height:2" coordorigin="7083,12099" coordsize="487,2">
              <v:shape style="position:absolute;left:7083;top:12099;width:487;height:2" coordorigin="7083,12099" coordsize="487,0" path="m7083,12099l7570,12099e" filled="f" stroked="t" strokeweight=".477306pt" strokecolor="#2F2F2F">
                <v:path arrowok="t"/>
              </v:shape>
            </v:group>
            <v:group style="position:absolute;left:7537;top:11854;width:2;height:4687" coordorigin="7537,11854" coordsize="2,4687">
              <v:shape style="position:absolute;left:7537;top:11854;width:2;height:4687" coordorigin="7537,11854" coordsize="0,4687" path="m7537,16542l7537,11854e" filled="f" stroked="t" strokeweight=".715958pt" strokecolor="#4B4B4B">
                <v:path arrowok="t"/>
              </v:shape>
            </v:group>
            <v:group style="position:absolute;left:7498;top:12099;width:501;height:2" coordorigin="7498,12099" coordsize="501,2">
              <v:shape style="position:absolute;left:7498;top:12099;width:501;height:2" coordorigin="7498,12099" coordsize="501,0" path="m7498,12099l8000,12099e" filled="f" stroked="t" strokeweight=".477306pt" strokecolor="#4B4B4B">
                <v:path arrowok="t"/>
              </v:shape>
            </v:group>
            <v:group style="position:absolute;left:7942;top:12103;width:2549;height:2" coordorigin="7942,12103" coordsize="2549,2">
              <v:shape style="position:absolute;left:7942;top:12103;width:2549;height:2" coordorigin="7942,12103" coordsize="2549,0" path="m7942,12103l10491,12103e" filled="f" stroked="t" strokeweight=".715958pt" strokecolor="#5B5B5B">
                <v:path arrowok="t"/>
              </v:shape>
            </v:group>
            <v:group style="position:absolute;left:10434;top:12103;width:1298;height:2" coordorigin="10434,12103" coordsize="1298,2">
              <v:shape style="position:absolute;left:10434;top:12103;width:1298;height:2" coordorigin="10434,12103" coordsize="1298,0" path="m10434,12103l11732,12103e" filled="f" stroked="t" strokeweight=".477306pt" strokecolor="#484848">
                <v:path arrowok="t"/>
              </v:shape>
            </v:group>
            <v:group style="position:absolute;left:444;top:12055;width:2;height:713" coordorigin="444,12055" coordsize="2,713">
              <v:shape style="position:absolute;left:444;top:12055;width:2;height:713" coordorigin="444,12055" coordsize="0,713" path="m444,12769l444,12055e" filled="f" stroked="t" strokeweight=".477306pt" strokecolor="#2B2B2B">
                <v:path arrowok="t"/>
              </v:shape>
            </v:group>
            <v:group style="position:absolute;left:1246;top:12055;width:2;height:713" coordorigin="1246,12055" coordsize="2,713">
              <v:shape style="position:absolute;left:1246;top:12055;width:2;height:713" coordorigin="1246,12055" coordsize="0,713" path="m1246,12769l1246,12055e" filled="f" stroked="t" strokeweight=".477306pt" strokecolor="#2F2F2F">
                <v:path arrowok="t"/>
              </v:shape>
            </v:group>
            <v:group style="position:absolute;left:2511;top:12022;width:2;height:1010" coordorigin="2511,12022" coordsize="2,1010">
              <v:shape style="position:absolute;left:2511;top:12022;width:2;height:1010" coordorigin="2511,12022" coordsize="0,1010" path="m2511,13032l2511,12022e" filled="f" stroked="t" strokeweight=".954611pt" strokecolor="#5B5B5B">
                <v:path arrowok="t"/>
              </v:shape>
            </v:group>
            <v:group style="position:absolute;left:11699;top:12084;width:2;height:450" coordorigin="11699,12084" coordsize="2,450">
              <v:shape style="position:absolute;left:11699;top:12084;width:2;height:450" coordorigin="11699,12084" coordsize="0,450" path="m11699,12534l11699,12084e" filled="f" stroked="t" strokeweight=".238653pt" strokecolor="#676767">
                <v:path arrowok="t"/>
              </v:shape>
            </v:group>
            <v:group style="position:absolute;left:1675;top:12534;width:2;height:1551" coordorigin="1675,12534" coordsize="2,1551">
              <v:shape style="position:absolute;left:1675;top:12534;width:2;height:1551" coordorigin="1675,12534" coordsize="0,1551" path="m1675,14085l1675,12534e" filled="f" stroked="t" strokeweight=".238653pt" strokecolor="#000000">
                <v:path arrowok="t"/>
              </v:shape>
            </v:group>
            <v:group style="position:absolute;left:11699;top:12534;width:2;height:421" coordorigin="11699,12534" coordsize="2,421">
              <v:shape style="position:absolute;left:11699;top:12534;width:2;height:421" coordorigin="11699,12534" coordsize="0,421" path="m11699,12956l11699,12534e" filled="f" stroked="t" strokeweight=".238653pt" strokecolor="#000000">
                <v:path arrowok="t"/>
              </v:shape>
            </v:group>
            <v:group style="position:absolute;left:2513;top:11821;width:2;height:1245" coordorigin="2513,11821" coordsize="2,1245">
              <v:shape style="position:absolute;left:2513;top:11821;width:2;height:1245" coordorigin="2513,11821" coordsize="0,1245" path="m2513,13066l2513,11821e" filled="f" stroked="t" strokeweight=".954611pt" strokecolor="#575757">
                <v:path arrowok="t"/>
              </v:shape>
            </v:group>
            <v:group style="position:absolute;left:7539;top:12505;width:2;height:804" coordorigin="7539,12505" coordsize="2,804">
              <v:shape style="position:absolute;left:7539;top:12505;width:2;height:804" coordorigin="7539,12505" coordsize="0,804" path="m7539,13310l7539,12505e" filled="f" stroked="t" strokeweight=".954611pt" strokecolor="#606060">
                <v:path arrowok="t"/>
              </v:shape>
            </v:group>
            <v:group style="position:absolute;left:2511;top:13008;width:2;height:809" coordorigin="2511,13008" coordsize="2,809">
              <v:shape style="position:absolute;left:2511;top:13008;width:2;height:809" coordorigin="2511,13008" coordsize="0,809" path="m2511,13817l2511,13008e" filled="f" stroked="t" strokeweight=".477306pt" strokecolor="#232323">
                <v:path arrowok="t"/>
              </v:shape>
            </v:group>
            <v:group style="position:absolute;left:7541;top:13209;width:2;height:905" coordorigin="7541,13209" coordsize="2,905">
              <v:shape style="position:absolute;left:7541;top:13209;width:2;height:905" coordorigin="7541,13209" coordsize="0,905" path="m7541,14114l7541,13209e" filled="f" stroked="t" strokeweight=".477306pt" strokecolor="#2F2F2F">
                <v:path arrowok="t"/>
              </v:shape>
            </v:group>
            <v:group style="position:absolute;left:430;top:14160;width:1279;height:2" coordorigin="430,14160" coordsize="1279,2">
              <v:shape style="position:absolute;left:430;top:14160;width:1279;height:2" coordorigin="430,14160" coordsize="1279,0" path="m430,14160l1709,14160e" filled="f" stroked="t" strokeweight=".477306pt" strokecolor="#575757">
                <v:path arrowok="t"/>
              </v:shape>
            </v:group>
            <v:group style="position:absolute;left:1243;top:12711;width:2;height:2135" coordorigin="1243,12711" coordsize="2,2135">
              <v:shape style="position:absolute;left:1243;top:12711;width:2;height:2135" coordorigin="1243,12711" coordsize="0,2135" path="m1243,14847l1243,12711e" filled="f" stroked="t" strokeweight=".954611pt" strokecolor="#545454">
                <v:path arrowok="t"/>
              </v:shape>
            </v:group>
            <v:group style="position:absolute;left:1675;top:14085;width:2;height:445" coordorigin="1675,14085" coordsize="2,445">
              <v:shape style="position:absolute;left:1675;top:14085;width:2;height:445" coordorigin="1675,14085" coordsize="0,445" path="m1675,14531l1675,14085e" filled="f" stroked="t" strokeweight=".238653pt" strokecolor="#606060">
                <v:path arrowok="t"/>
              </v:shape>
            </v:group>
            <v:group style="position:absolute;left:1647;top:14162;width:869;height:2" coordorigin="1647,14162" coordsize="869,2">
              <v:shape style="position:absolute;left:1647;top:14162;width:869;height:2" coordorigin="1647,14162" coordsize="869,0" path="m1647,14162l2515,14162e" filled="f" stroked="t" strokeweight=".715958pt" strokecolor="#6B6B6B">
                <v:path arrowok="t"/>
              </v:shape>
            </v:group>
            <v:group style="position:absolute;left:2508;top:13760;width:2;height:436" coordorigin="2508,13760" coordsize="2,436">
              <v:shape style="position:absolute;left:2508;top:13760;width:2;height:436" coordorigin="2508,13760" coordsize="0,436" path="m2508,14196l2508,13760e" filled="f" stroked="t" strokeweight=".477306pt" strokecolor="#3F3F3F">
                <v:path arrowok="t"/>
              </v:shape>
            </v:group>
            <v:group style="position:absolute;left:7544;top:14057;width:2;height:2480" coordorigin="7544,14057" coordsize="2,2480">
              <v:shape style="position:absolute;left:7544;top:14057;width:2;height:2480" coordorigin="7544,14057" coordsize="0,2480" path="m7544,16537l7544,14057e" filled="f" stroked="t" strokeweight=".954611pt" strokecolor="#5B5B5B">
                <v:path arrowok="t"/>
              </v:shape>
            </v:group>
            <v:group style="position:absolute;left:11699;top:14157;width:2;height:1297" coordorigin="11699,14157" coordsize="2,1297">
              <v:shape style="position:absolute;left:11699;top:14157;width:2;height:1297" coordorigin="11699,14157" coordsize="0,1297" path="m11699,15455l11699,14157e" filled="f" stroked="t" strokeweight=".238653pt" strokecolor="#000000">
                <v:path arrowok="t"/>
              </v:shape>
            </v:group>
            <v:group style="position:absolute;left:1675;top:14531;width:2;height:1106" coordorigin="1675,14531" coordsize="2,1106">
              <v:shape style="position:absolute;left:1675;top:14531;width:2;height:1106" coordorigin="1675,14531" coordsize="0,1106" path="m1675,15637l1675,14531e" filled="f" stroked="t" strokeweight=".238653pt" strokecolor="#000000">
                <v:path arrowok="t"/>
              </v:shape>
            </v:group>
            <v:group style="position:absolute;left:444;top:14789;width:2;height:345" coordorigin="444,14789" coordsize="2,345">
              <v:shape style="position:absolute;left:444;top:14789;width:2;height:345" coordorigin="444,14789" coordsize="0,345" path="m444,15134l444,14789e" filled="f" stroked="t" strokeweight=".477306pt" strokecolor="#2B2B2B">
                <v:path arrowok="t"/>
              </v:shape>
            </v:group>
            <v:group style="position:absolute;left:1246;top:14789;width:2;height:345" coordorigin="1246,14789" coordsize="2,345">
              <v:shape style="position:absolute;left:1246;top:14789;width:2;height:345" coordorigin="1246,14789" coordsize="0,345" path="m1246,15134l1246,14789e" filled="f" stroked="t" strokeweight=".477306pt" strokecolor="#232323">
                <v:path arrowok="t"/>
              </v:shape>
            </v:group>
            <v:group style="position:absolute;left:10902;top:14794;width:2;height:91" coordorigin="10902,14794" coordsize="2,91">
              <v:shape style="position:absolute;left:10902;top:14794;width:2;height:91" coordorigin="10902,14794" coordsize="0,91" path="m10902,14885l10902,14794e" filled="f" stroked="t" strokeweight=".715958pt" strokecolor="#7C7C7C">
                <v:path arrowok="t"/>
              </v:shape>
            </v:group>
            <v:group style="position:absolute;left:1246;top:15076;width:2;height:1451" coordorigin="1246,15076" coordsize="2,1451">
              <v:shape style="position:absolute;left:1246;top:15076;width:2;height:1451" coordorigin="1246,15076" coordsize="0,1451" path="m1246,16527l1246,15076e" filled="f" stroked="t" strokeweight=".954611pt" strokecolor="#575757">
                <v:path arrowok="t"/>
              </v:shape>
            </v:group>
            <v:group style="position:absolute;left:2508;top:14105;width:2;height:1618" coordorigin="2508,14105" coordsize="2,1618">
              <v:shape style="position:absolute;left:2508;top:14105;width:2;height:1618" coordorigin="2508,14105" coordsize="0,1618" path="m2508,15723l2508,14105e" filled="f" stroked="t" strokeweight=".954611pt" strokecolor="#606060">
                <v:path arrowok="t"/>
              </v:shape>
            </v:group>
            <v:group style="position:absolute;left:434;top:16520;width:401;height:2" coordorigin="434,16520" coordsize="401,2">
              <v:shape style="position:absolute;left:434;top:16520;width:401;height:2" coordorigin="434,16520" coordsize="401,0" path="m434,16520l835,16520e" filled="f" stroked="t" strokeweight=".477306pt" strokecolor="#646464">
                <v:path arrowok="t"/>
              </v:shape>
            </v:group>
            <v:group style="position:absolute;left:778;top:16522;width:931;height:2" coordorigin="778,16522" coordsize="931,2">
              <v:shape style="position:absolute;left:778;top:16522;width:931;height:2" coordorigin="778,16522" coordsize="931,0" path="m778,16522l1709,16522e" filled="f" stroked="t" strokeweight=".477306pt" strokecolor="#444444">
                <v:path arrowok="t"/>
              </v:shape>
            </v:group>
            <v:group style="position:absolute;left:1675;top:15637;width:2;height:886" coordorigin="1675,15637" coordsize="2,886">
              <v:shape style="position:absolute;left:1675;top:15637;width:2;height:886" coordorigin="1675,15637" coordsize="0,886" path="m1675,16522l1675,15637e" filled="f" stroked="t" strokeweight=".238653pt" strokecolor="#4F4F4F">
                <v:path arrowok="t"/>
              </v:shape>
            </v:group>
            <v:group style="position:absolute;left:1647;top:16525;width:883;height:2" coordorigin="1647,16525" coordsize="883,2">
              <v:shape style="position:absolute;left:1647;top:16525;width:883;height:2" coordorigin="1647,16525" coordsize="883,0" path="m1647,16525l2530,16525e" filled="f" stroked="t" strokeweight=".477306pt" strokecolor="#5B5B5B">
                <v:path arrowok="t"/>
              </v:shape>
            </v:group>
            <v:group style="position:absolute;left:2511;top:15608;width:2;height:924" coordorigin="2511,15608" coordsize="2,924">
              <v:shape style="position:absolute;left:2511;top:15608;width:2;height:924" coordorigin="2511,15608" coordsize="0,924" path="m2511,16532l2511,15608e" filled="f" stroked="t" strokeweight=".477306pt" strokecolor="#343434">
                <v:path arrowok="t"/>
              </v:shape>
            </v:group>
            <v:group style="position:absolute;left:434;top:16527;width:10057;height:2" coordorigin="434,16527" coordsize="10057,2">
              <v:shape style="position:absolute;left:434;top:16527;width:10057;height:2" coordorigin="434,16527" coordsize="10057,0" path="m434,16527l10491,16527e" filled="f" stroked="t" strokeweight=".954611pt" strokecolor="#676767">
                <v:path arrowok="t"/>
              </v:shape>
            </v:group>
            <v:group style="position:absolute;left:3971;top:16527;width:1914;height:2" coordorigin="3971,16527" coordsize="1914,2">
              <v:shape style="position:absolute;left:3971;top:16527;width:1914;height:2" coordorigin="3971,16527" coordsize="1914,0" path="m3971,16527l5885,16527e" filled="f" stroked="t" strokeweight=".477306pt" strokecolor="#575757">
                <v:path arrowok="t"/>
              </v:shape>
            </v:group>
            <v:group style="position:absolute;left:7498;top:16530;width:1819;height:2" coordorigin="7498,16530" coordsize="1819,2">
              <v:shape style="position:absolute;left:7498;top:16530;width:1819;height:2" coordorigin="7498,16530" coordsize="1819,0" path="m7498,16530l9317,16530e" filled="f" stroked="t" strokeweight=".477306pt" strokecolor="#545454">
                <v:path arrowok="t"/>
              </v:shape>
            </v:group>
            <v:group style="position:absolute;left:9260;top:16537;width:205;height:2" coordorigin="9260,16537" coordsize="205,2">
              <v:shape style="position:absolute;left:9260;top:16537;width:205;height:2" coordorigin="9260,16537" coordsize="205,0" path="m9260,16537l9465,16537e" filled="f" stroked="t" strokeweight=".477306pt" strokecolor="#5B5B5B">
                <v:path arrowok="t"/>
              </v:shape>
            </v:group>
            <v:group style="position:absolute;left:9527;top:16537;width:2219;height:2" coordorigin="9527,16537" coordsize="2219,2">
              <v:shape style="position:absolute;left:9527;top:16537;width:2219;height:2" coordorigin="9527,16537" coordsize="2219,0" path="m9527,16537l11746,16537e" filled="f" stroked="t" strokeweight=".954611pt" strokecolor="#747474">
                <v:path arrowok="t"/>
              </v:shape>
            </v:group>
            <v:group style="position:absolute;left:11730;top:15469;width:2;height:1072" coordorigin="11730,15469" coordsize="2,1072">
              <v:shape style="position:absolute;left:11730;top:15469;width:2;height:1072" coordorigin="11730,15469" coordsize="0,1072" path="m11730,16542l11730,15469e" filled="f" stroked="t" strokeweight=".954611pt" strokecolor="#7C7C7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154"/>
          <w:position w:val="-2"/>
        </w:rPr>
        <w:t>t;j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301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68"/>
          <w:position w:val="1"/>
        </w:rPr>
        <w:t>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right="-81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727474"/>
          <w:w w:val="76"/>
        </w:rPr>
        <w:t>Al</w:t>
      </w:r>
      <w:r>
        <w:rPr>
          <w:rFonts w:ascii="Times New Roman" w:hAnsi="Times New Roman" w:cs="Times New Roman" w:eastAsia="Times New Roman"/>
          <w:sz w:val="27"/>
          <w:szCs w:val="27"/>
          <w:color w:val="727474"/>
          <w:spacing w:val="-5"/>
          <w:w w:val="76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51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w w:val="105"/>
        </w:rPr>
        <w:t>ltf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3"/>
          <w:w w:val="10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72"/>
        </w:rPr>
        <w:t>l'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76" w:lineRule="exact"/>
        <w:ind w:right="-81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-46"/>
          <w:w w:val="100"/>
        </w:rPr>
        <w:t>P</w:t>
      </w:r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-58"/>
          <w:w w:val="100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727474"/>
          <w:spacing w:val="0"/>
          <w:w w:val="100"/>
        </w:rPr>
        <w:t>Çl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46" w:after="0" w:line="184" w:lineRule="exact"/>
        <w:ind w:right="1126"/>
        <w:jc w:val="right"/>
        <w:tabs>
          <w:tab w:pos="9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B8B8B8"/>
          <w:w w:val="116"/>
          <w:position w:val="-3"/>
        </w:rPr>
        <w:t>·"</w:t>
      </w:r>
      <w:r>
        <w:rPr>
          <w:rFonts w:ascii="Arial" w:hAnsi="Arial" w:cs="Arial" w:eastAsia="Arial"/>
          <w:sz w:val="14"/>
          <w:szCs w:val="14"/>
          <w:color w:val="B8B8B8"/>
          <w:spacing w:val="-16"/>
          <w:w w:val="116"/>
          <w:position w:val="-3"/>
        </w:rPr>
        <w:t>'</w:t>
      </w:r>
      <w:r>
        <w:rPr>
          <w:rFonts w:ascii="Arial" w:hAnsi="Arial" w:cs="Arial" w:eastAsia="Arial"/>
          <w:sz w:val="14"/>
          <w:szCs w:val="14"/>
          <w:color w:val="A5A7A7"/>
          <w:spacing w:val="-66"/>
          <w:w w:val="216"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B8B8B8"/>
          <w:spacing w:val="5"/>
          <w:w w:val="116"/>
          <w:position w:val="-3"/>
        </w:rPr>
        <w:t>ı</w:t>
      </w:r>
      <w:r>
        <w:rPr>
          <w:rFonts w:ascii="Arial" w:hAnsi="Arial" w:cs="Arial" w:eastAsia="Arial"/>
          <w:sz w:val="14"/>
          <w:szCs w:val="14"/>
          <w:color w:val="B8B8B8"/>
          <w:spacing w:val="7"/>
          <w:w w:val="116"/>
          <w:position w:val="-3"/>
        </w:rPr>
        <w:t>:</w:t>
      </w:r>
      <w:r>
        <w:rPr>
          <w:rFonts w:ascii="Arial" w:hAnsi="Arial" w:cs="Arial" w:eastAsia="Arial"/>
          <w:sz w:val="14"/>
          <w:szCs w:val="14"/>
          <w:color w:val="A5A7A7"/>
          <w:spacing w:val="0"/>
          <w:w w:val="217"/>
          <w:position w:val="-3"/>
        </w:rPr>
        <w:t>•</w:t>
      </w:r>
      <w:r>
        <w:rPr>
          <w:rFonts w:ascii="Arial" w:hAnsi="Arial" w:cs="Arial" w:eastAsia="Arial"/>
          <w:sz w:val="14"/>
          <w:szCs w:val="14"/>
          <w:color w:val="A5A7A7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14"/>
          <w:szCs w:val="14"/>
          <w:color w:val="A5A7A7"/>
          <w:spacing w:val="-6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A5A7A7"/>
          <w:spacing w:val="0"/>
          <w:w w:val="116"/>
          <w:position w:val="-3"/>
        </w:rPr>
        <w:t>"</w:t>
      </w:r>
      <w:r>
        <w:rPr>
          <w:rFonts w:ascii="Arial" w:hAnsi="Arial" w:cs="Arial" w:eastAsia="Arial"/>
          <w:sz w:val="14"/>
          <w:szCs w:val="14"/>
          <w:color w:val="A5A7A7"/>
          <w:spacing w:val="0"/>
          <w:w w:val="117"/>
          <w:position w:val="-3"/>
        </w:rPr>
        <w:t>·</w:t>
      </w:r>
      <w:r>
        <w:rPr>
          <w:rFonts w:ascii="Arial" w:hAnsi="Arial" w:cs="Arial" w:eastAsia="Arial"/>
          <w:sz w:val="14"/>
          <w:szCs w:val="14"/>
          <w:color w:val="A5A7A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A5A7A7"/>
          <w:spacing w:val="0"/>
          <w:w w:val="100"/>
          <w:position w:val="-3"/>
        </w:rPr>
      </w:r>
      <w:r>
        <w:rPr>
          <w:rFonts w:ascii="Arial" w:hAnsi="Arial" w:cs="Arial" w:eastAsia="Arial"/>
          <w:sz w:val="16"/>
          <w:szCs w:val="16"/>
          <w:color w:val="909090"/>
          <w:spacing w:val="0"/>
          <w:w w:val="127"/>
          <w:position w:val="0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right="1262"/>
        <w:jc w:val="right"/>
        <w:tabs>
          <w:tab w:pos="8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727474"/>
          <w:w w:val="111"/>
          <w:position w:val="-1"/>
        </w:rPr>
        <w:t>o.</w:t>
      </w:r>
      <w:r>
        <w:rPr>
          <w:rFonts w:ascii="Times New Roman" w:hAnsi="Times New Roman" w:cs="Times New Roman" w:eastAsia="Times New Roman"/>
          <w:sz w:val="14"/>
          <w:szCs w:val="14"/>
          <w:color w:val="727474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27474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A5A7A7"/>
          <w:spacing w:val="0"/>
          <w:w w:val="191"/>
          <w:position w:val="-1"/>
        </w:rPr>
        <w:t>·'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4F9E"/>
          <w:spacing w:val="0"/>
          <w:w w:val="65"/>
          <w:position w:val="1"/>
        </w:rPr>
        <w:t>...,.</w:t>
      </w:r>
      <w:r>
        <w:rPr>
          <w:rFonts w:ascii="Times New Roman" w:hAnsi="Times New Roman" w:cs="Times New Roman" w:eastAsia="Times New Roman"/>
          <w:sz w:val="17"/>
          <w:szCs w:val="17"/>
          <w:color w:val="3F4F9E"/>
          <w:spacing w:val="0"/>
          <w:w w:val="65"/>
          <w:position w:val="1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3F4F9E"/>
          <w:spacing w:val="19"/>
          <w:w w:val="65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65"/>
          <w:position w:val="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-8"/>
          <w:w w:val="65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65"/>
          <w:position w:val="1"/>
        </w:rPr>
        <w:t>ııHiıı.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6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62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"/>
          <w:w w:val="16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62"/>
          <w:position w:val="1"/>
        </w:rPr>
        <w:t>EY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71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13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00" w:right="80"/>
          <w:cols w:num="4" w:equalWidth="0">
            <w:col w:w="455" w:space="2195"/>
            <w:col w:w="383" w:space="134"/>
            <w:col w:w="383" w:space="494"/>
            <w:col w:w="7496"/>
          </w:cols>
        </w:sectPr>
      </w:pPr>
      <w:rPr/>
    </w:p>
    <w:p>
      <w:pPr>
        <w:spacing w:before="89" w:after="0" w:line="216" w:lineRule="auto"/>
        <w:ind w:left="572" w:right="-149" w:firstLine="31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363636"/>
          <w:spacing w:val="-382"/>
          <w:w w:val="175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63636"/>
          <w:spacing w:val="5"/>
          <w:w w:val="112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2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6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9" w:right="427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6" w:lineRule="exact"/>
        <w:ind w:left="454" w:right="441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8" w:lineRule="exact"/>
        <w:ind w:left="1089" w:right="510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4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80" w:bottom="280" w:left="460" w:right="220"/>
          <w:cols w:num="2" w:equalWidth="0">
            <w:col w:w="1593" w:space="1594"/>
            <w:col w:w="8053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4" w:after="0" w:line="240" w:lineRule="auto"/>
        <w:ind w:left="110" w:right="-20"/>
        <w:jc w:val="left"/>
        <w:tabs>
          <w:tab w:pos="1460" w:val="left"/>
          <w:tab w:pos="3000" w:val="left"/>
          <w:tab w:pos="5380" w:val="left"/>
          <w:tab w:pos="7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QıayTarihi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:12.05.2017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jBildirim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No:26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7"/>
        </w:rPr>
        <w:t>!Bi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5"/>
        </w:rPr>
        <w:t>ldirim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:20:39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treı: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0532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7359565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19" w:right="-20"/>
        <w:jc w:val="left"/>
        <w:tabs>
          <w:tab w:pos="1460" w:val="left"/>
          <w:tab w:pos="3040" w:val="left"/>
          <w:tab w:pos="4380" w:val="left"/>
          <w:tab w:pos="5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:12.05.2017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!Ka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79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5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:3020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:Kemalpasa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:Sekizeylül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Sekizeylül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6" w:lineRule="exact"/>
        <w:ind w:left="124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  <w:position w:val="-1"/>
        </w:rPr>
        <w:t>Doğı1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  <w:position w:val="-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:Sekizcylül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Sekizeylül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Kemalpaşa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220"/>
        </w:sectPr>
      </w:pPr>
      <w:rPr/>
    </w:p>
    <w:p>
      <w:pPr>
        <w:spacing w:before="15" w:after="0" w:line="226" w:lineRule="exact"/>
        <w:ind w:left="189" w:right="-70"/>
        <w:jc w:val="left"/>
        <w:tabs>
          <w:tab w:pos="4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57"/>
          <w:position w:val="-1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5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5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:Bina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Yaııgını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Sııııfı:A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220"/>
          <w:cols w:num="2" w:equalWidth="0">
            <w:col w:w="5517" w:space="1929"/>
            <w:col w:w="3794"/>
          </w:cols>
        </w:sectPr>
      </w:pPr>
      <w:rPr/>
    </w:p>
    <w:p>
      <w:pPr>
        <w:spacing w:before="30" w:after="0" w:line="220" w:lineRule="exact"/>
        <w:ind w:left="119" w:right="-20"/>
        <w:jc w:val="left"/>
        <w:tabs>
          <w:tab w:pos="350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  <w:position w:val="-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2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:Mesken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3524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BetonarnıeKagi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3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310"/>
          <w:position w:val="-1"/>
        </w:rPr>
        <w:t>f---------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310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4D4D4D"/>
          <w:spacing w:val="-122"/>
          <w:w w:val="31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409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696969"/>
          <w:spacing w:val="-129"/>
          <w:w w:val="409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409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363636"/>
          <w:spacing w:val="-129"/>
          <w:w w:val="409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409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696969"/>
          <w:spacing w:val="-129"/>
          <w:w w:val="409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409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363636"/>
          <w:spacing w:val="-129"/>
          <w:w w:val="409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409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-7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274"/>
          <w:position w:val="-1"/>
        </w:rPr>
        <w:t>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3836" w:right="-20"/>
        <w:jc w:val="left"/>
        <w:tabs>
          <w:tab w:pos="4300" w:val="left"/>
          <w:tab w:pos="4860" w:val="left"/>
          <w:tab w:pos="5920" w:val="left"/>
          <w:tab w:pos="6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</w:rPr>
        <w:t>X</w:t>
      </w:r>
      <w:r>
        <w:rPr>
          <w:rFonts w:ascii="Arial" w:hAnsi="Arial" w:cs="Arial" w:eastAsia="Arial"/>
          <w:sz w:val="23"/>
          <w:szCs w:val="23"/>
          <w:color w:val="363636"/>
          <w:spacing w:val="-5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</w:rPr>
      </w:r>
      <w:r>
        <w:rPr>
          <w:rFonts w:ascii="Arial" w:hAnsi="Arial" w:cs="Arial" w:eastAsia="Arial"/>
          <w:sz w:val="37"/>
          <w:szCs w:val="37"/>
          <w:color w:val="363636"/>
          <w:spacing w:val="0"/>
          <w:w w:val="55"/>
        </w:rPr>
        <w:t>!</w:t>
      </w:r>
      <w:r>
        <w:rPr>
          <w:rFonts w:ascii="Arial" w:hAnsi="Arial" w:cs="Arial" w:eastAsia="Arial"/>
          <w:sz w:val="37"/>
          <w:szCs w:val="37"/>
          <w:color w:val="363636"/>
          <w:spacing w:val="-55"/>
          <w:w w:val="55"/>
        </w:rPr>
        <w:t> </w:t>
      </w:r>
      <w:r>
        <w:rPr>
          <w:rFonts w:ascii="Arial" w:hAnsi="Arial" w:cs="Arial" w:eastAsia="Arial"/>
          <w:sz w:val="37"/>
          <w:szCs w:val="37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37"/>
          <w:szCs w:val="37"/>
          <w:color w:val="363636"/>
          <w:spacing w:val="0"/>
          <w:w w:val="100"/>
        </w:rPr>
      </w:r>
      <w:r>
        <w:rPr>
          <w:rFonts w:ascii="Arial" w:hAnsi="Arial" w:cs="Arial" w:eastAsia="Arial"/>
          <w:sz w:val="37"/>
          <w:szCs w:val="37"/>
          <w:color w:val="4D4D4D"/>
          <w:spacing w:val="0"/>
          <w:w w:val="55"/>
        </w:rPr>
        <w:t>J</w:t>
      </w:r>
      <w:r>
        <w:rPr>
          <w:rFonts w:ascii="Arial" w:hAnsi="Arial" w:cs="Arial" w:eastAsia="Arial"/>
          <w:sz w:val="37"/>
          <w:szCs w:val="37"/>
          <w:color w:val="4D4D4D"/>
          <w:spacing w:val="-51"/>
          <w:w w:val="55"/>
        </w:rPr>
        <w:t> </w:t>
      </w:r>
      <w:r>
        <w:rPr>
          <w:rFonts w:ascii="Arial" w:hAnsi="Arial" w:cs="Arial" w:eastAsia="Arial"/>
          <w:sz w:val="37"/>
          <w:szCs w:val="37"/>
          <w:color w:val="4D4D4D"/>
          <w:spacing w:val="0"/>
          <w:w w:val="100"/>
        </w:rPr>
        <w:tab/>
      </w:r>
      <w:r>
        <w:rPr>
          <w:rFonts w:ascii="Arial" w:hAnsi="Arial" w:cs="Arial" w:eastAsia="Arial"/>
          <w:sz w:val="37"/>
          <w:szCs w:val="37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9"/>
        </w:rPr>
        <w:t>IVangını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1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91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9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2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9"/>
        </w:rPr>
        <w:t>:2ı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220"/>
        </w:sectPr>
      </w:pPr>
      <w:rPr/>
    </w:p>
    <w:p>
      <w:pPr>
        <w:spacing w:before="0" w:after="0" w:line="204" w:lineRule="exact"/>
        <w:ind w:left="1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3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:Mevlüt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KANDEMIR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lKiracı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:Ali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SONKAYA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220"/>
          <w:cols w:num="2" w:equalWidth="0">
            <w:col w:w="1175" w:space="877"/>
            <w:col w:w="9188"/>
          </w:cols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05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2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2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2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7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1"/>
          <w:position w:val="-2"/>
        </w:rPr>
        <w:t>04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1079" w:right="-6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2404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:20:40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9" w:right="-70"/>
        <w:jc w:val="left"/>
        <w:tabs>
          <w:tab w:pos="2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:20:45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6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  <w:position w:val="-1"/>
        </w:rPr>
        <w:t>Gelij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8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:20:45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:20:42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220"/>
          <w:cols w:num="4" w:equalWidth="0">
            <w:col w:w="615" w:space="1437"/>
            <w:col w:w="1894" w:space="609"/>
            <w:col w:w="2919" w:space="70"/>
            <w:col w:w="3696"/>
          </w:cols>
        </w:sectPr>
      </w:pPr>
      <w:rPr/>
    </w:p>
    <w:p>
      <w:pPr>
        <w:spacing w:before="11" w:after="0" w:line="240" w:lineRule="auto"/>
        <w:ind w:left="110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3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Sayısı:6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i/>
        </w:rPr>
        <w:t>Ya.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6"/>
          <w:w w:val="34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7"/>
          <w:w w:val="10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.ıncı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Saati:20:40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206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Saati:22:40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220"/>
          <w:cols w:num="2" w:equalWidth="0">
            <w:col w:w="3510" w:space="1046"/>
            <w:col w:w="668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1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5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821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UÇAR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göıüld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250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:söııdürmede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220"/>
          <w:cols w:num="2" w:equalWidth="0">
            <w:col w:w="1519" w:space="534"/>
            <w:col w:w="9187"/>
          </w:cols>
        </w:sectPr>
      </w:pPr>
      <w:rPr/>
    </w:p>
    <w:p>
      <w:pPr>
        <w:spacing w:before="6" w:after="0" w:line="240" w:lineRule="auto"/>
        <w:ind w:left="17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6"/>
        </w:rPr>
        <w:t>öndllrme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right="-63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1"/>
        </w:rPr>
        <w:t>SöndUnne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20" w:after="0" w:line="182" w:lineRule="exact"/>
        <w:ind w:right="-70"/>
        <w:jc w:val="left"/>
        <w:tabs>
          <w:tab w:pos="1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  <w:position w:val="-4"/>
        </w:rPr>
        <w:t>IKöpii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1"/>
          <w:w w:val="86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right="-20"/>
        <w:jc w:val="left"/>
        <w:tabs>
          <w:tab w:pos="188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</w:r>
      <w:r>
        <w:rPr>
          <w:rFonts w:ascii="Arial" w:hAnsi="Arial" w:cs="Arial" w:eastAsia="Arial"/>
          <w:sz w:val="37"/>
          <w:szCs w:val="37"/>
          <w:color w:val="363636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6" w:after="0" w:line="204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3"/>
        </w:rPr>
        <w:t>jK.K.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51"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7"/>
          <w:szCs w:val="37"/>
          <w:color w:val="4D4D4D"/>
          <w:spacing w:val="0"/>
          <w:w w:val="56"/>
          <w:position w:val="-3"/>
        </w:rPr>
        <w:t>ı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220"/>
          <w:cols w:num="4" w:equalWidth="0">
            <w:col w:w="1502" w:space="1064"/>
            <w:col w:w="973" w:space="1016"/>
            <w:col w:w="2759" w:space="608"/>
            <w:col w:w="3318"/>
          </w:cols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0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6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Ha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Duıumu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ethermit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kaplama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çatı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çatı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odalardaki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7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kapı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kasası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aparıma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sakinlerine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muhteli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108" w:right="173"/>
        <w:jc w:val="center"/>
        <w:tabs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43"/>
        </w:rPr>
        <w:t>.u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83"/>
        </w:rPr>
        <w:t>18</w:t>
      </w:r>
      <w:r>
        <w:rPr>
          <w:rFonts w:ascii="Arial" w:hAnsi="Arial" w:cs="Arial" w:eastAsia="Arial"/>
          <w:sz w:val="17"/>
          <w:szCs w:val="17"/>
          <w:color w:val="363636"/>
          <w:spacing w:val="3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3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3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kap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8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13"/>
          <w:w w:val="83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20</w:t>
      </w:r>
      <w:r>
        <w:rPr>
          <w:rFonts w:ascii="Arial" w:hAnsi="Arial" w:cs="Arial" w:eastAsia="Arial"/>
          <w:sz w:val="17"/>
          <w:szCs w:val="17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ağaç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dağrama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pencere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yanmak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ıvasız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bölg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duvarları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</w:rPr>
        <w:t>yükse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ısıda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yıkılınak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2"/>
        </w:rPr>
        <w:t>binn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duvarları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ıstanma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islennıe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</w:rPr>
        <w:t>fahmini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2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2"/>
        </w:rPr>
        <w:t>Eşyada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40.00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3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00T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30.000TL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</w:rPr>
        <w:t>olma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6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üzere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toplanı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8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7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6"/>
          <w:w w:val="107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858587"/>
          <w:spacing w:val="-15"/>
          <w:w w:val="12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8"/>
        </w:rPr>
        <w:t>00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9"/>
          <w:w w:val="108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17"/>
          <w:w w:val="15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3"/>
        </w:rPr>
        <w:t>00TL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vardır.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14" w:lineRule="auto"/>
        <w:ind w:right="144" w:firstLine="15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7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çatı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katında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görülmüş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Çatı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arasında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sebebiyet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verebilece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unsur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rastlanılmadığı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1"/>
        </w:rPr>
        <w:t>nda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3"/>
        </w:rPr>
        <w:t>bura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8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9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giri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çıka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sakinleri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sakinlerince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düşürüle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</w:rPr>
        <w:t>sönnıemi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izmaritiııiıı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5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bez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</w:rPr>
        <w:t>kağıt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benzeri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burada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çatıya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sirayeti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0"/>
        </w:rPr>
        <w:t>kamıaıi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lınıştı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80" w:bottom="280" w:left="460" w:right="220"/>
          <w:cols w:num="2" w:equalWidth="0">
            <w:col w:w="1806" w:space="246"/>
            <w:col w:w="9188"/>
          </w:cols>
        </w:sectPr>
      </w:pPr>
      <w:rPr/>
    </w:p>
    <w:p>
      <w:pPr>
        <w:spacing w:before="1" w:after="0" w:line="240" w:lineRule="auto"/>
        <w:ind w:left="110" w:right="57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8"/>
          <w:w w:val="68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55"/>
        </w:rPr>
        <w:t>&lt;&gt;,..,ı1a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38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6" w:after="0" w:line="232" w:lineRule="auto"/>
        <w:ind w:left="110" w:right="-54" w:firstLine="-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E9EA0"/>
          <w:spacing w:val="10"/>
          <w:w w:val="259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9"/>
        </w:rPr>
        <w:t>'·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reslim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EdildiJıi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Şjrketi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Mevltlt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KANDEMiR'e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16"/>
          <w:w w:val="162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Bcdel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220"/>
          <w:cols w:num="3" w:equalWidth="0">
            <w:col w:w="1545" w:space="507"/>
            <w:col w:w="1799" w:space="2685"/>
            <w:col w:w="4704"/>
          </w:cols>
        </w:sectPr>
      </w:pPr>
      <w:rPr/>
    </w:p>
    <w:p>
      <w:pPr>
        <w:spacing w:before="17" w:after="0" w:line="240" w:lineRule="auto"/>
        <w:ind w:left="114" w:right="-71"/>
        <w:jc w:val="left"/>
        <w:tabs>
          <w:tab w:pos="2040" w:val="left"/>
          <w:tab w:pos="5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:12.05.2017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201"/>
        </w:rPr>
        <w:t>aati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8"/>
          <w:w w:val="20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23:05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6" w:lineRule="exact"/>
        <w:ind w:left="203"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7"/>
          <w:position w:val="-1"/>
        </w:rPr>
        <w:t>Öli.i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7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3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-1"/>
        </w:rPr>
        <w:t>Q_iDE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  <w:position w:val="-1"/>
        </w:rPr>
        <w:t>EKiP:KenıalQaş_a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220"/>
          <w:cols w:num="2" w:equalWidth="0">
            <w:col w:w="7125" w:space="1242"/>
            <w:col w:w="2873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9" w:after="0" w:line="240" w:lineRule="auto"/>
        <w:ind w:right="-74"/>
        <w:jc w:val="left"/>
        <w:tabs>
          <w:tab w:pos="2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right="33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13" w:lineRule="exact"/>
        <w:ind w:right="-118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333A82"/>
          <w:spacing w:val="-87"/>
          <w:w w:val="153"/>
          <w:i/>
          <w:position w:val="-8"/>
        </w:rPr>
        <w:t>,</w:t>
      </w:r>
      <w:r>
        <w:rPr>
          <w:rFonts w:ascii="Times New Roman" w:hAnsi="Times New Roman" w:cs="Times New Roman" w:eastAsia="Times New Roman"/>
          <w:sz w:val="52"/>
          <w:szCs w:val="52"/>
          <w:color w:val="444D7C"/>
          <w:spacing w:val="-172"/>
          <w:w w:val="175"/>
          <w:i/>
          <w:position w:val="-8"/>
        </w:rPr>
        <w:t>i</w:t>
      </w:r>
      <w:r>
        <w:rPr>
          <w:rFonts w:ascii="Times New Roman" w:hAnsi="Times New Roman" w:cs="Times New Roman" w:eastAsia="Times New Roman"/>
          <w:sz w:val="52"/>
          <w:szCs w:val="52"/>
          <w:color w:val="333A82"/>
          <w:spacing w:val="-135"/>
          <w:w w:val="153"/>
          <w:i/>
          <w:position w:val="-8"/>
        </w:rPr>
        <w:t>-</w:t>
      </w:r>
      <w:r>
        <w:rPr>
          <w:rFonts w:ascii="Times New Roman" w:hAnsi="Times New Roman" w:cs="Times New Roman" w:eastAsia="Times New Roman"/>
          <w:sz w:val="52"/>
          <w:szCs w:val="52"/>
          <w:color w:val="B1B1B3"/>
          <w:spacing w:val="0"/>
          <w:w w:val="38"/>
          <w:i/>
          <w:position w:val="-8"/>
        </w:rPr>
        <w:t>,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30"/>
          <w:szCs w:val="30"/>
          <w:color w:val="4D4D4D"/>
          <w:spacing w:val="0"/>
          <w:w w:val="61"/>
          <w:b/>
          <w:bCs/>
        </w:rPr>
        <w:t>2</w:t>
      </w:r>
      <w:r>
        <w:rPr>
          <w:rFonts w:ascii="Arial" w:hAnsi="Arial" w:cs="Arial" w:eastAsia="Arial"/>
          <w:sz w:val="30"/>
          <w:szCs w:val="30"/>
          <w:color w:val="4D4D4D"/>
          <w:spacing w:val="12"/>
          <w:w w:val="61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4D4D4D"/>
          <w:spacing w:val="0"/>
          <w:w w:val="61"/>
          <w:b/>
          <w:bCs/>
        </w:rPr>
        <w:t>2</w:t>
      </w:r>
      <w:r>
        <w:rPr>
          <w:rFonts w:ascii="Arial" w:hAnsi="Arial" w:cs="Arial" w:eastAsia="Arial"/>
          <w:sz w:val="27"/>
          <w:szCs w:val="27"/>
          <w:color w:val="4D4D4D"/>
          <w:spacing w:val="43"/>
          <w:w w:val="61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47"/>
        </w:rPr>
        <w:t>Wcm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13"/>
          <w:w w:val="48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566075"/>
          <w:spacing w:val="0"/>
          <w:w w:val="77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566075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76"/>
        </w:rPr>
        <w:t>ıftW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62" w:after="0" w:line="408" w:lineRule="exact"/>
        <w:ind w:left="179" w:right="-20"/>
        <w:jc w:val="left"/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rfa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-1"/>
        </w:rPr>
        <w:t>Biril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-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89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0"/>
          <w:w w:val="58"/>
          <w:position w:val="-1"/>
        </w:rPr>
        <w:t>_.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-44"/>
          <w:w w:val="57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1"/>
        </w:rPr>
        <w:t>"::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4"/>
          <w:w w:val="8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5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8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A82"/>
          <w:spacing w:val="0"/>
          <w:w w:val="213"/>
          <w:position w:val="-1"/>
        </w:rPr>
        <w:t>./</w:t>
      </w:r>
      <w:r>
        <w:rPr>
          <w:rFonts w:ascii="Times New Roman" w:hAnsi="Times New Roman" w:cs="Times New Roman" w:eastAsia="Times New Roman"/>
          <w:sz w:val="20"/>
          <w:szCs w:val="20"/>
          <w:color w:val="333A8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A82"/>
          <w:spacing w:val="-14"/>
          <w:w w:val="100"/>
          <w:position w:val="-1"/>
        </w:rPr>
        <w:t> </w:t>
      </w:r>
      <w:r>
        <w:rPr>
          <w:rFonts w:ascii="Arial" w:hAnsi="Arial" w:cs="Arial" w:eastAsia="Arial"/>
          <w:sz w:val="36"/>
          <w:szCs w:val="36"/>
          <w:color w:val="16218A"/>
          <w:spacing w:val="0"/>
          <w:w w:val="194"/>
          <w:i/>
          <w:position w:val="-1"/>
        </w:rPr>
        <w:t>A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440" w:lineRule="exact"/>
        <w:ind w:right="-20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444D7C"/>
          <w:w w:val="176"/>
          <w:i/>
          <w:position w:val="-6"/>
        </w:rPr>
        <w:t>,</w:t>
      </w:r>
      <w:r>
        <w:rPr>
          <w:rFonts w:ascii="Times New Roman" w:hAnsi="Times New Roman" w:cs="Times New Roman" w:eastAsia="Times New Roman"/>
          <w:sz w:val="52"/>
          <w:szCs w:val="52"/>
          <w:color w:val="9E9EA0"/>
          <w:w w:val="36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52"/>
          <w:szCs w:val="52"/>
          <w:color w:val="9E9EA0"/>
          <w:spacing w:val="-27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333A82"/>
          <w:spacing w:val="0"/>
          <w:w w:val="190"/>
          <w:i/>
          <w:position w:val="-6"/>
        </w:rPr>
        <w:t>.-J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460" w:right="220"/>
          <w:cols w:num="4" w:equalWidth="0">
            <w:col w:w="766" w:space="1427"/>
            <w:col w:w="3938" w:space="1680"/>
            <w:col w:w="298" w:space="106"/>
            <w:col w:w="3025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26.969637pt;margin-top:44.147839pt;width:547.098324pt;height:791.488428pt;mso-position-horizontal-relative:page;mso-position-vertical-relative:page;z-index:-12646" coordorigin="539,883" coordsize="10942,15830">
            <v:group style="position:absolute;left:556;top:904;width:10914;height:2" coordorigin="556,904" coordsize="10914,2">
              <v:shape style="position:absolute;left:556;top:904;width:10914;height:2" coordorigin="556,904" coordsize="10914,0" path="m556,904l11470,904e" filled="f" stroked="t" strokeweight=".70051pt" strokecolor="#676767">
                <v:path arrowok="t"/>
              </v:shape>
            </v:group>
            <v:group style="position:absolute;left:2503;top:899;width:2;height:1520" coordorigin="2503,899" coordsize="2,1520">
              <v:shape style="position:absolute;left:2503;top:899;width:2;height:1520" coordorigin="2503,899" coordsize="0,1520" path="m2503,2419l2503,899e" filled="f" stroked="t" strokeweight=".70051pt" strokecolor="#939393">
                <v:path arrowok="t"/>
              </v:shape>
            </v:group>
            <v:group style="position:absolute;left:9153;top:890;width:2;height:1524" coordorigin="9153,890" coordsize="2,1524">
              <v:shape style="position:absolute;left:9153;top:890;width:2;height:1524" coordorigin="9153,890" coordsize="0,1524" path="m9153,2414l9153,890e" filled="f" stroked="t" strokeweight=".70051pt" strokecolor="#5B5B5B">
                <v:path arrowok="t"/>
              </v:shape>
            </v:group>
            <v:group style="position:absolute;left:11465;top:890;width:2;height:15816" coordorigin="11465,890" coordsize="2,15816">
              <v:shape style="position:absolute;left:11465;top:890;width:2;height:15816" coordorigin="11465,890" coordsize="0,15816" path="m11465,16706l11465,890e" filled="f" stroked="t" strokeweight=".70051pt" strokecolor="#606060">
                <v:path arrowok="t"/>
              </v:shape>
            </v:group>
            <v:group style="position:absolute;left:560;top:2059;width:2;height:14547" coordorigin="560,2059" coordsize="2,14547">
              <v:shape style="position:absolute;left:560;top:2059;width:2;height:14547" coordorigin="560,2059" coordsize="0,14547" path="m560,16606l560,2059e" filled="f" stroked="t" strokeweight=".70051pt" strokecolor="#646464">
                <v:path arrowok="t"/>
              </v:shape>
            </v:group>
            <v:group style="position:absolute;left:556;top:2410;width:10914;height:2" coordorigin="556,2410" coordsize="10914,2">
              <v:shape style="position:absolute;left:556;top:2410;width:10914;height:2" coordorigin="556,2410" coordsize="10914,0" path="m556,2410l11470,2410e" filled="f" stroked="t" strokeweight=".70051pt" strokecolor="#606060">
                <v:path arrowok="t"/>
              </v:shape>
            </v:group>
            <v:group style="position:absolute;left:560;top:2651;width:10905;height:2" coordorigin="560,2651" coordsize="10905,2">
              <v:shape style="position:absolute;left:560;top:2651;width:10905;height:2" coordorigin="560,2651" coordsize="10905,0" path="m560,2651l11465,2651e" filled="f" stroked="t" strokeweight=".70051pt" strokecolor="#606060">
                <v:path arrowok="t"/>
              </v:shape>
            </v:group>
            <v:group style="position:absolute;left:556;top:2892;width:10914;height:2" coordorigin="556,2892" coordsize="10914,2">
              <v:shape style="position:absolute;left:556;top:2892;width:10914;height:2" coordorigin="556,2892" coordsize="10914,0" path="m556,2892l11470,2892e" filled="f" stroked="t" strokeweight=".70051pt" strokecolor="#5B5B5B">
                <v:path arrowok="t"/>
              </v:shape>
            </v:group>
            <v:group style="position:absolute;left:560;top:3129;width:10909;height:2" coordorigin="560,3129" coordsize="10909,2">
              <v:shape style="position:absolute;left:560;top:3129;width:10909;height:2" coordorigin="560,3129" coordsize="10909,0" path="m560,3129l11470,3129e" filled="f" stroked="t" strokeweight=".70051pt" strokecolor="#5B5B5B">
                <v:path arrowok="t"/>
              </v:shape>
            </v:group>
            <v:group style="position:absolute;left:556;top:3370;width:10914;height:2" coordorigin="556,3370" coordsize="10914,2">
              <v:shape style="position:absolute;left:556;top:3370;width:10914;height:2" coordorigin="556,3370" coordsize="10914,0" path="m556,3370l11470,3370e" filled="f" stroked="t" strokeweight=".70051pt" strokecolor="#747474">
                <v:path arrowok="t"/>
              </v:shape>
            </v:group>
            <v:group style="position:absolute;left:551;top:3607;width:10923;height:2" coordorigin="551,3607" coordsize="10923,2">
              <v:shape style="position:absolute;left:551;top:3607;width:10923;height:2" coordorigin="551,3607" coordsize="10923,0" path="m551,3607l11474,3607e" filled="f" stroked="t" strokeweight=".70051pt" strokecolor="#747474">
                <v:path arrowok="t"/>
              </v:shape>
            </v:group>
            <v:group style="position:absolute;left:3965;top:3602;width:2;height:776" coordorigin="3965,3602" coordsize="2,776">
              <v:shape style="position:absolute;left:3965;top:3602;width:2;height:776" coordorigin="3965,3602" coordsize="0,776" path="m3965,4379l3965,3602e" filled="f" stroked="t" strokeweight=".70051pt" strokecolor="#4F4F4F">
                <v:path arrowok="t"/>
              </v:shape>
            </v:group>
            <v:group style="position:absolute;left:7017;top:3602;width:2;height:772" coordorigin="7017,3602" coordsize="2,772">
              <v:shape style="position:absolute;left:7017;top:3602;width:2;height:772" coordorigin="7017,3602" coordsize="0,772" path="m7017,4374l7017,3602e" filled="f" stroked="t" strokeweight=".70051pt" strokecolor="#4F4F4F">
                <v:path arrowok="t"/>
              </v:shape>
            </v:group>
            <v:group style="position:absolute;left:2503;top:4365;width:2;height:12280" coordorigin="2503,4365" coordsize="2,12280">
              <v:shape style="position:absolute;left:2503;top:4365;width:2;height:12280" coordorigin="2503,4365" coordsize="0,12280" path="m2503,16644l2503,4365e" filled="f" stroked="t" strokeweight=".70051pt" strokecolor="#606060">
                <v:path arrowok="t"/>
              </v:shape>
            </v:group>
            <v:group style="position:absolute;left:556;top:4367;width:10914;height:2" coordorigin="556,4367" coordsize="10914,2">
              <v:shape style="position:absolute;left:556;top:4367;width:10914;height:2" coordorigin="556,4367" coordsize="10914,0" path="m556,4367l11470,4367e" filled="f" stroked="t" strokeweight=".70051pt" strokecolor="#545454">
                <v:path arrowok="t"/>
              </v:shape>
            </v:group>
            <v:group style="position:absolute;left:560;top:4644;width:10914;height:2" coordorigin="560,4644" coordsize="10914,2">
              <v:shape style="position:absolute;left:560;top:4644;width:10914;height:2" coordorigin="560,4644" coordsize="10914,0" path="m560,4644l11474,4644e" filled="f" stroked="t" strokeweight=".70051pt" strokecolor="#606060">
                <v:path arrowok="t"/>
              </v:shape>
            </v:group>
            <v:group style="position:absolute;left:2498;top:4881;width:8971;height:2" coordorigin="2498,4881" coordsize="8971,2">
              <v:shape style="position:absolute;left:2498;top:4881;width:8971;height:2" coordorigin="2498,4881" coordsize="8971,0" path="m2498,4881l11470,4881e" filled="f" stroked="t" strokeweight=".70051pt" strokecolor="#606060">
                <v:path arrowok="t"/>
              </v:shape>
            </v:group>
            <v:group style="position:absolute;left:5006;top:4881;width:2;height:2159" coordorigin="5006,4881" coordsize="2,2159">
              <v:shape style="position:absolute;left:5006;top:4881;width:2;height:2159" coordorigin="5006,4881" coordsize="0,2159" path="m5006,7039l5006,4881e" filled="f" stroked="t" strokeweight=".467007pt" strokecolor="#4B4B4B">
                <v:path arrowok="t"/>
              </v:shape>
            </v:group>
            <v:group style="position:absolute;left:5002;top:5363;width:6468;height:2" coordorigin="5002,5363" coordsize="6468,2">
              <v:shape style="position:absolute;left:5002;top:5363;width:6468;height:2" coordorigin="5002,5363" coordsize="6468,0" path="m5002,5363l11470,5363e" filled="f" stroked="t" strokeweight=".70051pt" strokecolor="#606060">
                <v:path arrowok="t"/>
              </v:shape>
            </v:group>
            <v:group style="position:absolute;left:4997;top:5600;width:6477;height:2" coordorigin="4997,5600" coordsize="6477,2">
              <v:shape style="position:absolute;left:4997;top:5600;width:6477;height:2" coordorigin="4997,5600" coordsize="6477,0" path="m4997,5600l11474,5600e" filled="f" stroked="t" strokeweight=".70051pt" strokecolor="#646464">
                <v:path arrowok="t"/>
              </v:shape>
            </v:group>
            <v:group style="position:absolute;left:5002;top:5842;width:6468;height:2" coordorigin="5002,5842" coordsize="6468,2">
              <v:shape style="position:absolute;left:5002;top:5842;width:6468;height:2" coordorigin="5002,5842" coordsize="6468,0" path="m5002,5842l11470,5842e" filled="f" stroked="t" strokeweight=".70051pt" strokecolor="#606060">
                <v:path arrowok="t"/>
              </v:shape>
            </v:group>
            <v:group style="position:absolute;left:2494;top:6083;width:8981;height:2" coordorigin="2494,6083" coordsize="8981,2">
              <v:shape style="position:absolute;left:2494;top:6083;width:8981;height:2" coordorigin="2494,6083" coordsize="8981,0" path="m2494,6083l11474,6083e" filled="f" stroked="t" strokeweight=".70051pt" strokecolor="#606060">
                <v:path arrowok="t"/>
              </v:shape>
            </v:group>
            <v:group style="position:absolute;left:7855;top:6320;width:2;height:720" coordorigin="7855,6320" coordsize="2,720">
              <v:shape style="position:absolute;left:7855;top:6320;width:2;height:720" coordorigin="7855,6320" coordsize="0,720" path="m7855,7039l7855,6320e" filled="f" stroked="t" strokeweight=".70051pt" strokecolor="#606060">
                <v:path arrowok="t"/>
              </v:shape>
            </v:group>
            <v:group style="position:absolute;left:2498;top:6793;width:8976;height:2" coordorigin="2498,6793" coordsize="8976,2">
              <v:shape style="position:absolute;left:2498;top:6793;width:8976;height:2" coordorigin="2498,6793" coordsize="8976,0" path="m2498,6793l11474,6793e" filled="f" stroked="t" strokeweight=".70051pt" strokecolor="#606060">
                <v:path arrowok="t"/>
              </v:shape>
            </v:group>
            <v:group style="position:absolute;left:2494;top:7034;width:8981;height:2" coordorigin="2494,7034" coordsize="8981,2">
              <v:shape style="position:absolute;left:2494;top:7034;width:8981;height:2" coordorigin="2494,7034" coordsize="8981,0" path="m2494,7034l11474,7034e" filled="f" stroked="t" strokeweight=".70051pt" strokecolor="#646464">
                <v:path arrowok="t"/>
              </v:shape>
            </v:group>
            <v:group style="position:absolute;left:556;top:7745;width:10914;height:2" coordorigin="556,7745" coordsize="10914,2">
              <v:shape style="position:absolute;left:556;top:7745;width:10914;height:2" coordorigin="556,7745" coordsize="10914,0" path="m556,7745l11470,7745e" filled="f" stroked="t" strokeweight=".70051pt" strokecolor="#646464">
                <v:path arrowok="t"/>
              </v:shape>
            </v:group>
            <v:group style="position:absolute;left:546;top:7271;width:10923;height:2" coordorigin="546,7271" coordsize="10923,2">
              <v:shape style="position:absolute;left:546;top:7271;width:10923;height:2" coordorigin="546,7271" coordsize="10923,0" path="m546,7271l11470,7271e" filled="f" stroked="t" strokeweight=".70051pt" strokecolor="#606060">
                <v:path arrowok="t"/>
              </v:shape>
            </v:group>
            <v:group style="position:absolute;left:5006;top:7740;width:2;height:729" coordorigin="5006,7740" coordsize="2,729">
              <v:shape style="position:absolute;left:5006;top:7740;width:2;height:729" coordorigin="5006,7740" coordsize="0,729" path="m5006,8469l5006,7740e" filled="f" stroked="t" strokeweight=".467007pt" strokecolor="#484848">
                <v:path arrowok="t"/>
              </v:shape>
            </v:group>
            <v:group style="position:absolute;left:4997;top:7981;width:6477;height:2" coordorigin="4997,7981" coordsize="6477,2">
              <v:shape style="position:absolute;left:4997;top:7981;width:6477;height:2" coordorigin="4997,7981" coordsize="6477,0" path="m4997,7981l11474,7981e" filled="f" stroked="t" strokeweight=".70051pt" strokecolor="#606060">
                <v:path arrowok="t"/>
              </v:shape>
            </v:group>
            <v:group style="position:absolute;left:5002;top:8223;width:6468;height:2" coordorigin="5002,8223" coordsize="6468,2">
              <v:shape style="position:absolute;left:5002;top:8223;width:6468;height:2" coordorigin="5002,8223" coordsize="6468,0" path="m5002,8223l11470,8223e" filled="f" stroked="t" strokeweight=".70051pt" strokecolor="#646464">
                <v:path arrowok="t"/>
              </v:shape>
            </v:group>
            <v:group style="position:absolute;left:551;top:8464;width:10923;height:2" coordorigin="551,8464" coordsize="10923,2">
              <v:shape style="position:absolute;left:551;top:8464;width:10923;height:2" coordorigin="551,8464" coordsize="10923,0" path="m551,8464l11474,8464e" filled="f" stroked="t" strokeweight=".70051pt" strokecolor="#606060">
                <v:path arrowok="t"/>
              </v:shape>
            </v:group>
            <v:group style="position:absolute;left:551;top:9506;width:10923;height:2" coordorigin="551,9506" coordsize="10923,2">
              <v:shape style="position:absolute;left:551;top:9506;width:10923;height:2" coordorigin="551,9506" coordsize="10923,0" path="m551,9506l11474,9506e" filled="f" stroked="t" strokeweight=".467007pt" strokecolor="#606060">
                <v:path arrowok="t"/>
              </v:shape>
            </v:group>
            <v:group style="position:absolute;left:546;top:10542;width:10928;height:2" coordorigin="546,10542" coordsize="10928,2">
              <v:shape style="position:absolute;left:546;top:10542;width:10928;height:2" coordorigin="546,10542" coordsize="10928,0" path="m546,10542l11474,10542e" filled="f" stroked="t" strokeweight=".70051pt" strokecolor="#606060">
                <v:path arrowok="t"/>
              </v:shape>
            </v:group>
            <v:group style="position:absolute;left:551;top:11020;width:10923;height:2" coordorigin="551,11020" coordsize="10923,2">
              <v:shape style="position:absolute;left:551;top:11020;width:10923;height:2" coordorigin="551,11020" coordsize="10923,0" path="m551,11020l11474,11020e" filled="f" stroked="t" strokeweight=".70051pt" strokecolor="#646464">
                <v:path arrowok="t"/>
              </v:shape>
            </v:group>
            <v:group style="position:absolute;left:551;top:11494;width:10923;height:2" coordorigin="551,11494" coordsize="10923,2">
              <v:shape style="position:absolute;left:551;top:11494;width:10923;height:2" coordorigin="551,11494" coordsize="10923,0" path="m551,11494l11474,11494e" filled="f" stroked="t" strokeweight=".70051pt" strokecolor="#676767">
                <v:path arrowok="t"/>
              </v:shape>
            </v:group>
            <v:group style="position:absolute;left:1835;top:11730;width:2;height:4900" coordorigin="1835,11730" coordsize="2,4900">
              <v:shape style="position:absolute;left:1835;top:11730;width:2;height:4900" coordorigin="1835,11730" coordsize="0,4900" path="m1835,16630l1835,11730e" filled="f" stroked="t" strokeweight=".70051pt" strokecolor="#545454">
                <v:path arrowok="t"/>
              </v:shape>
            </v:group>
            <v:group style="position:absolute;left:556;top:11733;width:10919;height:2" coordorigin="556,11733" coordsize="10919,2">
              <v:shape style="position:absolute;left:556;top:11733;width:10919;height:2" coordorigin="556,11733" coordsize="10919,0" path="m556,11733l11474,11733e" filled="f" stroked="t" strokeweight=".70051pt" strokecolor="#646464">
                <v:path arrowok="t"/>
              </v:shape>
            </v:group>
            <v:group style="position:absolute;left:1352;top:11726;width:2;height:4900" coordorigin="1352,11726" coordsize="2,4900">
              <v:shape style="position:absolute;left:1352;top:11726;width:2;height:4900" coordorigin="1352,11726" coordsize="0,4900" path="m1352,16625l1352,11726e" filled="f" stroked="t" strokeweight=".70051pt" strokecolor="#676767">
                <v:path arrowok="t"/>
              </v:shape>
            </v:group>
            <v:group style="position:absolute;left:551;top:11972;width:10923;height:2" coordorigin="551,11972" coordsize="10923,2">
              <v:shape style="position:absolute;left:551;top:11972;width:10923;height:2" coordorigin="551,11972" coordsize="10923,0" path="m551,11972l11474,11972e" filled="f" stroked="t" strokeweight=".70051pt" strokecolor="#646464">
                <v:path arrowok="t"/>
              </v:shape>
            </v:group>
            <v:group style="position:absolute;left:556;top:14036;width:1952;height:2" coordorigin="556,14036" coordsize="1952,2">
              <v:shape style="position:absolute;left:556;top:14036;width:1952;height:2" coordorigin="556,14036" coordsize="1952,0" path="m556,14036l2508,14036e" filled="f" stroked="t" strokeweight=".70051pt" strokecolor="#6B6B6B">
                <v:path arrowok="t"/>
              </v:shape>
            </v:group>
            <v:group style="position:absolute;left:4782;top:16696;width:6692;height:2" coordorigin="4782,16696" coordsize="6692,2">
              <v:shape style="position:absolute;left:4782;top:16696;width:6692;height:2" coordorigin="4782,16696" coordsize="6692,0" path="m4782,16696l11474,16696e" filled="f" stroked="t" strokeweight=".70051pt" strokecolor="#676767">
                <v:path arrowok="t"/>
              </v:shape>
            </v:group>
            <v:group style="position:absolute;left:7425;top:11726;width:2;height:4975" coordorigin="7425,11726" coordsize="2,4975">
              <v:shape style="position:absolute;left:7425;top:11726;width:2;height:4975" coordorigin="7425,11726" coordsize="0,4975" path="m7425,16701l7425,11726e" filled="f" stroked="t" strokeweight=".70051pt" strokecolor="#6B6B6B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-7"/>
          <w:w w:val="9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3"/>
          <w:w w:val="13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64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31"/>
        </w:rPr>
        <w:t>SON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3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8" w:after="0" w:line="240" w:lineRule="auto"/>
        <w:ind w:left="19"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26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2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263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55" w:lineRule="exact"/>
        <w:ind w:left="-32" w:right="1179"/>
        <w:jc w:val="center"/>
        <w:tabs>
          <w:tab w:pos="18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16218A"/>
          <w:spacing w:val="0"/>
          <w:w w:val="217"/>
        </w:rPr>
        <w:t>\.</w:t>
      </w:r>
      <w:r>
        <w:rPr>
          <w:rFonts w:ascii="Arial" w:hAnsi="Arial" w:cs="Arial" w:eastAsia="Arial"/>
          <w:sz w:val="13"/>
          <w:szCs w:val="13"/>
          <w:color w:val="16218A"/>
          <w:spacing w:val="0"/>
          <w:w w:val="217"/>
        </w:rPr>
        <w:t>_</w:t>
      </w:r>
      <w:r>
        <w:rPr>
          <w:rFonts w:ascii="Arial" w:hAnsi="Arial" w:cs="Arial" w:eastAsia="Arial"/>
          <w:sz w:val="13"/>
          <w:szCs w:val="13"/>
          <w:color w:val="16218A"/>
          <w:spacing w:val="-32"/>
          <w:w w:val="217"/>
        </w:rPr>
        <w:t> </w:t>
      </w:r>
      <w:r>
        <w:rPr>
          <w:rFonts w:ascii="Arial" w:hAnsi="Arial" w:cs="Arial" w:eastAsia="Arial"/>
          <w:sz w:val="13"/>
          <w:szCs w:val="13"/>
          <w:color w:val="4D4D4D"/>
          <w:spacing w:val="0"/>
          <w:w w:val="137"/>
        </w:rPr>
        <w:t>ıı</w:t>
      </w:r>
      <w:r>
        <w:rPr>
          <w:rFonts w:ascii="Arial" w:hAnsi="Arial" w:cs="Arial" w:eastAsia="Arial"/>
          <w:sz w:val="13"/>
          <w:szCs w:val="13"/>
          <w:color w:val="4D4D4D"/>
          <w:spacing w:val="-10"/>
          <w:w w:val="13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3"/>
          <w:spacing w:val="6"/>
          <w:w w:val="71"/>
          <w:i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27"/>
          <w:i/>
        </w:rPr>
        <w:t>[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58587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85858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5858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58587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90"/>
        </w:rPr>
        <w:t>-'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F462D"/>
          <w:spacing w:val="0"/>
          <w:w w:val="85"/>
        </w:rPr>
        <w:t>"'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97" w:lineRule="exact"/>
        <w:ind w:left="292" w:right="1619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1B1B3"/>
          <w:spacing w:val="-12"/>
          <w:w w:val="4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9"/>
        </w:rPr>
        <w:t>'f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69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-9"/>
          <w:w w:val="10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78"/>
          <w:i/>
        </w:rPr>
        <w:t>ve</w:t>
      </w:r>
      <w:r>
        <w:rPr>
          <w:rFonts w:ascii="Arial" w:hAnsi="Arial" w:cs="Arial" w:eastAsia="Arial"/>
          <w:sz w:val="20"/>
          <w:szCs w:val="20"/>
          <w:color w:val="4D4D4D"/>
          <w:spacing w:val="2"/>
          <w:w w:val="78"/>
          <w:i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</w:rPr>
        <w:t>Aci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color w:val="4D4D4D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58587"/>
          <w:spacing w:val="-41"/>
          <w:w w:val="36"/>
          <w:i/>
        </w:rPr>
        <w:t>_</w:t>
      </w:r>
      <w:r>
        <w:rPr>
          <w:rFonts w:ascii="Arial" w:hAnsi="Arial" w:cs="Arial" w:eastAsia="Arial"/>
          <w:sz w:val="18"/>
          <w:szCs w:val="18"/>
          <w:color w:val="B1B1B3"/>
          <w:spacing w:val="0"/>
          <w:w w:val="99"/>
          <w:i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02" w:lineRule="exact"/>
        <w:ind w:left="57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2.448181pt;margin-top:4.390605pt;width:8.417835pt;height:13.5pt;mso-position-horizontal-relative:page;mso-position-vertical-relative:paragraph;z-index:-12645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212857"/>
                      <w:spacing w:val="-46"/>
                      <w:w w:val="161"/>
                    </w:rPr>
                    <w:t>7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B1B1B3"/>
          <w:spacing w:val="-18"/>
          <w:w w:val="86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34"/>
          <w:position w:val="-3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E9EA0"/>
          <w:spacing w:val="-16"/>
          <w:w w:val="64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-21"/>
          <w:w w:val="127"/>
          <w:position w:val="-3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3"/>
        </w:rPr>
        <w:t>·ale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81"/>
          <w:position w:val="-3"/>
        </w:rPr>
        <w:t>ŞU</w:t>
      </w:r>
      <w:r>
        <w:rPr>
          <w:rFonts w:ascii="Arial" w:hAnsi="Arial" w:cs="Arial" w:eastAsia="Arial"/>
          <w:sz w:val="18"/>
          <w:szCs w:val="18"/>
          <w:color w:val="4D4D4D"/>
          <w:spacing w:val="-32"/>
          <w:w w:val="82"/>
          <w:position w:val="-3"/>
        </w:rPr>
        <w:t>b</w:t>
      </w:r>
      <w:r>
        <w:rPr>
          <w:rFonts w:ascii="Arial" w:hAnsi="Arial" w:cs="Arial" w:eastAsia="Arial"/>
          <w:sz w:val="18"/>
          <w:szCs w:val="18"/>
          <w:color w:val="9E9EA0"/>
          <w:spacing w:val="-23"/>
          <w:w w:val="103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87"/>
          <w:position w:val="-3"/>
        </w:rPr>
        <w:t>e</w:t>
      </w:r>
      <w:r>
        <w:rPr>
          <w:rFonts w:ascii="Arial" w:hAnsi="Arial" w:cs="Arial" w:eastAsia="Arial"/>
          <w:sz w:val="18"/>
          <w:szCs w:val="18"/>
          <w:color w:val="4D4D4D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9"/>
          <w:position w:val="-3"/>
        </w:rPr>
        <w:t>Mi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1"/>
          <w:w w:val="69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C1C3C3"/>
          <w:spacing w:val="-14"/>
          <w:w w:val="94"/>
          <w:position w:val="-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  <w:position w:val="-3"/>
        </w:rPr>
        <w:t>dür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79"/>
          <w:i/>
          <w:position w:val="-3"/>
        </w:rPr>
        <w:t>'il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874" w:right="1259"/>
        <w:jc w:val="center"/>
        <w:tabs>
          <w:tab w:pos="12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18"/>
          <w:szCs w:val="18"/>
          <w:color w:val="B1B1B3"/>
          <w:w w:val="129"/>
        </w:rPr>
        <w:t>.</w:t>
      </w:r>
      <w:r>
        <w:rPr>
          <w:rFonts w:ascii="Arial" w:hAnsi="Arial" w:cs="Arial" w:eastAsia="Arial"/>
          <w:sz w:val="18"/>
          <w:szCs w:val="18"/>
          <w:color w:val="B1B1B3"/>
          <w:spacing w:val="-21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B1B1B3"/>
          <w:spacing w:val="0"/>
          <w:w w:val="50"/>
        </w:rPr>
        <w:t>..</w:t>
      </w:r>
      <w:r>
        <w:rPr>
          <w:rFonts w:ascii="Arial" w:hAnsi="Arial" w:cs="Arial" w:eastAsia="Arial"/>
          <w:sz w:val="29"/>
          <w:szCs w:val="29"/>
          <w:color w:val="B1B1B3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B1B1B3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C1C3C3"/>
          <w:spacing w:val="0"/>
          <w:w w:val="100"/>
        </w:rPr>
        <w:t>'.</w:t>
      </w:r>
      <w:r>
        <w:rPr>
          <w:rFonts w:ascii="Arial" w:hAnsi="Arial" w:cs="Arial" w:eastAsia="Arial"/>
          <w:sz w:val="20"/>
          <w:szCs w:val="20"/>
          <w:color w:val="C1C3C3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C1C3C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1B1B3"/>
          <w:spacing w:val="0"/>
          <w:w w:val="159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B1B1B3"/>
          <w:spacing w:val="-56"/>
          <w:w w:val="159"/>
        </w:rPr>
        <w:t> </w:t>
      </w:r>
      <w:r>
        <w:rPr>
          <w:rFonts w:ascii="Arial" w:hAnsi="Arial" w:cs="Arial" w:eastAsia="Arial"/>
          <w:sz w:val="18"/>
          <w:szCs w:val="18"/>
          <w:color w:val="9E9EA0"/>
          <w:spacing w:val="0"/>
          <w:w w:val="159"/>
        </w:rPr>
        <w:t>.</w:t>
      </w:r>
      <w:r>
        <w:rPr>
          <w:rFonts w:ascii="Arial" w:hAnsi="Arial" w:cs="Arial" w:eastAsia="Arial"/>
          <w:sz w:val="18"/>
          <w:szCs w:val="18"/>
          <w:color w:val="9E9EA0"/>
          <w:spacing w:val="0"/>
          <w:w w:val="159"/>
        </w:rPr>
        <w:t> </w:t>
      </w:r>
      <w:r>
        <w:rPr>
          <w:rFonts w:ascii="Arial" w:hAnsi="Arial" w:cs="Arial" w:eastAsia="Arial"/>
          <w:sz w:val="18"/>
          <w:szCs w:val="18"/>
          <w:color w:val="9E9EA0"/>
          <w:spacing w:val="27"/>
          <w:w w:val="159"/>
        </w:rPr>
        <w:t> </w:t>
      </w:r>
      <w:r>
        <w:rPr>
          <w:rFonts w:ascii="Arial" w:hAnsi="Arial" w:cs="Arial" w:eastAsia="Arial"/>
          <w:sz w:val="25"/>
          <w:szCs w:val="25"/>
          <w:color w:val="9E9EA0"/>
          <w:spacing w:val="6"/>
          <w:w w:val="210"/>
        </w:rPr>
        <w:t>,</w:t>
      </w:r>
      <w:r>
        <w:rPr>
          <w:rFonts w:ascii="Arial" w:hAnsi="Arial" w:cs="Arial" w:eastAsia="Arial"/>
          <w:sz w:val="23"/>
          <w:szCs w:val="23"/>
          <w:color w:val="858587"/>
          <w:spacing w:val="0"/>
          <w:w w:val="80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330" w:lineRule="exact"/>
        <w:ind w:left="1240" w:right="1723"/>
        <w:jc w:val="center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pict>
          <v:shape style="position:absolute;margin-left:150.720001pt;margin-top:18.566347pt;width:197.759995pt;height:61.439999pt;mso-position-horizontal-relative:page;mso-position-vertical-relative:paragraph;z-index:-12647" type="#_x0000_t75">
            <v:imagedata r:id="rId34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9E9EA0"/>
          <w:spacing w:val="0"/>
          <w:w w:val="210"/>
          <w:position w:val="1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9E9EA0"/>
          <w:spacing w:val="28"/>
          <w:w w:val="210"/>
          <w:position w:val="11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9E9EA0"/>
          <w:spacing w:val="0"/>
          <w:w w:val="44"/>
          <w:position w:val="1"/>
        </w:rPr>
        <w:t>-··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460" w:right="220"/>
          <w:cols w:num="3" w:equalWidth="0">
            <w:col w:w="481" w:space="1843"/>
            <w:col w:w="4187" w:space="1305"/>
            <w:col w:w="3424"/>
          </w:cols>
        </w:sectPr>
      </w:pPr>
      <w:rPr/>
    </w:p>
    <w:p>
      <w:pPr>
        <w:spacing w:before="0" w:after="0" w:line="852" w:lineRule="exact"/>
        <w:ind w:left="881" w:right="-20"/>
        <w:jc w:val="left"/>
        <w:tabs>
          <w:tab w:pos="3700" w:val="left"/>
          <w:tab w:pos="97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9.116257pt;margin-top:23.025665pt;width:326.499229pt;height:23pt;mso-position-horizontal-relative:page;mso-position-vertical-relative:paragraph;z-index:-12640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644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15"/>
                      <w:position w:val="-4"/>
                    </w:rPr>
                    <w:t>İT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3"/>
                      <w:w w:val="115"/>
                      <w:position w:val="-4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15"/>
                      <w:position w:val="-4"/>
                    </w:rPr>
                    <w:t>AİY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15"/>
                      <w:position w:val="-4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4"/>
                      <w:w w:val="115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15"/>
                      <w:position w:val="-4"/>
                    </w:rPr>
                    <w:t>DAİRESi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6"/>
                      <w:w w:val="115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14"/>
                      <w:position w:val="-4"/>
                    </w:rPr>
                    <w:t>BAŞKANL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11"/>
                      <w:w w:val="114"/>
                      <w:position w:val="-4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2D2D2D"/>
                      <w:spacing w:val="0"/>
                      <w:w w:val="60"/>
                      <w:position w:val="-4"/>
                    </w:rPr>
                    <w:t>CH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2D2D2D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2D2D2D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2D2D2D"/>
                      <w:spacing w:val="0"/>
                      <w:w w:val="61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2"/>
          <w:szCs w:val="92"/>
          <w:color w:val="2D2D2D"/>
          <w:spacing w:val="0"/>
          <w:w w:val="154"/>
          <w:b/>
          <w:bCs/>
          <w:i/>
          <w:position w:val="-16"/>
        </w:rPr>
        <w:t>l</w:t>
      </w:r>
      <w:r>
        <w:rPr>
          <w:rFonts w:ascii="Times New Roman" w:hAnsi="Times New Roman" w:cs="Times New Roman" w:eastAsia="Times New Roman"/>
          <w:sz w:val="92"/>
          <w:szCs w:val="92"/>
          <w:color w:val="2D2D2D"/>
          <w:spacing w:val="0"/>
          <w:w w:val="100"/>
          <w:b/>
          <w:bCs/>
          <w:i/>
          <w:position w:val="-16"/>
        </w:rPr>
        <w:tab/>
      </w:r>
      <w:r>
        <w:rPr>
          <w:rFonts w:ascii="Times New Roman" w:hAnsi="Times New Roman" w:cs="Times New Roman" w:eastAsia="Times New Roman"/>
          <w:sz w:val="92"/>
          <w:szCs w:val="92"/>
          <w:color w:val="2D2D2D"/>
          <w:spacing w:val="0"/>
          <w:w w:val="100"/>
          <w:b/>
          <w:bCs/>
          <w:i/>
          <w:position w:val="-16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6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1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6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6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1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5"/>
          <w:szCs w:val="15"/>
          <w:color w:val="C4C6C6"/>
          <w:spacing w:val="0"/>
          <w:w w:val="129"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160" w:right="240"/>
        </w:sectPr>
      </w:pPr>
      <w:rPr/>
    </w:p>
    <w:p>
      <w:pPr>
        <w:spacing w:before="0" w:after="0" w:line="155" w:lineRule="exact"/>
        <w:ind w:left="705" w:right="228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64646"/>
          <w:spacing w:val="0"/>
          <w:w w:val="78"/>
          <w:position w:val="-1"/>
        </w:rPr>
        <w:t>..</w:t>
      </w:r>
      <w:r>
        <w:rPr>
          <w:rFonts w:ascii="Arial" w:hAnsi="Arial" w:cs="Arial" w:eastAsia="Arial"/>
          <w:sz w:val="16"/>
          <w:szCs w:val="16"/>
          <w:color w:val="464646"/>
          <w:spacing w:val="33"/>
          <w:w w:val="78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2D2D2D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23"/>
          <w:position w:val="-1"/>
        </w:rPr>
        <w:t>MIR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568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3"/>
          <w:b/>
          <w:bCs/>
          <w:position w:val="-1"/>
        </w:rPr>
        <w:t>BUYUKŞEHIR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86" w:after="0" w:line="20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1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60" w:right="240"/>
          <w:cols w:num="2" w:equalWidth="0">
            <w:col w:w="1630" w:space="1691"/>
            <w:col w:w="8199"/>
          </w:cols>
        </w:sectPr>
      </w:pPr>
      <w:rPr/>
    </w:p>
    <w:p>
      <w:pPr>
        <w:spacing w:before="0" w:after="0" w:line="271" w:lineRule="exact"/>
        <w:ind w:left="607" w:right="5151"/>
        <w:jc w:val="center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position w:val="9"/>
        </w:rPr>
        <w:t>BELEDIYESI</w:t>
      </w:r>
      <w:r>
        <w:rPr>
          <w:rFonts w:ascii="Arial" w:hAnsi="Arial" w:cs="Arial" w:eastAsia="Arial"/>
          <w:sz w:val="16"/>
          <w:szCs w:val="16"/>
          <w:color w:val="2D2D2D"/>
          <w:spacing w:val="-35"/>
          <w:w w:val="100"/>
          <w:position w:val="9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7" w:right="-20"/>
        <w:jc w:val="left"/>
        <w:tabs>
          <w:tab w:pos="1500" w:val="left"/>
          <w:tab w:pos="318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19:55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1" w:lineRule="auto"/>
        <w:ind w:left="117" w:right="3753" w:firstLine="19"/>
        <w:jc w:val="left"/>
        <w:tabs>
          <w:tab w:pos="1500" w:val="left"/>
          <w:tab w:pos="318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3019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[Bildirile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Harmandalı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9002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7"/>
          <w:i/>
        </w:rPr>
        <w:t>1</w:t>
      </w:r>
      <w:r>
        <w:rPr>
          <w:rFonts w:ascii="Arial" w:hAnsi="Arial" w:cs="Arial" w:eastAsia="Arial"/>
          <w:sz w:val="20"/>
          <w:szCs w:val="20"/>
          <w:color w:val="2D2D2D"/>
          <w:spacing w:val="-11"/>
          <w:w w:val="87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131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Harmandalı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9002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7"/>
          <w:i/>
        </w:rPr>
        <w:t>1</w:t>
      </w:r>
      <w:r>
        <w:rPr>
          <w:rFonts w:ascii="Arial" w:hAnsi="Arial" w:cs="Arial" w:eastAsia="Arial"/>
          <w:sz w:val="20"/>
          <w:szCs w:val="20"/>
          <w:color w:val="2D2D2D"/>
          <w:spacing w:val="-1"/>
          <w:w w:val="87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01" w:lineRule="exact"/>
        <w:ind w:left="136" w:right="-20"/>
        <w:jc w:val="left"/>
        <w:tabs>
          <w:tab w:pos="1500" w:val="left"/>
          <w:tab w:pos="4060" w:val="left"/>
          <w:tab w:pos="538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2"/>
        </w:rPr>
        <w:t>OtYangını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117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D2D2D"/>
          <w:w w:val="57"/>
          <w:position w:val="2"/>
        </w:rPr>
        <w:t>l</w:t>
      </w:r>
      <w:r>
        <w:rPr>
          <w:rFonts w:ascii="Arial" w:hAnsi="Arial" w:cs="Arial" w:eastAsia="Arial"/>
          <w:sz w:val="30"/>
          <w:szCs w:val="30"/>
          <w:color w:val="2D2D2D"/>
          <w:spacing w:val="-2"/>
          <w:w w:val="57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7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3647" w:right="51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0"/>
        </w:rPr>
        <w:t>Çellik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3684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1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7"/>
        </w:rPr>
        <w:t>20:20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4458" w:right="5764"/>
        <w:jc w:val="center"/>
        <w:tabs>
          <w:tab w:pos="5040" w:val="left"/>
          <w:tab w:pos="556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181818"/>
          <w:spacing w:val="0"/>
          <w:w w:val="44"/>
          <w:position w:val="1"/>
        </w:rPr>
        <w:t>ı</w:t>
      </w:r>
      <w:r>
        <w:rPr>
          <w:rFonts w:ascii="Arial" w:hAnsi="Arial" w:cs="Arial" w:eastAsia="Arial"/>
          <w:sz w:val="36"/>
          <w:szCs w:val="36"/>
          <w:color w:val="18181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6"/>
          <w:szCs w:val="36"/>
          <w:color w:val="181818"/>
          <w:spacing w:val="0"/>
          <w:w w:val="100"/>
          <w:position w:val="1"/>
        </w:rPr>
      </w:r>
      <w:r>
        <w:rPr>
          <w:rFonts w:ascii="Arial" w:hAnsi="Arial" w:cs="Arial" w:eastAsia="Arial"/>
          <w:sz w:val="36"/>
          <w:szCs w:val="36"/>
          <w:color w:val="2D2D2D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36"/>
          <w:szCs w:val="36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6"/>
          <w:szCs w:val="36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36"/>
          <w:szCs w:val="36"/>
          <w:color w:val="878987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17" w:right="-20"/>
        <w:jc w:val="left"/>
        <w:tabs>
          <w:tab w:pos="224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5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5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12" w:lineRule="exact"/>
        <w:ind w:left="2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Mahmut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1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2161" w:right="-20"/>
        <w:jc w:val="left"/>
        <w:tabs>
          <w:tab w:pos="484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216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1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1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2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264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2D2D2D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9:56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1"/>
        </w:rPr>
        <w:t>20:02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17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0"/>
        </w:rPr>
        <w:t>927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41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36" w:right="45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7" w:lineRule="exact"/>
        <w:ind w:left="4719" w:right="416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7" w:lineRule="exact"/>
        <w:ind w:left="289" w:right="-20"/>
        <w:jc w:val="left"/>
        <w:tabs>
          <w:tab w:pos="2180" w:val="left"/>
          <w:tab w:pos="366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3"/>
        </w:rPr>
        <w:t>,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117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0"/>
          <w:w w:val="169"/>
          <w:position w:val="-2"/>
        </w:rPr>
        <w:t>1--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60" w:right="240"/>
        </w:sectPr>
      </w:pPr>
      <w:rPr/>
    </w:p>
    <w:p>
      <w:pPr>
        <w:spacing w:before="0" w:after="0" w:line="199" w:lineRule="exact"/>
        <w:ind w:left="117" w:right="-69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!Yan.ıımcı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150" w:right="25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1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60" w:right="240"/>
          <w:cols w:num="2" w:equalWidth="0">
            <w:col w:w="5769" w:space="1902"/>
            <w:col w:w="3849"/>
          </w:cols>
        </w:sectPr>
      </w:pPr>
      <w:rPr/>
    </w:p>
    <w:p>
      <w:pPr>
        <w:spacing w:before="24" w:after="0" w:line="246" w:lineRule="auto"/>
        <w:ind w:left="136" w:right="2578" w:firstLine="-1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lotayı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724" w:right="39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6" w:lineRule="exact"/>
        <w:ind w:left="136" w:right="-20"/>
        <w:jc w:val="left"/>
        <w:tabs>
          <w:tab w:pos="2260" w:val="left"/>
          <w:tab w:pos="4740" w:val="left"/>
          <w:tab w:pos="666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4"/>
        </w:rPr>
        <w:t>!K.K.T.Kg.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4782" w:right="-20"/>
        <w:jc w:val="left"/>
        <w:tabs>
          <w:tab w:pos="6660" w:val="left"/>
          <w:tab w:pos="82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2D2D2D"/>
          <w:spacing w:val="0"/>
          <w:w w:val="166"/>
          <w:position w:val="2"/>
        </w:rPr>
        <w:t>ı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60" w:right="240"/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2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konteynı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60" w:right="240"/>
          <w:cols w:num="2" w:equalWidth="0">
            <w:col w:w="2037" w:space="181"/>
            <w:col w:w="9302"/>
          </w:cols>
        </w:sectPr>
      </w:pPr>
      <w:rPr/>
    </w:p>
    <w:p>
      <w:pPr>
        <w:spacing w:before="20" w:after="0" w:line="247" w:lineRule="auto"/>
        <w:ind w:left="2180" w:right="53" w:firstLine="-204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ttıtuşması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07" w:right="-20"/>
        <w:jc w:val="left"/>
        <w:tabs>
          <w:tab w:pos="216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8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5" w:lineRule="exact"/>
        <w:ind w:left="2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75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2"/>
          <w:w w:val="27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136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53"/>
        </w:rPr>
        <w:t>!Yr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position w:val="3"/>
        </w:rPr>
        <w:t>'1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iresum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46" w:right="-20"/>
        <w:jc w:val="left"/>
        <w:tabs>
          <w:tab w:pos="2160" w:val="left"/>
          <w:tab w:pos="6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626717pt;margin-top:3.209248pt;width:24.241761pt;height:63.5pt;mso-position-horizontal-relative:page;mso-position-vertical-relative:paragraph;z-index:-12639" type="#_x0000_t202" filled="f" stroked="f">
            <v:textbox inset="0,0,0,0">
              <w:txbxContent>
                <w:p>
                  <w:pPr>
                    <w:spacing w:before="0" w:after="0" w:line="1270" w:lineRule="exact"/>
                    <w:ind w:right="-231"/>
                    <w:jc w:val="left"/>
                    <w:rPr>
                      <w:rFonts w:ascii="Arial" w:hAnsi="Arial" w:cs="Arial" w:eastAsia="Arial"/>
                      <w:sz w:val="127"/>
                      <w:szCs w:val="127"/>
                    </w:rPr>
                  </w:pPr>
                  <w:rPr/>
                  <w:r>
                    <w:rPr>
                      <w:rFonts w:ascii="Arial" w:hAnsi="Arial" w:cs="Arial" w:eastAsia="Arial"/>
                      <w:sz w:val="127"/>
                      <w:szCs w:val="127"/>
                      <w:color w:val="2D2D2D"/>
                      <w:spacing w:val="-590"/>
                      <w:w w:val="15"/>
                      <w:position w:val="-1"/>
                    </w:rPr>
                    <w:t>G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D2D2D"/>
                      <w:spacing w:val="-71"/>
                      <w:w w:val="15"/>
                      <w:u w:val="thick" w:color="3F4FA8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D2D2D"/>
                      <w:spacing w:val="-71"/>
                      <w:w w:val="15"/>
                      <w:u w:val="thick" w:color="3F4FA8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D2D2D"/>
                      <w:spacing w:val="0"/>
                      <w:w w:val="15"/>
                      <w:u w:val="thick" w:color="3F4FA8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D2D2D"/>
                      <w:spacing w:val="0"/>
                      <w:w w:val="15"/>
                      <w:u w:val="thick" w:color="3F4FA8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D2D2D"/>
                      <w:spacing w:val="-12"/>
                      <w:w w:val="15"/>
                      <w:u w:val="thick" w:color="3F4FA8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D2D2D"/>
                      <w:spacing w:val="-12"/>
                      <w:w w:val="15"/>
                      <w:u w:val="thick" w:color="3F4FA8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D2D2D"/>
                      <w:spacing w:val="-218"/>
                      <w:w w:val="16"/>
                      <w:u w:val="thick" w:color="3F4FA8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D2D2D"/>
                      <w:spacing w:val="-218"/>
                      <w:w w:val="16"/>
                      <w:u w:val="thick" w:color="3F4FA8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D2D2D"/>
                      <w:spacing w:val="0"/>
                      <w:w w:val="16"/>
                      <w:u w:val="thick" w:color="3F4FA8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D2D2D"/>
                      <w:spacing w:val="0"/>
                      <w:w w:val="16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  <w:position w:val="1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19"/>
          <w:position w:val="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0"/>
          <w:w w:val="21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1"/>
        </w:rPr>
        <w:t>:20:35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41" w:right="-20"/>
        <w:jc w:val="left"/>
        <w:tabs>
          <w:tab w:pos="1060" w:val="left"/>
          <w:tab w:pos="156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8" w:lineRule="exact"/>
        <w:ind w:left="4843" w:right="53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3"/>
        </w:rPr>
        <w:t>Ko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3" w:lineRule="exact"/>
        <w:ind w:left="6278" w:right="5097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109"/>
          <w:position w:val="-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5107" w:right="-20"/>
        <w:jc w:val="left"/>
        <w:tabs>
          <w:tab w:pos="88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5"/>
        </w:rPr>
        <w:t>Ami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72"/>
          <w:position w:val="-2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8"/>
          <w:w w:val="72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72"/>
          <w:position w:val="-2"/>
        </w:rPr>
        <w:t>6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29"/>
          <w:w w:val="72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72"/>
          <w:position w:val="-2"/>
        </w:rPr>
        <w:t>MaYIS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72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21"/>
          <w:w w:val="72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72"/>
          <w:position w:val="-2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right="1911"/>
        <w:jc w:val="right"/>
        <w:tabs>
          <w:tab w:pos="3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64646"/>
          <w:w w:val="79"/>
          <w:i/>
          <w:position w:val="-4"/>
        </w:rPr>
        <w:t>1</w:t>
      </w:r>
      <w:r>
        <w:rPr>
          <w:rFonts w:ascii="Arial" w:hAnsi="Arial" w:cs="Arial" w:eastAsia="Arial"/>
          <w:sz w:val="20"/>
          <w:szCs w:val="20"/>
          <w:color w:val="464646"/>
          <w:w w:val="100"/>
          <w:i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464646"/>
          <w:w w:val="100"/>
          <w:i/>
          <w:position w:val="-4"/>
        </w:rPr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79"/>
          <w:i/>
          <w:position w:val="-4"/>
        </w:rPr>
        <w:t>1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160" w:right="240"/>
        </w:sectPr>
      </w:pPr>
      <w:rPr/>
    </w:p>
    <w:p>
      <w:pPr>
        <w:spacing w:before="0" w:after="0" w:line="387" w:lineRule="exact"/>
        <w:ind w:left="160" w:right="-105"/>
        <w:jc w:val="left"/>
        <w:tabs>
          <w:tab w:pos="2360" w:val="left"/>
          <w:tab w:pos="574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>ftfaiyeci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</w:r>
      <w:r>
        <w:rPr>
          <w:rFonts w:ascii="Arial" w:hAnsi="Arial" w:cs="Arial" w:eastAsia="Arial"/>
          <w:sz w:val="23"/>
          <w:szCs w:val="23"/>
          <w:color w:val="1C59D1"/>
          <w:spacing w:val="0"/>
          <w:w w:val="123"/>
          <w:b/>
          <w:bCs/>
          <w:position w:val="3"/>
        </w:rPr>
        <w:t>Munari</w:t>
      </w:r>
      <w:r>
        <w:rPr>
          <w:rFonts w:ascii="Arial" w:hAnsi="Arial" w:cs="Arial" w:eastAsia="Arial"/>
          <w:sz w:val="23"/>
          <w:szCs w:val="23"/>
          <w:color w:val="1C59D1"/>
          <w:spacing w:val="0"/>
          <w:w w:val="123"/>
          <w:b/>
          <w:bCs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1C59D1"/>
          <w:spacing w:val="0"/>
          <w:w w:val="123"/>
          <w:b/>
          <w:bCs/>
          <w:position w:val="3"/>
        </w:rPr>
        <w:t>.AI'RAY</w:t>
      </w:r>
      <w:r>
        <w:rPr>
          <w:rFonts w:ascii="Arial" w:hAnsi="Arial" w:cs="Arial" w:eastAsia="Arial"/>
          <w:sz w:val="23"/>
          <w:szCs w:val="23"/>
          <w:color w:val="1C59D1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1C59D1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28"/>
          <w:szCs w:val="28"/>
          <w:color w:val="B1B3B3"/>
          <w:spacing w:val="0"/>
          <w:w w:val="51"/>
          <w:position w:val="8"/>
        </w:rPr>
        <w:t>...</w:t>
      </w:r>
      <w:r>
        <w:rPr>
          <w:rFonts w:ascii="Arial" w:hAnsi="Arial" w:cs="Arial" w:eastAsia="Arial"/>
          <w:sz w:val="28"/>
          <w:szCs w:val="28"/>
          <w:color w:val="B1B3B3"/>
          <w:spacing w:val="0"/>
          <w:w w:val="51"/>
          <w:position w:val="8"/>
        </w:rPr>
        <w:t>   </w:t>
      </w:r>
      <w:r>
        <w:rPr>
          <w:rFonts w:ascii="Arial" w:hAnsi="Arial" w:cs="Arial" w:eastAsia="Arial"/>
          <w:sz w:val="28"/>
          <w:szCs w:val="28"/>
          <w:color w:val="B1B3B3"/>
          <w:spacing w:val="12"/>
          <w:w w:val="51"/>
          <w:position w:val="8"/>
        </w:rPr>
        <w:t> </w:t>
      </w:r>
      <w:r>
        <w:rPr>
          <w:rFonts w:ascii="Arial" w:hAnsi="Arial" w:cs="Arial" w:eastAsia="Arial"/>
          <w:sz w:val="8"/>
          <w:szCs w:val="8"/>
          <w:color w:val="C4C6C6"/>
          <w:spacing w:val="0"/>
          <w:w w:val="162"/>
          <w:i/>
          <w:position w:val="7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2537" w:right="18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67F0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F67F0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67F0"/>
          <w:spacing w:val="0"/>
          <w:w w:val="100"/>
          <w:position w:val="1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1F67F0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67F0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67F0"/>
          <w:spacing w:val="0"/>
          <w:w w:val="106"/>
          <w:position w:val="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9" w:lineRule="atLeast"/>
        <w:ind w:left="2305" w:right="174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72"/>
        </w:rPr>
        <w:t>,.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11"/>
          <w:w w:val="7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034FE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034FE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034FE8"/>
          <w:spacing w:val="0"/>
          <w:w w:val="100"/>
        </w:rPr>
        <w:t>osta</w:t>
      </w:r>
      <w:r>
        <w:rPr>
          <w:rFonts w:ascii="Times New Roman" w:hAnsi="Times New Roman" w:cs="Times New Roman" w:eastAsia="Times New Roman"/>
          <w:sz w:val="23"/>
          <w:szCs w:val="23"/>
          <w:color w:val="034FE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034FE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34FE8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034FE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34FE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34FE8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6" w:lineRule="exact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D2D2D"/>
          <w:w w:val="74"/>
          <w:position w:val="-17"/>
        </w:rPr>
        <w:t>Jct</w:t>
      </w:r>
      <w:r>
        <w:rPr>
          <w:rFonts w:ascii="Arial" w:hAnsi="Arial" w:cs="Arial" w:eastAsia="Arial"/>
          <w:sz w:val="21"/>
          <w:szCs w:val="21"/>
          <w:color w:val="2D2D2D"/>
          <w:spacing w:val="-64"/>
          <w:w w:val="75"/>
          <w:position w:val="-17"/>
        </w:rPr>
        <w:t>a</w:t>
      </w:r>
      <w:r>
        <w:rPr>
          <w:rFonts w:ascii="Arial" w:hAnsi="Arial" w:cs="Arial" w:eastAsia="Arial"/>
          <w:sz w:val="21"/>
          <w:szCs w:val="21"/>
          <w:color w:val="696969"/>
          <w:spacing w:val="-34"/>
          <w:w w:val="182"/>
          <w:position w:val="-17"/>
        </w:rPr>
        <w:t>·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89"/>
          <w:position w:val="-17"/>
        </w:rPr>
        <w:t>N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" w:lineRule="atLeast"/>
        <w:ind w:right="-20"/>
        <w:jc w:val="left"/>
        <w:tabs>
          <w:tab w:pos="34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878987"/>
          <w:spacing w:val="0"/>
          <w:w w:val="52"/>
          <w:b/>
          <w:bCs/>
        </w:rPr>
        <w:t>"":1</w:t>
      </w:r>
      <w:r>
        <w:rPr>
          <w:rFonts w:ascii="Arial" w:hAnsi="Arial" w:cs="Arial" w:eastAsia="Arial"/>
          <w:sz w:val="8"/>
          <w:szCs w:val="8"/>
          <w:color w:val="878987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8"/>
          <w:szCs w:val="8"/>
          <w:color w:val="878987"/>
          <w:spacing w:val="0"/>
          <w:w w:val="100"/>
          <w:b/>
          <w:bCs/>
        </w:rPr>
      </w:r>
      <w:r>
        <w:rPr>
          <w:rFonts w:ascii="Arial" w:hAnsi="Arial" w:cs="Arial" w:eastAsia="Arial"/>
          <w:sz w:val="8"/>
          <w:szCs w:val="8"/>
          <w:color w:val="696969"/>
          <w:spacing w:val="0"/>
          <w:w w:val="141"/>
        </w:rPr>
        <w:t>..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60" w:right="240"/>
          <w:cols w:num="3" w:equalWidth="0">
            <w:col w:w="6106" w:space="2558"/>
            <w:col w:w="441" w:space="385"/>
            <w:col w:w="2030"/>
          </w:cols>
        </w:sectPr>
      </w:pPr>
      <w:rPr/>
    </w:p>
    <w:p>
      <w:pPr>
        <w:spacing w:before="41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B1B3B3"/>
          <w:w w:val="87"/>
        </w:rPr>
        <w:t>.</w:t>
      </w:r>
      <w:r>
        <w:rPr>
          <w:rFonts w:ascii="Arial" w:hAnsi="Arial" w:cs="Arial" w:eastAsia="Arial"/>
          <w:sz w:val="23"/>
          <w:szCs w:val="23"/>
          <w:color w:val="B1B3B3"/>
          <w:spacing w:val="-13"/>
          <w:w w:val="87"/>
        </w:rPr>
        <w:t>.</w:t>
      </w:r>
      <w:r>
        <w:rPr>
          <w:rFonts w:ascii="Arial" w:hAnsi="Arial" w:cs="Arial" w:eastAsia="Arial"/>
          <w:sz w:val="23"/>
          <w:szCs w:val="23"/>
          <w:color w:val="2D2D2D"/>
          <w:spacing w:val="8"/>
          <w:w w:val="61"/>
        </w:rPr>
        <w:t>.</w:t>
      </w:r>
      <w:r>
        <w:rPr>
          <w:rFonts w:ascii="Arial" w:hAnsi="Arial" w:cs="Arial" w:eastAsia="Arial"/>
          <w:sz w:val="23"/>
          <w:szCs w:val="23"/>
          <w:color w:val="C4C6C6"/>
          <w:spacing w:val="0"/>
          <w:w w:val="124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74" w:lineRule="exact"/>
        <w:ind w:right="-87"/>
        <w:jc w:val="left"/>
        <w:tabs>
          <w:tab w:pos="13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2"/>
          <w:szCs w:val="22"/>
          <w:color w:val="B1B3B3"/>
          <w:spacing w:val="0"/>
          <w:w w:val="100"/>
          <w:position w:val="1"/>
        </w:rPr>
        <w:t>,.</w:t>
        <w:tab/>
      </w:r>
      <w:r>
        <w:rPr>
          <w:rFonts w:ascii="Arial" w:hAnsi="Arial" w:cs="Arial" w:eastAsia="Arial"/>
          <w:sz w:val="22"/>
          <w:szCs w:val="22"/>
          <w:color w:val="B1B3B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B1B3B3"/>
          <w:spacing w:val="0"/>
          <w:w w:val="75"/>
          <w:position w:val="-7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45" w:lineRule="exact"/>
        <w:ind w:right="-20"/>
        <w:jc w:val="left"/>
        <w:tabs>
          <w:tab w:pos="3680" w:val="left"/>
          <w:tab w:pos="4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132"/>
          <w:position w:val="3"/>
        </w:rPr>
        <w:t>'</w: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6"/>
          <w:szCs w:val="26"/>
          <w:color w:val="878987"/>
          <w:spacing w:val="0"/>
          <w:w w:val="79"/>
          <w:b/>
          <w:bCs/>
          <w:i/>
          <w:position w:val="13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878987"/>
          <w:spacing w:val="0"/>
          <w:w w:val="79"/>
          <w:b/>
          <w:bCs/>
          <w:i/>
          <w:position w:val="13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878987"/>
          <w:spacing w:val="0"/>
          <w:w w:val="79"/>
          <w:b/>
          <w:bCs/>
          <w:i/>
          <w:position w:val="1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78987"/>
          <w:spacing w:val="31"/>
          <w:w w:val="79"/>
          <w:b/>
          <w:bCs/>
          <w:i/>
          <w:position w:val="1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1B3B3"/>
          <w:spacing w:val="0"/>
          <w:w w:val="100"/>
          <w:i/>
          <w:position w:val="13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B1B3B3"/>
          <w:spacing w:val="-56"/>
          <w:w w:val="100"/>
          <w:i/>
          <w:position w:val="1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1B3B3"/>
          <w:spacing w:val="0"/>
          <w:w w:val="100"/>
          <w:i/>
          <w:position w:val="1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B1B3B3"/>
          <w:spacing w:val="0"/>
          <w:w w:val="100"/>
          <w:i/>
          <w:position w:val="13"/>
        </w:rPr>
      </w:r>
      <w:r>
        <w:rPr>
          <w:rFonts w:ascii="Times New Roman" w:hAnsi="Times New Roman" w:cs="Times New Roman" w:eastAsia="Times New Roman"/>
          <w:sz w:val="26"/>
          <w:szCs w:val="26"/>
          <w:color w:val="9A9C9C"/>
          <w:spacing w:val="-10"/>
          <w:w w:val="36"/>
          <w:position w:val="13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9A9C9C"/>
          <w:spacing w:val="-8"/>
          <w:w w:val="85"/>
          <w:position w:val="1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96969"/>
          <w:spacing w:val="0"/>
          <w:w w:val="68"/>
          <w:position w:val="1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96969"/>
          <w:spacing w:val="13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1B3B3"/>
          <w:spacing w:val="-18"/>
          <w:w w:val="115"/>
          <w:position w:val="13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78987"/>
          <w:spacing w:val="0"/>
          <w:w w:val="80"/>
          <w:position w:val="13"/>
        </w:rPr>
        <w:t>.ıı</w:t>
      </w:r>
      <w:r>
        <w:rPr>
          <w:rFonts w:ascii="Times New Roman" w:hAnsi="Times New Roman" w:cs="Times New Roman" w:eastAsia="Times New Roman"/>
          <w:sz w:val="17"/>
          <w:szCs w:val="17"/>
          <w:color w:val="878987"/>
          <w:spacing w:val="-12"/>
          <w:w w:val="81"/>
          <w:position w:val="1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9"/>
          <w:position w:val="13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5" w:after="0" w:line="269" w:lineRule="exact"/>
        <w:ind w:left="3634" w:right="-20"/>
        <w:jc w:val="left"/>
        <w:tabs>
          <w:tab w:pos="4400" w:val="left"/>
          <w:tab w:pos="50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6"/>
          <w:szCs w:val="26"/>
          <w:color w:val="B1B3B3"/>
          <w:spacing w:val="-5"/>
          <w:w w:val="93"/>
          <w:b/>
          <w:bCs/>
          <w:position w:val="-3"/>
        </w:rPr>
        <w:t>'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93"/>
          <w:b/>
          <w:bCs/>
          <w:position w:val="-3"/>
        </w:rPr>
        <w:t>fJi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93"/>
          <w:b/>
          <w:bCs/>
          <w:position w:val="-3"/>
        </w:rPr>
        <w:t>e</w:t>
      </w:r>
      <w:r>
        <w:rPr>
          <w:rFonts w:ascii="Arial" w:hAnsi="Arial" w:cs="Arial" w:eastAsia="Arial"/>
          <w:sz w:val="26"/>
          <w:szCs w:val="26"/>
          <w:color w:val="464646"/>
          <w:spacing w:val="3"/>
          <w:w w:val="93"/>
          <w:b/>
          <w:bCs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777979"/>
          <w:spacing w:val="0"/>
          <w:w w:val="26"/>
          <w:b/>
          <w:bCs/>
          <w:position w:val="-3"/>
        </w:rPr>
        <w:t>.</w:t>
      </w:r>
      <w:r>
        <w:rPr>
          <w:rFonts w:ascii="Arial" w:hAnsi="Arial" w:cs="Arial" w:eastAsia="Arial"/>
          <w:sz w:val="26"/>
          <w:szCs w:val="26"/>
          <w:color w:val="777979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6"/>
          <w:szCs w:val="26"/>
          <w:color w:val="777979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0"/>
          <w:w w:val="81"/>
          <w:position w:val="-3"/>
        </w:rPr>
        <w:t>"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-15"/>
          <w:w w:val="81"/>
          <w:position w:val="-3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696969"/>
          <w:spacing w:val="-43"/>
          <w:w w:val="81"/>
          <w:position w:val="-3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0"/>
          <w:w w:val="81"/>
          <w:position w:val="-3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-48"/>
          <w:w w:val="81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87898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78987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1B3B3"/>
          <w:spacing w:val="0"/>
          <w:w w:val="74"/>
          <w:position w:val="-3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71" w:lineRule="exact"/>
        <w:ind w:left="3557" w:right="-20"/>
        <w:jc w:val="left"/>
        <w:tabs>
          <w:tab w:pos="49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9A9C9C"/>
          <w:spacing w:val="0"/>
          <w:w w:val="76"/>
          <w:position w:val="-8"/>
        </w:rPr>
        <w:t>(</w:t>
      </w:r>
      <w:r>
        <w:rPr>
          <w:rFonts w:ascii="Arial" w:hAnsi="Arial" w:cs="Arial" w:eastAsia="Arial"/>
          <w:sz w:val="20"/>
          <w:szCs w:val="20"/>
          <w:color w:val="9A9C9C"/>
          <w:spacing w:val="41"/>
          <w:w w:val="76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76"/>
          <w:position w:val="-8"/>
        </w:rPr>
        <w:t>tffa</w:t>
      </w:r>
      <w:r>
        <w:rPr>
          <w:rFonts w:ascii="Arial" w:hAnsi="Arial" w:cs="Arial" w:eastAsia="Arial"/>
          <w:sz w:val="20"/>
          <w:szCs w:val="20"/>
          <w:color w:val="2D2D2D"/>
          <w:spacing w:val="-8"/>
          <w:w w:val="76"/>
          <w:position w:val="-8"/>
        </w:rPr>
        <w:t>'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76"/>
          <w:position w:val="-8"/>
        </w:rPr>
        <w:t>'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76"/>
          <w:position w:val="-8"/>
        </w:rPr>
        <w:t>   </w:t>
      </w:r>
      <w:r>
        <w:rPr>
          <w:rFonts w:ascii="Arial" w:hAnsi="Arial" w:cs="Arial" w:eastAsia="Arial"/>
          <w:sz w:val="20"/>
          <w:szCs w:val="20"/>
          <w:color w:val="595959"/>
          <w:spacing w:val="1"/>
          <w:w w:val="76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696969"/>
          <w:spacing w:val="0"/>
          <w:w w:val="76"/>
          <w:position w:val="-8"/>
        </w:rPr>
        <w:t>/{.,;</w:t>
      </w:r>
      <w:r>
        <w:rPr>
          <w:rFonts w:ascii="Arial" w:hAnsi="Arial" w:cs="Arial" w:eastAsia="Arial"/>
          <w:sz w:val="20"/>
          <w:szCs w:val="20"/>
          <w:color w:val="696969"/>
          <w:spacing w:val="-39"/>
          <w:w w:val="76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696969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0"/>
          <w:szCs w:val="20"/>
          <w:color w:val="696969"/>
          <w:spacing w:val="0"/>
          <w:w w:val="100"/>
          <w:position w:val="-8"/>
        </w:rPr>
      </w:r>
      <w:r>
        <w:rPr>
          <w:rFonts w:ascii="Arial" w:hAnsi="Arial" w:cs="Arial" w:eastAsia="Arial"/>
          <w:sz w:val="20"/>
          <w:szCs w:val="20"/>
          <w:color w:val="878987"/>
          <w:spacing w:val="0"/>
          <w:w w:val="100"/>
          <w:position w:val="-8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60" w:right="240"/>
          <w:cols w:num="3" w:equalWidth="0">
            <w:col w:w="2450" w:space="957"/>
            <w:col w:w="1438" w:space="171"/>
            <w:col w:w="6504"/>
          </w:cols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" w:lineRule="atLeast"/>
        <w:ind w:right="-20"/>
        <w:jc w:val="right"/>
        <w:tabs>
          <w:tab w:pos="68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B1B3B3"/>
          <w:spacing w:val="0"/>
          <w:w w:val="71"/>
        </w:rPr>
        <w:t>..</w:t>
      </w:r>
      <w:r>
        <w:rPr>
          <w:rFonts w:ascii="Times New Roman" w:hAnsi="Times New Roman" w:cs="Times New Roman" w:eastAsia="Times New Roman"/>
          <w:sz w:val="30"/>
          <w:szCs w:val="30"/>
          <w:color w:val="B1B3B3"/>
          <w:spacing w:val="51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3B3"/>
          <w:spacing w:val="-11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DDDDDD"/>
          <w:spacing w:val="0"/>
          <w:w w:val="60"/>
        </w:rPr>
        <w:t>_,</w:t>
      </w:r>
      <w:r>
        <w:rPr>
          <w:rFonts w:ascii="Times New Roman" w:hAnsi="Times New Roman" w:cs="Times New Roman" w:eastAsia="Times New Roman"/>
          <w:sz w:val="18"/>
          <w:szCs w:val="18"/>
          <w:color w:val="DDDDD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DDDDD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3B3"/>
          <w:spacing w:val="0"/>
          <w:w w:val="6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B1B3B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1B3B3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90"/>
          <w:position w:val="11"/>
        </w:rPr>
        <w:t>.•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95" w:after="0" w:line="4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4"/>
        </w:rPr>
        <w:t>Mahmut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4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right="-135"/>
        <w:jc w:val="left"/>
        <w:rPr>
          <w:rFonts w:ascii="Arial" w:hAnsi="Arial" w:cs="Arial" w:eastAsia="Arial"/>
          <w:sz w:val="63"/>
          <w:szCs w:val="63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464646"/>
          <w:position w:val="-31"/>
        </w:rPr>
        <w:t>M</w:t>
      </w:r>
      <w:r>
        <w:rPr>
          <w:rFonts w:ascii="Arial" w:hAnsi="Arial" w:cs="Arial" w:eastAsia="Arial"/>
          <w:sz w:val="17"/>
          <w:szCs w:val="17"/>
          <w:color w:val="464646"/>
          <w:spacing w:val="-7"/>
          <w:position w:val="-31"/>
        </w:rPr>
        <w:t>ü</w:t>
      </w:r>
      <w:r>
        <w:rPr>
          <w:rFonts w:ascii="Arial" w:hAnsi="Arial" w:cs="Arial" w:eastAsia="Arial"/>
          <w:sz w:val="63"/>
          <w:szCs w:val="63"/>
          <w:color w:val="9A9C9C"/>
          <w:spacing w:val="0"/>
          <w:w w:val="61"/>
          <w:position w:val="-42"/>
        </w:rPr>
        <w:t>·</w:t>
      </w:r>
      <w:r>
        <w:rPr>
          <w:rFonts w:ascii="Arial" w:hAnsi="Arial" w:cs="Arial" w:eastAsia="Arial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63"/>
          <w:szCs w:val="63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464646"/>
          <w:w w:val="204"/>
          <w:position w:val="-31"/>
        </w:rPr>
        <w:t>-</w:t>
      </w:r>
      <w:r>
        <w:rPr>
          <w:rFonts w:ascii="Arial" w:hAnsi="Arial" w:cs="Arial" w:eastAsia="Arial"/>
          <w:sz w:val="17"/>
          <w:szCs w:val="17"/>
          <w:color w:val="464646"/>
          <w:spacing w:val="-35"/>
          <w:w w:val="100"/>
          <w:position w:val="-31"/>
        </w:rPr>
        <w:t> </w:t>
      </w:r>
      <w:r>
        <w:rPr>
          <w:rFonts w:ascii="Arial" w:hAnsi="Arial" w:cs="Arial" w:eastAsia="Arial"/>
          <w:sz w:val="17"/>
          <w:szCs w:val="17"/>
          <w:color w:val="878987"/>
          <w:spacing w:val="0"/>
          <w:w w:val="65"/>
          <w:position w:val="-31"/>
        </w:rPr>
        <w:t>-</w:t>
      </w:r>
      <w:r>
        <w:rPr>
          <w:rFonts w:ascii="Arial" w:hAnsi="Arial" w:cs="Arial" w:eastAsia="Arial"/>
          <w:sz w:val="17"/>
          <w:szCs w:val="17"/>
          <w:color w:val="878987"/>
          <w:spacing w:val="-18"/>
          <w:w w:val="65"/>
          <w:position w:val="-31"/>
        </w:rPr>
        <w:t>.</w:t>
      </w:r>
      <w:r>
        <w:rPr>
          <w:rFonts w:ascii="Arial" w:hAnsi="Arial" w:cs="Arial" w:eastAsia="Arial"/>
          <w:sz w:val="17"/>
          <w:szCs w:val="17"/>
          <w:color w:val="2D2D2D"/>
          <w:spacing w:val="-106"/>
          <w:w w:val="117"/>
          <w:position w:val="-31"/>
        </w:rPr>
        <w:t>u</w:t>
      </w:r>
      <w:r>
        <w:rPr>
          <w:rFonts w:ascii="Arial" w:hAnsi="Arial" w:cs="Arial" w:eastAsia="Arial"/>
          <w:sz w:val="17"/>
          <w:szCs w:val="17"/>
          <w:color w:val="878987"/>
          <w:spacing w:val="0"/>
          <w:w w:val="65"/>
          <w:position w:val="-31"/>
        </w:rPr>
        <w:t>ı</w:t>
      </w:r>
      <w:r>
        <w:rPr>
          <w:rFonts w:ascii="Arial" w:hAnsi="Arial" w:cs="Arial" w:eastAsia="Arial"/>
          <w:sz w:val="17"/>
          <w:szCs w:val="17"/>
          <w:color w:val="878987"/>
          <w:spacing w:val="0"/>
          <w:w w:val="100"/>
          <w:position w:val="-31"/>
        </w:rPr>
        <w:t>   </w:t>
      </w:r>
      <w:r>
        <w:rPr>
          <w:rFonts w:ascii="Arial" w:hAnsi="Arial" w:cs="Arial" w:eastAsia="Arial"/>
          <w:sz w:val="17"/>
          <w:szCs w:val="17"/>
          <w:color w:val="878987"/>
          <w:spacing w:val="-2"/>
          <w:w w:val="100"/>
          <w:position w:val="-31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31"/>
        </w:rPr>
        <w:t>iV</w:t>
      </w:r>
      <w:r>
        <w:rPr>
          <w:rFonts w:ascii="Arial" w:hAnsi="Arial" w:cs="Arial" w:eastAsia="Arial"/>
          <w:sz w:val="17"/>
          <w:szCs w:val="17"/>
          <w:color w:val="2D2D2D"/>
          <w:spacing w:val="-23"/>
          <w:w w:val="100"/>
          <w:position w:val="-31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31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31"/>
        </w:rPr>
      </w:r>
      <w:r>
        <w:rPr>
          <w:rFonts w:ascii="Times New Roman" w:hAnsi="Times New Roman" w:cs="Times New Roman" w:eastAsia="Times New Roman"/>
          <w:sz w:val="63"/>
          <w:szCs w:val="63"/>
          <w:color w:val="0124C6"/>
          <w:spacing w:val="0"/>
          <w:w w:val="119"/>
          <w:i/>
          <w:position w:val="-40"/>
        </w:rPr>
        <w:t>1</w:t>
      </w:r>
      <w:r>
        <w:rPr>
          <w:rFonts w:ascii="Times New Roman" w:hAnsi="Times New Roman" w:cs="Times New Roman" w:eastAsia="Times New Roman"/>
          <w:sz w:val="63"/>
          <w:szCs w:val="6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60" w:right="240"/>
          <w:cols w:num="4" w:equalWidth="0">
            <w:col w:w="2545" w:space="2166"/>
            <w:col w:w="1428" w:space="2363"/>
            <w:col w:w="358" w:space="831"/>
            <w:col w:w="1829"/>
          </w:cols>
        </w:sectPr>
      </w:pPr>
      <w:rPr/>
    </w:p>
    <w:p>
      <w:pPr>
        <w:spacing w:before="0" w:after="0" w:line="148" w:lineRule="exact"/>
        <w:ind w:left="2065" w:right="-20"/>
        <w:jc w:val="left"/>
        <w:tabs>
          <w:tab w:pos="2400" w:val="left"/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15.076775pt;margin-top:2.020356pt;width:.1pt;height:4.307714pt;mso-position-horizontal-relative:page;mso-position-vertical-relative:paragraph;z-index:-12643" coordorigin="2302,40" coordsize="2,86">
            <v:shape style="position:absolute;left:2302;top:40;width:2;height:86" coordorigin="2302,40" coordsize="0,86" path="m2302,127l2302,40e" filled="f" stroked="t" strokeweight=".238749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9.82431pt;margin-top:7.39957pt;width:4.68pt;height:18pt;mso-position-horizontal-relative:page;mso-position-vertical-relative:paragraph;z-index:-12638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878987"/>
                      <w:spacing w:val="0"/>
                      <w:w w:val="5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1"/>
          <w:szCs w:val="41"/>
          <w:color w:val="B1B3B3"/>
          <w:spacing w:val="0"/>
          <w:w w:val="55"/>
          <w:position w:val="-8"/>
        </w:rPr>
        <w:t>..</w:t>
      </w:r>
      <w:r>
        <w:rPr>
          <w:rFonts w:ascii="Arial" w:hAnsi="Arial" w:cs="Arial" w:eastAsia="Arial"/>
          <w:sz w:val="41"/>
          <w:szCs w:val="41"/>
          <w:color w:val="B1B3B3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41"/>
          <w:szCs w:val="41"/>
          <w:color w:val="B1B3B3"/>
          <w:spacing w:val="0"/>
          <w:w w:val="100"/>
          <w:position w:val="-8"/>
        </w:rPr>
      </w:r>
      <w:r>
        <w:rPr>
          <w:rFonts w:ascii="Arial" w:hAnsi="Arial" w:cs="Arial" w:eastAsia="Arial"/>
          <w:sz w:val="144"/>
          <w:szCs w:val="144"/>
          <w:color w:val="9A9C9C"/>
          <w:spacing w:val="0"/>
          <w:w w:val="27"/>
          <w:position w:val="-68"/>
        </w:rPr>
        <w:t>·</w:t>
      </w:r>
      <w:r>
        <w:rPr>
          <w:rFonts w:ascii="Arial" w:hAnsi="Arial" w:cs="Arial" w:eastAsia="Arial"/>
          <w:sz w:val="144"/>
          <w:szCs w:val="144"/>
          <w:color w:val="9A9C9C"/>
          <w:spacing w:val="-284"/>
          <w:w w:val="100"/>
          <w:position w:val="-68"/>
        </w:rPr>
        <w:t> </w:t>
      </w:r>
      <w:r>
        <w:rPr>
          <w:rFonts w:ascii="Arial" w:hAnsi="Arial" w:cs="Arial" w:eastAsia="Arial"/>
          <w:sz w:val="144"/>
          <w:szCs w:val="144"/>
          <w:color w:val="383D60"/>
          <w:spacing w:val="0"/>
          <w:w w:val="59"/>
          <w:position w:val="-68"/>
        </w:rPr>
        <w:t>re</w:t>
      </w:r>
      <w:r>
        <w:rPr>
          <w:rFonts w:ascii="Arial" w:hAnsi="Arial" w:cs="Arial" w:eastAsia="Arial"/>
          <w:sz w:val="144"/>
          <w:szCs w:val="144"/>
          <w:color w:val="383D60"/>
          <w:spacing w:val="-142"/>
          <w:w w:val="58"/>
          <w:position w:val="-68"/>
        </w:rPr>
        <w:t>ı</w:t>
      </w:r>
      <w:r>
        <w:rPr>
          <w:rFonts w:ascii="Arial" w:hAnsi="Arial" w:cs="Arial" w:eastAsia="Arial"/>
          <w:sz w:val="8"/>
          <w:szCs w:val="8"/>
          <w:color w:val="9A9C9C"/>
          <w:spacing w:val="0"/>
          <w:w w:val="168"/>
          <w:position w:val="11"/>
        </w:rPr>
        <w:t>,</w:t>
      </w:r>
      <w:r>
        <w:rPr>
          <w:rFonts w:ascii="Arial" w:hAnsi="Arial" w:cs="Arial" w:eastAsia="Arial"/>
          <w:sz w:val="8"/>
          <w:szCs w:val="8"/>
          <w:color w:val="9A9C9C"/>
          <w:spacing w:val="-7"/>
          <w:w w:val="100"/>
          <w:position w:val="11"/>
        </w:rPr>
        <w:t> </w:t>
      </w:r>
      <w:r>
        <w:rPr>
          <w:rFonts w:ascii="Arial" w:hAnsi="Arial" w:cs="Arial" w:eastAsia="Arial"/>
          <w:sz w:val="27"/>
          <w:szCs w:val="27"/>
          <w:color w:val="9A9C9C"/>
          <w:spacing w:val="0"/>
          <w:w w:val="100"/>
          <w:position w:val="11"/>
        </w:rPr>
        <w:t>.</w:t>
      </w:r>
      <w:r>
        <w:rPr>
          <w:rFonts w:ascii="Arial" w:hAnsi="Arial" w:cs="Arial" w:eastAsia="Arial"/>
          <w:sz w:val="27"/>
          <w:szCs w:val="27"/>
          <w:color w:val="9A9C9C"/>
          <w:spacing w:val="-8"/>
          <w:w w:val="100"/>
          <w:position w:val="11"/>
        </w:rPr>
        <w:t> </w:t>
      </w:r>
      <w:r>
        <w:rPr>
          <w:rFonts w:ascii="Arial" w:hAnsi="Arial" w:cs="Arial" w:eastAsia="Arial"/>
          <w:sz w:val="27"/>
          <w:szCs w:val="27"/>
          <w:color w:val="C4C6C6"/>
          <w:spacing w:val="0"/>
          <w:w w:val="100"/>
          <w:position w:val="11"/>
        </w:rPr>
        <w:t>.</w:t>
      </w:r>
      <w:r>
        <w:rPr>
          <w:rFonts w:ascii="Arial" w:hAnsi="Arial" w:cs="Arial" w:eastAsia="Arial"/>
          <w:sz w:val="27"/>
          <w:szCs w:val="27"/>
          <w:color w:val="C4C6C6"/>
          <w:spacing w:val="-58"/>
          <w:w w:val="100"/>
          <w:position w:val="11"/>
        </w:rPr>
        <w:t> </w:t>
      </w:r>
      <w:r>
        <w:rPr>
          <w:rFonts w:ascii="Arial" w:hAnsi="Arial" w:cs="Arial" w:eastAsia="Arial"/>
          <w:sz w:val="27"/>
          <w:szCs w:val="27"/>
          <w:color w:val="C4C6C6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27"/>
          <w:szCs w:val="27"/>
          <w:color w:val="C4C6C6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1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119" w:lineRule="exact"/>
        <w:ind w:right="1432"/>
        <w:jc w:val="right"/>
        <w:tabs>
          <w:tab w:pos="46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C4C6C6"/>
          <w:spacing w:val="0"/>
          <w:w w:val="100"/>
          <w:i/>
          <w:position w:val="-3"/>
        </w:rPr>
        <w:t>--</w:t>
      </w:r>
      <w:r>
        <w:rPr>
          <w:rFonts w:ascii="Times New Roman" w:hAnsi="Times New Roman" w:cs="Times New Roman" w:eastAsia="Times New Roman"/>
          <w:sz w:val="13"/>
          <w:szCs w:val="13"/>
          <w:color w:val="C4C6C6"/>
          <w:spacing w:val="-9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96969"/>
          <w:spacing w:val="-2"/>
          <w:w w:val="189"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696969"/>
          <w:spacing w:val="-7"/>
          <w:w w:val="189"/>
          <w:i/>
          <w:position w:val="-3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02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72"/>
          <w:i/>
          <w:position w:val="-3"/>
        </w:rPr>
        <w:t>!;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-13"/>
          <w:w w:val="72"/>
          <w:i/>
          <w:position w:val="-3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878987"/>
          <w:spacing w:val="-9"/>
          <w:w w:val="163"/>
          <w:position w:val="-3"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-10"/>
          <w:w w:val="260"/>
          <w:position w:val="-3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9A9C9C"/>
          <w:spacing w:val="0"/>
          <w:w w:val="80"/>
          <w:position w:val="-3"/>
        </w:rPr>
        <w:t>",_</w:t>
      </w:r>
      <w:r>
        <w:rPr>
          <w:rFonts w:ascii="Times New Roman" w:hAnsi="Times New Roman" w:cs="Times New Roman" w:eastAsia="Times New Roman"/>
          <w:sz w:val="13"/>
          <w:szCs w:val="13"/>
          <w:color w:val="9A9C9C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96969"/>
          <w:spacing w:val="0"/>
          <w:w w:val="269"/>
          <w:position w:val="-3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696969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C4C6C6"/>
          <w:spacing w:val="0"/>
          <w:w w:val="73"/>
          <w:position w:val="-3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C4C6C6"/>
          <w:spacing w:val="-2"/>
          <w:w w:val="73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136"/>
          <w:position w:val="-3"/>
        </w:rPr>
        <w:t>'</w:t>
      </w:r>
      <w:r>
        <w:rPr>
          <w:rFonts w:ascii="Arial" w:hAnsi="Arial" w:cs="Arial" w:eastAsia="Arial"/>
          <w:sz w:val="11"/>
          <w:szCs w:val="11"/>
          <w:color w:val="464646"/>
          <w:spacing w:val="-18"/>
          <w:w w:val="137"/>
          <w:position w:val="-3"/>
        </w:rPr>
        <w:t>(</w:t>
      </w:r>
      <w:r>
        <w:rPr>
          <w:rFonts w:ascii="Arial" w:hAnsi="Arial" w:cs="Arial" w:eastAsia="Arial"/>
          <w:sz w:val="11"/>
          <w:szCs w:val="11"/>
          <w:color w:val="696969"/>
          <w:spacing w:val="0"/>
          <w:w w:val="57"/>
          <w:position w:val="-3"/>
        </w:rPr>
        <w:t>&lt;</w:t>
      </w:r>
      <w:r>
        <w:rPr>
          <w:rFonts w:ascii="Arial" w:hAnsi="Arial" w:cs="Arial" w:eastAsia="Arial"/>
          <w:sz w:val="11"/>
          <w:szCs w:val="11"/>
          <w:color w:val="696969"/>
          <w:spacing w:val="0"/>
          <w:w w:val="58"/>
          <w:position w:val="-3"/>
        </w:rPr>
        <w:t>•</w:t>
      </w:r>
      <w:r>
        <w:rPr>
          <w:rFonts w:ascii="Arial" w:hAnsi="Arial" w:cs="Arial" w:eastAsia="Arial"/>
          <w:sz w:val="11"/>
          <w:szCs w:val="11"/>
          <w:color w:val="696969"/>
          <w:spacing w:val="-7"/>
          <w:w w:val="100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C4C6C6"/>
          <w:spacing w:val="0"/>
          <w:w w:val="345"/>
          <w:position w:val="-3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" w:lineRule="atLeast"/>
        <w:ind w:left="1989" w:right="-20"/>
        <w:jc w:val="left"/>
        <w:tabs>
          <w:tab w:pos="3540" w:val="left"/>
          <w:tab w:pos="4020" w:val="left"/>
          <w:tab w:pos="91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163.065231pt;margin-top:19.855267pt;width:8.833694pt;height:.1pt;mso-position-horizontal-relative:page;mso-position-vertical-relative:paragraph;z-index:-12642" coordorigin="3261,397" coordsize="177,2">
            <v:shape style="position:absolute;left:3261;top:397;width:177;height:2" coordorigin="3261,397" coordsize="177,0" path="m3261,397l3438,397e" filled="f" stroked="t" strokeweight=".238749pt" strokecolor="#000000">
              <v:path arrowok="t"/>
            </v:shape>
          </v:group>
          <w10:wrap type="none"/>
        </w:pict>
      </w:r>
      <w:r>
        <w:rPr/>
        <w:pict>
          <v:group style="position:absolute;margin-left:172.25705pt;margin-top:19.139874pt;width:44.884719pt;height:2.149306pt;mso-position-horizontal-relative:page;mso-position-vertical-relative:paragraph;z-index:-12641" coordorigin="3445,383" coordsize="898,43">
            <v:group style="position:absolute;left:3467;top:404;width:592;height:2" coordorigin="3467,404" coordsize="592,2">
              <v:shape style="position:absolute;left:3467;top:404;width:592;height:2" coordorigin="3467,404" coordsize="592,0" path="m3467,404l4059,404e" filled="f" stroked="t" strokeweight="2.148737pt" strokecolor="#343B74">
                <v:path arrowok="t"/>
              </v:shape>
            </v:group>
            <v:group style="position:absolute;left:3782;top:409;width:544;height:2" coordorigin="3782,409" coordsize="544,2">
              <v:shape style="position:absolute;left:3782;top:409;width:544;height:2" coordorigin="3782,409" coordsize="544,0" path="m3782,409l4326,409e" filled="f" stroked="t" strokeweight="1.67124pt" strokecolor="#3B448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B1B3B3"/>
          <w:spacing w:val="0"/>
          <w:w w:val="100"/>
          <w:position w:val="10"/>
        </w:rPr>
        <w:t>,</w:t>
      </w:r>
      <w:r>
        <w:rPr>
          <w:rFonts w:ascii="Arial" w:hAnsi="Arial" w:cs="Arial" w:eastAsia="Arial"/>
          <w:sz w:val="23"/>
          <w:szCs w:val="23"/>
          <w:color w:val="B1B3B3"/>
          <w:spacing w:val="-53"/>
          <w:w w:val="100"/>
          <w:position w:val="10"/>
        </w:rPr>
        <w:t> </w:t>
      </w:r>
      <w:r>
        <w:rPr>
          <w:rFonts w:ascii="Arial" w:hAnsi="Arial" w:cs="Arial" w:eastAsia="Arial"/>
          <w:sz w:val="23"/>
          <w:szCs w:val="23"/>
          <w:color w:val="B1B3B3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23"/>
          <w:szCs w:val="23"/>
          <w:color w:val="B1B3B3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32"/>
          <w:szCs w:val="32"/>
          <w:color w:val="B1B3B3"/>
          <w:spacing w:val="0"/>
          <w:w w:val="29"/>
          <w:position w:val="0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B1B3B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B1B3B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1F2662"/>
          <w:spacing w:val="0"/>
          <w:w w:val="67"/>
          <w:b/>
          <w:bCs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color w:val="1F2662"/>
          <w:spacing w:val="0"/>
          <w:w w:val="100"/>
          <w:b/>
          <w:bCs/>
          <w:i/>
          <w:position w:val="0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1F2662"/>
          <w:spacing w:val="0"/>
          <w:w w:val="100"/>
          <w:b/>
          <w:bCs/>
          <w:i/>
          <w:position w:val="0"/>
        </w:rPr>
      </w:r>
      <w:r>
        <w:rPr>
          <w:rFonts w:ascii="Arial" w:hAnsi="Arial" w:cs="Arial" w:eastAsia="Arial"/>
          <w:sz w:val="23"/>
          <w:szCs w:val="23"/>
          <w:color w:val="9A9C9C"/>
          <w:spacing w:val="0"/>
          <w:w w:val="186"/>
          <w:position w:val="8"/>
        </w:rPr>
        <w:t>.</w:t>
      </w:r>
      <w:r>
        <w:rPr>
          <w:rFonts w:ascii="Arial" w:hAnsi="Arial" w:cs="Arial" w:eastAsia="Arial"/>
          <w:sz w:val="23"/>
          <w:szCs w:val="23"/>
          <w:color w:val="9A9C9C"/>
          <w:spacing w:val="-4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166"/>
          <w:i/>
          <w:position w:val="1"/>
        </w:rPr>
        <w:t>''</w:t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-9"/>
          <w:w w:val="166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2D2D2D"/>
          <w:spacing w:val="0"/>
          <w:w w:val="100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2D2D2D"/>
          <w:spacing w:val="-4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2D2D2D"/>
          <w:spacing w:val="0"/>
          <w:w w:val="100"/>
          <w:i/>
          <w:position w:val="1"/>
        </w:rPr>
        <w:t>--t-</w:t>
      </w:r>
      <w:r>
        <w:rPr>
          <w:rFonts w:ascii="Times New Roman" w:hAnsi="Times New Roman" w:cs="Times New Roman" w:eastAsia="Times New Roman"/>
          <w:sz w:val="10"/>
          <w:szCs w:val="10"/>
          <w:color w:val="2D2D2D"/>
          <w:spacing w:val="0"/>
          <w:w w:val="100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2D2D2D"/>
          <w:spacing w:val="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-1"/>
          <w:w w:val="136"/>
          <w:position w:val="1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A9C9C"/>
          <w:spacing w:val="0"/>
          <w:w w:val="133"/>
          <w:position w:val="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60" w:right="240"/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40" w:lineRule="exact"/>
        <w:ind w:left="33" w:right="-20"/>
        <w:jc w:val="left"/>
        <w:rPr>
          <w:rFonts w:ascii="Times New Roman" w:hAnsi="Times New Roman" w:cs="Times New Roman" w:eastAsia="Times New Roman"/>
          <w:sz w:val="67"/>
          <w:szCs w:val="6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7"/>
          <w:szCs w:val="67"/>
          <w:color w:val="696969"/>
          <w:spacing w:val="-239"/>
          <w:w w:val="40"/>
          <w:b/>
          <w:bCs/>
        </w:rPr>
        <w:t>A</w:t>
      </w:r>
      <w:r>
        <w:rPr>
          <w:rFonts w:ascii="Times New Roman" w:hAnsi="Times New Roman" w:cs="Times New Roman" w:eastAsia="Times New Roman"/>
          <w:sz w:val="67"/>
          <w:szCs w:val="67"/>
          <w:color w:val="383D60"/>
          <w:spacing w:val="0"/>
          <w:w w:val="342"/>
          <w:b/>
          <w:bCs/>
        </w:rPr>
        <w:t>b</w:t>
      </w:r>
      <w:r>
        <w:rPr>
          <w:rFonts w:ascii="Times New Roman" w:hAnsi="Times New Roman" w:cs="Times New Roman" w:eastAsia="Times New Roman"/>
          <w:sz w:val="67"/>
          <w:szCs w:val="67"/>
          <w:color w:val="383D60"/>
          <w:spacing w:val="-1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67"/>
          <w:szCs w:val="67"/>
          <w:color w:val="2D2D2D"/>
          <w:spacing w:val="0"/>
          <w:w w:val="43"/>
          <w:b/>
          <w:bCs/>
        </w:rPr>
        <w:t>SE</w:t>
      </w:r>
      <w:r>
        <w:rPr>
          <w:rFonts w:ascii="Times New Roman" w:hAnsi="Times New Roman" w:cs="Times New Roman" w:eastAsia="Times New Roman"/>
          <w:sz w:val="67"/>
          <w:szCs w:val="67"/>
          <w:color w:val="000000"/>
          <w:spacing w:val="0"/>
          <w:w w:val="100"/>
        </w:rPr>
      </w:r>
    </w:p>
    <w:p>
      <w:pPr>
        <w:spacing w:before="0" w:after="0" w:line="17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77979"/>
          <w:w w:val="102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777979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70" w:lineRule="exact"/>
        <w:ind w:right="-20"/>
        <w:jc w:val="left"/>
        <w:rPr>
          <w:rFonts w:ascii="Arial" w:hAnsi="Arial" w:cs="Arial" w:eastAsia="Arial"/>
          <w:sz w:val="144"/>
          <w:szCs w:val="144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464646"/>
          <w:w w:val="51"/>
          <w:position w:val="2"/>
        </w:rPr>
        <w:t>Mf</w:t>
      </w:r>
      <w:r>
        <w:rPr>
          <w:rFonts w:ascii="Arial" w:hAnsi="Arial" w:cs="Arial" w:eastAsia="Arial"/>
          <w:sz w:val="144"/>
          <w:szCs w:val="144"/>
          <w:color w:val="464646"/>
          <w:w w:val="52"/>
          <w:position w:val="2"/>
        </w:rPr>
        <w:t>)</w:t>
      </w:r>
      <w:r>
        <w:rPr>
          <w:rFonts w:ascii="Arial" w:hAnsi="Arial" w:cs="Arial" w:eastAsia="Arial"/>
          <w:sz w:val="144"/>
          <w:szCs w:val="144"/>
          <w:color w:val="464646"/>
          <w:w w:val="51"/>
          <w:position w:val="2"/>
        </w:rPr>
        <w:t>:!</w:t>
      </w:r>
      <w:r>
        <w:rPr>
          <w:rFonts w:ascii="Arial" w:hAnsi="Arial" w:cs="Arial" w:eastAsia="Arial"/>
          <w:sz w:val="144"/>
          <w:szCs w:val="144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60" w:right="240"/>
          <w:cols w:num="3" w:equalWidth="0">
            <w:col w:w="534" w:space="1994"/>
            <w:col w:w="2045" w:space="309"/>
            <w:col w:w="6638"/>
          </w:cols>
        </w:sectPr>
      </w:pPr>
      <w:rPr/>
    </w:p>
    <w:p>
      <w:pPr>
        <w:spacing w:before="0" w:after="0" w:line="194" w:lineRule="exact"/>
        <w:ind w:left="5139" w:right="57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773045pt;margin-top:41.163731pt;width:567.743935pt;height:789.266532pt;mso-position-horizontal-relative:page;mso-position-vertical-relative:page;z-index:-12644" coordorigin="255,823" coordsize="11355,15785">
            <v:group style="position:absolute;left:263;top:842;width:11298;height:2" coordorigin="263,842" coordsize="11298,2">
              <v:shape style="position:absolute;left:263;top:842;width:11298;height:2" coordorigin="263,842" coordsize="11298,0" path="m263,842l11560,842e" filled="f" stroked="t" strokeweight=".716246pt" strokecolor="#4F4F4F">
                <v:path arrowok="t"/>
              </v:shape>
            </v:group>
            <v:group style="position:absolute;left:272;top:833;width:2;height:1139" coordorigin="272,833" coordsize="2,1139">
              <v:shape style="position:absolute;left:272;top:833;width:2;height:1139" coordorigin="272,833" coordsize="0,1139" path="m272,1972l272,833e" filled="f" stroked="t" strokeweight=".954994pt" strokecolor="#A3A3A3">
                <v:path arrowok="t"/>
              </v:shape>
            </v:group>
            <v:group style="position:absolute;left:2318;top:833;width:2;height:1541" coordorigin="2318,833" coordsize="2,1541">
              <v:shape style="position:absolute;left:2318;top:833;width:2;height:1541" coordorigin="2318,833" coordsize="0,1541" path="m2318,2374l2318,833e" filled="f" stroked="t" strokeweight=".954994pt" strokecolor="#4F4F4F">
                <v:path arrowok="t"/>
              </v:shape>
            </v:group>
            <v:group style="position:absolute;left:2621;top:845;width:668;height:2" coordorigin="2621,845" coordsize="668,2">
              <v:shape style="position:absolute;left:2621;top:845;width:668;height:2" coordorigin="2621,845" coordsize="668,0" path="m2621,845l3290,845e" filled="f" stroked="t" strokeweight=".716246pt" strokecolor="#3F3F3F">
                <v:path arrowok="t"/>
              </v:shape>
            </v:group>
            <v:group style="position:absolute;left:3233;top:842;width:606;height:2" coordorigin="3233,842" coordsize="606,2">
              <v:shape style="position:absolute;left:3233;top:842;width:606;height:2" coordorigin="3233,842" coordsize="606,0" path="m3233,842l3839,842e" filled="f" stroked="t" strokeweight=".477497pt" strokecolor="#232323">
                <v:path arrowok="t"/>
              </v:shape>
            </v:group>
            <v:group style="position:absolute;left:7349;top:847;width:482;height:2" coordorigin="7349,847" coordsize="482,2">
              <v:shape style="position:absolute;left:7349;top:847;width:482;height:2" coordorigin="7349,847" coordsize="482,0" path="m7349,847l7831,847e" filled="f" stroked="t" strokeweight=".477497pt" strokecolor="#2B2B2B">
                <v:path arrowok="t"/>
              </v:shape>
            </v:group>
            <v:group style="position:absolute;left:9029;top:828;width:2;height:526" coordorigin="9029,828" coordsize="2,526">
              <v:shape style="position:absolute;left:9029;top:828;width:2;height:526" coordorigin="9029,828" coordsize="0,526" path="m9029,1355l9029,828e" filled="f" stroked="t" strokeweight=".238749pt" strokecolor="#575757">
                <v:path arrowok="t"/>
              </v:shape>
            </v:group>
            <v:group style="position:absolute;left:9292;top:847;width:167;height:2" coordorigin="9292,847" coordsize="167,2">
              <v:shape style="position:absolute;left:9292;top:847;width:167;height:2" coordorigin="9292,847" coordsize="167,0" path="m9292,847l9459,847e" filled="f" stroked="t" strokeweight=".477497pt" strokecolor="#2B2B2B">
                <v:path arrowok="t"/>
              </v:shape>
            </v:group>
            <v:group style="position:absolute;left:11555;top:842;width:2;height:4753" coordorigin="11555,842" coordsize="2,4753">
              <v:shape style="position:absolute;left:11555;top:842;width:2;height:4753" coordorigin="11555,842" coordsize="0,4753" path="m11555,5595l11555,842e" filled="f" stroked="t" strokeweight=".716246pt" strokecolor="#545454">
                <v:path arrowok="t"/>
              </v:shape>
            </v:group>
            <v:group style="position:absolute;left:9029;top:1355;width:2;height:1000" coordorigin="9029,1355" coordsize="2,1000">
              <v:shape style="position:absolute;left:9029;top:1355;width:2;height:1000" coordorigin="9029,1355" coordsize="0,1000" path="m9029,2355l9029,1355e" filled="f" stroked="t" strokeweight=".238749pt" strokecolor="#000000">
                <v:path arrowok="t"/>
              </v:shape>
            </v:group>
            <v:group style="position:absolute;left:267;top:2362;width:10467;height:2" coordorigin="267,2362" coordsize="10467,2">
              <v:shape style="position:absolute;left:267;top:2362;width:10467;height:2" coordorigin="267,2362" coordsize="10467,0" path="m267,2362l10734,2362e" filled="f" stroked="t" strokeweight=".954994pt" strokecolor="#4F4F4F">
                <v:path arrowok="t"/>
              </v:shape>
            </v:group>
            <v:group style="position:absolute;left:277;top:1852;width:2;height:594" coordorigin="277,1852" coordsize="2,594">
              <v:shape style="position:absolute;left:277;top:1852;width:2;height:594" coordorigin="277,1852" coordsize="0,594" path="m277,2446l277,1852e" filled="f" stroked="t" strokeweight=".954994pt" strokecolor="#777777">
                <v:path arrowok="t"/>
              </v:shape>
            </v:group>
            <v:group style="position:absolute;left:10663;top:2364;width:902;height:2" coordorigin="10663,2364" coordsize="902,2">
              <v:shape style="position:absolute;left:10663;top:2364;width:902;height:2" coordorigin="10663,2364" coordsize="902,0" path="m10663,2364l11565,2364e" filled="f" stroked="t" strokeweight=".477497pt" strokecolor="#343434">
                <v:path arrowok="t"/>
              </v:shape>
            </v:group>
            <v:group style="position:absolute;left:267;top:2601;width:10452;height:2" coordorigin="267,2601" coordsize="10452,2">
              <v:shape style="position:absolute;left:267;top:2601;width:10452;height:2" coordorigin="267,2601" coordsize="10452,0" path="m267,2601l10720,2601e" filled="f" stroked="t" strokeweight=".954994pt" strokecolor="#4B4B4B">
                <v:path arrowok="t"/>
              </v:shape>
            </v:group>
            <v:group style="position:absolute;left:10663;top:2604;width:898;height:2" coordorigin="10663,2604" coordsize="898,2">
              <v:shape style="position:absolute;left:10663;top:2604;width:898;height:2" coordorigin="10663,2604" coordsize="898,0" path="m10663,2604l11560,2604e" filled="f" stroked="t" strokeweight=".477497pt" strokecolor="#2F2F2F">
                <v:path arrowok="t"/>
              </v:shape>
            </v:group>
            <v:group style="position:absolute;left:267;top:2845;width:2411;height:2" coordorigin="267,2845" coordsize="2411,2">
              <v:shape style="position:absolute;left:267;top:2845;width:2411;height:2" coordorigin="267,2845" coordsize="2411,0" path="m267,2845l2679,2845e" filled="f" stroked="t" strokeweight=".954994pt" strokecolor="#4B4B4B">
                <v:path arrowok="t"/>
              </v:shape>
            </v:group>
            <v:group style="position:absolute;left:2621;top:2848;width:258;height:2" coordorigin="2621,2848" coordsize="258,2">
              <v:shape style="position:absolute;left:2621;top:2848;width:258;height:2" coordorigin="2621,2848" coordsize="258,0" path="m2621,2848l2879,2848e" filled="f" stroked="t" strokeweight=".477497pt" strokecolor="#232323">
                <v:path arrowok="t"/>
              </v:shape>
            </v:group>
            <v:group style="position:absolute;left:2822;top:2845;width:8738;height:2" coordorigin="2822,2845" coordsize="8738,2">
              <v:shape style="position:absolute;left:2822;top:2845;width:8738;height:2" coordorigin="2822,2845" coordsize="8738,0" path="m2822,2845l11560,2845e" filled="f" stroked="t" strokeweight=".716246pt" strokecolor="#4F4F4F">
                <v:path arrowok="t"/>
              </v:shape>
            </v:group>
            <v:group style="position:absolute;left:267;top:3090;width:10452;height:2" coordorigin="267,3090" coordsize="10452,2">
              <v:shape style="position:absolute;left:267;top:3090;width:10452;height:2" coordorigin="267,3090" coordsize="10452,0" path="m267,3090l10720,3090e" filled="f" stroked="t" strokeweight=".954994pt" strokecolor="#545454">
                <v:path arrowok="t"/>
              </v:shape>
            </v:group>
            <v:group style="position:absolute;left:10663;top:3092;width:898;height:2" coordorigin="10663,3092" coordsize="898,2">
              <v:shape style="position:absolute;left:10663;top:3092;width:898;height:2" coordorigin="10663,3092" coordsize="898,0" path="m10663,3092l11560,3092e" filled="f" stroked="t" strokeweight=".477497pt" strokecolor="#383838">
                <v:path arrowok="t"/>
              </v:shape>
            </v:group>
            <v:group style="position:absolute;left:272;top:3334;width:7134;height:2" coordorigin="272,3334" coordsize="7134,2">
              <v:shape style="position:absolute;left:272;top:3334;width:7134;height:2" coordorigin="272,3334" coordsize="7134,0" path="m272,3334l7406,3334e" filled="f" stroked="t" strokeweight=".716246pt" strokecolor="#4F4F4F">
                <v:path arrowok="t"/>
              </v:shape>
            </v:group>
            <v:group style="position:absolute;left:7349;top:3334;width:482;height:2" coordorigin="7349,3334" coordsize="482,2">
              <v:shape style="position:absolute;left:7349;top:3334;width:482;height:2" coordorigin="7349,3334" coordsize="482,0" path="m7349,3334l7831,3334e" filled="f" stroked="t" strokeweight=".477497pt" strokecolor="#343434">
                <v:path arrowok="t"/>
              </v:shape>
            </v:group>
            <v:group style="position:absolute;left:7635;top:3334;width:1824;height:2" coordorigin="7635,3334" coordsize="1824,2">
              <v:shape style="position:absolute;left:7635;top:3334;width:1824;height:2" coordorigin="7635,3334" coordsize="1824,0" path="m7635,3334l9459,3334e" filled="f" stroked="t" strokeweight=".954994pt" strokecolor="#545454">
                <v:path arrowok="t"/>
              </v:shape>
            </v:group>
            <v:group style="position:absolute;left:9402;top:3336;width:1318;height:2" coordorigin="9402,3336" coordsize="1318,2">
              <v:shape style="position:absolute;left:9402;top:3336;width:1318;height:2" coordorigin="9402,3336" coordsize="1318,0" path="m9402,3336l10720,3336e" filled="f" stroked="t" strokeweight=".477497pt" strokecolor="#343434">
                <v:path arrowok="t"/>
              </v:shape>
            </v:group>
            <v:group style="position:absolute;left:10600;top:3336;width:960;height:2" coordorigin="10600,3336" coordsize="960,2">
              <v:shape style="position:absolute;left:10600;top:3336;width:960;height:2" coordorigin="10600,3336" coordsize="960,0" path="m10600,3336l11560,3336e" filled="f" stroked="t" strokeweight=".954994pt" strokecolor="#545454">
                <v:path arrowok="t"/>
              </v:shape>
            </v:group>
            <v:group style="position:absolute;left:272;top:3578;width:6699;height:2" coordorigin="272,3578" coordsize="6699,2">
              <v:shape style="position:absolute;left:272;top:3578;width:6699;height:2" coordorigin="272,3578" coordsize="6699,0" path="m272,3578l6971,3578e" filled="f" stroked="t" strokeweight=".954994pt" strokecolor="#4B4B4B">
                <v:path arrowok="t"/>
              </v:shape>
            </v:group>
            <v:group style="position:absolute;left:6914;top:3575;width:492;height:2" coordorigin="6914,3575" coordsize="492,2">
              <v:shape style="position:absolute;left:6914;top:3575;width:492;height:2" coordorigin="6914,3575" coordsize="492,0" path="m6914,3575l7406,3575e" filled="f" stroked="t" strokeweight=".477497pt" strokecolor="#1F1F1F">
                <v:path arrowok="t"/>
              </v:shape>
            </v:group>
            <v:group style="position:absolute;left:7349;top:3575;width:2001;height:2" coordorigin="7349,3575" coordsize="2001,2">
              <v:shape style="position:absolute;left:7349;top:3575;width:2001;height:2" coordorigin="7349,3575" coordsize="2001,0" path="m7349,3575l9349,3575e" filled="f" stroked="t" strokeweight=".716246pt" strokecolor="#484848">
                <v:path arrowok="t"/>
              </v:shape>
            </v:group>
            <v:group style="position:absolute;left:9292;top:3575;width:167;height:2" coordorigin="9292,3575" coordsize="167,2">
              <v:shape style="position:absolute;left:9292;top:3575;width:167;height:2" coordorigin="9292,3575" coordsize="167,0" path="m9292,3575l9459,3575e" filled="f" stroked="t" strokeweight=".477497pt" strokecolor="#2B2B2B">
                <v:path arrowok="t"/>
              </v:shape>
            </v:group>
            <v:group style="position:absolute;left:9402;top:3578;width:2158;height:2" coordorigin="9402,3578" coordsize="2158,2">
              <v:shape style="position:absolute;left:9402;top:3578;width:2158;height:2" coordorigin="9402,3578" coordsize="2158,0" path="m9402,3578l11560,3578e" filled="f" stroked="t" strokeweight=".716246pt" strokecolor="#4B4B4B">
                <v:path arrowok="t"/>
              </v:shape>
            </v:group>
            <v:group style="position:absolute;left:3827;top:3566;width:2;height:1005" coordorigin="3827,3566" coordsize="2,1005">
              <v:shape style="position:absolute;left:3827;top:3566;width:2;height:1005" coordorigin="3827,3566" coordsize="0,1005" path="m3827,4571l3827,3566e" filled="f" stroked="t" strokeweight=".954994pt" strokecolor="#545454">
                <v:path arrowok="t"/>
              </v:shape>
            </v:group>
            <v:group style="position:absolute;left:6950;top:3571;width:2;height:1005" coordorigin="6950,3571" coordsize="2,1005">
              <v:shape style="position:absolute;left:6950;top:3571;width:2;height:1005" coordorigin="6950,3571" coordsize="0,1005" path="m6950,4576l6950,3571e" filled="f" stroked="t" strokeweight=".954994pt" strokecolor="#646464">
                <v:path arrowok="t"/>
              </v:shape>
            </v:group>
            <v:group style="position:absolute;left:6938;top:4025;width:2091;height:2" coordorigin="6938,4025" coordsize="2091,2">
              <v:shape style="position:absolute;left:6938;top:4025;width:2091;height:2" coordorigin="6938,4025" coordsize="2091,0" path="m6938,4025l9029,4025e" filled="f" stroked="t" strokeweight=".238749pt" strokecolor="#676767">
                <v:path arrowok="t"/>
              </v:shape>
            </v:group>
            <v:group style="position:absolute;left:282;top:833;width:2;height:13383" coordorigin="282,833" coordsize="2,13383">
              <v:shape style="position:absolute;left:282;top:833;width:2;height:13383" coordorigin="282,833" coordsize="0,13383" path="m282,14215l282,833e" filled="f" stroked="t" strokeweight=".716246pt" strokecolor="#606060">
                <v:path arrowok="t"/>
              </v:shape>
            </v:group>
            <v:group style="position:absolute;left:9029;top:4025;width:1662;height:2" coordorigin="9029,4025" coordsize="1662,2">
              <v:shape style="position:absolute;left:9029;top:4025;width:1662;height:2" coordorigin="9029,4025" coordsize="1662,0" path="m9029,4025l10691,4025e" filled="f" stroked="t" strokeweight=".238749pt" strokecolor="#000000">
                <v:path arrowok="t"/>
              </v:shape>
            </v:group>
            <v:group style="position:absolute;left:10691;top:4025;width:874;height:2" coordorigin="10691,4025" coordsize="874,2">
              <v:shape style="position:absolute;left:10691;top:4025;width:874;height:2" coordorigin="10691,4025" coordsize="874,0" path="m10691,4025l11565,4025e" filled="f" stroked="t" strokeweight=".238749pt" strokecolor="#343434">
                <v:path arrowok="t"/>
              </v:shape>
            </v:group>
            <v:group style="position:absolute;left:3815;top:4255;width:826;height:2" coordorigin="3815,4255" coordsize="826,2">
              <v:shape style="position:absolute;left:3815;top:4255;width:826;height:2" coordorigin="3815,4255" coordsize="826,0" path="m3815,4255l4641,4255e" filled="f" stroked="t" strokeweight=".716246pt" strokecolor="#4F4F4F">
                <v:path arrowok="t"/>
              </v:shape>
            </v:group>
            <v:group style="position:absolute;left:4584;top:4255;width:468;height:2" coordorigin="4584,4255" coordsize="468,2">
              <v:shape style="position:absolute;left:4584;top:4255;width:468;height:2" coordorigin="4584,4255" coordsize="468,0" path="m4584,4255l5052,4255e" filled="f" stroked="t" strokeweight=".477497pt" strokecolor="#383838">
                <v:path arrowok="t"/>
              </v:shape>
            </v:group>
            <v:group style="position:absolute;left:4995;top:4257;width:731;height:2" coordorigin="4995,4257" coordsize="731,2">
              <v:shape style="position:absolute;left:4995;top:4257;width:731;height:2" coordorigin="4995,4257" coordsize="731,0" path="m4995,4257l5725,4257e" filled="f" stroked="t" strokeweight=".954994pt" strokecolor="#646464">
                <v:path arrowok="t"/>
              </v:shape>
            </v:group>
            <v:group style="position:absolute;left:5668;top:4255;width:568;height:2" coordorigin="5668,4255" coordsize="568,2">
              <v:shape style="position:absolute;left:5668;top:4255;width:568;height:2" coordorigin="5668,4255" coordsize="568,0" path="m5668,4255l6236,4255e" filled="f" stroked="t" strokeweight=".716246pt" strokecolor="#838383">
                <v:path arrowok="t"/>
              </v:shape>
            </v:group>
            <v:group style="position:absolute;left:5840;top:4250;width:649;height:2" coordorigin="5840,4250" coordsize="649,2">
              <v:shape style="position:absolute;left:5840;top:4250;width:649;height:2" coordorigin="5840,4250" coordsize="649,0" path="m5840,4250l6489,4250e" filled="f" stroked="t" strokeweight=".477497pt" strokecolor="#909090">
                <v:path arrowok="t"/>
              </v:shape>
            </v:group>
            <v:group style="position:absolute;left:6303;top:4250;width:659;height:2" coordorigin="6303,4250" coordsize="659,2">
              <v:shape style="position:absolute;left:6303;top:4250;width:659;height:2" coordorigin="6303,4250" coordsize="659,0" path="m6303,4250l6962,4250e" filled="f" stroked="t" strokeweight=".716246pt" strokecolor="#ACACAC">
                <v:path arrowok="t"/>
              </v:shape>
            </v:group>
            <v:group style="position:absolute;left:6909;top:4569;width:3825;height:2" coordorigin="6909,4569" coordsize="3825,2">
              <v:shape style="position:absolute;left:6909;top:4569;width:3825;height:2" coordorigin="6909,4569" coordsize="3825,0" path="m6909,4569l10734,4569e" filled="f" stroked="t" strokeweight=".477497pt" strokecolor="#4F4F4F">
                <v:path arrowok="t"/>
              </v:shape>
            </v:group>
            <v:group style="position:absolute;left:267;top:4566;width:487;height:2" coordorigin="267,4566" coordsize="487,2">
              <v:shape style="position:absolute;left:267;top:4566;width:487;height:2" coordorigin="267,4566" coordsize="487,0" path="m267,4566l754,4566e" filled="f" stroked="t" strokeweight=".716246pt" strokecolor="#606060">
                <v:path arrowok="t"/>
              </v:shape>
            </v:group>
            <v:group style="position:absolute;left:697;top:4566;width:420;height:2" coordorigin="697,4566" coordsize="420,2">
              <v:shape style="position:absolute;left:697;top:4566;width:420;height:2" coordorigin="697,4566" coordsize="420,0" path="m697,4566l1117,4566e" filled="f" stroked="t" strokeweight=".477497pt" strokecolor="#3F3F3F">
                <v:path arrowok="t"/>
              </v:shape>
            </v:group>
            <v:group style="position:absolute;left:1060;top:4569;width:2230;height:2" coordorigin="1060,4569" coordsize="2230,2">
              <v:shape style="position:absolute;left:1060;top:4569;width:2230;height:2" coordorigin="1060,4569" coordsize="2230,0" path="m1060,4569l3290,4569e" filled="f" stroked="t" strokeweight=".716246pt" strokecolor="#5B5B5B">
                <v:path arrowok="t"/>
              </v:shape>
            </v:group>
            <v:group style="position:absolute;left:3233;top:4566;width:234;height:2" coordorigin="3233,4566" coordsize="234,2">
              <v:shape style="position:absolute;left:3233;top:4566;width:234;height:2" coordorigin="3233,4566" coordsize="234,0" path="m3233,4566l3467,4566e" filled="f" stroked="t" strokeweight=".477497pt" strokecolor="#444444">
                <v:path arrowok="t"/>
              </v:shape>
            </v:group>
            <v:group style="position:absolute;left:3409;top:4571;width:439;height:2" coordorigin="3409,4571" coordsize="439,2">
              <v:shape style="position:absolute;left:3409;top:4571;width:439;height:2" coordorigin="3409,4571" coordsize="439,0" path="m3409,4571l3849,4571e" filled="f" stroked="t" strokeweight=".716246pt" strokecolor="#4B4B4B">
                <v:path arrowok="t"/>
              </v:shape>
            </v:group>
            <v:group style="position:absolute;left:3610;top:4561;width:2316;height:2" coordorigin="3610,4561" coordsize="2316,2">
              <v:shape style="position:absolute;left:3610;top:4561;width:2316;height:2" coordorigin="3610,4561" coordsize="2316,0" path="m3610,4561l5926,4561e" filled="f" stroked="t" strokeweight="1.193743pt" strokecolor="#444444">
                <v:path arrowok="t"/>
              </v:shape>
            </v:group>
            <v:group style="position:absolute;left:5840;top:4566;width:1361;height:2" coordorigin="5840,4566" coordsize="1361,2">
              <v:shape style="position:absolute;left:5840;top:4566;width:1361;height:2" coordorigin="5840,4566" coordsize="1361,0" path="m5840,4566l7201,4566e" filled="f" stroked="t" strokeweight=".954994pt" strokecolor="#606060">
                <v:path arrowok="t"/>
              </v:shape>
            </v:group>
            <v:group style="position:absolute;left:10562;top:4571;width:1003;height:2" coordorigin="10562,4571" coordsize="1003,2">
              <v:shape style="position:absolute;left:10562;top:4571;width:1003;height:2" coordorigin="10562,4571" coordsize="1003,0" path="m10562,4571l11565,4571e" filled="f" stroked="t" strokeweight=".954994pt" strokecolor="#676767">
                <v:path arrowok="t"/>
              </v:shape>
            </v:group>
            <v:group style="position:absolute;left:267;top:4844;width:3199;height:2" coordorigin="267,4844" coordsize="3199,2">
              <v:shape style="position:absolute;left:267;top:4844;width:3199;height:2" coordorigin="267,4844" coordsize="3199,0" path="m267,4844l3467,4844e" filled="f" stroked="t" strokeweight=".716246pt" strokecolor="#5B5B5B">
                <v:path arrowok="t"/>
              </v:shape>
            </v:group>
            <v:group style="position:absolute;left:2325;top:4557;width:2;height:2527" coordorigin="2325,4557" coordsize="2,2527">
              <v:shape style="position:absolute;left:2325;top:4557;width:2;height:2527" coordorigin="2325,4557" coordsize="0,2527" path="m2325,7084l2325,4557e" filled="f" stroked="t" strokeweight=".954994pt" strokecolor="#545454">
                <v:path arrowok="t"/>
              </v:shape>
            </v:group>
            <v:group style="position:absolute;left:3409;top:4844;width:430;height:2" coordorigin="3409,4844" coordsize="430,2">
              <v:shape style="position:absolute;left:3409;top:4844;width:430;height:2" coordorigin="3409,4844" coordsize="430,0" path="m3409,4844l3839,4844e" filled="f" stroked="t" strokeweight=".477497pt" strokecolor="#282828">
                <v:path arrowok="t"/>
              </v:shape>
            </v:group>
            <v:group style="position:absolute;left:3782;top:4844;width:1724;height:2" coordorigin="3782,4844" coordsize="1724,2">
              <v:shape style="position:absolute;left:3782;top:4844;width:1724;height:2" coordorigin="3782,4844" coordsize="1724,0" path="m3782,4844l5506,4844e" filled="f" stroked="t" strokeweight=".954994pt" strokecolor="#5B5B5B">
                <v:path arrowok="t"/>
              </v:shape>
            </v:group>
            <v:group style="position:absolute;left:5448;top:4844;width:449;height:2" coordorigin="5448,4844" coordsize="449,2">
              <v:shape style="position:absolute;left:5448;top:4844;width:449;height:2" coordorigin="5448,4844" coordsize="449,0" path="m5448,4844l5897,4844e" filled="f" stroked="t" strokeweight=".477497pt" strokecolor="#3F3F3F">
                <v:path arrowok="t"/>
              </v:shape>
            </v:group>
            <v:group style="position:absolute;left:5840;top:4844;width:1991;height:2" coordorigin="5840,4844" coordsize="1991,2">
              <v:shape style="position:absolute;left:5840;top:4844;width:1991;height:2" coordorigin="5840,4844" coordsize="1991,0" path="m5840,4844l7831,4844e" filled="f" stroked="t" strokeweight=".716246pt" strokecolor="#5B5B5B">
                <v:path arrowok="t"/>
              </v:shape>
            </v:group>
            <v:group style="position:absolute;left:7774;top:4844;width:1284;height:2" coordorigin="7774,4844" coordsize="1284,2">
              <v:shape style="position:absolute;left:7774;top:4844;width:1284;height:2" coordorigin="7774,4844" coordsize="1284,0" path="m7774,4844l9058,4844e" filled="f" stroked="t" strokeweight=".477497pt" strokecolor="#444444">
                <v:path arrowok="t"/>
              </v:shape>
            </v:group>
            <v:group style="position:absolute;left:9001;top:4846;width:2564;height:2" coordorigin="9001,4846" coordsize="2564,2">
              <v:shape style="position:absolute;left:9001;top:4846;width:2564;height:2" coordorigin="9001,4846" coordsize="2564,0" path="m9001,4846l11565,4846e" filled="f" stroked="t" strokeweight=".716246pt" strokecolor="#606060">
                <v:path arrowok="t"/>
              </v:shape>
            </v:group>
            <v:group style="position:absolute;left:2311;top:5085;width:9254;height:2" coordorigin="2311,5085" coordsize="9254,2">
              <v:shape style="position:absolute;left:2311;top:5085;width:9254;height:2" coordorigin="2311,5085" coordsize="9254,0" path="m2311,5085l11565,5085e" filled="f" stroked="t" strokeweight=".716246pt" strokecolor="#646464">
                <v:path arrowok="t"/>
              </v:shape>
            </v:group>
            <v:group style="position:absolute;left:5448;top:5083;width:1041;height:2" coordorigin="5448,5083" coordsize="1041,2">
              <v:shape style="position:absolute;left:5448;top:5083;width:1041;height:2" coordorigin="5448,5083" coordsize="1041,0" path="m5448,5083l6489,5083e" filled="f" stroked="t" strokeweight=".477497pt" strokecolor="#444444">
                <v:path arrowok="t"/>
              </v:shape>
            </v:group>
            <v:group style="position:absolute;left:11560;top:4796;width:2;height:316" coordorigin="11560,4796" coordsize="2,316">
              <v:shape style="position:absolute;left:11560;top:4796;width:2;height:316" coordorigin="11560,4796" coordsize="0,316" path="m11560,5112l11560,4796e" filled="f" stroked="t" strokeweight=".477497pt" strokecolor="#3B3B3B">
                <v:path arrowok="t"/>
              </v:shape>
            </v:group>
            <v:group style="position:absolute;left:7812;top:5078;width:2;height:503" coordorigin="7812,5078" coordsize="2,503">
              <v:shape style="position:absolute;left:7812;top:5078;width:2;height:503" coordorigin="7812,5078" coordsize="0,503" path="m7812,5581l7812,5078e" filled="f" stroked="t" strokeweight=".954994pt" strokecolor="#646464">
                <v:path arrowok="t"/>
              </v:shape>
            </v:group>
            <v:group style="position:absolute;left:4890;top:5571;width:2082;height:2" coordorigin="4890,5571" coordsize="2082,2">
              <v:shape style="position:absolute;left:4890;top:5571;width:2082;height:2" coordorigin="4890,5571" coordsize="2082,0" path="m4890,5571l6971,5571e" filled="f" stroked="t" strokeweight=".716246pt" strokecolor="#3B3B3B">
                <v:path arrowok="t"/>
              </v:shape>
            </v:group>
            <v:group style="position:absolute;left:6814;top:5571;width:1156;height:2" coordorigin="6814,5571" coordsize="1156,2">
              <v:shape style="position:absolute;left:6814;top:5571;width:1156;height:2" coordorigin="6814,5571" coordsize="1156,0" path="m6814,5571l7969,5571e" filled="f" stroked="t" strokeweight=".954994pt" strokecolor="#545454">
                <v:path arrowok="t"/>
              </v:shape>
            </v:group>
            <v:group style="position:absolute;left:7769;top:5569;width:1581;height:2" coordorigin="7769,5569" coordsize="1581,2">
              <v:shape style="position:absolute;left:7769;top:5569;width:1581;height:2" coordorigin="7769,5569" coordsize="1581,0" path="m7769,5569l9349,5569e" filled="f" stroked="t" strokeweight=".477497pt" strokecolor="#343434">
                <v:path arrowok="t"/>
              </v:shape>
            </v:group>
            <v:group style="position:absolute;left:9149;top:5574;width:2421;height:2" coordorigin="9149,5574" coordsize="2421,2">
              <v:shape style="position:absolute;left:9149;top:5574;width:2421;height:2" coordorigin="9149,5574" coordsize="2421,0" path="m9149,5574l11570,5574e" filled="f" stroked="t" strokeweight=".716246pt" strokecolor="#4F4F4F">
                <v:path arrowok="t"/>
              </v:shape>
            </v:group>
            <v:group style="position:absolute;left:4894;top:5813;width:6675;height:2" coordorigin="4894,5813" coordsize="6675,2">
              <v:shape style="position:absolute;left:4894;top:5813;width:6675;height:2" coordorigin="4894,5813" coordsize="6675,0" path="m4894,5813l11570,5813e" filled="f" stroked="t" strokeweight=".954994pt" strokecolor="#4B4B4B">
                <v:path arrowok="t"/>
              </v:shape>
            </v:group>
            <v:group style="position:absolute;left:11567;top:847;width:2;height:5753" coordorigin="11567,847" coordsize="2,5753">
              <v:shape style="position:absolute;left:11567;top:847;width:2;height:5753" coordorigin="11567,847" coordsize="0,5753" path="m11567,6600l11567,847e" filled="f" stroked="t" strokeweight=".477497pt" strokecolor="#4F4F4F">
                <v:path arrowok="t"/>
              </v:shape>
            </v:group>
            <v:group style="position:absolute;left:4894;top:6052;width:2512;height:2" coordorigin="4894,6052" coordsize="2512,2">
              <v:shape style="position:absolute;left:4894;top:6052;width:2512;height:2" coordorigin="4894,6052" coordsize="2512,0" path="m4894,6052l7406,6052e" filled="f" stroked="t" strokeweight=".716246pt" strokecolor="#4B4B4B">
                <v:path arrowok="t"/>
              </v:shape>
            </v:group>
            <v:group style="position:absolute;left:7349;top:6055;width:482;height:2" coordorigin="7349,6055" coordsize="482,2">
              <v:shape style="position:absolute;left:7349;top:6055;width:482;height:2" coordorigin="7349,6055" coordsize="482,0" path="m7349,6055l7831,6055e" filled="f" stroked="t" strokeweight=".477497pt" strokecolor="#383838">
                <v:path arrowok="t"/>
              </v:shape>
            </v:group>
            <v:group style="position:absolute;left:7702;top:6052;width:1757;height:2" coordorigin="7702,6052" coordsize="1757,2">
              <v:shape style="position:absolute;left:7702;top:6052;width:1757;height:2" coordorigin="7702,6052" coordsize="1757,0" path="m7702,6052l9459,6052e" filled="f" stroked="t" strokeweight=".954994pt" strokecolor="#575757">
                <v:path arrowok="t"/>
              </v:shape>
            </v:group>
            <v:group style="position:absolute;left:9402;top:6055;width:1318;height:2" coordorigin="9402,6055" coordsize="1318,2">
              <v:shape style="position:absolute;left:9402;top:6055;width:1318;height:2" coordorigin="9402,6055" coordsize="1318,0" path="m9402,6055l10720,6055e" filled="f" stroked="t" strokeweight=".716246pt" strokecolor="#444444">
                <v:path arrowok="t"/>
              </v:shape>
            </v:group>
            <v:group style="position:absolute;left:10257;top:6055;width:1313;height:2" coordorigin="10257,6055" coordsize="1313,2">
              <v:shape style="position:absolute;left:10257;top:6055;width:1313;height:2" coordorigin="10257,6055" coordsize="1313,0" path="m10257,6055l11570,6055e" filled="f" stroked="t" strokeweight=".954994pt" strokecolor="#575757">
                <v:path arrowok="t"/>
              </v:shape>
            </v:group>
            <v:group style="position:absolute;left:11565;top:5768;width:2;height:555" coordorigin="11565,5768" coordsize="2,555">
              <v:shape style="position:absolute;left:11565;top:5768;width:2;height:555" coordorigin="11565,5768" coordsize="0,555" path="m11565,6323l11565,5768e" filled="f" stroked="t" strokeweight=".477497pt" strokecolor="#3B3B3B">
                <v:path arrowok="t"/>
              </v:shape>
            </v:group>
            <v:group style="position:absolute;left:282;top:6012;width:2;height:302" coordorigin="282,6012" coordsize="2,302">
              <v:shape style="position:absolute;left:282;top:6012;width:2;height:302" coordorigin="282,6012" coordsize="0,302" path="m282,6313l282,6012e" filled="f" stroked="t" strokeweight=".716246pt" strokecolor="#484848">
                <v:path arrowok="t"/>
              </v:shape>
            </v:group>
            <v:group style="position:absolute;left:2316;top:6294;width:7034;height:2" coordorigin="2316,6294" coordsize="7034,2">
              <v:shape style="position:absolute;left:2316;top:6294;width:7034;height:2" coordorigin="2316,6294" coordsize="7034,0" path="m2316,6294l9349,6294e" filled="f" stroked="t" strokeweight=".954994pt" strokecolor="#4F4F4F">
                <v:path arrowok="t"/>
              </v:shape>
            </v:group>
            <v:group style="position:absolute;left:9292;top:6294;width:167;height:2" coordorigin="9292,6294" coordsize="167,2">
              <v:shape style="position:absolute;left:9292;top:6294;width:167;height:2" coordorigin="9292,6294" coordsize="167,0" path="m9292,6294l9459,6294e" filled="f" stroked="t" strokeweight=".477497pt" strokecolor="#484848">
                <v:path arrowok="t"/>
              </v:shape>
            </v:group>
            <v:group style="position:absolute;left:9402;top:6294;width:2168;height:2" coordorigin="9402,6294" coordsize="2168,2">
              <v:shape style="position:absolute;left:9402;top:6294;width:2168;height:2" coordorigin="9402,6294" coordsize="2168,0" path="m9402,6294l11570,6294e" filled="f" stroked="t" strokeweight=".716246pt" strokecolor="#4F4F4F">
                <v:path arrowok="t"/>
              </v:shape>
            </v:group>
            <v:group style="position:absolute;left:769;top:6541;width:9951;height:2" coordorigin="769,6541" coordsize="9951,2">
              <v:shape style="position:absolute;left:769;top:6541;width:9951;height:2" coordorigin="769,6541" coordsize="9951,0" path="m769,6541l10720,6541e" filled="f" stroked="t" strokeweight=".716246pt" strokecolor="#4F4F4F">
                <v:path arrowok="t"/>
              </v:shape>
            </v:group>
            <v:group style="position:absolute;left:10663;top:6538;width:912;height:2" coordorigin="10663,6538" coordsize="912,2">
              <v:shape style="position:absolute;left:10663;top:6538;width:912;height:2" coordorigin="10663,6538" coordsize="912,0" path="m10663,6538l11575,6538e" filled="f" stroked="t" strokeweight=".477497pt" strokecolor="#343434">
                <v:path arrowok="t"/>
              </v:shape>
            </v:group>
            <v:group style="position:absolute;left:4897;top:5074;width:2;height:2192" coordorigin="4897,5074" coordsize="2,2192">
              <v:shape style="position:absolute;left:4897;top:5074;width:2;height:2192" coordorigin="4897,5074" coordsize="0,2192" path="m4897,7266l4897,5074e" filled="f" stroked="t" strokeweight=".716246pt" strokecolor="#444444">
                <v:path arrowok="t"/>
              </v:shape>
            </v:group>
            <v:group style="position:absolute;left:7819;top:6529;width:2;height:737" coordorigin="7819,6529" coordsize="2,737">
              <v:shape style="position:absolute;left:7819;top:6529;width:2;height:737" coordorigin="7819,6529" coordsize="0,737" path="m7819,7266l7819,6529e" filled="f" stroked="t" strokeweight=".954994pt" strokecolor="#545454">
                <v:path arrowok="t"/>
              </v:shape>
            </v:group>
            <v:group style="position:absolute;left:11572;top:6543;width:2;height:3834" coordorigin="11572,6543" coordsize="2,3834">
              <v:shape style="position:absolute;left:11572;top:6543;width:2;height:3834" coordorigin="11572,6543" coordsize="0,3834" path="m11572,10377l11572,6543e" filled="f" stroked="t" strokeweight=".954994pt" strokecolor="#646464">
                <v:path arrowok="t"/>
              </v:shape>
            </v:group>
            <v:group style="position:absolute;left:2328;top:6787;width:2;height:1445" coordorigin="2328,6787" coordsize="2,1445">
              <v:shape style="position:absolute;left:2328;top:6787;width:2;height:1445" coordorigin="2328,6787" coordsize="0,1445" path="m2328,8233l2328,6787e" filled="f" stroked="t" strokeweight=".716246pt" strokecolor="#4F4F4F">
                <v:path arrowok="t"/>
              </v:shape>
            </v:group>
            <v:group style="position:absolute;left:2321;top:7010;width:2607;height:2" coordorigin="2321,7010" coordsize="2607,2">
              <v:shape style="position:absolute;left:2321;top:7010;width:2607;height:2" coordorigin="2321,7010" coordsize="2607,0" path="m2321,7010l4928,7010e" filled="f" stroked="t" strokeweight=".954994pt" strokecolor="#4F4F4F">
                <v:path arrowok="t"/>
              </v:shape>
            </v:group>
            <v:group style="position:absolute;left:4856;top:7012;width:196;height:2" coordorigin="4856,7012" coordsize="196,2">
              <v:shape style="position:absolute;left:4856;top:7012;width:196;height:2" coordorigin="4856,7012" coordsize="196,0" path="m4856,7012l5052,7012e" filled="f" stroked="t" strokeweight=".477497pt" strokecolor="#282828">
                <v:path arrowok="t"/>
              </v:shape>
            </v:group>
            <v:group style="position:absolute;left:4995;top:7012;width:2134;height:2" coordorigin="4995,7012" coordsize="2134,2">
              <v:shape style="position:absolute;left:4995;top:7012;width:2134;height:2" coordorigin="4995,7012" coordsize="2134,0" path="m4995,7012l7129,7012e" filled="f" stroked="t" strokeweight=".954994pt" strokecolor="#4F4F4F">
                <v:path arrowok="t"/>
              </v:shape>
            </v:group>
            <v:group style="position:absolute;left:6914;top:7007;width:492;height:2" coordorigin="6914,7007" coordsize="492,2">
              <v:shape style="position:absolute;left:6914;top:7007;width:492;height:2" coordorigin="6914,7007" coordsize="492,0" path="m6914,7007l7406,7007e" filled="f" stroked="t" strokeweight=".716246pt" strokecolor="#3B3B3B">
                <v:path arrowok="t"/>
              </v:shape>
            </v:group>
            <v:group style="position:absolute;left:7349;top:7012;width:492;height:2" coordorigin="7349,7012" coordsize="492,2">
              <v:shape style="position:absolute;left:7349;top:7012;width:492;height:2" coordorigin="7349,7012" coordsize="492,0" path="m7349,7012l7841,7012e" filled="f" stroked="t" strokeweight=".477497pt" strokecolor="#282828">
                <v:path arrowok="t"/>
              </v:shape>
            </v:group>
            <v:group style="position:absolute;left:7769;top:7010;width:1690;height:2" coordorigin="7769,7010" coordsize="1690,2">
              <v:shape style="position:absolute;left:7769;top:7010;width:1690;height:2" coordorigin="7769,7010" coordsize="1690,0" path="m7769,7010l9459,7010e" filled="f" stroked="t" strokeweight=".954994pt" strokecolor="#545454">
                <v:path arrowok="t"/>
              </v:shape>
            </v:group>
            <v:group style="position:absolute;left:9402;top:7010;width:1318;height:2" coordorigin="9402,7010" coordsize="1318,2">
              <v:shape style="position:absolute;left:9402;top:7010;width:1318;height:2" coordorigin="9402,7010" coordsize="1318,0" path="m9402,7010l10720,7010e" filled="f" stroked="t" strokeweight=".477497pt" strokecolor="#2F2F2F">
                <v:path arrowok="t"/>
              </v:shape>
            </v:group>
            <v:group style="position:absolute;left:10304;top:7012;width:1270;height:2" coordorigin="10304,7012" coordsize="1270,2">
              <v:shape style="position:absolute;left:10304;top:7012;width:1270;height:2" coordorigin="10304,7012" coordsize="1270,0" path="m10304,7012l11575,7012e" filled="f" stroked="t" strokeweight=".954994pt" strokecolor="#4F4F4F">
                <v:path arrowok="t"/>
              </v:shape>
            </v:group>
            <v:group style="position:absolute;left:282;top:6969;width:2;height:302" coordorigin="282,6969" coordsize="2,302">
              <v:shape style="position:absolute;left:282;top:6969;width:2;height:302" coordorigin="282,6969" coordsize="0,302" path="m282,7270l282,6969e" filled="f" stroked="t" strokeweight=".477497pt" strokecolor="#383838">
                <v:path arrowok="t"/>
              </v:shape>
            </v:group>
            <v:group style="position:absolute;left:2321;top:7254;width:3576;height:2" coordorigin="2321,7254" coordsize="3576,2">
              <v:shape style="position:absolute;left:2321;top:7254;width:3576;height:2" coordorigin="2321,7254" coordsize="3576,0" path="m2321,7254l5897,7254e" filled="f" stroked="t" strokeweight=".954994pt" strokecolor="#4B4B4B">
                <v:path arrowok="t"/>
              </v:shape>
            </v:group>
            <v:group style="position:absolute;left:5840;top:7256;width:649;height:2" coordorigin="5840,7256" coordsize="649,2">
              <v:shape style="position:absolute;left:5840;top:7256;width:649;height:2" coordorigin="5840,7256" coordsize="649,0" path="m5840,7256l6489,7256e" filled="f" stroked="t" strokeweight=".477497pt" strokecolor="#1F1F1F">
                <v:path arrowok="t"/>
              </v:shape>
            </v:group>
            <v:group style="position:absolute;left:6432;top:7254;width:5143;height:2" coordorigin="6432,7254" coordsize="5143,2">
              <v:shape style="position:absolute;left:6432;top:7254;width:5143;height:2" coordorigin="6432,7254" coordsize="5143,0" path="m6432,7254l11575,7254e" filled="f" stroked="t" strokeweight=".716246pt" strokecolor="#4B4B4B">
                <v:path arrowok="t"/>
              </v:shape>
            </v:group>
            <v:group style="position:absolute;left:277;top:7498;width:5334;height:2" coordorigin="277,7498" coordsize="5334,2">
              <v:shape style="position:absolute;left:277;top:7498;width:5334;height:2" coordorigin="277,7498" coordsize="5334,0" path="m277,7498l5611,7498e" filled="f" stroked="t" strokeweight=".716246pt" strokecolor="#4F4F4F">
                <v:path arrowok="t"/>
              </v:shape>
            </v:group>
            <v:group style="position:absolute;left:5448;top:7498;width:277;height:2" coordorigin="5448,7498" coordsize="277,2">
              <v:shape style="position:absolute;left:5448;top:7498;width:277;height:2" coordorigin="5448,7498" coordsize="277,0" path="m5448,7498l5725,7498e" filled="f" stroked="t" strokeweight=".716246pt" strokecolor="#383838">
                <v:path arrowok="t"/>
              </v:shape>
            </v:group>
            <v:group style="position:absolute;left:5668;top:7495;width:821;height:2" coordorigin="5668,7495" coordsize="821,2">
              <v:shape style="position:absolute;left:5668;top:7495;width:821;height:2" coordorigin="5668,7495" coordsize="821,0" path="m5668,7495l6489,7495e" filled="f" stroked="t" strokeweight=".477497pt" strokecolor="#1C1C1C">
                <v:path arrowok="t"/>
              </v:shape>
            </v:group>
            <v:group style="position:absolute;left:6432;top:7495;width:2626;height:2" coordorigin="6432,7495" coordsize="2626,2">
              <v:shape style="position:absolute;left:6432;top:7495;width:2626;height:2" coordorigin="6432,7495" coordsize="2626,0" path="m6432,7495l9058,7495e" filled="f" stroked="t" strokeweight=".716246pt" strokecolor="#4B4B4B">
                <v:path arrowok="t"/>
              </v:shape>
            </v:group>
            <v:group style="position:absolute;left:9001;top:7495;width:1719;height:2" coordorigin="9001,7495" coordsize="1719,2">
              <v:shape style="position:absolute;left:9001;top:7495;width:1719;height:2" coordorigin="9001,7495" coordsize="1719,0" path="m9001,7495l10720,7495e" filled="f" stroked="t" strokeweight=".954994pt" strokecolor="#606060">
                <v:path arrowok="t"/>
              </v:shape>
            </v:group>
            <v:group style="position:absolute;left:10663;top:7495;width:912;height:2" coordorigin="10663,7495" coordsize="912,2">
              <v:shape style="position:absolute;left:10663;top:7495;width:912;height:2" coordorigin="10663,7495" coordsize="912,0" path="m10663,7495l11575,7495e" filled="f" stroked="t" strokeweight=".477497pt" strokecolor="#3B3B3B">
                <v:path arrowok="t"/>
              </v:shape>
            </v:group>
            <v:group style="position:absolute;left:267;top:7974;width:850;height:2" coordorigin="267,7974" coordsize="850,2">
              <v:shape style="position:absolute;left:267;top:7974;width:850;height:2" coordorigin="267,7974" coordsize="850,0" path="m267,7974l1117,7974e" filled="f" stroked="t" strokeweight=".477497pt" strokecolor="#444444">
                <v:path arrowok="t"/>
              </v:shape>
            </v:group>
            <v:group style="position:absolute;left:1060;top:7974;width:635;height:2" coordorigin="1060,7974" coordsize="635,2">
              <v:shape style="position:absolute;left:1060;top:7974;width:635;height:2" coordorigin="1060,7974" coordsize="635,0" path="m1060,7974l1695,7974e" filled="f" stroked="t" strokeweight=".477497pt" strokecolor="#1C1C1C">
                <v:path arrowok="t"/>
              </v:shape>
            </v:group>
            <v:group style="position:absolute;left:1638;top:7972;width:7712;height:2" coordorigin="1638,7972" coordsize="7712,2">
              <v:shape style="position:absolute;left:1638;top:7972;width:7712;height:2" coordorigin="1638,7972" coordsize="7712,0" path="m1638,7972l9349,7972e" filled="f" stroked="t" strokeweight=".954994pt" strokecolor="#4F4F4F">
                <v:path arrowok="t"/>
              </v:shape>
            </v:group>
            <v:group style="position:absolute;left:9292;top:7969;width:167;height:2" coordorigin="9292,7969" coordsize="167,2">
              <v:shape style="position:absolute;left:9292;top:7969;width:167;height:2" coordorigin="9292,7969" coordsize="167,0" path="m9292,7969l9459,7969e" filled="f" stroked="t" strokeweight=".477497pt" strokecolor="#2B2B2B">
                <v:path arrowok="t"/>
              </v:shape>
            </v:group>
            <v:group style="position:absolute;left:9402;top:7972;width:2177;height:2" coordorigin="9402,7972" coordsize="2177,2">
              <v:shape style="position:absolute;left:9402;top:7972;width:2177;height:2" coordorigin="9402,7972" coordsize="2177,0" path="m9402,7972l11579,7972e" filled="f" stroked="t" strokeweight=".954994pt" strokecolor="#575757">
                <v:path arrowok="t"/>
              </v:shape>
            </v:group>
            <v:group style="position:absolute;left:4904;top:7964;width:2;height:737" coordorigin="4904,7964" coordsize="2,737">
              <v:shape style="position:absolute;left:4904;top:7964;width:2;height:737" coordorigin="4904,7964" coordsize="0,737" path="m4904,8702l4904,7964e" filled="f" stroked="t" strokeweight="1.193743pt" strokecolor="#575757">
                <v:path arrowok="t"/>
              </v:shape>
            </v:group>
            <v:group style="position:absolute;left:4894;top:8211;width:6685;height:2" coordorigin="4894,8211" coordsize="6685,2">
              <v:shape style="position:absolute;left:4894;top:8211;width:6685;height:2" coordorigin="4894,8211" coordsize="6685,0" path="m4894,8211l11579,8211e" filled="f" stroked="t" strokeweight=".716246pt" strokecolor="#4F4F4F">
                <v:path arrowok="t"/>
              </v:shape>
            </v:group>
            <v:group style="position:absolute;left:2330;top:7993;width:2;height:1230" coordorigin="2330,7993" coordsize="2,1230">
              <v:shape style="position:absolute;left:2330;top:7993;width:2;height:1230" coordorigin="2330,7993" coordsize="0,1230" path="m2330,9223l2330,7993e" filled="f" stroked="t" strokeweight=".477497pt" strokecolor="#2B2B2B">
                <v:path arrowok="t"/>
              </v:shape>
            </v:group>
            <v:group style="position:absolute;left:4894;top:8455;width:6685;height:2" coordorigin="4894,8455" coordsize="6685,2">
              <v:shape style="position:absolute;left:4894;top:8455;width:6685;height:2" coordorigin="4894,8455" coordsize="6685,0" path="m4894,8455l11579,8455e" filled="f" stroked="t" strokeweight=".716246pt" strokecolor="#4F4F4F">
                <v:path arrowok="t"/>
              </v:shape>
            </v:group>
            <v:group style="position:absolute;left:272;top:8699;width:1561;height:2" coordorigin="272,8699" coordsize="1561,2">
              <v:shape style="position:absolute;left:272;top:8699;width:1561;height:2" coordorigin="272,8699" coordsize="1561,0" path="m272,8699l1834,8699e" filled="f" stroked="t" strokeweight=".954994pt" strokecolor="#5B5B5B">
                <v:path arrowok="t"/>
              </v:shape>
            </v:group>
            <v:group style="position:absolute;left:1638;top:8699;width:697;height:2" coordorigin="1638,8699" coordsize="697,2">
              <v:shape style="position:absolute;left:1638;top:8699;width:697;height:2" coordorigin="1638,8699" coordsize="697,0" path="m1638,8699l2335,8699e" filled="f" stroked="t" strokeweight=".716246pt" strokecolor="#3F3F3F">
                <v:path arrowok="t"/>
              </v:shape>
            </v:group>
            <v:group style="position:absolute;left:2273;top:8697;width:406;height:2" coordorigin="2273,8697" coordsize="406,2">
              <v:shape style="position:absolute;left:2273;top:8697;width:406;height:2" coordorigin="2273,8697" coordsize="406,0" path="m2273,8697l2679,8697e" filled="f" stroked="t" strokeweight=".477497pt" strokecolor="#2B2B2B">
                <v:path arrowok="t"/>
              </v:shape>
            </v:group>
            <v:group style="position:absolute;left:2598;top:8697;width:2330;height:2" coordorigin="2598,8697" coordsize="2330,2">
              <v:shape style="position:absolute;left:2598;top:8697;width:2330;height:2" coordorigin="2598,8697" coordsize="2330,0" path="m2598,8697l4928,8697e" filled="f" stroked="t" strokeweight=".954994pt" strokecolor="#4F4F4F">
                <v:path arrowok="t"/>
              </v:shape>
            </v:group>
            <v:group style="position:absolute;left:4856;top:8697;width:196;height:2" coordorigin="4856,8697" coordsize="196,2">
              <v:shape style="position:absolute;left:4856;top:8697;width:196;height:2" coordorigin="4856,8697" coordsize="196,0" path="m4856,8697l5052,8697e" filled="f" stroked="t" strokeweight=".477497pt" strokecolor="#2B2B2B">
                <v:path arrowok="t"/>
              </v:shape>
            </v:group>
            <v:group style="position:absolute;left:4995;top:8697;width:2411;height:2" coordorigin="4995,8697" coordsize="2411,2">
              <v:shape style="position:absolute;left:4995;top:8697;width:2411;height:2" coordorigin="4995,8697" coordsize="2411,0" path="m4995,8697l7406,8697e" filled="f" stroked="t" strokeweight=".954994pt" strokecolor="#545454">
                <v:path arrowok="t"/>
              </v:shape>
            </v:group>
            <v:group style="position:absolute;left:7349;top:8694;width:482;height:2" coordorigin="7349,8694" coordsize="482,2">
              <v:shape style="position:absolute;left:7349;top:8694;width:482;height:2" coordorigin="7349,8694" coordsize="482,0" path="m7349,8694l7831,8694e" filled="f" stroked="t" strokeweight=".477497pt" strokecolor="#343434">
                <v:path arrowok="t"/>
              </v:shape>
            </v:group>
            <v:group style="position:absolute;left:7712;top:8694;width:1800;height:2" coordorigin="7712,8694" coordsize="1800,2">
              <v:shape style="position:absolute;left:7712;top:8694;width:1800;height:2" coordorigin="7712,8694" coordsize="1800,0" path="m7712,8694l9512,8694e" filled="f" stroked="t" strokeweight=".954994pt" strokecolor="#4F4F4F">
                <v:path arrowok="t"/>
              </v:shape>
            </v:group>
            <v:group style="position:absolute;left:9402;top:8694;width:1318;height:2" coordorigin="9402,8694" coordsize="1318,2">
              <v:shape style="position:absolute;left:9402;top:8694;width:1318;height:2" coordorigin="9402,8694" coordsize="1318,0" path="m9402,8694l10720,8694e" filled="f" stroked="t" strokeweight=".477497pt" strokecolor="#383838">
                <v:path arrowok="t"/>
              </v:shape>
            </v:group>
            <v:group style="position:absolute;left:10300;top:8697;width:1280;height:2" coordorigin="10300,8697" coordsize="1280,2">
              <v:shape style="position:absolute;left:10300;top:8697;width:1280;height:2" coordorigin="10300,8697" coordsize="1280,0" path="m10300,8697l11579,8697e" filled="f" stroked="t" strokeweight=".954994pt" strokecolor="#545454">
                <v:path arrowok="t"/>
              </v:shape>
            </v:group>
            <v:group style="position:absolute;left:277;top:8386;width:2;height:565" coordorigin="277,8386" coordsize="2,565">
              <v:shape style="position:absolute;left:277;top:8386;width:2;height:565" coordorigin="277,8386" coordsize="0,565" path="m277,8950l277,8386e" filled="f" stroked="t" strokeweight=".716246pt" strokecolor="#444444">
                <v:path arrowok="t"/>
              </v:shape>
            </v:group>
            <v:group style="position:absolute;left:277;top:9506;width:3013;height:2" coordorigin="277,9506" coordsize="3013,2">
              <v:shape style="position:absolute;left:277;top:9506;width:3013;height:2" coordorigin="277,9506" coordsize="3013,0" path="m277,9506l3290,9506e" filled="f" stroked="t" strokeweight=".716246pt" strokecolor="#4B4B4B">
                <v:path arrowok="t"/>
              </v:shape>
            </v:group>
            <v:group style="position:absolute;left:2330;top:9166;width:2;height:364" coordorigin="2330,9166" coordsize="2,364">
              <v:shape style="position:absolute;left:2330;top:9166;width:2;height:364" coordorigin="2330,9166" coordsize="0,364" path="m2330,9530l2330,9166e" filled="f" stroked="t" strokeweight=".477497pt" strokecolor="#444444">
                <v:path arrowok="t"/>
              </v:shape>
            </v:group>
            <v:group style="position:absolute;left:3233;top:9506;width:606;height:2" coordorigin="3233,9506" coordsize="606,2">
              <v:shape style="position:absolute;left:3233;top:9506;width:606;height:2" coordorigin="3233,9506" coordsize="606,0" path="m3233,9506l3839,9506e" filled="f" stroked="t" strokeweight=".477497pt" strokecolor="#1F1F1F">
                <v:path arrowok="t"/>
              </v:shape>
            </v:group>
            <v:group style="position:absolute;left:3782;top:9506;width:5558;height:2" coordorigin="3782,9506" coordsize="5558,2">
              <v:shape style="position:absolute;left:3782;top:9506;width:5558;height:2" coordorigin="3782,9506" coordsize="5558,0" path="m3782,9506l9340,9506e" filled="f" stroked="t" strokeweight=".954994pt" strokecolor="#545454">
                <v:path arrowok="t"/>
              </v:shape>
            </v:group>
            <v:group style="position:absolute;left:6322;top:9503;width:649;height:2" coordorigin="6322,9503" coordsize="649,2">
              <v:shape style="position:absolute;left:6322;top:9503;width:649;height:2" coordorigin="6322,9503" coordsize="649,0" path="m6322,9503l6971,9503e" filled="f" stroked="t" strokeweight=".716246pt" strokecolor="#4F4F4F">
                <v:path arrowok="t"/>
              </v:shape>
            </v:group>
            <v:group style="position:absolute;left:9001;top:9503;width:458;height:2" coordorigin="9001,9503" coordsize="458,2">
              <v:shape style="position:absolute;left:9001;top:9503;width:458;height:2" coordorigin="9001,9503" coordsize="458,0" path="m9001,9503l9459,9503e" filled="f" stroked="t" strokeweight=".716246pt" strokecolor="#444444">
                <v:path arrowok="t"/>
              </v:shape>
            </v:group>
            <v:group style="position:absolute;left:9359;top:9503;width:2225;height:2" coordorigin="9359,9503" coordsize="2225,2">
              <v:shape style="position:absolute;left:9359;top:9503;width:2225;height:2" coordorigin="9359,9503" coordsize="2225,0" path="m9359,9503l11584,9503e" filled="f" stroked="t" strokeweight=".954994pt" strokecolor="#575757">
                <v:path arrowok="t"/>
              </v:shape>
            </v:group>
            <v:group style="position:absolute;left:2333;top:9458;width:2;height:919" coordorigin="2333,9458" coordsize="2,919">
              <v:shape style="position:absolute;left:2333;top:9458;width:2;height:919" coordorigin="2333,9458" coordsize="0,919" path="m2333,10377l2333,9458e" filled="f" stroked="t" strokeweight=".238749pt" strokecolor="#2F2F2F">
                <v:path arrowok="t"/>
              </v:shape>
            </v:group>
            <v:group style="position:absolute;left:277;top:10350;width:11312;height:2" coordorigin="277,10350" coordsize="11312,2">
              <v:shape style="position:absolute;left:277;top:10350;width:11312;height:2" coordorigin="277,10350" coordsize="11312,0" path="m277,10350l11589,10350e" filled="f" stroked="t" strokeweight=".954994pt" strokecolor="#545454">
                <v:path arrowok="t"/>
              </v:shape>
            </v:group>
            <v:group style="position:absolute;left:282;top:10595;width:4360;height:2" coordorigin="282,10595" coordsize="4360,2">
              <v:shape style="position:absolute;left:282;top:10595;width:4360;height:2" coordorigin="282,10595" coordsize="4360,0" path="m282,10595l4641,10595e" filled="f" stroked="t" strokeweight=".954994pt" strokecolor="#4F4F4F">
                <v:path arrowok="t"/>
              </v:shape>
            </v:group>
            <v:group style="position:absolute;left:2333;top:10305;width:2;height:215" coordorigin="2333,10305" coordsize="2,215">
              <v:shape style="position:absolute;left:2333;top:10305;width:2;height:215" coordorigin="2333,10305" coordsize="0,215" path="m2333,10520l2333,10305e" filled="f" stroked="t" strokeweight=".238749pt" strokecolor="#444444">
                <v:path arrowok="t"/>
              </v:shape>
            </v:group>
            <v:group style="position:absolute;left:4584;top:10592;width:468;height:2" coordorigin="4584,10592" coordsize="468,2">
              <v:shape style="position:absolute;left:4584;top:10592;width:468;height:2" coordorigin="4584,10592" coordsize="468,0" path="m4584,10592l5052,10592e" filled="f" stroked="t" strokeweight=".477497pt" strokecolor="#1C1C1C">
                <v:path arrowok="t"/>
              </v:shape>
            </v:group>
            <v:group style="position:absolute;left:4995;top:10590;width:511;height:2" coordorigin="4995,10590" coordsize="511,2">
              <v:shape style="position:absolute;left:4995;top:10590;width:511;height:2" coordorigin="4995,10590" coordsize="511,0" path="m4995,10590l5506,10590e" filled="f" stroked="t" strokeweight=".477497pt" strokecolor="#383838">
                <v:path arrowok="t"/>
              </v:shape>
            </v:group>
            <v:group style="position:absolute;left:5281;top:10590;width:2846;height:2" coordorigin="5281,10590" coordsize="2846,2">
              <v:shape style="position:absolute;left:5281;top:10590;width:2846;height:2" coordorigin="5281,10590" coordsize="2846,0" path="m5281,10590l8127,10590e" filled="f" stroked="t" strokeweight=".954994pt" strokecolor="#545454">
                <v:path arrowok="t"/>
              </v:shape>
            </v:group>
            <v:group style="position:absolute;left:7774;top:10587;width:1284;height:2" coordorigin="7774,10587" coordsize="1284,2">
              <v:shape style="position:absolute;left:7774;top:10587;width:1284;height:2" coordorigin="7774,10587" coordsize="1284,0" path="m7774,10587l9058,10587e" filled="f" stroked="t" strokeweight=".477497pt" strokecolor="#383838">
                <v:path arrowok="t"/>
              </v:shape>
            </v:group>
            <v:group style="position:absolute;left:9001;top:10590;width:2588;height:2" coordorigin="9001,10590" coordsize="2588,2">
              <v:shape style="position:absolute;left:9001;top:10590;width:2588;height:2" coordorigin="9001,10590" coordsize="2588,0" path="m9001,10590l11589,10590e" filled="f" stroked="t" strokeweight=".954994pt" strokecolor="#545454">
                <v:path arrowok="t"/>
              </v:shape>
            </v:group>
            <v:group style="position:absolute;left:11579;top:9908;width:2;height:6524" coordorigin="11579,9908" coordsize="2,6524">
              <v:shape style="position:absolute;left:11579;top:9908;width:2;height:6524" coordorigin="11579,9908" coordsize="0,6524" path="m11579,16432l11579,9908e" filled="f" stroked="t" strokeweight=".716246pt" strokecolor="#6B6B6B">
                <v:path arrowok="t"/>
              </v:shape>
            </v:group>
            <v:group style="position:absolute;left:2302;top:10597;width:2;height:493" coordorigin="2302,10597" coordsize="2,493">
              <v:shape style="position:absolute;left:2302;top:10597;width:2;height:493" coordorigin="2302,10597" coordsize="0,493" path="m2302,11090l2302,10597e" filled="f" stroked="t" strokeweight=".238749pt" strokecolor="#606060">
                <v:path arrowok="t"/>
              </v:shape>
            </v:group>
            <v:group style="position:absolute;left:282;top:10834;width:3194;height:2" coordorigin="282,10834" coordsize="3194,2">
              <v:shape style="position:absolute;left:282;top:10834;width:3194;height:2" coordorigin="282,10834" coordsize="3194,0" path="m282,10834l3476,10834e" filled="f" stroked="t" strokeweight=".954994pt" strokecolor="#575757">
                <v:path arrowok="t"/>
              </v:shape>
            </v:group>
            <v:group style="position:absolute;left:3409;top:10836;width:430;height:2" coordorigin="3409,10836" coordsize="430,2">
              <v:shape style="position:absolute;left:3409;top:10836;width:430;height:2" coordorigin="3409,10836" coordsize="430,0" path="m3409,10836l3839,10836e" filled="f" stroked="t" strokeweight=".477497pt" strokecolor="#2B2B2B">
                <v:path arrowok="t"/>
              </v:shape>
            </v:group>
            <v:group style="position:absolute;left:3782;top:10834;width:1270;height:2" coordorigin="3782,10834" coordsize="1270,2">
              <v:shape style="position:absolute;left:3782;top:10834;width:1270;height:2" coordorigin="3782,10834" coordsize="1270,0" path="m3782,10834l5052,10834e" filled="f" stroked="t" strokeweight=".716246pt" strokecolor="#3F3F3F">
                <v:path arrowok="t"/>
              </v:shape>
            </v:group>
            <v:group style="position:absolute;left:4995;top:10834;width:1982;height:2" coordorigin="4995,10834" coordsize="1982,2">
              <v:shape style="position:absolute;left:4995;top:10834;width:1982;height:2" coordorigin="4995,10834" coordsize="1982,0" path="m4995,10834l6976,10834e" filled="f" stroked="t" strokeweight=".954994pt" strokecolor="#575757">
                <v:path arrowok="t"/>
              </v:shape>
            </v:group>
            <v:group style="position:absolute;left:6914;top:10832;width:917;height:2" coordorigin="6914,10832" coordsize="917,2">
              <v:shape style="position:absolute;left:6914;top:10832;width:917;height:2" coordorigin="6914,10832" coordsize="917,0" path="m6914,10832l7831,10832e" filled="f" stroked="t" strokeweight=".477497pt" strokecolor="#3B3B3B">
                <v:path arrowok="t"/>
              </v:shape>
            </v:group>
            <v:group style="position:absolute;left:7774;top:10829;width:3815;height:2" coordorigin="7774,10829" coordsize="3815,2">
              <v:shape style="position:absolute;left:7774;top:10829;width:3815;height:2" coordorigin="7774,10829" coordsize="3815,0" path="m7774,10829l11589,10829e" filled="f" stroked="t" strokeweight=".954994pt" strokecolor="#575757">
                <v:path arrowok="t"/>
              </v:shape>
            </v:group>
            <v:group style="position:absolute;left:282;top:11317;width:3046;height:2" coordorigin="282,11317" coordsize="3046,2">
              <v:shape style="position:absolute;left:282;top:11317;width:3046;height:2" coordorigin="282,11317" coordsize="3046,0" path="m282,11317l3328,11317e" filled="f" stroked="t" strokeweight=".954994pt" strokecolor="#4F4F4F">
                <v:path arrowok="t"/>
              </v:shape>
            </v:group>
            <v:group style="position:absolute;left:2302;top:11090;width:2;height:220" coordorigin="2302,11090" coordsize="2,220">
              <v:shape style="position:absolute;left:2302;top:11090;width:2;height:220" coordorigin="2302,11090" coordsize="0,220" path="m2302,11310l2302,11090e" filled="f" stroked="t" strokeweight=".238749pt" strokecolor="#808080">
                <v:path arrowok="t"/>
              </v:shape>
            </v:group>
            <v:group style="position:absolute;left:3233;top:11315;width:234;height:2" coordorigin="3233,11315" coordsize="234,2">
              <v:shape style="position:absolute;left:3233;top:11315;width:234;height:2" coordorigin="3233,11315" coordsize="234,0" path="m3233,11315l3467,11315e" filled="f" stroked="t" strokeweight=".477497pt" strokecolor="#2B2B2B">
                <v:path arrowok="t"/>
              </v:shape>
            </v:group>
            <v:group style="position:absolute;left:3409;top:11320;width:430;height:2" coordorigin="3409,11320" coordsize="430,2">
              <v:shape style="position:absolute;left:3409;top:11320;width:430;height:2" coordorigin="3409,11320" coordsize="430,0" path="m3409,11320l3839,11320e" filled="f" stroked="t" strokeweight=".716246pt" strokecolor="#3F3F3F">
                <v:path arrowok="t"/>
              </v:shape>
            </v:group>
            <v:group style="position:absolute;left:3634;top:11315;width:2306;height:2" coordorigin="3634,11315" coordsize="2306,2">
              <v:shape style="position:absolute;left:3634;top:11315;width:2306;height:2" coordorigin="3634,11315" coordsize="2306,0" path="m3634,11315l5940,11315e" filled="f" stroked="t" strokeweight=".954994pt" strokecolor="#545454">
                <v:path arrowok="t"/>
              </v:shape>
            </v:group>
            <v:group style="position:absolute;left:5840;top:11310;width:1184;height:2" coordorigin="5840,11310" coordsize="1184,2">
              <v:shape style="position:absolute;left:5840;top:11310;width:1184;height:2" coordorigin="5840,11310" coordsize="1184,0" path="m5840,11310l7024,11310e" filled="f" stroked="t" strokeweight=".716246pt" strokecolor="#383838">
                <v:path arrowok="t"/>
              </v:shape>
            </v:group>
            <v:group style="position:absolute;left:6914;top:11310;width:917;height:2" coordorigin="6914,11310" coordsize="917,2">
              <v:shape style="position:absolute;left:6914;top:11310;width:917;height:2" coordorigin="6914,11310" coordsize="917,0" path="m6914,11310l7831,11310e" filled="f" stroked="t" strokeweight=".477497pt" strokecolor="#2B2B2B">
                <v:path arrowok="t"/>
              </v:shape>
            </v:group>
            <v:group style="position:absolute;left:7750;top:11310;width:1418;height:2" coordorigin="7750,11310" coordsize="1418,2">
              <v:shape style="position:absolute;left:7750;top:11310;width:1418;height:2" coordorigin="7750,11310" coordsize="1418,0" path="m7750,11310l9168,11310e" filled="f" stroked="t" strokeweight=".954994pt" strokecolor="#545454">
                <v:path arrowok="t"/>
              </v:shape>
            </v:group>
            <v:group style="position:absolute;left:9001;top:11313;width:1719;height:2" coordorigin="9001,11313" coordsize="1719,2">
              <v:shape style="position:absolute;left:9001;top:11313;width:1719;height:2" coordorigin="9001,11313" coordsize="1719,0" path="m9001,11313l10720,11313e" filled="f" stroked="t" strokeweight=".477497pt" strokecolor="#343434">
                <v:path arrowok="t"/>
              </v:shape>
            </v:group>
            <v:group style="position:absolute;left:10639;top:11310;width:950;height:2" coordorigin="10639,11310" coordsize="950,2">
              <v:shape style="position:absolute;left:10639;top:11310;width:950;height:2" coordorigin="10639,11310" coordsize="950,0" path="m10639,11310l11589,11310e" filled="f" stroked="t" strokeweight=".954994pt" strokecolor="#575757">
                <v:path arrowok="t"/>
              </v:shape>
            </v:group>
            <v:group style="position:absolute;left:282;top:11561;width:2053;height:2" coordorigin="282,11561" coordsize="2053,2">
              <v:shape style="position:absolute;left:282;top:11561;width:2053;height:2" coordorigin="282,11561" coordsize="2053,0" path="m282,11561l2335,11561e" filled="f" stroked="t" strokeweight=".716246pt" strokecolor="#484848">
                <v:path arrowok="t"/>
              </v:shape>
            </v:group>
            <v:group style="position:absolute;left:2302;top:11296;width:2;height:613" coordorigin="2302,11296" coordsize="2,613">
              <v:shape style="position:absolute;left:2302;top:11296;width:2;height:613" coordorigin="2302,11296" coordsize="0,613" path="m2302,11908l2302,11296e" filled="f" stroked="t" strokeweight=".238749pt" strokecolor="#3F3F3F">
                <v:path arrowok="t"/>
              </v:shape>
            </v:group>
            <v:group style="position:absolute;left:2302;top:11549;width:549;height:2" coordorigin="2302,11549" coordsize="549,2">
              <v:shape style="position:absolute;left:2302;top:11549;width:549;height:2" coordorigin="2302,11549" coordsize="549,0" path="m2302,11549l2851,11549e" filled="f" stroked="t" strokeweight=".716246pt" strokecolor="#282828">
                <v:path arrowok="t"/>
              </v:shape>
            </v:group>
            <v:group style="position:absolute;left:2822;top:11559;width:1819;height:2" coordorigin="2822,11559" coordsize="1819,2">
              <v:shape style="position:absolute;left:2822;top:11559;width:1819;height:2" coordorigin="2822,11559" coordsize="1819,0" path="m2822,11559l4641,11559e" filled="f" stroked="t" strokeweight=".954994pt" strokecolor="#545454">
                <v:path arrowok="t"/>
              </v:shape>
            </v:group>
            <v:group style="position:absolute;left:4584;top:11559;width:468;height:2" coordorigin="4584,11559" coordsize="468,2">
              <v:shape style="position:absolute;left:4584;top:11559;width:468;height:2" coordorigin="4584,11559" coordsize="468,0" path="m4584,11559l5052,11559e" filled="f" stroked="t" strokeweight=".477497pt" strokecolor="#131313">
                <v:path arrowok="t"/>
              </v:shape>
            </v:group>
            <v:group style="position:absolute;left:4995;top:11557;width:917;height:2" coordorigin="4995,11557" coordsize="917,2">
              <v:shape style="position:absolute;left:4995;top:11557;width:917;height:2" coordorigin="4995,11557" coordsize="917,0" path="m4995,11557l5911,11557e" filled="f" stroked="t" strokeweight=".716246pt" strokecolor="#3B3B3B">
                <v:path arrowok="t"/>
              </v:shape>
            </v:group>
            <v:group style="position:absolute;left:5840;top:11554;width:220;height:2" coordorigin="5840,11554" coordsize="220,2">
              <v:shape style="position:absolute;left:5840;top:11554;width:220;height:2" coordorigin="5840,11554" coordsize="220,0" path="m5840,11554l6059,11554e" filled="f" stroked="t" strokeweight=".477497pt" strokecolor="#282828">
                <v:path arrowok="t"/>
              </v:shape>
            </v:group>
            <v:group style="position:absolute;left:6002;top:11554;width:5587;height:2" coordorigin="6002,11554" coordsize="5587,2">
              <v:shape style="position:absolute;left:6002;top:11554;width:5587;height:2" coordorigin="6002,11554" coordsize="5587,0" path="m6002,11554l11589,11554e" filled="f" stroked="t" strokeweight=".716246pt" strokecolor="#545454">
                <v:path arrowok="t"/>
              </v:shape>
            </v:group>
            <v:group style="position:absolute;left:277;top:11904;width:2029;height:2" coordorigin="277,11904" coordsize="2029,2">
              <v:shape style="position:absolute;left:277;top:11904;width:2029;height:2" coordorigin="277,11904" coordsize="2029,0" path="m277,11904l2306,11904e" filled="f" stroked="t" strokeweight=".238749pt" strokecolor="#383838">
                <v:path arrowok="t"/>
              </v:shape>
            </v:group>
            <v:group style="position:absolute;left:294;top:11516;width:2;height:5078" coordorigin="294,11516" coordsize="2,5078">
              <v:shape style="position:absolute;left:294;top:11516;width:2;height:5078" coordorigin="294,11516" coordsize="0,5078" path="m294,16594l294,11516e" filled="f" stroked="t" strokeweight=".477497pt" strokecolor="#484848">
                <v:path arrowok="t"/>
              </v:shape>
            </v:group>
            <v:group style="position:absolute;left:1091;top:11554;width:2;height:383" coordorigin="1091,11554" coordsize="2,383">
              <v:shape style="position:absolute;left:1091;top:11554;width:2;height:383" coordorigin="1091,11554" coordsize="0,383" path="m1091,11937l1091,11554e" filled="f" stroked="t" strokeweight=".716246pt" strokecolor="#444444">
                <v:path arrowok="t"/>
              </v:shape>
            </v:group>
            <v:group style="position:absolute;left:1674;top:11554;width:2;height:383" coordorigin="1674,11554" coordsize="2,383">
              <v:shape style="position:absolute;left:1674;top:11554;width:2;height:383" coordorigin="1674,11554" coordsize="0,383" path="m1674,11937l1674,11554e" filled="f" stroked="t" strokeweight=".716246pt" strokecolor="#444444">
                <v:path arrowok="t"/>
              </v:shape>
            </v:group>
            <v:group style="position:absolute;left:2302;top:11904;width:3175;height:2" coordorigin="2302,11904" coordsize="3175,2">
              <v:shape style="position:absolute;left:2302;top:11904;width:3175;height:2" coordorigin="2302,11904" coordsize="3175,0" path="m2302,11904l5477,11904e" filled="f" stroked="t" strokeweight=".238749pt" strokecolor="#4F4F4F">
                <v:path arrowok="t"/>
              </v:shape>
            </v:group>
            <v:group style="position:absolute;left:5477;top:11904;width:1466;height:2" coordorigin="5477,11904" coordsize="1466,2">
              <v:shape style="position:absolute;left:5477;top:11904;width:1466;height:2" coordorigin="5477,11904" coordsize="1466,0" path="m5477,11904l6943,11904e" filled="f" stroked="t" strokeweight=".238749pt" strokecolor="#000000">
                <v:path arrowok="t"/>
              </v:shape>
            </v:group>
            <v:group style="position:absolute;left:6943;top:11904;width:859;height:2" coordorigin="6943,11904" coordsize="859,2">
              <v:shape style="position:absolute;left:6943;top:11904;width:859;height:2" coordorigin="6943,11904" coordsize="859,0" path="m6943,11904l7802,11904e" filled="f" stroked="t" strokeweight=".238749pt" strokecolor="#575757">
                <v:path arrowok="t"/>
              </v:shape>
            </v:group>
            <v:group style="position:absolute;left:7384;top:11545;width:2;height:5016" coordorigin="7384,11545" coordsize="2,5016">
              <v:shape style="position:absolute;left:7384;top:11545;width:2;height:5016" coordorigin="7384,11545" coordsize="0,5016" path="m7384,16561l7384,11545e" filled="f" stroked="t" strokeweight=".954994pt" strokecolor="#575757">
                <v:path arrowok="t"/>
              </v:shape>
            </v:group>
            <v:group style="position:absolute;left:7802;top:11904;width:3758;height:2" coordorigin="7802,11904" coordsize="3758,2">
              <v:shape style="position:absolute;left:7802;top:11904;width:3758;height:2" coordorigin="7802,11904" coordsize="3758,0" path="m7802,11904l11560,11904e" filled="f" stroked="t" strokeweight=".238749pt" strokecolor="#000000">
                <v:path arrowok="t"/>
              </v:shape>
            </v:group>
            <v:group style="position:absolute;left:291;top:11875;width:2;height:900" coordorigin="291,11875" coordsize="2,900">
              <v:shape style="position:absolute;left:291;top:11875;width:2;height:900" coordorigin="291,11875" coordsize="0,900" path="m291,12775l291,11875e" filled="f" stroked="t" strokeweight=".477497pt" strokecolor="#282828">
                <v:path arrowok="t"/>
              </v:shape>
            </v:group>
            <v:group style="position:absolute;left:1093;top:11875;width:2;height:900" coordorigin="1093,11875" coordsize="2,900">
              <v:shape style="position:absolute;left:1093;top:11875;width:2;height:900" coordorigin="1093,11875" coordsize="0,900" path="m1093,12775l1093,11875e" filled="f" stroked="t" strokeweight=".477497pt" strokecolor="#1C1C1C">
                <v:path arrowok="t"/>
              </v:shape>
            </v:group>
            <v:group style="position:absolute;left:1676;top:11875;width:2;height:459" coordorigin="1676,11875" coordsize="2,459">
              <v:shape style="position:absolute;left:1676;top:11875;width:2;height:459" coordorigin="1676,11875" coordsize="0,459" path="m1676,12334l1676,11875e" filled="f" stroked="t" strokeweight=".477497pt" strokecolor="#232323">
                <v:path arrowok="t"/>
              </v:shape>
            </v:group>
            <v:group style="position:absolute;left:2333;top:11875;width:2;height:1029" coordorigin="2333,11875" coordsize="2,1029">
              <v:shape style="position:absolute;left:2333;top:11875;width:2;height:1029" coordorigin="2333,11875" coordsize="0,1029" path="m2333,12904l2333,11875e" filled="f" stroked="t" strokeweight=".238749pt" strokecolor="#707070">
                <v:path arrowok="t"/>
              </v:shape>
            </v:group>
            <v:group style="position:absolute;left:1678;top:12277;width:2;height:4322" coordorigin="1678,12277" coordsize="2,4322">
              <v:shape style="position:absolute;left:1678;top:12277;width:2;height:4322" coordorigin="1678,12277" coordsize="0,4322" path="m1678,16599l1678,12277e" filled="f" stroked="t" strokeweight=".954994pt" strokecolor="#575757">
                <v:path arrowok="t"/>
              </v:shape>
            </v:group>
            <v:group style="position:absolute;left:1093;top:12717;width:2;height:804" coordorigin="1093,12717" coordsize="2,804">
              <v:shape style="position:absolute;left:1093;top:12717;width:2;height:804" coordorigin="1093,12717" coordsize="0,804" path="m1093,13521l1093,12717e" filled="f" stroked="t" strokeweight=".954994pt" strokecolor="#4B4B4B">
                <v:path arrowok="t"/>
              </v:shape>
            </v:group>
            <v:group style="position:absolute;left:11584;top:9726;width:2;height:5433" coordorigin="11584,9726" coordsize="2,5433">
              <v:shape style="position:absolute;left:11584;top:9726;width:2;height:5433" coordorigin="11584,9726" coordsize="0,5433" path="m11584,15158l11584,9726e" filled="f" stroked="t" strokeweight=".954994pt" strokecolor="#646464">
                <v:path arrowok="t"/>
              </v:shape>
            </v:group>
            <v:group style="position:absolute;left:296;top:13450;width:2;height:311" coordorigin="296,13450" coordsize="2,311">
              <v:shape style="position:absolute;left:296;top:13450;width:2;height:311" coordorigin="296,13450" coordsize="0,311" path="m296,13761l296,13450e" filled="f" stroked="t" strokeweight=".477497pt" strokecolor="#1F1F1F">
                <v:path arrowok="t"/>
              </v:shape>
            </v:group>
            <v:group style="position:absolute;left:1098;top:13450;width:2;height:603" coordorigin="1098,13450" coordsize="2,603">
              <v:shape style="position:absolute;left:1098;top:13450;width:2;height:603" coordorigin="1098,13450" coordsize="0,603" path="m1098,14053l1098,13450e" filled="f" stroked="t" strokeweight=".477497pt" strokecolor="#1F1F1F">
                <v:path arrowok="t"/>
              </v:shape>
            </v:group>
            <v:group style="position:absolute;left:296;top:13703;width:2;height:2891" coordorigin="296,13703" coordsize="2,2891">
              <v:shape style="position:absolute;left:296;top:13703;width:2;height:2891" coordorigin="296,13703" coordsize="0,2891" path="m296,16594l296,13703e" filled="f" stroked="t" strokeweight=".477497pt" strokecolor="#444444">
                <v:path arrowok="t"/>
              </v:shape>
            </v:group>
            <v:group style="position:absolute;left:291;top:13892;width:2044;height:2" coordorigin="291,13892" coordsize="2044,2">
              <v:shape style="position:absolute;left:291;top:13892;width:2044;height:2" coordorigin="291,13892" coordsize="2044,0" path="m291,13892l2335,13892e" filled="f" stroked="t" strokeweight=".954994pt" strokecolor="#646464">
                <v:path arrowok="t"/>
              </v:shape>
            </v:group>
            <v:group style="position:absolute;left:2302;top:12947;width:2;height:531" coordorigin="2302,12947" coordsize="2,531">
              <v:shape style="position:absolute;left:2302;top:12947;width:2;height:531" coordorigin="2302,12947" coordsize="0,531" path="m2302,13478l2302,12947e" filled="f" stroked="t" strokeweight=".238749pt" strokecolor="#000000">
                <v:path arrowok="t"/>
              </v:shape>
            </v:group>
            <v:group style="position:absolute;left:2302;top:13478;width:2;height:254" coordorigin="2302,13478" coordsize="2,254">
              <v:shape style="position:absolute;left:2302;top:13478;width:2;height:254" coordorigin="2302,13478" coordsize="0,254" path="m2302,13732l2302,13478e" filled="f" stroked="t" strokeweight=".238749pt" strokecolor="#C8C8C8">
                <v:path arrowok="t"/>
              </v:shape>
            </v:group>
            <v:group style="position:absolute;left:2302;top:13732;width:2;height:191" coordorigin="2302,13732" coordsize="2,191">
              <v:shape style="position:absolute;left:2302;top:13732;width:2;height:191" coordorigin="2302,13732" coordsize="0,191" path="m2302,13923l2302,13732e" filled="f" stroked="t" strokeweight=".238749pt" strokecolor="#5B5B5B">
                <v:path arrowok="t"/>
              </v:shape>
            </v:group>
            <v:group style="position:absolute;left:2302;top:13909;width:2;height:292" coordorigin="2302,13909" coordsize="2,292">
              <v:shape style="position:absolute;left:2302;top:13909;width:2;height:292" coordorigin="2302,13909" coordsize="0,292" path="m2302,14201l2302,13909e" filled="f" stroked="t" strokeweight=".238749pt" strokecolor="#000000">
                <v:path arrowok="t"/>
              </v:shape>
            </v:group>
            <v:group style="position:absolute;left:1101;top:13995;width:2;height:512" coordorigin="1101,13995" coordsize="2,512">
              <v:shape style="position:absolute;left:1101;top:13995;width:2;height:512" coordorigin="1101,13995" coordsize="0,512" path="m1101,14507l1101,13995e" filled="f" stroked="t" strokeweight=".477497pt" strokecolor="#3B3B3B">
                <v:path arrowok="t"/>
              </v:shape>
            </v:group>
            <v:group style="position:absolute;left:7394;top:11808;width:2;height:4777" coordorigin="7394,11808" coordsize="2,4777">
              <v:shape style="position:absolute;left:7394;top:11808;width:2;height:4777" coordorigin="7394,11808" coordsize="0,4777" path="m7394,16585l7394,11808e" filled="f" stroked="t" strokeweight=".954994pt" strokecolor="#575757">
                <v:path arrowok="t"/>
              </v:shape>
            </v:group>
            <v:group style="position:absolute;left:301;top:14364;width:2;height:637" coordorigin="301,14364" coordsize="2,637">
              <v:shape style="position:absolute;left:301;top:14364;width:2;height:637" coordorigin="301,14364" coordsize="0,637" path="m301,15000l301,14364e" filled="f" stroked="t" strokeweight=".477497pt" strokecolor="#232323">
                <v:path arrowok="t"/>
              </v:shape>
            </v:group>
            <v:group style="position:absolute;left:1103;top:14450;width:2;height:550" coordorigin="1103,14450" coordsize="2,550">
              <v:shape style="position:absolute;left:1103;top:14450;width:2;height:550" coordorigin="1103,14450" coordsize="0,550" path="m1103,15000l1103,14450e" filled="f" stroked="t" strokeweight=".477497pt" strokecolor="#181818">
                <v:path arrowok="t"/>
              </v:shape>
            </v:group>
            <v:group style="position:absolute;left:11586;top:13632;width:2;height:1369" coordorigin="11586,13632" coordsize="2,1369">
              <v:shape style="position:absolute;left:11586;top:13632;width:2;height:1369" coordorigin="11586,13632" coordsize="0,1369" path="m11586,15000l11586,13632e" filled="f" stroked="t" strokeweight=".954994pt" strokecolor="#777777">
                <v:path arrowok="t"/>
              </v:shape>
            </v:group>
            <v:group style="position:absolute;left:303;top:14943;width:2;height:1072" coordorigin="303,14943" coordsize="2,1072">
              <v:shape style="position:absolute;left:303;top:14943;width:2;height:1072" coordorigin="303,14943" coordsize="0,1072" path="m303,16015l303,14943e" filled="f" stroked="t" strokeweight=".477497pt" strokecolor="#3F3F3F">
                <v:path arrowok="t"/>
              </v:shape>
            </v:group>
            <v:group style="position:absolute;left:1101;top:14943;width:2;height:1656" coordorigin="1101,14943" coordsize="2,1656">
              <v:shape style="position:absolute;left:1101;top:14943;width:2;height:1656" coordorigin="1101,14943" coordsize="0,1656" path="m1101,16599l1101,14943e" filled="f" stroked="t" strokeweight=".954994pt" strokecolor="#545454">
                <v:path arrowok="t"/>
              </v:shape>
            </v:group>
            <v:group style="position:absolute;left:11555;top:14972;width:2;height:1015" coordorigin="11555,14972" coordsize="2,1015">
              <v:shape style="position:absolute;left:11555;top:14972;width:2;height:1015" coordorigin="11555,14972" coordsize="0,1015" path="m11555,15986l11555,14972e" filled="f" stroked="t" strokeweight=".238749pt" strokecolor="#000000">
                <v:path arrowok="t"/>
              </v:shape>
            </v:group>
            <v:group style="position:absolute;left:301;top:15958;width:2;height:637" coordorigin="301,15958" coordsize="2,637">
              <v:shape style="position:absolute;left:301;top:15958;width:2;height:637" coordorigin="301,15958" coordsize="0,637" path="m301,16594l301,15958e" filled="f" stroked="t" strokeweight=".716246pt" strokecolor="#646464">
                <v:path arrowok="t"/>
              </v:shape>
            </v:group>
            <v:group style="position:absolute;left:291;top:16587;width:2044;height:2" coordorigin="291,16587" coordsize="2044,2">
              <v:shape style="position:absolute;left:291;top:16587;width:2044;height:2" coordorigin="291,16587" coordsize="2044,0" path="m291,16587l2335,16587e" filled="f" stroked="t" strokeweight=".954994pt" strokecolor="#6B6B6B">
                <v:path arrowok="t"/>
              </v:shape>
            </v:group>
            <v:group style="position:absolute;left:2302;top:14752;width:2;height:1235" coordorigin="2302,14752" coordsize="2,1235">
              <v:shape style="position:absolute;left:2302;top:14752;width:2;height:1235" coordorigin="2302,14752" coordsize="0,1235" path="m2302,15986l2302,14752e" filled="f" stroked="t" strokeweight=".238749pt" strokecolor="#000000">
                <v:path arrowok="t"/>
              </v:shape>
            </v:group>
            <v:group style="position:absolute;left:2302;top:15986;width:2;height:594" coordorigin="2302,15986" coordsize="2,594">
              <v:shape style="position:absolute;left:2302;top:15986;width:2;height:594" coordorigin="2302,15986" coordsize="0,594" path="m2302,16580l2302,15986e" filled="f" stroked="t" strokeweight=".238749pt" strokecolor="#8C8C8C">
                <v:path arrowok="t"/>
              </v:shape>
            </v:group>
            <v:group style="position:absolute;left:2273;top:16587;width:1566;height:2" coordorigin="2273,16587" coordsize="1566,2">
              <v:shape style="position:absolute;left:2273;top:16587;width:1566;height:2" coordorigin="2273,16587" coordsize="1566,0" path="m2273,16587l3839,16587e" filled="f" stroked="t" strokeweight=".477497pt" strokecolor="#3F3F3F">
                <v:path arrowok="t"/>
              </v:shape>
            </v:group>
            <v:group style="position:absolute;left:3782;top:16582;width:859;height:2" coordorigin="3782,16582" coordsize="859,2">
              <v:shape style="position:absolute;left:3782;top:16582;width:859;height:2" coordorigin="3782,16582" coordsize="859,0" path="m3782,16582l4641,16582e" filled="f" stroked="t" strokeweight=".477497pt" strokecolor="#545454">
                <v:path arrowok="t"/>
              </v:shape>
            </v:group>
            <v:group style="position:absolute;left:4278;top:16582;width:2693;height:2" coordorigin="4278,16582" coordsize="2693,2">
              <v:shape style="position:absolute;left:4278;top:16582;width:2693;height:2" coordorigin="4278,16582" coordsize="2693,0" path="m4278,16582l6971,16582e" filled="f" stroked="t" strokeweight=".954994pt" strokecolor="#676767">
                <v:path arrowok="t"/>
              </v:shape>
            </v:group>
            <v:group style="position:absolute;left:6914;top:16580;width:917;height:2" coordorigin="6914,16580" coordsize="917,2">
              <v:shape style="position:absolute;left:6914;top:16580;width:917;height:2" coordorigin="6914,16580" coordsize="917,0" path="m6914,16580l7831,16580e" filled="f" stroked="t" strokeweight=".477497pt" strokecolor="#3F3F3F">
                <v:path arrowok="t"/>
              </v:shape>
            </v:group>
            <v:group style="position:absolute;left:7774;top:16580;width:1576;height:2" coordorigin="7774,16580" coordsize="1576,2">
              <v:shape style="position:absolute;left:7774;top:16580;width:1576;height:2" coordorigin="7774,16580" coordsize="1576,0" path="m7774,16580l9349,16580e" filled="f" stroked="t" strokeweight=".954994pt" strokecolor="#6B6B6B">
                <v:path arrowok="t"/>
              </v:shape>
            </v:group>
            <v:group style="position:absolute;left:9292;top:16580;width:167;height:2" coordorigin="9292,16580" coordsize="167,2">
              <v:shape style="position:absolute;left:9292;top:16580;width:167;height:2" coordorigin="9292,16580" coordsize="167,0" path="m9292,16580l9459,16580e" filled="f" stroked="t" strokeweight=".477497pt" strokecolor="#484848">
                <v:path arrowok="t"/>
              </v:shape>
            </v:group>
            <v:group style="position:absolute;left:9402;top:16582;width:2201;height:2" coordorigin="9402,16582" coordsize="2201,2">
              <v:shape style="position:absolute;left:9402;top:16582;width:2201;height:2" coordorigin="9402,16582" coordsize="2201,0" path="m9402,16582l11603,16582e" filled="f" stroked="t" strokeweight=".716246pt" strokecolor="#6B6B6B">
                <v:path arrowok="t"/>
              </v:shape>
            </v:group>
            <v:group style="position:absolute;left:11555;top:15986;width:2;height:594" coordorigin="11555,15986" coordsize="2,594">
              <v:shape style="position:absolute;left:11555;top:15986;width:2;height:594" coordorigin="11555,15986" coordsize="0,594" path="m11555,16580l11555,15986e" filled="f" stroked="t" strokeweight=".238749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160" w:right="240"/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8" w:lineRule="auto"/>
        <w:ind w:left="3502" w:right="4874" w:firstLine="-11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6"/>
        </w:rPr>
        <w:t>G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277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87" w:lineRule="exact"/>
        <w:ind w:left="603"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32pt;margin-top:-38.315857pt;width:458.83002pt;height:53.01302pt;mso-position-horizontal-relative:page;mso-position-vertical-relative:paragraph;z-index:-12632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tabs>
                      <w:tab w:pos="8160" w:val="left"/>
                    </w:tabs>
                    <w:rPr>
                      <w:rFonts w:ascii="Times New Roman" w:hAnsi="Times New Roman" w:cs="Times New Roman" w:eastAsia="Times New Roman"/>
                      <w:sz w:val="95"/>
                      <w:szCs w:val="9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31"/>
                      <w:b/>
                      <w:bCs/>
                      <w:position w:val="1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00"/>
                      <w:b/>
                      <w:bCs/>
                      <w:position w:val="1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00"/>
                      <w:b/>
                      <w:bCs/>
                      <w:position w:val="1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5B5B5B"/>
                      <w:spacing w:val="0"/>
                      <w:w w:val="212"/>
                      <w:b/>
                      <w:bCs/>
                      <w:position w:val="-3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20"/>
          <w:position w:val="-3"/>
        </w:rPr>
        <w:t>Bü</w:t>
      </w:r>
      <w:r>
        <w:rPr>
          <w:rFonts w:ascii="Arial" w:hAnsi="Arial" w:cs="Arial" w:eastAsia="Arial"/>
          <w:sz w:val="18"/>
          <w:szCs w:val="18"/>
          <w:color w:val="2F2F2F"/>
          <w:spacing w:val="22"/>
          <w:w w:val="12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20"/>
          <w:position w:val="-3"/>
        </w:rPr>
        <w:t>D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2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21"/>
          <w:w w:val="12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20"/>
          <w:position w:val="-3"/>
        </w:rPr>
        <w:t>HIR</w:t>
      </w:r>
      <w:r>
        <w:rPr>
          <w:rFonts w:ascii="Arial" w:hAnsi="Arial" w:cs="Arial" w:eastAsia="Arial"/>
          <w:sz w:val="18"/>
          <w:szCs w:val="18"/>
          <w:color w:val="2F2F2F"/>
          <w:spacing w:val="-35"/>
          <w:w w:val="12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  <w:position w:val="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2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2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16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16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651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14"/>
          <w:position w:val="3"/>
        </w:rPr>
        <w:t>BELEDIYESI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3" w:lineRule="auto"/>
        <w:ind w:left="138" w:right="4190" w:firstLine="-19"/>
        <w:jc w:val="left"/>
        <w:tabs>
          <w:tab w:pos="1680" w:val="left"/>
          <w:tab w:pos="1820" w:val="left"/>
          <w:tab w:pos="3920" w:val="left"/>
          <w:tab w:pos="492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0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7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ı2.05.2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9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9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7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8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19:44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lre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1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2.05.20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7"/>
          <w:w w:val="126"/>
        </w:rPr>
        <w:t>?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3018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Müslüm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PİLİÇ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Esatpaşa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1204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Sok.No:2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0"/>
        </w:rPr>
        <w:t>4-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8" w:right="-20"/>
        <w:jc w:val="left"/>
        <w:tabs>
          <w:tab w:pos="1820" w:val="left"/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Esatpaşa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1204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Sok.No:2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2"/>
        </w:rPr>
        <w:t>4-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2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38" w:right="-20"/>
        <w:jc w:val="left"/>
        <w:tabs>
          <w:tab w:pos="1800" w:val="left"/>
          <w:tab w:pos="422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72" w:lineRule="exact"/>
        <w:ind w:left="118" w:right="-20"/>
        <w:jc w:val="left"/>
        <w:tabs>
          <w:tab w:pos="302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639999pt;margin-top:12.610969pt;width:99.368299pt;height:26pt;mso-position-horizontal-relative:page;mso-position-vertical-relative:paragraph;z-index:-1263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1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C1C1C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C1C1C"/>
                      <w:spacing w:val="-94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ABABA"/>
                      <w:spacing w:val="0"/>
                      <w:w w:val="166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2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4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30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84848"/>
          <w:w w:val="96"/>
          <w:position w:val="1"/>
        </w:rPr>
        <w:t>IBet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w w:val="97"/>
          <w:position w:val="1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10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10"/>
          <w:w w:val="110"/>
          <w:position w:val="1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10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110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11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4"/>
          <w:w w:val="113"/>
          <w:position w:val="1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94"/>
          <w:position w:val="1"/>
        </w:rPr>
        <w:t>ag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1"/>
          <w:w w:val="95"/>
          <w:position w:val="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79"/>
          <w:position w:val="1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  <w:position w:val="1"/>
        </w:rPr>
        <w:t>şap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83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  <w:position w:val="1"/>
        </w:rPr>
        <w:t>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3368" w:right="-20"/>
        <w:jc w:val="left"/>
        <w:tabs>
          <w:tab w:pos="496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4"/>
        </w:rPr>
        <w:t>X</w:t>
      </w:r>
      <w:r>
        <w:rPr>
          <w:rFonts w:ascii="Arial" w:hAnsi="Arial" w:cs="Arial" w:eastAsia="Arial"/>
          <w:sz w:val="18"/>
          <w:szCs w:val="18"/>
          <w:color w:val="2F2F2F"/>
          <w:spacing w:val="-30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52"/>
          <w:position w:val="-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7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1"/>
          <w:position w:val="0"/>
        </w:rPr>
        <w:t>19:53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70" w:lineRule="atLeast"/>
        <w:ind w:left="1846" w:right="4839" w:firstLine="-1718"/>
        <w:jc w:val="left"/>
        <w:tabs>
          <w:tab w:pos="1840" w:val="left"/>
          <w:tab w:pos="2600" w:val="left"/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Güle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BAYRAM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35"/>
          <w:position w:val="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"/>
          <w:w w:val="113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nıiri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3"/>
          <w:position w:val="0"/>
        </w:rPr>
        <w:t>GÜ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808" w:right="3105"/>
        <w:jc w:val="center"/>
        <w:tabs>
          <w:tab w:pos="4040" w:val="left"/>
          <w:tab w:pos="516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73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95"/>
        </w:rPr>
        <w:t>ı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19:45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87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19:50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18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4"/>
          <w:position w:val="0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659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33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8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77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13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8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66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085" w:right="54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8" w:lineRule="auto"/>
        <w:ind w:left="1866" w:right="5031" w:firstLine="2246"/>
        <w:jc w:val="left"/>
        <w:tabs>
          <w:tab w:pos="3320" w:val="left"/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105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7" w:lineRule="auto"/>
        <w:ind w:left="118" w:right="3384" w:firstLine="10"/>
        <w:jc w:val="left"/>
        <w:tabs>
          <w:tab w:pos="1860" w:val="left"/>
          <w:tab w:pos="408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2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2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5"/>
          <w:w w:val="2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ind w:left="18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F2F2F"/>
          <w:w w:val="56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F2F2F"/>
          <w:spacing w:val="2"/>
          <w:w w:val="5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118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0"/>
          <w:w w:val="364"/>
          <w:position w:val="-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6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118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yemeğİ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ocakta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vaziyette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göıiildü.Tarafımızca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kapatıldı.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14" w:lineRule="exact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059" w:right="47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01" w:lineRule="exact"/>
        <w:ind w:left="118" w:right="-20"/>
        <w:jc w:val="left"/>
        <w:tabs>
          <w:tab w:pos="4080" w:val="left"/>
          <w:tab w:pos="602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4"/>
        </w:rPr>
        <w:t>lsum3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left="5981" w:right="4049"/>
        <w:jc w:val="center"/>
        <w:tabs>
          <w:tab w:pos="754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Arial" w:hAnsi="Arial" w:cs="Arial" w:eastAsia="Arial"/>
          <w:sz w:val="41"/>
          <w:szCs w:val="41"/>
          <w:color w:val="484848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48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7"/>
          <w:szCs w:val="7"/>
          <w:color w:val="2F2F2F"/>
          <w:spacing w:val="0"/>
          <w:w w:val="52"/>
          <w:position w:val="1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3" w:lineRule="auto"/>
        <w:ind w:left="118" w:right="5696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9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mutfağında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3" w:lineRule="auto"/>
        <w:ind w:left="1846" w:right="11" w:firstLine="-171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85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8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yemek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sakinlerince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evde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çıkılara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anahtarı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içeride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unututması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tehlikesi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olabilece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18" w:right="-20"/>
        <w:jc w:val="left"/>
        <w:tabs>
          <w:tab w:pos="1840" w:val="left"/>
          <w:tab w:pos="6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6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69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  <w:position w:val="0"/>
        </w:rPr>
        <w:t>ket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3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73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8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118" w:right="7586" w:firstLine="1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sahibine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4" w:lineRule="exact"/>
        <w:ind w:left="128" w:right="-20"/>
        <w:jc w:val="left"/>
        <w:tabs>
          <w:tab w:pos="1840" w:val="left"/>
          <w:tab w:pos="266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1"/>
          <w:w w:val="96"/>
          <w:position w:val="3"/>
        </w:rPr>
        <w:t>E</w:t>
      </w:r>
      <w:r>
        <w:rPr>
          <w:rFonts w:ascii="Arial" w:hAnsi="Arial" w:cs="Arial" w:eastAsia="Arial"/>
          <w:sz w:val="41"/>
          <w:szCs w:val="41"/>
          <w:color w:val="959595"/>
          <w:spacing w:val="-81"/>
          <w:w w:val="96"/>
          <w:position w:val="-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3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9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lra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3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59"/>
          <w:position w:val="3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8"/>
          <w:position w:val="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3"/>
        </w:rPr>
        <w:t>20:35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2" w:lineRule="exact"/>
        <w:ind w:left="118" w:right="-20"/>
        <w:jc w:val="left"/>
        <w:tabs>
          <w:tab w:pos="560" w:val="left"/>
          <w:tab w:pos="900" w:val="left"/>
          <w:tab w:pos="3280" w:val="left"/>
          <w:tab w:pos="8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78pt;margin-top:6.924416pt;width:16.560pt;height:.1pt;mso-position-horizontal-relative:page;mso-position-vertical-relative:paragraph;z-index:-12636" coordorigin="1560,138" coordsize="331,2">
            <v:shape style="position:absolute;left:1560;top:138;width:331;height:2" coordorigin="1560,138" coordsize="331,0" path="m1560,138l1891,138e" filled="f" stroked="t" strokeweight=".72pt" strokecolor="#2B2B2B">
              <v:path arrowok="t"/>
            </v:shape>
          </v:group>
          <w10:wrap type="none"/>
        </w:pict>
      </w:r>
      <w:r>
        <w:rPr/>
        <w:pict>
          <v:group style="position:absolute;margin-left:172.320007pt;margin-top:6.924416pt;width:39.840pt;height:.1pt;mso-position-horizontal-relative:page;mso-position-vertical-relative:paragraph;z-index:-12635" coordorigin="3446,138" coordsize="797,2">
            <v:shape style="position:absolute;left:3446;top:138;width:797;height:2" coordorigin="3446,138" coordsize="797,0" path="m3446,138l4243,138e" filled="f" stroked="t" strokeweight=".72pt" strokecolor="#2B2B2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0"/>
          <w:w w:val="235"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2"/>
          <w:position w:val="9"/>
        </w:rPr>
        <w:t>:·a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4"/>
          <w:position w:val="1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010" w:right="-20"/>
        <w:jc w:val="left"/>
        <w:tabs>
          <w:tab w:pos="4540" w:val="left"/>
          <w:tab w:pos="85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200012pt;margin-top:12.744744pt;width:44.759422pt;height:9.5pt;mso-position-horizontal-relative:page;mso-position-vertical-relative:paragraph;z-index:-1263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1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3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1"/>
        </w:rPr>
        <w:t>Gitmiş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1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76"/>
          <w:position w:val="-17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16"/>
          <w:w w:val="76"/>
          <w:position w:val="-1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76"/>
          <w:position w:val="-17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32"/>
          <w:w w:val="76"/>
          <w:position w:val="-17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52"/>
          <w:position w:val="-17"/>
        </w:rPr>
        <w:t>MaYıs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52"/>
          <w:position w:val="-17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7"/>
          <w:w w:val="52"/>
          <w:position w:val="-1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63"/>
          <w:position w:val="-17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40" w:bottom="280" w:left="160" w:right="0"/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54" w:lineRule="exact"/>
        <w:ind w:left="128" w:right="-94"/>
        <w:jc w:val="left"/>
        <w:tabs>
          <w:tab w:pos="24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7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7"/>
        </w:rPr>
      </w:r>
      <w:r>
        <w:rPr>
          <w:rFonts w:ascii="Arial" w:hAnsi="Arial" w:cs="Arial" w:eastAsia="Arial"/>
          <w:sz w:val="24"/>
          <w:szCs w:val="24"/>
          <w:color w:val="3B77D1"/>
          <w:spacing w:val="0"/>
          <w:w w:val="83"/>
          <w:b/>
          <w:bCs/>
          <w:position w:val="4"/>
        </w:rPr>
        <w:t>haiTe</w:t>
      </w:r>
      <w:r>
        <w:rPr>
          <w:rFonts w:ascii="Arial" w:hAnsi="Arial" w:cs="Arial" w:eastAsia="Arial"/>
          <w:sz w:val="24"/>
          <w:szCs w:val="24"/>
          <w:color w:val="3B77D1"/>
          <w:spacing w:val="0"/>
          <w:w w:val="83"/>
          <w:b/>
          <w:bCs/>
          <w:position w:val="4"/>
        </w:rPr>
        <w:t>m</w:t>
      </w:r>
      <w:r>
        <w:rPr>
          <w:rFonts w:ascii="Arial" w:hAnsi="Arial" w:cs="Arial" w:eastAsia="Arial"/>
          <w:sz w:val="24"/>
          <w:szCs w:val="24"/>
          <w:color w:val="3B77D1"/>
          <w:spacing w:val="-7"/>
          <w:w w:val="83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color w:val="7E959E"/>
          <w:spacing w:val="0"/>
          <w:w w:val="100"/>
          <w:b/>
          <w:bCs/>
          <w:position w:val="4"/>
        </w:rPr>
        <w:t>.</w:t>
      </w:r>
      <w:r>
        <w:rPr>
          <w:rFonts w:ascii="Arial" w:hAnsi="Arial" w:cs="Arial" w:eastAsia="Arial"/>
          <w:sz w:val="24"/>
          <w:szCs w:val="24"/>
          <w:color w:val="7E959E"/>
          <w:spacing w:val="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color w:val="7E959E"/>
          <w:spacing w:val="27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color w:val="3B77D1"/>
          <w:spacing w:val="0"/>
          <w:w w:val="100"/>
          <w:b/>
          <w:bCs/>
          <w:position w:val="4"/>
        </w:rPr>
        <w:t>A</w:t>
      </w:r>
      <w:r>
        <w:rPr>
          <w:rFonts w:ascii="Arial" w:hAnsi="Arial" w:cs="Arial" w:eastAsia="Arial"/>
          <w:sz w:val="24"/>
          <w:szCs w:val="24"/>
          <w:color w:val="3B77D1"/>
          <w:spacing w:val="0"/>
          <w:w w:val="100"/>
          <w:b/>
          <w:bCs/>
          <w:position w:val="4"/>
        </w:rPr>
        <w:t>L</w:t>
      </w:r>
      <w:r>
        <w:rPr>
          <w:rFonts w:ascii="Arial" w:hAnsi="Arial" w:cs="Arial" w:eastAsia="Arial"/>
          <w:sz w:val="24"/>
          <w:szCs w:val="24"/>
          <w:color w:val="3B77D1"/>
          <w:spacing w:val="62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77D1"/>
          <w:spacing w:val="0"/>
          <w:w w:val="82"/>
          <w:b/>
          <w:bCs/>
          <w:position w:val="4"/>
        </w:rPr>
        <w:t>AY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2311" w:right="1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77D1"/>
          <w:w w:val="108"/>
          <w:position w:val="1"/>
        </w:rPr>
        <w:t>Itf</w:t>
      </w:r>
      <w:r>
        <w:rPr>
          <w:rFonts w:ascii="Arial" w:hAnsi="Arial" w:cs="Arial" w:eastAsia="Arial"/>
          <w:sz w:val="19"/>
          <w:szCs w:val="19"/>
          <w:color w:val="3B77D1"/>
          <w:spacing w:val="-13"/>
          <w:w w:val="109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5D8EE2"/>
          <w:spacing w:val="-7"/>
          <w:w w:val="172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3B77D1"/>
          <w:spacing w:val="1"/>
          <w:w w:val="96"/>
          <w:position w:val="1"/>
        </w:rPr>
        <w:t>y</w:t>
      </w:r>
      <w:r>
        <w:rPr>
          <w:rFonts w:ascii="Arial" w:hAnsi="Arial" w:cs="Arial" w:eastAsia="Arial"/>
          <w:sz w:val="19"/>
          <w:szCs w:val="19"/>
          <w:color w:val="5D85BF"/>
          <w:spacing w:val="0"/>
          <w:w w:val="106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5D85BF"/>
          <w:spacing w:val="-3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136DF4"/>
          <w:spacing w:val="0"/>
          <w:w w:val="100"/>
          <w:position w:val="1"/>
        </w:rPr>
        <w:t>Kuze</w:t>
      </w:r>
      <w:r>
        <w:rPr>
          <w:rFonts w:ascii="Arial" w:hAnsi="Arial" w:cs="Arial" w:eastAsia="Arial"/>
          <w:sz w:val="18"/>
          <w:szCs w:val="18"/>
          <w:color w:val="136DF4"/>
          <w:spacing w:val="0"/>
          <w:w w:val="100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136DF4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6DF4"/>
          <w:spacing w:val="0"/>
          <w:w w:val="108"/>
          <w:position w:val="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2199" w:right="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136DF4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22"/>
          <w:szCs w:val="22"/>
          <w:color w:val="136DF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8EE2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8EE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6DF4"/>
          <w:spacing w:val="0"/>
          <w:w w:val="100"/>
        </w:rPr>
        <w:t>rupla</w:t>
      </w:r>
      <w:r>
        <w:rPr>
          <w:rFonts w:ascii="Times New Roman" w:hAnsi="Times New Roman" w:cs="Times New Roman" w:eastAsia="Times New Roman"/>
          <w:sz w:val="19"/>
          <w:szCs w:val="19"/>
          <w:color w:val="136DF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36DF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6DF4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9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2"/>
          <w:w w:val="88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1"/>
          <w:w w:val="88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D4274"/>
          <w:spacing w:val="0"/>
          <w:w w:val="360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339" w:lineRule="exact"/>
        <w:ind w:left="259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784" w:right="2696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727272"/>
          <w:spacing w:val="-136"/>
          <w:w w:val="76"/>
        </w:rPr>
        <w:t>7</w:t>
      </w:r>
      <w:r>
        <w:rPr>
          <w:rFonts w:ascii="Times New Roman" w:hAnsi="Times New Roman" w:cs="Times New Roman" w:eastAsia="Times New Roman"/>
          <w:sz w:val="30"/>
          <w:szCs w:val="30"/>
          <w:color w:val="959595"/>
          <w:spacing w:val="0"/>
          <w:w w:val="137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959595"/>
          <w:spacing w:val="-52"/>
          <w:w w:val="13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727272"/>
          <w:spacing w:val="0"/>
          <w:w w:val="76"/>
        </w:rPr>
        <w:t>2ô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498" w:lineRule="exact"/>
        <w:ind w:right="-20"/>
        <w:jc w:val="left"/>
        <w:tabs>
          <w:tab w:pos="1260" w:val="left"/>
        </w:tabs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color w:val="595D9E"/>
          <w:w w:val="73"/>
          <w:i/>
          <w:position w:val="-4"/>
        </w:rPr>
        <w:t>&lt;:</w:t>
      </w:r>
      <w:r>
        <w:rPr>
          <w:rFonts w:ascii="Arial" w:hAnsi="Arial" w:cs="Arial" w:eastAsia="Arial"/>
          <w:sz w:val="49"/>
          <w:szCs w:val="49"/>
          <w:color w:val="595D9E"/>
          <w:spacing w:val="-68"/>
          <w:w w:val="73"/>
          <w:i/>
          <w:position w:val="-4"/>
        </w:rPr>
        <w:t>[</w:t>
      </w:r>
      <w:r>
        <w:rPr>
          <w:rFonts w:ascii="Arial" w:hAnsi="Arial" w:cs="Arial" w:eastAsia="Arial"/>
          <w:sz w:val="49"/>
          <w:szCs w:val="49"/>
          <w:color w:val="959595"/>
          <w:spacing w:val="-64"/>
          <w:w w:val="73"/>
          <w:i/>
          <w:position w:val="-4"/>
        </w:rPr>
        <w:t>a</w:t>
      </w:r>
      <w:r>
        <w:rPr>
          <w:rFonts w:ascii="Arial" w:hAnsi="Arial" w:cs="Arial" w:eastAsia="Arial"/>
          <w:sz w:val="49"/>
          <w:szCs w:val="49"/>
          <w:color w:val="5B5B5B"/>
          <w:spacing w:val="0"/>
          <w:w w:val="138"/>
          <w:i/>
          <w:position w:val="-4"/>
        </w:rPr>
        <w:t>i</w:t>
      </w:r>
      <w:r>
        <w:rPr>
          <w:rFonts w:ascii="Arial" w:hAnsi="Arial" w:cs="Arial" w:eastAsia="Arial"/>
          <w:sz w:val="49"/>
          <w:szCs w:val="49"/>
          <w:color w:val="5B5B5B"/>
          <w:spacing w:val="0"/>
          <w:w w:val="92"/>
          <w:position w:val="-4"/>
        </w:rPr>
        <w:t>;</w:t>
      </w:r>
      <w:r>
        <w:rPr>
          <w:rFonts w:ascii="Arial" w:hAnsi="Arial" w:cs="Arial" w:eastAsia="Arial"/>
          <w:sz w:val="49"/>
          <w:szCs w:val="49"/>
          <w:color w:val="2F2F2F"/>
          <w:spacing w:val="19"/>
          <w:w w:val="58"/>
          <w:position w:val="-4"/>
        </w:rPr>
        <w:t>'</w:t>
      </w:r>
      <w:r>
        <w:rPr>
          <w:rFonts w:ascii="Arial" w:hAnsi="Arial" w:cs="Arial" w:eastAsia="Arial"/>
          <w:sz w:val="49"/>
          <w:szCs w:val="49"/>
          <w:color w:val="BABABA"/>
          <w:spacing w:val="0"/>
          <w:w w:val="38"/>
          <w:position w:val="-4"/>
        </w:rPr>
        <w:t>.</w:t>
      </w:r>
      <w:r>
        <w:rPr>
          <w:rFonts w:ascii="Arial" w:hAnsi="Arial" w:cs="Arial" w:eastAsia="Arial"/>
          <w:sz w:val="49"/>
          <w:szCs w:val="49"/>
          <w:color w:val="BABAB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9"/>
          <w:szCs w:val="49"/>
          <w:color w:val="BABABA"/>
          <w:spacing w:val="0"/>
          <w:w w:val="100"/>
          <w:position w:val="-4"/>
        </w:rPr>
      </w:r>
      <w:r>
        <w:rPr>
          <w:rFonts w:ascii="Arial" w:hAnsi="Arial" w:cs="Arial" w:eastAsia="Arial"/>
          <w:sz w:val="49"/>
          <w:szCs w:val="49"/>
          <w:color w:val="2333B5"/>
          <w:spacing w:val="0"/>
          <w:w w:val="115"/>
          <w:position w:val="-4"/>
        </w:rPr>
        <w:t>-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6" w:right="1754"/>
        <w:jc w:val="center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727272"/>
          <w:spacing w:val="-31"/>
          <w:w w:val="59"/>
          <w:position w:val="-2"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color w:val="BABABA"/>
          <w:spacing w:val="-33"/>
          <w:w w:val="82"/>
          <w:position w:val="-2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5B5B5B"/>
          <w:spacing w:val="-118"/>
          <w:w w:val="59"/>
          <w:position w:val="-2"/>
        </w:rPr>
        <w:t>v</w:t>
      </w:r>
      <w:r>
        <w:rPr>
          <w:rFonts w:ascii="Times New Roman" w:hAnsi="Times New Roman" w:cs="Times New Roman" w:eastAsia="Times New Roman"/>
          <w:sz w:val="34"/>
          <w:szCs w:val="34"/>
          <w:color w:val="BABABA"/>
          <w:spacing w:val="-32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3D4274"/>
          <w:spacing w:val="0"/>
          <w:w w:val="74"/>
          <w:position w:val="-2"/>
        </w:rPr>
        <w:t>aı</w:t>
      </w:r>
      <w:r>
        <w:rPr>
          <w:rFonts w:ascii="Times New Roman" w:hAnsi="Times New Roman" w:cs="Times New Roman" w:eastAsia="Times New Roman"/>
          <w:sz w:val="34"/>
          <w:szCs w:val="34"/>
          <w:color w:val="3D4274"/>
          <w:spacing w:val="-28"/>
          <w:w w:val="74"/>
          <w:position w:val="-2"/>
        </w:rPr>
        <w:t>;</w:t>
      </w:r>
      <w:r>
        <w:rPr>
          <w:rFonts w:ascii="Times New Roman" w:hAnsi="Times New Roman" w:cs="Times New Roman" w:eastAsia="Times New Roman"/>
          <w:sz w:val="34"/>
          <w:szCs w:val="34"/>
          <w:color w:val="5B5B5B"/>
          <w:spacing w:val="0"/>
          <w:w w:val="55"/>
          <w:position w:val="-2"/>
        </w:rPr>
        <w:t>g,</w:t>
      </w:r>
      <w:r>
        <w:rPr>
          <w:rFonts w:ascii="Times New Roman" w:hAnsi="Times New Roman" w:cs="Times New Roman" w:eastAsia="Times New Roman"/>
          <w:sz w:val="34"/>
          <w:szCs w:val="34"/>
          <w:color w:val="5B5B5B"/>
          <w:spacing w:val="-6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0"/>
          <w:w w:val="60"/>
          <w:position w:val="-2"/>
        </w:rPr>
        <w:t>n</w:t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-44"/>
          <w:w w:val="60"/>
          <w:position w:val="-2"/>
        </w:rPr>
        <w:t>v</w:t>
      </w:r>
      <w:r>
        <w:rPr>
          <w:rFonts w:ascii="Times New Roman" w:hAnsi="Times New Roman" w:cs="Times New Roman" w:eastAsia="Times New Roman"/>
          <w:sz w:val="34"/>
          <w:szCs w:val="34"/>
          <w:color w:val="5B5B5B"/>
          <w:spacing w:val="0"/>
          <w:w w:val="78"/>
          <w:position w:val="-2"/>
        </w:rPr>
        <w:t>ö</w:t>
      </w:r>
      <w:r>
        <w:rPr>
          <w:rFonts w:ascii="Times New Roman" w:hAnsi="Times New Roman" w:cs="Times New Roman" w:eastAsia="Times New Roman"/>
          <w:sz w:val="34"/>
          <w:szCs w:val="34"/>
          <w:color w:val="5B5B5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5B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  <w:position w:val="-2"/>
        </w:rPr>
        <w:t>Abii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6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839996pt;margin-top:2.860815pt;width:25.699209pt;height:16pt;mso-position-horizontal-relative:page;mso-position-vertical-relative:paragraph;z-index:-12629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460" w:val="left"/>
                    </w:tabs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BABABA"/>
                      <w:w w:val="59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ABABA"/>
                      <w:spacing w:val="-4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ABABA"/>
                      <w:spacing w:val="0"/>
                      <w:w w:val="59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ABAB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ABABA"/>
                      <w:spacing w:val="0"/>
                      <w:w w:val="59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BABABA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BABABA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64"/>
          <w:position w:val="-1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69"/>
          <w:position w:val="-1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69"/>
          <w:position w:val="-1"/>
        </w:rPr>
        <w:t>   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9"/>
          <w:w w:val="69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12"/>
          <w:w w:val="89"/>
          <w:position w:val="-1"/>
        </w:rPr>
        <w:t>h</w:t>
      </w:r>
      <w:r>
        <w:rPr>
          <w:rFonts w:ascii="Arial" w:hAnsi="Arial" w:cs="Arial" w:eastAsia="Arial"/>
          <w:sz w:val="18"/>
          <w:szCs w:val="18"/>
          <w:color w:val="484848"/>
          <w:spacing w:val="2"/>
          <w:w w:val="84"/>
          <w:position w:val="-1"/>
        </w:rPr>
        <w:t>a</w:t>
      </w:r>
      <w:r>
        <w:rPr>
          <w:rFonts w:ascii="Arial" w:hAnsi="Arial" w:cs="Arial" w:eastAsia="Arial"/>
          <w:sz w:val="18"/>
          <w:szCs w:val="18"/>
          <w:color w:val="1C1C1C"/>
          <w:spacing w:val="0"/>
          <w:w w:val="121"/>
          <w:position w:val="-1"/>
        </w:rPr>
        <w:t>l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89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5B5B5B"/>
          <w:spacing w:val="-5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5B5B5B"/>
          <w:spacing w:val="-1"/>
          <w:w w:val="63"/>
          <w:position w:val="-1"/>
        </w:rPr>
        <w:t>Ş</w:t>
      </w:r>
      <w:r>
        <w:rPr>
          <w:rFonts w:ascii="Arial" w:hAnsi="Arial" w:cs="Arial" w:eastAsia="Arial"/>
          <w:sz w:val="25"/>
          <w:szCs w:val="25"/>
          <w:color w:val="2F2F2F"/>
          <w:spacing w:val="2"/>
          <w:w w:val="64"/>
          <w:position w:val="-1"/>
        </w:rPr>
        <w:t>u</w:t>
      </w:r>
      <w:r>
        <w:rPr>
          <w:rFonts w:ascii="Arial" w:hAnsi="Arial" w:cs="Arial" w:eastAsia="Arial"/>
          <w:sz w:val="25"/>
          <w:szCs w:val="25"/>
          <w:color w:val="484848"/>
          <w:spacing w:val="-32"/>
          <w:w w:val="64"/>
          <w:position w:val="-1"/>
        </w:rPr>
        <w:t>b</w:t>
      </w:r>
      <w:r>
        <w:rPr>
          <w:rFonts w:ascii="Arial" w:hAnsi="Arial" w:cs="Arial" w:eastAsia="Arial"/>
          <w:sz w:val="25"/>
          <w:szCs w:val="25"/>
          <w:color w:val="808283"/>
          <w:spacing w:val="-40"/>
          <w:w w:val="114"/>
          <w:position w:val="-1"/>
        </w:rPr>
        <w:t>:</w:t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64"/>
          <w:position w:val="-1"/>
        </w:rPr>
        <w:t>e</w:t>
      </w:r>
      <w:r>
        <w:rPr>
          <w:rFonts w:ascii="Arial" w:hAnsi="Arial" w:cs="Arial" w:eastAsia="Arial"/>
          <w:sz w:val="25"/>
          <w:szCs w:val="25"/>
          <w:color w:val="5B5B5B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77"/>
          <w:position w:val="-1"/>
        </w:rPr>
        <w:t>Müdürü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6"/>
          <w:w w:val="77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77"/>
          <w:position w:val="-1"/>
        </w:rPr>
        <w:t>V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999" w:right="2777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ABABA"/>
          <w:spacing w:val="0"/>
          <w:w w:val="186"/>
          <w:position w:val="1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160" w:right="0"/>
          <w:cols w:num="3" w:equalWidth="0">
            <w:col w:w="4198" w:space="327"/>
            <w:col w:w="1311" w:space="1981"/>
            <w:col w:w="3943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9" w:lineRule="auto"/>
        <w:ind w:left="2366" w:right="-62" w:firstLine="-1147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4.639999pt;margin-top:13.876719pt;width:11.04pt;height:.1pt;mso-position-horizontal-relative:page;mso-position-vertical-relative:paragraph;z-index:-12634" coordorigin="2693,278" coordsize="221,2">
            <v:shape style="position:absolute;left:2693;top:278;width:221;height:2" coordorigin="2693,278" coordsize="221,0" path="m2693,278l2914,278e" filled="f" stroked="t" strokeweight=".72pt" strokecolor="#444B97">
              <v:path arrowok="t"/>
            </v:shape>
          </v:group>
          <w10:wrap type="none"/>
        </w:pict>
      </w:r>
      <w:r>
        <w:rPr/>
        <w:pict>
          <v:group style="position:absolute;margin-left:170.639999pt;margin-top:15.316719pt;width:16.320001pt;height:.1pt;mso-position-horizontal-relative:page;mso-position-vertical-relative:paragraph;z-index:-12633" coordorigin="3413,306" coordsize="326,2">
            <v:shape style="position:absolute;left:3413;top:306;width:326;height:2" coordorigin="3413,306" coordsize="326,0" path="m3413,306l3739,306e" filled="f" stroked="t" strokeweight=".96pt" strokecolor="#343B8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8.400009pt;margin-top:-7.38349pt;width:10.3896pt;height:30pt;mso-position-horizontal-relative:page;mso-position-vertical-relative:paragraph;z-index:-12628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rPr>
                      <w:rFonts w:ascii="Times New Roman" w:hAnsi="Times New Roman" w:cs="Times New Roman" w:eastAsia="Times New Roman"/>
                      <w:sz w:val="60"/>
                      <w:szCs w:val="6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3A4B99"/>
                      <w:spacing w:val="0"/>
                      <w:w w:val="52"/>
                    </w:rPr>
                    <w:t>--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520004pt;margin-top:20.199478pt;width:5.28793pt;height:23pt;mso-position-horizontal-relative:page;mso-position-vertical-relative:paragraph;z-index:-12627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5B5B5B"/>
                      <w:spacing w:val="0"/>
                      <w:w w:val="82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2D3887"/>
          <w:spacing w:val="0"/>
          <w:w w:val="76"/>
          <w:b/>
          <w:bCs/>
          <w:i/>
          <w:position w:val="3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2D3887"/>
          <w:spacing w:val="0"/>
          <w:w w:val="100"/>
          <w:b/>
          <w:bCs/>
          <w:i/>
          <w:position w:val="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D3887"/>
          <w:spacing w:val="0"/>
          <w:w w:val="100"/>
          <w:b/>
          <w:bCs/>
          <w:i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AKBULUT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f.ŞöllirU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274" w:right="-20"/>
        <w:jc w:val="left"/>
        <w:tabs>
          <w:tab w:pos="1140" w:val="left"/>
          <w:tab w:pos="246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00"/>
          <w:b/>
          <w:bCs/>
          <w:position w:val="4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4"/>
          <w:w w:val="100"/>
          <w:b/>
          <w:bCs/>
          <w:position w:val="4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484848"/>
          <w:spacing w:val="0"/>
          <w:w w:val="100"/>
          <w:b/>
          <w:bCs/>
          <w:position w:val="4"/>
        </w:rPr>
        <w:t>im</w:t>
      </w:r>
      <w:r>
        <w:rPr>
          <w:rFonts w:ascii="Times New Roman" w:hAnsi="Times New Roman" w:cs="Times New Roman" w:eastAsia="Times New Roman"/>
          <w:sz w:val="30"/>
          <w:szCs w:val="30"/>
          <w:color w:val="484848"/>
          <w:spacing w:val="-38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84848"/>
          <w:spacing w:val="0"/>
          <w:w w:val="100"/>
          <w:b/>
          <w:bCs/>
          <w:position w:val="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84848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b/>
          <w:bCs/>
          <w:position w:val="2"/>
        </w:rPr>
        <w:t>ÖSE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-63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48"/>
          <w:szCs w:val="48"/>
          <w:color w:val="3D4274"/>
          <w:spacing w:val="0"/>
          <w:w w:val="64"/>
          <w:i/>
          <w:position w:val="-3"/>
        </w:rPr>
        <w:t>}rı</w:t>
      </w:r>
      <w:r>
        <w:rPr>
          <w:rFonts w:ascii="Times New Roman" w:hAnsi="Times New Roman" w:cs="Times New Roman" w:eastAsia="Times New Roman"/>
          <w:sz w:val="48"/>
          <w:szCs w:val="48"/>
          <w:color w:val="3D4274"/>
          <w:spacing w:val="0"/>
          <w:w w:val="65"/>
          <w:i/>
          <w:position w:val="-3"/>
        </w:rPr>
        <w:t>)</w:t>
      </w:r>
      <w:r>
        <w:rPr>
          <w:rFonts w:ascii="Times New Roman" w:hAnsi="Times New Roman" w:cs="Times New Roman" w:eastAsia="Times New Roman"/>
          <w:sz w:val="48"/>
          <w:szCs w:val="48"/>
          <w:color w:val="3D4274"/>
          <w:spacing w:val="0"/>
          <w:w w:val="64"/>
          <w:i/>
          <w:position w:val="-3"/>
        </w:rPr>
        <w:t>IA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BABABA"/>
          <w:spacing w:val="0"/>
          <w:w w:val="136"/>
        </w:rPr>
        <w:t>..</w:t>
      </w:r>
      <w:r>
        <w:rPr>
          <w:rFonts w:ascii="Arial" w:hAnsi="Arial" w:cs="Arial" w:eastAsia="Arial"/>
          <w:sz w:val="27"/>
          <w:szCs w:val="27"/>
          <w:color w:val="BABABA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BABABA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BABABA"/>
          <w:spacing w:val="0"/>
          <w:w w:val="242"/>
          <w:position w:val="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60" w:right="0"/>
          <w:cols w:num="3" w:equalWidth="0">
            <w:col w:w="509" w:space="1962"/>
            <w:col w:w="3688" w:space="2749"/>
            <w:col w:w="2852"/>
          </w:cols>
        </w:sectPr>
      </w:pPr>
      <w:rPr/>
    </w:p>
    <w:p>
      <w:pPr>
        <w:spacing w:before="0" w:after="0" w:line="194" w:lineRule="exact"/>
        <w:ind w:left="22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48pt;margin-top:23.52pt;width:568.800012pt;height:782.400002pt;mso-position-horizontal-relative:page;mso-position-vertical-relative:page;z-index:-12637" coordorigin="250,470" coordsize="11376,15648">
            <v:group style="position:absolute;left:269;top:490;width:1728;height:2" coordorigin="269,490" coordsize="1728,2">
              <v:shape style="position:absolute;left:269;top:490;width:1728;height:2" coordorigin="269,490" coordsize="1728,0" path="m269,490l1997,490e" filled="f" stroked="t" strokeweight=".96pt" strokecolor="#747474">
                <v:path arrowok="t"/>
              </v:shape>
            </v:group>
            <v:group style="position:absolute;left:274;top:480;width:2;height:1032" coordorigin="274,480" coordsize="2,1032">
              <v:shape style="position:absolute;left:274;top:480;width:2;height:1032" coordorigin="274,480" coordsize="0,1032" path="m274,1512l274,480e" filled="f" stroked="t" strokeweight=".48pt" strokecolor="#6B6B6B">
                <v:path arrowok="t"/>
              </v:shape>
            </v:group>
            <v:group style="position:absolute;left:1018;top:490;width:10584;height:2" coordorigin="1018,490" coordsize="10584,2">
              <v:shape style="position:absolute;left:1018;top:490;width:10584;height:2" coordorigin="1018,490" coordsize="10584,0" path="m1018,490l11602,490e" filled="f" stroked="t" strokeweight=".96pt" strokecolor="#383838">
                <v:path arrowok="t"/>
              </v:shape>
            </v:group>
            <v:group style="position:absolute;left:2006;top:480;width:2;height:1402" coordorigin="2006,480" coordsize="2,1402">
              <v:shape style="position:absolute;left:2006;top:480;width:2;height:1402" coordorigin="2006,480" coordsize="0,1402" path="m2006,1882l2006,480e" filled="f" stroked="t" strokeweight=".96pt" strokecolor="#8C8C8C">
                <v:path arrowok="t"/>
              </v:shape>
            </v:group>
            <v:group style="position:absolute;left:1958;top:494;width:9643;height:2" coordorigin="1958,494" coordsize="9643,2">
              <v:shape style="position:absolute;left:1958;top:494;width:9643;height:2" coordorigin="1958,494" coordsize="9643,0" path="m1958,494l11602,494e" filled="f" stroked="t" strokeweight=".48pt" strokecolor="#2B2B2B">
                <v:path arrowok="t"/>
              </v:shape>
            </v:group>
            <v:group style="position:absolute;left:8496;top:480;width:2;height:485" coordorigin="8496,480" coordsize="2,485">
              <v:shape style="position:absolute;left:8496;top:480;width:2;height:485" coordorigin="8496,480" coordsize="0,485" path="m8496,965l8496,480e" filled="f" stroked="t" strokeweight=".72pt" strokecolor="#444444">
                <v:path arrowok="t"/>
              </v:shape>
            </v:group>
            <v:group style="position:absolute;left:11597;top:490;width:2;height:1459" coordorigin="11597,490" coordsize="2,1459">
              <v:shape style="position:absolute;left:11597;top:490;width:2;height:1459" coordorigin="11597,490" coordsize="0,1459" path="m11597,1949l11597,490e" filled="f" stroked="t" strokeweight=".96pt" strokecolor="#646464">
                <v:path arrowok="t"/>
              </v:shape>
            </v:group>
            <v:group style="position:absolute;left:8501;top:907;width:2;height:307" coordorigin="8501,907" coordsize="2,307">
              <v:shape style="position:absolute;left:8501;top:907;width:2;height:307" coordorigin="8501,907" coordsize="0,307" path="m8501,1214l8501,907e" filled="f" stroked="t" strokeweight=".48pt" strokecolor="#1C1C1C">
                <v:path arrowok="t"/>
              </v:shape>
            </v:group>
            <v:group style="position:absolute;left:269;top:1872;width:1766;height:2" coordorigin="269,1872" coordsize="1766,2">
              <v:shape style="position:absolute;left:269;top:1872;width:1766;height:2" coordorigin="269,1872" coordsize="1766,0" path="m269,1872l2035,1872e" filled="f" stroked="t" strokeweight=".96pt" strokecolor="#575757">
                <v:path arrowok="t"/>
              </v:shape>
            </v:group>
            <v:group style="position:absolute;left:278;top:1454;width:2;height:446" coordorigin="278,1454" coordsize="2,446">
              <v:shape style="position:absolute;left:278;top:1454;width:2;height:446" coordorigin="278,1454" coordsize="0,446" path="m278,1901l278,1454e" filled="f" stroked="t" strokeweight=".72pt" strokecolor="#545454">
                <v:path arrowok="t"/>
              </v:shape>
            </v:group>
            <v:group style="position:absolute;left:1958;top:1877;width:9648;height:2" coordorigin="1958,1877" coordsize="9648,2">
              <v:shape style="position:absolute;left:1958;top:1877;width:9648;height:2" coordorigin="1958,1877" coordsize="9648,0" path="m1958,1877l11606,1877e" filled="f" stroked="t" strokeweight=".48pt" strokecolor="#2B2B2B">
                <v:path arrowok="t"/>
              </v:shape>
            </v:group>
            <v:group style="position:absolute;left:8501;top:490;width:2;height:1392" coordorigin="8501,490" coordsize="2,1392">
              <v:shape style="position:absolute;left:8501;top:490;width:2;height:1392" coordorigin="8501,490" coordsize="0,1392" path="m8501,1882l8501,490e" filled="f" stroked="t" strokeweight=".48pt" strokecolor="#2F2F2F">
                <v:path arrowok="t"/>
              </v:shape>
            </v:group>
            <v:group style="position:absolute;left:269;top:2117;width:4003;height:2" coordorigin="269,2117" coordsize="4003,2">
              <v:shape style="position:absolute;left:269;top:2117;width:4003;height:2" coordorigin="269,2117" coordsize="4003,0" path="m269,2117l4272,2117e" filled="f" stroked="t" strokeweight=".48pt" strokecolor="#282828">
                <v:path arrowok="t"/>
              </v:shape>
            </v:group>
            <v:group style="position:absolute;left:264;top:1853;width:2;height:278" coordorigin="264,1853" coordsize="2,278">
              <v:shape style="position:absolute;left:264;top:1853;width:2;height:278" coordorigin="264,1853" coordsize="0,278" path="m264,2131l264,1853e" filled="f" stroked="t" strokeweight=".96pt" strokecolor="#232323">
                <v:path arrowok="t"/>
              </v:shape>
            </v:group>
            <v:group style="position:absolute;left:4243;top:2126;width:7344;height:2" coordorigin="4243,2126" coordsize="7344,2">
              <v:shape style="position:absolute;left:4243;top:2126;width:7344;height:2" coordorigin="4243,2126" coordsize="7344,0" path="m4243,2126l11587,2126e" filled="f" stroked="t" strokeweight=".48pt" strokecolor="#676767">
                <v:path arrowok="t"/>
              </v:shape>
            </v:group>
            <v:group style="position:absolute;left:11604;top:1987;width:2;height:2155" coordorigin="11604,1987" coordsize="2,2155">
              <v:shape style="position:absolute;left:11604;top:1987;width:2;height:2155" coordorigin="11604,1987" coordsize="0,2155" path="m11604,4142l11604,1987e" filled="f" stroked="t" strokeweight=".48pt" strokecolor="#444444">
                <v:path arrowok="t"/>
              </v:shape>
            </v:group>
            <v:group style="position:absolute;left:269;top:2357;width:1157;height:2" coordorigin="269,2357" coordsize="1157,2">
              <v:shape style="position:absolute;left:269;top:2357;width:1157;height:2" coordorigin="269,2357" coordsize="1157,0" path="m269,2357l1426,2357e" filled="f" stroked="t" strokeweight=".48pt" strokecolor="#232323">
                <v:path arrowok="t"/>
              </v:shape>
            </v:group>
            <v:group style="position:absolute;left:274;top:2093;width:2;height:3979" coordorigin="274,2093" coordsize="2,3979">
              <v:shape style="position:absolute;left:274;top:2093;width:2;height:3979" coordorigin="274,2093" coordsize="0,3979" path="m274,6072l274,2093e" filled="f" stroked="t" strokeweight=".48pt" strokecolor="#232323">
                <v:path arrowok="t"/>
              </v:shape>
            </v:group>
            <v:group style="position:absolute;left:1397;top:2347;width:2659;height:2" coordorigin="1397,2347" coordsize="2659,2">
              <v:shape style="position:absolute;left:1397;top:2347;width:2659;height:2" coordorigin="1397,2347" coordsize="2659,0" path="m1397,2347l4056,2347e" filled="f" stroked="t" strokeweight=".48pt" strokecolor="#2B2B2B">
                <v:path arrowok="t"/>
              </v:shape>
            </v:group>
            <v:group style="position:absolute;left:3840;top:2362;width:7766;height:2" coordorigin="3840,2362" coordsize="7766,2">
              <v:shape style="position:absolute;left:3840;top:2362;width:7766;height:2" coordorigin="3840,2362" coordsize="7766,0" path="m3840,2362l11606,2362e" filled="f" stroked="t" strokeweight=".96pt" strokecolor="#606060">
                <v:path arrowok="t"/>
              </v:shape>
            </v:group>
            <v:group style="position:absolute;left:269;top:2597;width:1757;height:2" coordorigin="269,2597" coordsize="1757,2">
              <v:shape style="position:absolute;left:269;top:2597;width:1757;height:2" coordorigin="269,2597" coordsize="1757,0" path="m269,2597l2026,2597e" filled="f" stroked="t" strokeweight=".48pt" strokecolor="#282828">
                <v:path arrowok="t"/>
              </v:shape>
            </v:group>
            <v:group style="position:absolute;left:1997;top:2621;width:3322;height:2" coordorigin="1997,2621" coordsize="3322,2">
              <v:shape style="position:absolute;left:1997;top:2621;width:3322;height:2" coordorigin="1997,2621" coordsize="3322,0" path="m1997,2621l5318,2621e" filled="f" stroked="t" strokeweight=".96pt" strokecolor="#979797">
                <v:path arrowok="t"/>
              </v:shape>
            </v:group>
            <v:group style="position:absolute;left:5002;top:2602;width:3216;height:2" coordorigin="5002,2602" coordsize="3216,2">
              <v:shape style="position:absolute;left:5002;top:2602;width:3216;height:2" coordorigin="5002,2602" coordsize="3216,0" path="m5002,2602l8218,2602e" filled="f" stroked="t" strokeweight=".96pt" strokecolor="#545454">
                <v:path arrowok="t"/>
              </v:shape>
            </v:group>
            <v:group style="position:absolute;left:8170;top:2621;width:1104;height:2" coordorigin="8170,2621" coordsize="1104,2">
              <v:shape style="position:absolute;left:8170;top:2621;width:1104;height:2" coordorigin="8170,2621" coordsize="1104,0" path="m8170,2621l9274,2621e" filled="f" stroked="t" strokeweight=".96pt" strokecolor="#939393">
                <v:path arrowok="t"/>
              </v:shape>
            </v:group>
            <v:group style="position:absolute;left:9144;top:2602;width:2462;height:2" coordorigin="9144,2602" coordsize="2462,2">
              <v:shape style="position:absolute;left:9144;top:2602;width:2462;height:2" coordorigin="9144,2602" coordsize="2462,0" path="m9144,2602l11606,2602e" filled="f" stroked="t" strokeweight=".96pt" strokecolor="#606060">
                <v:path arrowok="t"/>
              </v:shape>
            </v:group>
            <v:group style="position:absolute;left:269;top:2837;width:1157;height:2" coordorigin="269,2837" coordsize="1157,2">
              <v:shape style="position:absolute;left:269;top:2837;width:1157;height:2" coordorigin="269,2837" coordsize="1157,0" path="m269,2837l1426,2837e" filled="f" stroked="t" strokeweight=".48pt" strokecolor="#444444">
                <v:path arrowok="t"/>
              </v:shape>
            </v:group>
            <v:group style="position:absolute;left:1397;top:2827;width:600;height:2" coordorigin="1397,2827" coordsize="600,2">
              <v:shape style="position:absolute;left:1397;top:2827;width:600;height:2" coordorigin="1397,2827" coordsize="600,0" path="m1397,2827l1997,2827e" filled="f" stroked="t" strokeweight=".48pt" strokecolor="#484848">
                <v:path arrowok="t"/>
              </v:shape>
            </v:group>
            <v:group style="position:absolute;left:1968;top:2842;width:9638;height:2" coordorigin="1968,2842" coordsize="9638,2">
              <v:shape style="position:absolute;left:1968;top:2842;width:9638;height:2" coordorigin="1968,2842" coordsize="9638,0" path="m1968,2842l11606,2842e" filled="f" stroked="t" strokeweight=".96pt" strokecolor="#747474">
                <v:path arrowok="t"/>
              </v:shape>
            </v:group>
            <v:group style="position:absolute;left:269;top:3082;width:11338;height:2" coordorigin="269,3082" coordsize="11338,2">
              <v:shape style="position:absolute;left:269;top:3082;width:11338;height:2" coordorigin="269,3082" coordsize="11338,0" path="m269,3082l11606,3082e" filled="f" stroked="t" strokeweight=".96pt" strokecolor="#747474">
                <v:path arrowok="t"/>
              </v:shape>
            </v:group>
            <v:group style="position:absolute;left:3178;top:3072;width:2;height:758" coordorigin="3178,3072" coordsize="2,758">
              <v:shape style="position:absolute;left:3178;top:3072;width:2;height:758" coordorigin="3178,3072" coordsize="0,758" path="m3178,3830l3178,3072e" filled="f" stroked="t" strokeweight=".96pt" strokecolor="#646464">
                <v:path arrowok="t"/>
              </v:shape>
            </v:group>
            <v:group style="position:absolute;left:6298;top:3072;width:2;height:758" coordorigin="6298,3072" coordsize="2,758">
              <v:shape style="position:absolute;left:6298;top:3072;width:2;height:758" coordorigin="6298,3072" coordsize="0,758" path="m6298,3830l6298,3072e" filled="f" stroked="t" strokeweight=".96pt" strokecolor="#4F4F4F">
                <v:path arrowok="t"/>
              </v:shape>
            </v:group>
            <v:group style="position:absolute;left:6283;top:3504;width:2203;height:2" coordorigin="6283,3504" coordsize="2203,2">
              <v:shape style="position:absolute;left:6283;top:3504;width:2203;height:2" coordorigin="6283,3504" coordsize="2203,0" path="m6283,3504l8486,3504e" filled="f" stroked="t" strokeweight=".48pt" strokecolor="#444444">
                <v:path arrowok="t"/>
              </v:shape>
            </v:group>
            <v:group style="position:absolute;left:3168;top:3509;width:2381;height:2" coordorigin="3168,3509" coordsize="2381,2">
              <v:shape style="position:absolute;left:3168;top:3509;width:2381;height:2" coordorigin="3168,3509" coordsize="2381,0" path="m3168,3509l5549,3509e" filled="f" stroked="t" strokeweight=".48pt" strokecolor="#484848">
                <v:path arrowok="t"/>
              </v:shape>
            </v:group>
            <v:group style="position:absolute;left:8486;top:3504;width:3106;height:2" coordorigin="8486,3504" coordsize="3106,2">
              <v:shape style="position:absolute;left:8486;top:3504;width:3106;height:2" coordorigin="8486,3504" coordsize="3106,0" path="m8486,3504l11592,3504e" filled="f" stroked="t" strokeweight=".48pt" strokecolor="#000000">
                <v:path arrowok="t"/>
              </v:shape>
            </v:group>
            <v:group style="position:absolute;left:259;top:3816;width:3182;height:2" coordorigin="259,3816" coordsize="3182,2">
              <v:shape style="position:absolute;left:259;top:3816;width:3182;height:2" coordorigin="259,3816" coordsize="3182,0" path="m259,3816l3442,3816e" filled="f" stroked="t" strokeweight=".96pt" strokecolor="#575757">
                <v:path arrowok="t"/>
              </v:shape>
            </v:group>
            <v:group style="position:absolute;left:3384;top:3821;width:2779;height:2" coordorigin="3384,3821" coordsize="2779,2">
              <v:shape style="position:absolute;left:3384;top:3821;width:2779;height:2" coordorigin="3384,3821" coordsize="2779,0" path="m3384,3821l6163,3821e" filled="f" stroked="t" strokeweight=".96pt" strokecolor="#3B3B3B">
                <v:path arrowok="t"/>
              </v:shape>
            </v:group>
            <v:group style="position:absolute;left:5318;top:3821;width:4051;height:2" coordorigin="5318,3821" coordsize="4051,2">
              <v:shape style="position:absolute;left:5318;top:3821;width:4051;height:2" coordorigin="5318,3821" coordsize="4051,0" path="m5318,3821l9370,3821e" filled="f" stroked="t" strokeweight=".96pt" strokecolor="#575757">
                <v:path arrowok="t"/>
              </v:shape>
            </v:group>
            <v:group style="position:absolute;left:9245;top:3826;width:2366;height:2" coordorigin="9245,3826" coordsize="2366,2">
              <v:shape style="position:absolute;left:9245;top:3826;width:2366;height:2" coordorigin="9245,3826" coordsize="2366,0" path="m9245,3826l11611,3826e" filled="f" stroked="t" strokeweight=".48pt" strokecolor="#343434">
                <v:path arrowok="t"/>
              </v:shape>
            </v:group>
            <v:group style="position:absolute;left:269;top:4099;width:9274;height:2" coordorigin="269,4099" coordsize="9274,2">
              <v:shape style="position:absolute;left:269;top:4099;width:9274;height:2" coordorigin="269,4099" coordsize="9274,0" path="m269,4099l9542,4099e" filled="f" stroked="t" strokeweight=".96pt" strokecolor="#575757">
                <v:path arrowok="t"/>
              </v:shape>
            </v:group>
            <v:group style="position:absolute;left:2006;top:3811;width:2;height:6710" coordorigin="2006,3811" coordsize="2,6710">
              <v:shape style="position:absolute;left:2006;top:3811;width:2;height:6710" coordorigin="2006,3811" coordsize="0,6710" path="m2006,10522l2006,3811e" filled="f" stroked="t" strokeweight=".96pt" strokecolor="#545454">
                <v:path arrowok="t"/>
              </v:shape>
            </v:group>
            <v:group style="position:absolute;left:9245;top:4104;width:2366;height:2" coordorigin="9245,4104" coordsize="2366,2">
              <v:shape style="position:absolute;left:9245;top:4104;width:2366;height:2" coordorigin="9245,4104" coordsize="2366,0" path="m9245,4104l11611,4104e" filled="f" stroked="t" strokeweight=".48pt" strokecolor="#2B2B2B">
                <v:path arrowok="t"/>
              </v:shape>
            </v:group>
            <v:group style="position:absolute;left:1997;top:4339;width:2275;height:2" coordorigin="1997,4339" coordsize="2275,2">
              <v:shape style="position:absolute;left:1997;top:4339;width:2275;height:2" coordorigin="1997,4339" coordsize="2275,0" path="m1997,4339l4272,4339e" filled="f" stroked="t" strokeweight=".96pt" strokecolor="#575757">
                <v:path arrowok="t"/>
              </v:shape>
            </v:group>
            <v:group style="position:absolute;left:4214;top:4344;width:7402;height:2" coordorigin="4214,4344" coordsize="7402,2">
              <v:shape style="position:absolute;left:4214;top:4344;width:7402;height:2" coordorigin="4214,4344" coordsize="7402,0" path="m4214,4344l11616,4344e" filled="f" stroked="t" strokeweight=".48pt" strokecolor="#282828">
                <v:path arrowok="t"/>
              </v:shape>
            </v:group>
            <v:group style="position:absolute;left:11606;top:3960;width:2;height:2414" coordorigin="11606,3960" coordsize="2,2414">
              <v:shape style="position:absolute;left:11606;top:3960;width:2;height:2414" coordorigin="11606,3960" coordsize="0,2414" path="m11606,6374l11606,3960e" filled="f" stroked="t" strokeweight=".96pt" strokecolor="#606060">
                <v:path arrowok="t"/>
              </v:shape>
            </v:group>
            <v:group style="position:absolute;left:4253;top:4330;width:2;height:2189" coordorigin="4253,4330" coordsize="2,2189">
              <v:shape style="position:absolute;left:4253;top:4330;width:2;height:2189" coordorigin="4253,4330" coordsize="0,2189" path="m4253,6518l4253,4330e" filled="f" stroked="t" strokeweight=".96pt" strokecolor="#4F4F4F">
                <v:path arrowok="t"/>
              </v:shape>
            </v:group>
            <v:group style="position:absolute;left:4243;top:4829;width:7373;height:2" coordorigin="4243,4829" coordsize="7373,2">
              <v:shape style="position:absolute;left:4243;top:4829;width:7373;height:2" coordorigin="4243,4829" coordsize="7373,0" path="m4243,4829l11616,4829e" filled="f" stroked="t" strokeweight=".96pt" strokecolor="#606060">
                <v:path arrowok="t"/>
              </v:shape>
            </v:group>
            <v:group style="position:absolute;left:7176;top:4330;width:2;height:509" coordorigin="7176,4330" coordsize="2,509">
              <v:shape style="position:absolute;left:7176;top:4330;width:2;height:509" coordorigin="7176,4330" coordsize="0,509" path="m7176,4838l7176,4330e" filled="f" stroked="t" strokeweight=".48pt" strokecolor="#282828">
                <v:path arrowok="t"/>
              </v:shape>
            </v:group>
            <v:group style="position:absolute;left:4243;top:5069;width:7373;height:2" coordorigin="4243,5069" coordsize="7373,2">
              <v:shape style="position:absolute;left:4243;top:5069;width:7373;height:2" coordorigin="4243,5069" coordsize="7373,0" path="m4243,5069l11616,5069e" filled="f" stroked="t" strokeweight=".96pt" strokecolor="#676767">
                <v:path arrowok="t"/>
              </v:shape>
            </v:group>
            <v:group style="position:absolute;left:4243;top:5314;width:7373;height:2" coordorigin="4243,5314" coordsize="7373,2">
              <v:shape style="position:absolute;left:4243;top:5314;width:7373;height:2" coordorigin="4243,5314" coordsize="7373,0" path="m4243,5314l11616,5314e" filled="f" stroked="t" strokeweight=".48pt" strokecolor="#282828">
                <v:path arrowok="t"/>
              </v:shape>
            </v:group>
            <v:group style="position:absolute;left:1997;top:5554;width:9619;height:2" coordorigin="1997,5554" coordsize="9619,2">
              <v:shape style="position:absolute;left:1997;top:5554;width:9619;height:2" coordorigin="1997,5554" coordsize="9619,0" path="m1997,5554l11616,5554e" filled="f" stroked="t" strokeweight=".48pt" strokecolor="#282828">
                <v:path arrowok="t"/>
              </v:shape>
            </v:group>
            <v:group style="position:absolute;left:259;top:5798;width:11357;height:2" coordorigin="259,5798" coordsize="11357,2">
              <v:shape style="position:absolute;left:259;top:5798;width:11357;height:2" coordorigin="259,5798" coordsize="11357,0" path="m259,5798l11616,5798e" filled="f" stroked="t" strokeweight=".96pt" strokecolor="#606060">
                <v:path arrowok="t"/>
              </v:shape>
            </v:group>
            <v:group style="position:absolute;left:7176;top:5789;width:2;height:730" coordorigin="7176,5789" coordsize="2,730">
              <v:shape style="position:absolute;left:7176;top:5789;width:2;height:730" coordorigin="7176,5789" coordsize="0,730" path="m7176,6518l7176,5789e" filled="f" stroked="t" strokeweight=".48pt" strokecolor="#282828">
                <v:path arrowok="t"/>
              </v:shape>
            </v:group>
            <v:group style="position:absolute;left:269;top:480;width:2;height:5832" coordorigin="269,480" coordsize="2,5832">
              <v:shape style="position:absolute;left:269;top:480;width:2;height:5832" coordorigin="269,480" coordsize="0,5832" path="m269,6312l269,480e" filled="f" stroked="t" strokeweight=".72pt" strokecolor="#383838">
                <v:path arrowok="t"/>
              </v:shape>
            </v:group>
            <v:group style="position:absolute;left:1997;top:6269;width:9619;height:2" coordorigin="1997,6269" coordsize="9619,2">
              <v:shape style="position:absolute;left:1997;top:6269;width:9619;height:2" coordorigin="1997,6269" coordsize="9619,0" path="m1997,6269l11616,6269e" filled="f" stroked="t" strokeweight=".96pt" strokecolor="#606060">
                <v:path arrowok="t"/>
              </v:shape>
            </v:group>
            <v:group style="position:absolute;left:274;top:6254;width:2;height:312" coordorigin="274,6254" coordsize="2,312">
              <v:shape style="position:absolute;left:274;top:6254;width:2;height:312" coordorigin="274,6254" coordsize="0,312" path="m274,6566l274,6254e" filled="f" stroked="t" strokeweight=".48pt" strokecolor="#383838">
                <v:path arrowok="t"/>
              </v:shape>
            </v:group>
            <v:group style="position:absolute;left:1997;top:6514;width:2285;height:2" coordorigin="1997,6514" coordsize="2285,2">
              <v:shape style="position:absolute;left:1997;top:6514;width:2285;height:2" coordorigin="1997,6514" coordsize="2285,0" path="m1997,6514l4282,6514e" filled="f" stroked="t" strokeweight=".48pt" strokecolor="#282828">
                <v:path arrowok="t"/>
              </v:shape>
            </v:group>
            <v:group style="position:absolute;left:4234;top:6538;width:1085;height:2" coordorigin="4234,6538" coordsize="1085,2">
              <v:shape style="position:absolute;left:4234;top:6538;width:1085;height:2" coordorigin="4234,6538" coordsize="1085,0" path="m4234,6538l5318,6538e" filled="f" stroked="t" strokeweight=".48pt" strokecolor="#000000">
                <v:path arrowok="t"/>
              </v:shape>
            </v:group>
            <v:group style="position:absolute;left:5290;top:6514;width:1454;height:2" coordorigin="5290,6514" coordsize="1454,2">
              <v:shape style="position:absolute;left:5290;top:6514;width:1454;height:2" coordorigin="5290,6514" coordsize="1454,0" path="m5290,6514l6744,6514e" filled="f" stroked="t" strokeweight=".48pt" strokecolor="#232323">
                <v:path arrowok="t"/>
              </v:shape>
            </v:group>
            <v:group style="position:absolute;left:6715;top:6538;width:456;height:2" coordorigin="6715,6538" coordsize="456,2">
              <v:shape style="position:absolute;left:6715;top:6538;width:456;height:2" coordorigin="6715,6538" coordsize="456,0" path="m6715,6538l7171,6538e" filled="f" stroked="t" strokeweight=".48pt" strokecolor="#000000">
                <v:path arrowok="t"/>
              </v:shape>
            </v:group>
            <v:group style="position:absolute;left:7123;top:6514;width:2179;height:2" coordorigin="7123,6514" coordsize="2179,2">
              <v:shape style="position:absolute;left:7123;top:6514;width:2179;height:2" coordorigin="7123,6514" coordsize="2179,0" path="m7123,6514l9302,6514e" filled="f" stroked="t" strokeweight=".48pt" strokecolor="#282828">
                <v:path arrowok="t"/>
              </v:shape>
            </v:group>
            <v:group style="position:absolute;left:9274;top:6538;width:2314;height:2" coordorigin="9274,6538" coordsize="2314,2">
              <v:shape style="position:absolute;left:9274;top:6538;width:2314;height:2" coordorigin="9274,6538" coordsize="2314,0" path="m9274,6538l11587,6538e" filled="f" stroked="t" strokeweight=".48pt" strokecolor="#000000">
                <v:path arrowok="t"/>
              </v:shape>
            </v:group>
            <v:group style="position:absolute;left:11606;top:6245;width:2;height:326" coordorigin="11606,6245" coordsize="2,326">
              <v:shape style="position:absolute;left:11606;top:6245;width:2;height:326" coordorigin="11606,6245" coordsize="0,326" path="m11606,6571l11606,6245e" filled="f" stroked="t" strokeweight=".72pt" strokecolor="#484848">
                <v:path arrowok="t"/>
              </v:shape>
            </v:group>
            <v:group style="position:absolute;left:269;top:6509;width:2;height:9600" coordorigin="269,6509" coordsize="2,9600">
              <v:shape style="position:absolute;left:269;top:6509;width:2;height:9600" coordorigin="269,6509" coordsize="0,9600" path="m269,16109l269,6509e" filled="f" stroked="t" strokeweight=".96pt" strokecolor="#5B5B5B">
                <v:path arrowok="t"/>
              </v:shape>
            </v:group>
            <v:group style="position:absolute;left:778;top:6754;width:1258;height:2" coordorigin="778,6754" coordsize="1258,2">
              <v:shape style="position:absolute;left:778;top:6754;width:1258;height:2" coordorigin="778,6754" coordsize="1258,0" path="m778,6754l2035,6754e" filled="f" stroked="t" strokeweight=".48pt" strokecolor="#343434">
                <v:path arrowok="t"/>
              </v:shape>
            </v:group>
            <v:group style="position:absolute;left:1987;top:6782;width:2256;height:2" coordorigin="1987,6782" coordsize="2256,2">
              <v:shape style="position:absolute;left:1987;top:6782;width:2256;height:2" coordorigin="1987,6782" coordsize="2256,0" path="m1987,6782l4243,6782e" filled="f" stroked="t" strokeweight=".48pt" strokecolor="#545454">
                <v:path arrowok="t"/>
              </v:shape>
            </v:group>
            <v:group style="position:absolute;left:4243;top:6782;width:1301;height:2" coordorigin="4243,6782" coordsize="1301,2">
              <v:shape style="position:absolute;left:4243;top:6782;width:1301;height:2" coordorigin="4243,6782" coordsize="1301,0" path="m4243,6782l5544,6782e" filled="f" stroked="t" strokeweight=".48pt" strokecolor="#000000">
                <v:path arrowok="t"/>
              </v:shape>
            </v:group>
            <v:group style="position:absolute;left:5515;top:6754;width:806;height:2" coordorigin="5515,6754" coordsize="806,2">
              <v:shape style="position:absolute;left:5515;top:6754;width:806;height:2" coordorigin="5515,6754" coordsize="806,0" path="m5515,6754l6322,6754e" filled="f" stroked="t" strokeweight=".48pt" strokecolor="#343434">
                <v:path arrowok="t"/>
              </v:shape>
            </v:group>
            <v:group style="position:absolute;left:6293;top:6782;width:1877;height:2" coordorigin="6293,6782" coordsize="1877,2">
              <v:shape style="position:absolute;left:6293;top:6782;width:1877;height:2" coordorigin="6293,6782" coordsize="1877,0" path="m6293,6782l8170,6782e" filled="f" stroked="t" strokeweight=".48pt" strokecolor="#000000">
                <v:path arrowok="t"/>
              </v:shape>
            </v:group>
            <v:group style="position:absolute;left:8141;top:6754;width:1162;height:2" coordorigin="8141,6754" coordsize="1162,2">
              <v:shape style="position:absolute;left:8141;top:6754;width:1162;height:2" coordorigin="8141,6754" coordsize="1162,0" path="m8141,6754l9302,6754e" filled="f" stroked="t" strokeweight=".48pt" strokecolor="#343434">
                <v:path arrowok="t"/>
              </v:shape>
            </v:group>
            <v:group style="position:absolute;left:9274;top:6782;width:2314;height:2" coordorigin="9274,6782" coordsize="2314,2">
              <v:shape style="position:absolute;left:9274;top:6782;width:2314;height:2" coordorigin="9274,6782" coordsize="2314,0" path="m9274,6782l11587,6782e" filled="f" stroked="t" strokeweight=".96pt" strokecolor="#000000">
                <v:path arrowok="t"/>
              </v:shape>
            </v:group>
            <v:group style="position:absolute;left:11611;top:6504;width:2;height:754" coordorigin="11611,6504" coordsize="2,754">
              <v:shape style="position:absolute;left:11611;top:6504;width:2;height:754" coordorigin="11611,6504" coordsize="0,754" path="m11611,7258l11611,6504e" filled="f" stroked="t" strokeweight=".48pt" strokecolor="#2B2B2B">
                <v:path arrowok="t"/>
              </v:shape>
            </v:group>
            <v:group style="position:absolute;left:259;top:7229;width:11357;height:2" coordorigin="259,7229" coordsize="11357,2">
              <v:shape style="position:absolute;left:259;top:7229;width:11357;height:2" coordorigin="259,7229" coordsize="11357,0" path="m259,7229l11616,7229e" filled="f" stroked="t" strokeweight=".96pt" strokecolor="#606060">
                <v:path arrowok="t"/>
              </v:shape>
            </v:group>
            <v:group style="position:absolute;left:4258;top:7219;width:2;height:768" coordorigin="4258,7219" coordsize="2,768">
              <v:shape style="position:absolute;left:4258;top:7219;width:2;height:768" coordorigin="4258,7219" coordsize="0,768" path="m4258,7987l4258,7219e" filled="f" stroked="t" strokeweight=".48pt" strokecolor="#2B2B2B">
                <v:path arrowok="t"/>
              </v:shape>
            </v:group>
            <v:group style="position:absolute;left:4253;top:7469;width:5275;height:2" coordorigin="4253,7469" coordsize="5275,2">
              <v:shape style="position:absolute;left:4253;top:7469;width:5275;height:2" coordorigin="4253,7469" coordsize="5275,0" path="m4253,7469l9528,7469e" filled="f" stroked="t" strokeweight=".96pt" strokecolor="#606060">
                <v:path arrowok="t"/>
              </v:shape>
            </v:group>
            <v:group style="position:absolute;left:9245;top:7474;width:2371;height:2" coordorigin="9245,7474" coordsize="2371,2">
              <v:shape style="position:absolute;left:9245;top:7474;width:2371;height:2" coordorigin="9245,7474" coordsize="2371,0" path="m9245,7474l11616,7474e" filled="f" stroked="t" strokeweight=".48pt" strokecolor="#383838">
                <v:path arrowok="t"/>
              </v:shape>
            </v:group>
            <v:group style="position:absolute;left:4238;top:7704;width:1306;height:2" coordorigin="4238,7704" coordsize="1306,2">
              <v:shape style="position:absolute;left:4238;top:7704;width:1306;height:2" coordorigin="4238,7704" coordsize="1306,0" path="m4238,7704l5544,7704e" filled="f" stroked="t" strokeweight=".48pt" strokecolor="#2B2B2B">
                <v:path arrowok="t"/>
              </v:shape>
            </v:group>
            <v:group style="position:absolute;left:5515;top:7714;width:648;height:2" coordorigin="5515,7714" coordsize="648,2">
              <v:shape style="position:absolute;left:5515;top:7714;width:648;height:2" coordorigin="5515,7714" coordsize="648,0" path="m5515,7714l6163,7714e" filled="f" stroked="t" strokeweight=".48pt" strokecolor="#1F1F1F">
                <v:path arrowok="t"/>
              </v:shape>
            </v:group>
            <v:group style="position:absolute;left:6134;top:7704;width:3139;height:2" coordorigin="6134,7704" coordsize="3139,2">
              <v:shape style="position:absolute;left:6134;top:7704;width:3139;height:2" coordorigin="6134,7704" coordsize="3139,0" path="m6134,7704l9274,7704e" filled="f" stroked="t" strokeweight=".96pt" strokecolor="#2F2F2F">
                <v:path arrowok="t"/>
              </v:shape>
            </v:group>
            <v:group style="position:absolute;left:9144;top:7718;width:2472;height:2" coordorigin="9144,7718" coordsize="2472,2">
              <v:shape style="position:absolute;left:9144;top:7718;width:2472;height:2" coordorigin="9144,7718" coordsize="2472,0" path="m9144,7718l11616,7718e" filled="f" stroked="t" strokeweight=".96pt" strokecolor="#606060">
                <v:path arrowok="t"/>
              </v:shape>
            </v:group>
            <v:group style="position:absolute;left:254;top:8098;width:442;height:2" coordorigin="254,8098" coordsize="442,2">
              <v:shape style="position:absolute;left:254;top:8098;width:442;height:2" coordorigin="254,8098" coordsize="442,0" path="m254,8098l696,8098e" filled="f" stroked="t" strokeweight=".48pt" strokecolor="#575757">
                <v:path arrowok="t"/>
              </v:shape>
            </v:group>
            <v:group style="position:absolute;left:696;top:8098;width:701;height:2" coordorigin="696,8098" coordsize="701,2">
              <v:shape style="position:absolute;left:696;top:8098;width:701;height:2" coordorigin="696,8098" coordsize="701,0" path="m696,8098l1397,8098e" filled="f" stroked="t" strokeweight=".48pt" strokecolor="#000000">
                <v:path arrowok="t"/>
              </v:shape>
            </v:group>
            <v:group style="position:absolute;left:1397;top:8098;width:1325;height:2" coordorigin="1397,8098" coordsize="1325,2">
              <v:shape style="position:absolute;left:1397;top:8098;width:1325;height:2" coordorigin="1397,8098" coordsize="1325,0" path="m1397,8098l2722,8098e" filled="f" stroked="t" strokeweight=".48pt" strokecolor="#575757">
                <v:path arrowok="t"/>
              </v:shape>
            </v:group>
            <v:group style="position:absolute;left:2722;top:8098;width:8866;height:2" coordorigin="2722,8098" coordsize="8866,2">
              <v:shape style="position:absolute;left:2722;top:8098;width:8866;height:2" coordorigin="2722,8098" coordsize="8866,0" path="m2722,8098l11587,8098e" filled="f" stroked="t" strokeweight=".48pt" strokecolor="#000000">
                <v:path arrowok="t"/>
              </v:shape>
            </v:group>
            <v:group style="position:absolute;left:11611;top:2275;width:2;height:6206" coordorigin="11611,2275" coordsize="2,6206">
              <v:shape style="position:absolute;left:11611;top:2275;width:2;height:6206" coordorigin="11611,2275" coordsize="0,6206" path="m11611,8482l11611,2275e" filled="f" stroked="t" strokeweight=".48pt" strokecolor="#484848">
                <v:path arrowok="t"/>
              </v:shape>
            </v:group>
            <v:group style="position:absolute;left:11611;top:8294;width:2;height:1152" coordorigin="11611,8294" coordsize="2,1152">
              <v:shape style="position:absolute;left:11611;top:8294;width:2;height:1152" coordorigin="11611,8294" coordsize="0,1152" path="m11611,9446l11611,8294e" filled="f" stroked="t" strokeweight=".96pt" strokecolor="#5B5B5B">
                <v:path arrowok="t"/>
              </v:shape>
            </v:group>
            <v:group style="position:absolute;left:259;top:8918;width:11357;height:2" coordorigin="259,8918" coordsize="11357,2">
              <v:shape style="position:absolute;left:259;top:8918;width:11357;height:2" coordorigin="259,8918" coordsize="11357,0" path="m259,8918l11616,8918e" filled="f" stroked="t" strokeweight=".96pt" strokecolor="#5B5B5B">
                <v:path arrowok="t"/>
              </v:shape>
            </v:group>
            <v:group style="position:absolute;left:11611;top:9389;width:2;height:1474" coordorigin="11611,9389" coordsize="2,1474">
              <v:shape style="position:absolute;left:11611;top:9389;width:2;height:1474" coordorigin="11611,9389" coordsize="0,1474" path="m11611,10862l11611,9389e" filled="f" stroked="t" strokeweight=".96pt" strokecolor="#707070">
                <v:path arrowok="t"/>
              </v:shape>
            </v:group>
            <v:group style="position:absolute;left:259;top:9859;width:11357;height:2" coordorigin="259,9859" coordsize="11357,2">
              <v:shape style="position:absolute;left:259;top:9859;width:11357;height:2" coordorigin="259,9859" coordsize="11357,0" path="m259,9859l11616,9859e" filled="f" stroked="t" strokeweight=".96pt" strokecolor="#646464">
                <v:path arrowok="t"/>
              </v:shape>
            </v:group>
            <v:group style="position:absolute;left:259;top:10099;width:11357;height:2" coordorigin="259,10099" coordsize="11357,2">
              <v:shape style="position:absolute;left:259;top:10099;width:11357;height:2" coordorigin="259,10099" coordsize="11357,0" path="m259,10099l11616,10099e" filled="f" stroked="t" strokeweight=".96pt" strokecolor="#606060">
                <v:path arrowok="t"/>
              </v:shape>
            </v:group>
            <v:group style="position:absolute;left:259;top:10339;width:11357;height:2" coordorigin="259,10339" coordsize="11357,2">
              <v:shape style="position:absolute;left:259;top:10339;width:11357;height:2" coordorigin="259,10339" coordsize="11357,0" path="m259,10339l11616,10339e" filled="f" stroked="t" strokeweight=".96pt" strokecolor="#606060">
                <v:path arrowok="t"/>
              </v:shape>
            </v:group>
            <v:group style="position:absolute;left:2006;top:10320;width:2;height:288" coordorigin="2006,10320" coordsize="2,288">
              <v:shape style="position:absolute;left:2006;top:10320;width:2;height:288" coordorigin="2006,10320" coordsize="0,288" path="m2006,10608l2006,10320e" filled="f" stroked="t" strokeweight=".72pt" strokecolor="#3F3F3F">
                <v:path arrowok="t"/>
              </v:shape>
            </v:group>
            <v:group style="position:absolute;left:259;top:10819;width:11357;height:2" coordorigin="259,10819" coordsize="11357,2">
              <v:shape style="position:absolute;left:259;top:10819;width:11357;height:2" coordorigin="259,10819" coordsize="11357,0" path="m259,10819l11616,10819e" filled="f" stroked="t" strokeweight=".96pt" strokecolor="#676767">
                <v:path arrowok="t"/>
              </v:shape>
            </v:group>
            <v:group style="position:absolute;left:2011;top:3811;width:2;height:12288" coordorigin="2011,3811" coordsize="2,12288">
              <v:shape style="position:absolute;left:2011;top:3811;width:2;height:12288" coordorigin="2011,3811" coordsize="0,12288" path="m2011,16099l2011,3811e" filled="f" stroked="t" strokeweight=".72pt" strokecolor="#484848">
                <v:path arrowok="t"/>
              </v:shape>
            </v:group>
            <v:group style="position:absolute;left:259;top:11064;width:11357;height:2" coordorigin="259,11064" coordsize="11357,2">
              <v:shape style="position:absolute;left:259;top:11064;width:11357;height:2" coordorigin="259,11064" coordsize="11357,0" path="m259,11064l11616,11064e" filled="f" stroked="t" strokeweight=".48pt" strokecolor="#383838">
                <v:path arrowok="t"/>
              </v:shape>
            </v:group>
            <v:group style="position:absolute;left:11582;top:10814;width:2;height:648" coordorigin="11582,10814" coordsize="2,648">
              <v:shape style="position:absolute;left:11582;top:10814;width:2;height:648" coordorigin="11582,10814" coordsize="0,648" path="m11582,11462l11582,10814e" filled="f" stroked="t" strokeweight=".48pt" strokecolor="#646464">
                <v:path arrowok="t"/>
              </v:shape>
            </v:group>
            <v:group style="position:absolute;left:696;top:11261;width:710;height:2" coordorigin="696,11261" coordsize="710,2">
              <v:shape style="position:absolute;left:696;top:11261;width:710;height:2" coordorigin="696,11261" coordsize="710,0" path="m696,11261l1406,11261e" filled="f" stroked="t" strokeweight=".48pt" strokecolor="#343434">
                <v:path arrowok="t"/>
              </v:shape>
            </v:group>
            <v:group style="position:absolute;left:1056;top:11059;width:2;height:3552" coordorigin="1056,11059" coordsize="2,3552">
              <v:shape style="position:absolute;left:1056;top:11059;width:2;height:3552" coordorigin="1056,11059" coordsize="0,3552" path="m1056,14611l1056,11059e" filled="f" stroked="t" strokeweight=".96pt" strokecolor="#4F4F4F">
                <v:path arrowok="t"/>
              </v:shape>
            </v:group>
            <v:group style="position:absolute;left:1406;top:11059;width:2;height:5050" coordorigin="1406,11059" coordsize="2,5050">
              <v:shape style="position:absolute;left:1406;top:11059;width:2;height:5050" coordorigin="1406,11059" coordsize="0,5050" path="m1406,16109l1406,11059e" filled="f" stroked="t" strokeweight=".48pt" strokecolor="#181818">
                <v:path arrowok="t"/>
              </v:shape>
            </v:group>
            <v:group style="position:absolute;left:2006;top:11242;width:610;height:2" coordorigin="2006,11242" coordsize="610,2">
              <v:shape style="position:absolute;left:2006;top:11242;width:610;height:2" coordorigin="2006,11242" coordsize="610,0" path="m2006,11242l2616,11242e" filled="f" stroked="t" strokeweight=".48pt" strokecolor="#2B2B2B">
                <v:path arrowok="t"/>
              </v:shape>
            </v:group>
            <v:group style="position:absolute;left:5544;top:11261;width:749;height:2" coordorigin="5544,11261" coordsize="749,2">
              <v:shape style="position:absolute;left:5544;top:11261;width:749;height:2" coordorigin="5544,11261" coordsize="749,0" path="m5544,11261l6293,11261e" filled="f" stroked="t" strokeweight=".48pt" strokecolor="#000000">
                <v:path arrowok="t"/>
              </v:shape>
            </v:group>
            <v:group style="position:absolute;left:6293;top:11261;width:869;height:2" coordorigin="6293,11261" coordsize="869,2">
              <v:shape style="position:absolute;left:6293;top:11261;width:869;height:2" coordorigin="6293,11261" coordsize="869,0" path="m6293,11261l7162,11261e" filled="f" stroked="t" strokeweight=".48pt" strokecolor="#545454">
                <v:path arrowok="t"/>
              </v:shape>
            </v:group>
            <v:group style="position:absolute;left:6720;top:11059;width:2;height:480" coordorigin="6720,11059" coordsize="2,480">
              <v:shape style="position:absolute;left:6720;top:11059;width:2;height:480" coordorigin="6720,11059" coordsize="0,480" path="m6720,11539l6720,11059e" filled="f" stroked="t" strokeweight=".96pt" strokecolor="#545454">
                <v:path arrowok="t"/>
              </v:shape>
            </v:group>
            <v:group style="position:absolute;left:7162;top:11261;width:1325;height:2" coordorigin="7162,11261" coordsize="1325,2">
              <v:shape style="position:absolute;left:7162;top:11261;width:1325;height:2" coordorigin="7162,11261" coordsize="1325,0" path="m7162,11261l8486,11261e" filled="f" stroked="t" strokeweight=".48pt" strokecolor="#000000">
                <v:path arrowok="t"/>
              </v:shape>
            </v:group>
            <v:group style="position:absolute;left:8486;top:11261;width:3101;height:2" coordorigin="8486,11261" coordsize="3101,2">
              <v:shape style="position:absolute;left:8486;top:11261;width:3101;height:2" coordorigin="8486,11261" coordsize="3101,0" path="m8486,11261l11587,11261e" filled="f" stroked="t" strokeweight=".48pt" strokecolor="#2B2B2B">
                <v:path arrowok="t"/>
              </v:shape>
            </v:group>
            <v:group style="position:absolute;left:2011;top:11434;width:2;height:840" coordorigin="2011,11434" coordsize="2,840">
              <v:shape style="position:absolute;left:2011;top:11434;width:2;height:840" coordorigin="2011,11434" coordsize="0,840" path="m2011,12274l2011,11434e" filled="f" stroked="t" strokeweight=".48pt" strokecolor="#131313">
                <v:path arrowok="t"/>
              </v:shape>
            </v:group>
            <v:group style="position:absolute;left:6725;top:11434;width:2;height:2227" coordorigin="6725,11434" coordsize="2,2227">
              <v:shape style="position:absolute;left:6725;top:11434;width:2;height:2227" coordorigin="6725,11434" coordsize="0,2227" path="m6725,13661l6725,11434e" filled="f" stroked="t" strokeweight=".48pt" strokecolor="#282828">
                <v:path arrowok="t"/>
              </v:shape>
            </v:group>
            <v:group style="position:absolute;left:11582;top:11462;width:2;height:3667" coordorigin="11582,11462" coordsize="2,3667">
              <v:shape style="position:absolute;left:11582;top:11462;width:2;height:3667" coordorigin="11582,11462" coordsize="0,3667" path="m11582,15130l11582,11462e" filled="f" stroked="t" strokeweight=".48pt" strokecolor="#000000">
                <v:path arrowok="t"/>
              </v:shape>
            </v:group>
            <v:group style="position:absolute;left:2011;top:12216;width:2;height:298" coordorigin="2011,12216" coordsize="2,298">
              <v:shape style="position:absolute;left:2011;top:12216;width:2;height:298" coordorigin="2011,12216" coordsize="0,298" path="m2011,12514l2011,12216e" filled="f" stroked="t" strokeweight=".48pt" strokecolor="#2B2B2B">
                <v:path arrowok="t"/>
              </v:shape>
            </v:group>
            <v:group style="position:absolute;left:7162;top:12965;width:4426;height:2" coordorigin="7162,12965" coordsize="4426,2">
              <v:shape style="position:absolute;left:7162;top:12965;width:4426;height:2" coordorigin="7162,12965" coordsize="4426,0" path="m7162,12965l11587,12965e" filled="f" stroked="t" strokeweight=".48pt" strokecolor="#3B48AF">
                <v:path arrowok="t"/>
              </v:shape>
            </v:group>
            <v:group style="position:absolute;left:2016;top:12456;width:2;height:3643" coordorigin="2016,12456" coordsize="2,3643">
              <v:shape style="position:absolute;left:2016;top:12456;width:2;height:3643" coordorigin="2016,12456" coordsize="0,3643" path="m2016,16099l2016,12456e" filled="f" stroked="t" strokeweight=".96pt" strokecolor="#545454">
                <v:path arrowok="t"/>
              </v:shape>
            </v:group>
            <v:group style="position:absolute;left:259;top:13397;width:1757;height:2" coordorigin="259,13397" coordsize="1757,2">
              <v:shape style="position:absolute;left:259;top:13397;width:1757;height:2" coordorigin="259,13397" coordsize="1757,0" path="m259,13397l2016,13397e" filled="f" stroked="t" strokeweight=".48pt" strokecolor="#383838">
                <v:path arrowok="t"/>
              </v:shape>
            </v:group>
            <v:group style="position:absolute;left:6730;top:13603;width:2;height:2496" coordorigin="6730,13603" coordsize="2,2496">
              <v:shape style="position:absolute;left:6730;top:13603;width:2;height:2496" coordorigin="6730,13603" coordsize="0,2496" path="m6730,16099l6730,13603e" filled="f" stroked="t" strokeweight=".96pt" strokecolor="#575757">
                <v:path arrowok="t"/>
              </v:shape>
            </v:group>
            <v:group style="position:absolute;left:1061;top:14554;width:2;height:1555" coordorigin="1061,14554" coordsize="2,1555">
              <v:shape style="position:absolute;left:1061;top:14554;width:2;height:1555" coordorigin="1061,14554" coordsize="0,1555" path="m1061,16109l1061,14554e" filled="f" stroked="t" strokeweight=".48pt" strokecolor="#1F1F1F">
                <v:path arrowok="t"/>
              </v:shape>
            </v:group>
            <v:group style="position:absolute;left:254;top:16085;width:797;height:2" coordorigin="254,16085" coordsize="797,2">
              <v:shape style="position:absolute;left:254;top:16085;width:797;height:2" coordorigin="254,16085" coordsize="797,0" path="m254,16085l1051,16085e" filled="f" stroked="t" strokeweight=".48pt" strokecolor="#444444">
                <v:path arrowok="t"/>
              </v:shape>
            </v:group>
            <v:group style="position:absolute;left:1013;top:16094;width:7186;height:2" coordorigin="1013,16094" coordsize="7186,2">
              <v:shape style="position:absolute;left:1013;top:16094;width:7186;height:2" coordorigin="1013,16094" coordsize="7186,0" path="m1013,16094l8198,16094e" filled="f" stroked="t" strokeweight=".48pt" strokecolor="#383838">
                <v:path arrowok="t"/>
              </v:shape>
            </v:group>
            <v:group style="position:absolute;left:8170;top:16085;width:3418;height:2" coordorigin="8170,16085" coordsize="3418,2">
              <v:shape style="position:absolute;left:8170;top:16085;width:3418;height:2" coordorigin="8170,16085" coordsize="3418,0" path="m8170,16085l11587,16085e" filled="f" stroked="t" strokeweight=".48pt" strokecolor="#484848">
                <v:path arrowok="t"/>
              </v:shape>
            </v:group>
            <v:group style="position:absolute;left:11582;top:15130;width:2;height:960" coordorigin="11582,15130" coordsize="2,960">
              <v:shape style="position:absolute;left:11582;top:15130;width:2;height:960" coordorigin="11582,15130" coordsize="0,960" path="m11582,16090l11582,15130e" filled="f" stroked="t" strokeweight=".48pt" strokecolor="#7C7C7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'tfaive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60" w:right="0"/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1" w:lineRule="auto"/>
        <w:ind w:left="3560" w:right="4444" w:firstLine="-1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28" w:lineRule="exact"/>
        <w:ind w:left="579" w:right="-20"/>
        <w:jc w:val="left"/>
        <w:tabs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389874pt;margin-top:-38.97979pt;width:488.813476pt;height:83.436523pt;mso-position-horizontal-relative:page;mso-position-vertical-relative:paragraph;z-index:-12625" type="#_x0000_t202" filled="f" stroked="f">
            <v:textbox inset="0,0,0,0">
              <w:txbxContent>
                <w:p>
                  <w:pPr>
                    <w:spacing w:before="0" w:after="0" w:line="1669" w:lineRule="exact"/>
                    <w:ind w:right="-290"/>
                    <w:jc w:val="left"/>
                    <w:tabs>
                      <w:tab w:pos="84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03"/>
                      <w:szCs w:val="103"/>
                      <w:color w:val="2D2D2D"/>
                      <w:spacing w:val="0"/>
                      <w:w w:val="392"/>
                      <w:position w:val="50"/>
                    </w:rPr>
                    <w:t>!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2D2D2D"/>
                      <w:spacing w:val="0"/>
                      <w:w w:val="100"/>
                      <w:position w:val="50"/>
                    </w:rPr>
                    <w:tab/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2D2D2D"/>
                      <w:spacing w:val="0"/>
                      <w:w w:val="100"/>
                      <w:position w:val="50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D2D2D"/>
                      <w:spacing w:val="0"/>
                      <w:w w:val="258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1A1A1A"/>
          <w:spacing w:val="0"/>
          <w:w w:val="100"/>
          <w:b/>
          <w:bCs/>
          <w:position w:val="-2"/>
        </w:rPr>
        <w:t>BÜYÜKSEHIR</w:t>
      </w:r>
      <w:r>
        <w:rPr>
          <w:rFonts w:ascii="Arial" w:hAnsi="Arial" w:cs="Arial" w:eastAsia="Arial"/>
          <w:sz w:val="17"/>
          <w:szCs w:val="17"/>
          <w:color w:val="1A1A1A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1A1A1A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626" w:right="-20"/>
        <w:jc w:val="left"/>
        <w:tabs>
          <w:tab w:pos="4200" w:val="left"/>
          <w:tab w:pos="9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7"/>
          <w:position w:val="7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4"/>
          <w:szCs w:val="24"/>
          <w:color w:val="BABABA"/>
          <w:spacing w:val="0"/>
          <w:w w:val="107"/>
          <w:position w:val="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9" w:after="0" w:line="240" w:lineRule="auto"/>
        <w:ind w:left="104" w:right="-20"/>
        <w:jc w:val="left"/>
        <w:tabs>
          <w:tab w:pos="1460" w:val="left"/>
          <w:tab w:pos="2940" w:val="left"/>
          <w:tab w:pos="528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:12.05.2017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:17:44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55" w:lineRule="auto"/>
        <w:ind w:left="118" w:right="3110" w:firstLine="5"/>
        <w:jc w:val="left"/>
        <w:tabs>
          <w:tab w:pos="1460" w:val="left"/>
          <w:tab w:pos="2880" w:val="left"/>
          <w:tab w:pos="428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:12.05.2017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BAHÇE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:Cumhuriyet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Ödemiş/İZMİR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04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</w:rPr>
        <w:t>IQ_o_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:CumJmriyet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Ödemiş/İZMtR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04" w:right="-20"/>
        <w:jc w:val="left"/>
        <w:tabs>
          <w:tab w:pos="1440" w:val="left"/>
          <w:tab w:pos="424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7"/>
          <w:position w:val="1"/>
        </w:rPr>
        <w:t>n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68"/>
          <w:position w:val="1"/>
        </w:rPr>
        <w:t>ı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173" w:lineRule="auto"/>
        <w:ind w:left="3414" w:right="3471" w:firstLine="-3296"/>
        <w:jc w:val="left"/>
        <w:tabs>
          <w:tab w:pos="340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632904pt;margin-top:15.391436pt;width:51.703416pt;height:26pt;mso-position-horizontal-relative:page;mso-position-vertical-relative:paragraph;z-index:-1262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480" w:val="left"/>
                      <w:tab w:pos="96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EA1A1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EA1A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EA1A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D2D2D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105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5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42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Kullamm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219" w:right="-20"/>
        <w:jc w:val="left"/>
        <w:tabs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424242"/>
          <w:spacing w:val="0"/>
          <w:w w:val="52"/>
          <w:b/>
          <w:bCs/>
          <w:position w:val="-9"/>
        </w:rPr>
        <w:t>ı</w:t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100"/>
          <w:b/>
          <w:bCs/>
          <w:position w:val="-9"/>
        </w:rPr>
        <w:tab/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100"/>
          <w:b/>
          <w:bCs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0"/>
        </w:rPr>
        <w:t>:17:58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18" w:right="-20"/>
        <w:jc w:val="left"/>
        <w:tabs>
          <w:tab w:pos="200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72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7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NURTOP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7" w:after="0" w:line="202" w:lineRule="exact"/>
        <w:ind w:left="19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3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2"/>
        </w:rPr>
        <w:t>ErKadi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2"/>
        </w:rPr>
        <w:t>ŞEN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1931" w:right="-20"/>
        <w:jc w:val="left"/>
        <w:tabs>
          <w:tab w:pos="444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:17:45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7:48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60" w:bottom="280" w:left="320" w:right="280"/>
        </w:sectPr>
      </w:pPr>
      <w:rPr/>
    </w:p>
    <w:p>
      <w:pPr>
        <w:spacing w:before="0" w:after="0" w:line="213" w:lineRule="exact"/>
        <w:ind w:left="10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Y5297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80"/>
          <w:cols w:num="2" w:equalWidth="0">
            <w:col w:w="584" w:space="1347"/>
            <w:col w:w="9389"/>
          </w:cols>
        </w:sectPr>
      </w:pPr>
      <w:rPr/>
    </w:p>
    <w:p>
      <w:pPr>
        <w:spacing w:before="0" w:after="0" w:line="238" w:lineRule="exact"/>
        <w:ind w:left="123" w:right="-20"/>
        <w:jc w:val="left"/>
        <w:tabs>
          <w:tab w:pos="446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2"/>
        </w:rPr>
        <w:t>:18:00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4441" w:right="46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D2D2D"/>
          <w:w w:val="79"/>
          <w:position w:val="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4444" w:right="383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</w:rPr>
        <w:t>Bmni_y_et-Jandarma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7:46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950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5" w:lineRule="auto"/>
        <w:ind w:left="104" w:right="2672" w:firstLine="509"/>
        <w:jc w:val="left"/>
        <w:tabs>
          <w:tab w:pos="1940" w:val="left"/>
          <w:tab w:pos="2040" w:val="left"/>
          <w:tab w:pos="444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229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22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3"/>
          <w:w w:val="22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0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9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9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04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73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1996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Fıat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Tempra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23" w:right="-20"/>
        <w:jc w:val="left"/>
        <w:tabs>
          <w:tab w:pos="19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yamnakta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3"/>
        </w:rPr>
        <w:t>görüldtl.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left="4439" w:right="40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</w:rPr>
        <w:t>SöndUm1ede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87" w:lineRule="exact"/>
        <w:ind w:left="169" w:right="-20"/>
        <w:jc w:val="left"/>
        <w:tabs>
          <w:tab w:pos="2180" w:val="left"/>
          <w:tab w:pos="4460" w:val="left"/>
          <w:tab w:pos="630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6"/>
          <w:position w:val="-3"/>
        </w:rPr>
        <w:t>öndilrıne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3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KTT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8"/>
          <w:position w:val="-3"/>
        </w:rPr>
        <w:t>_lı&lt;.öptı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4"/>
        </w:rPr>
        <w:t>IK.K.T.K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3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4474" w:right="-20"/>
        <w:jc w:val="left"/>
        <w:tabs>
          <w:tab w:pos="6340" w:val="left"/>
          <w:tab w:pos="78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5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D2D2D"/>
          <w:spacing w:val="-54"/>
          <w:w w:val="53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0"/>
          <w:w w:val="53"/>
          <w:position w:val="0"/>
        </w:rPr>
        <w:t>ki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9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koporta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bölüm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No:9'df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0" w:lineRule="auto"/>
        <w:ind w:left="123" w:right="899" w:firstLine="4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5"/>
        </w:rPr>
        <w:t>öndtırme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bullına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AK'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müstakil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cephesindeki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görmüşttlr.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auto"/>
        <w:ind w:left="1950" w:right="5204" w:firstLine="5"/>
        <w:jc w:val="left"/>
        <w:tabs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NURTOP'a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:950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AK'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evde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:500TL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11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10000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50" w:lineRule="auto"/>
        <w:ind w:left="95" w:right="86" w:firstLine="1827"/>
        <w:jc w:val="righ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bölümünden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başladıı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sonışturmada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aksamını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gevşeme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esldıne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izolelerini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2" w:lineRule="exact"/>
        <w:ind w:left="19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04" w:right="-20"/>
        <w:jc w:val="left"/>
        <w:tabs>
          <w:tab w:pos="540" w:val="left"/>
          <w:tab w:pos="194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.189875pt;margin-top:8.262384pt;width:6.96668pt;height:7pt;mso-position-horizontal-relative:page;mso-position-vertical-relative:paragraph;z-index:-12623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424242"/>
                      <w:spacing w:val="0"/>
                      <w:w w:val="179"/>
                    </w:rPr>
                    <w:t>p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100"/>
          <w:position w:val="-2"/>
        </w:rPr>
        <w:t>§:</w:t>
        <w:tab/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'lllı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1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D2D2D"/>
          <w:w w:val="63"/>
        </w:rPr>
        <w:t>!A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-12"/>
          <w:w w:val="63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-9"/>
          <w:w w:val="48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0"/>
          <w:w w:val="50"/>
        </w:rPr>
        <w:t>.,.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55" w:lineRule="auto"/>
        <w:ind w:left="184" w:right="4787" w:firstLine="-8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Müdürlüğ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7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left="123" w:right="-20"/>
        <w:jc w:val="left"/>
        <w:tabs>
          <w:tab w:pos="196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Dön1lşti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a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</w:rPr>
        <w:t>r</w:t>
      </w:r>
      <w:r>
        <w:rPr>
          <w:rFonts w:ascii="Arial" w:hAnsi="Arial" w:cs="Arial" w:eastAsia="Arial"/>
          <w:sz w:val="21"/>
          <w:szCs w:val="21"/>
          <w:color w:val="2D2D2D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:12.05.2017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18:30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24" w:lineRule="exact"/>
        <w:ind w:left="212" w:right="-20"/>
        <w:jc w:val="left"/>
        <w:tabs>
          <w:tab w:pos="132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80"/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8" w:lineRule="exact"/>
        <w:ind w:left="339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D2D2D"/>
          <w:spacing w:val="0"/>
          <w:w w:val="83"/>
          <w:position w:val="-3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344" w:right="-53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-29"/>
          <w:w w:val="100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-17"/>
          <w:w w:val="100"/>
          <w:position w:val="17"/>
        </w:rPr>
        <w:t>&lt;</w:t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-138"/>
          <w:w w:val="100"/>
          <w:i/>
          <w:position w:val="1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  <w:position w:val="17"/>
        </w:rPr>
        <w:t>1)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D2D2D"/>
          <w:spacing w:val="0"/>
          <w:w w:val="50"/>
          <w:position w:val="-12"/>
        </w:rPr>
        <w:t>.....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Giti:nişse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2227" w:right="-20"/>
        <w:jc w:val="left"/>
        <w:tabs>
          <w:tab w:pos="638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6"/>
        </w:rPr>
        <w:t>Amiri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6"/>
        </w:rPr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60"/>
          <w:b/>
          <w:bCs/>
          <w:i/>
          <w:position w:val="0"/>
        </w:rPr>
        <w:t>1</w:t>
      </w:r>
      <w:r>
        <w:rPr>
          <w:rFonts w:ascii="Arial" w:hAnsi="Arial" w:cs="Arial" w:eastAsia="Arial"/>
          <w:sz w:val="26"/>
          <w:szCs w:val="26"/>
          <w:color w:val="2D2D2D"/>
          <w:spacing w:val="7"/>
          <w:w w:val="60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2D2D2D"/>
          <w:spacing w:val="7"/>
          <w:w w:val="66"/>
          <w:b/>
          <w:bCs/>
          <w:position w:val="0"/>
        </w:rPr>
        <w:t>s</w:t>
      </w:r>
      <w:r>
        <w:rPr>
          <w:rFonts w:ascii="Arial" w:hAnsi="Arial" w:cs="Arial" w:eastAsia="Arial"/>
          <w:sz w:val="20"/>
          <w:szCs w:val="20"/>
          <w:color w:val="2D2D2D"/>
          <w:spacing w:val="-20"/>
          <w:w w:val="66"/>
          <w:b/>
          <w:bCs/>
          <w:position w:val="-4"/>
        </w:rPr>
        <w:t>1</w:t>
      </w:r>
      <w:r>
        <w:rPr>
          <w:rFonts w:ascii="Arial" w:hAnsi="Arial" w:cs="Arial" w:eastAsia="Arial"/>
          <w:sz w:val="29"/>
          <w:szCs w:val="29"/>
          <w:color w:val="2D2D2D"/>
          <w:spacing w:val="0"/>
          <w:w w:val="66"/>
          <w:b/>
          <w:bCs/>
          <w:position w:val="0"/>
        </w:rPr>
        <w:t>Ma11</w:t>
      </w:r>
      <w:r>
        <w:rPr>
          <w:rFonts w:ascii="Arial" w:hAnsi="Arial" w:cs="Arial" w:eastAsia="Arial"/>
          <w:sz w:val="29"/>
          <w:szCs w:val="29"/>
          <w:color w:val="2D2D2D"/>
          <w:spacing w:val="50"/>
          <w:w w:val="66"/>
          <w:b/>
          <w:bCs/>
          <w:position w:val="0"/>
        </w:rPr>
        <w:t> </w:t>
      </w:r>
      <w:r>
        <w:rPr>
          <w:rFonts w:ascii="Arial" w:hAnsi="Arial" w:cs="Arial" w:eastAsia="Arial"/>
          <w:sz w:val="29"/>
          <w:szCs w:val="29"/>
          <w:color w:val="2D2D2D"/>
          <w:spacing w:val="0"/>
          <w:w w:val="66"/>
          <w:b/>
          <w:bCs/>
          <w:position w:val="0"/>
        </w:rPr>
        <w:t>!W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29" w:after="0" w:line="71" w:lineRule="exact"/>
        <w:ind w:right="2322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BABABA"/>
          <w:spacing w:val="0"/>
          <w:w w:val="366"/>
          <w:position w:val="-6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320" w:right="280"/>
          <w:cols w:num="2" w:equalWidth="0">
            <w:col w:w="524" w:space="1571"/>
            <w:col w:w="9225"/>
          </w:cols>
        </w:sectPr>
      </w:pPr>
      <w:rPr/>
    </w:p>
    <w:p>
      <w:pPr>
        <w:spacing w:before="0" w:after="0" w:line="201" w:lineRule="exact"/>
        <w:ind w:left="32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4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left="141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</w:rPr>
        <w:t>UL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38" w:lineRule="exact"/>
        <w:ind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4.959503pt;margin-top:-7.300849pt;width:2.89044pt;height:15.5pt;mso-position-horizontal-relative:page;mso-position-vertical-relative:paragraph;z-index:-12621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313467"/>
                      <w:spacing w:val="0"/>
                      <w:w w:val="56"/>
                    </w:rPr>
                    <w:t>-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82"/>
          <w:b/>
          <w:bCs/>
          <w:position w:val="-19"/>
        </w:rPr>
        <w:t>Güne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82"/>
          <w:b/>
          <w:bCs/>
          <w:position w:val="-19"/>
        </w:rPr>
        <w:t>y</w:t>
      </w:r>
      <w:r>
        <w:rPr>
          <w:rFonts w:ascii="Arial" w:hAnsi="Arial" w:cs="Arial" w:eastAsia="Arial"/>
          <w:sz w:val="25"/>
          <w:szCs w:val="25"/>
          <w:color w:val="2D2D2D"/>
          <w:spacing w:val="2"/>
          <w:w w:val="82"/>
          <w:b/>
          <w:bCs/>
          <w:position w:val="-19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82"/>
          <w:b/>
          <w:bCs/>
          <w:position w:val="-19"/>
        </w:rPr>
        <w:t>Bölg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82"/>
          <w:b/>
          <w:bCs/>
          <w:position w:val="-19"/>
        </w:rPr>
        <w:t>e</w:t>
      </w:r>
      <w:r>
        <w:rPr>
          <w:rFonts w:ascii="Arial" w:hAnsi="Arial" w:cs="Arial" w:eastAsia="Arial"/>
          <w:sz w:val="25"/>
          <w:szCs w:val="25"/>
          <w:color w:val="2D2D2D"/>
          <w:spacing w:val="12"/>
          <w:w w:val="82"/>
          <w:b/>
          <w:bCs/>
          <w:position w:val="-19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82"/>
          <w:b/>
          <w:bCs/>
          <w:position w:val="-19"/>
        </w:rPr>
        <w:t>2.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  <w:b/>
          <w:bCs/>
          <w:position w:val="-19"/>
        </w:rPr>
        <w:tab/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  <w:b/>
          <w:bCs/>
          <w:position w:val="-19"/>
        </w:rPr>
      </w:r>
      <w:r>
        <w:rPr>
          <w:rFonts w:ascii="Times New Roman" w:hAnsi="Times New Roman" w:cs="Times New Roman" w:eastAsia="Times New Roman"/>
          <w:sz w:val="28"/>
          <w:szCs w:val="28"/>
          <w:color w:val="1A1A1A"/>
          <w:spacing w:val="0"/>
          <w:w w:val="82"/>
          <w:position w:val="-1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82" w:after="0" w:line="239" w:lineRule="exact"/>
        <w:ind w:left="25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9EA1A1"/>
          <w:spacing w:val="0"/>
          <w:w w:val="42"/>
          <w:position w:val="-3"/>
        </w:rPr>
        <w:t>·</w:t>
      </w:r>
      <w:r>
        <w:rPr>
          <w:rFonts w:ascii="Arial" w:hAnsi="Arial" w:cs="Arial" w:eastAsia="Arial"/>
          <w:sz w:val="24"/>
          <w:szCs w:val="24"/>
          <w:color w:val="9EA1A1"/>
          <w:spacing w:val="0"/>
          <w:w w:val="42"/>
          <w:position w:val="-3"/>
        </w:rPr>
        <w:t>.</w:t>
      </w:r>
      <w:r>
        <w:rPr>
          <w:rFonts w:ascii="Arial" w:hAnsi="Arial" w:cs="Arial" w:eastAsia="Arial"/>
          <w:sz w:val="24"/>
          <w:szCs w:val="24"/>
          <w:color w:val="9EA1A1"/>
          <w:spacing w:val="0"/>
          <w:w w:val="42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9EA1A1"/>
          <w:spacing w:val="3"/>
          <w:w w:val="42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2D2D2D"/>
          <w:spacing w:val="-6"/>
          <w:w w:val="178"/>
          <w:position w:val="-3"/>
        </w:rPr>
        <w:t>i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3"/>
          <w:position w:val="-3"/>
        </w:rPr>
        <w:t>tt;</w:t>
      </w:r>
      <w:r>
        <w:rPr>
          <w:rFonts w:ascii="Arial" w:hAnsi="Arial" w:cs="Arial" w:eastAsia="Arial"/>
          <w:sz w:val="18"/>
          <w:szCs w:val="18"/>
          <w:color w:val="424242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91"/>
          <w:position w:val="-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-12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1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1"/>
          <w:w w:val="81"/>
          <w:position w:val="-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376"/>
          <w:position w:val="-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3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71"/>
          <w:position w:val="-3"/>
        </w:rPr>
        <w:t>1"A.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71"/>
          <w:position w:val="-3"/>
        </w:rPr>
        <w:t>   </w:t>
      </w:r>
      <w:r>
        <w:rPr>
          <w:rFonts w:ascii="Arial" w:hAnsi="Arial" w:cs="Arial" w:eastAsia="Arial"/>
          <w:sz w:val="19"/>
          <w:szCs w:val="19"/>
          <w:color w:val="2D2D2D"/>
          <w:spacing w:val="10"/>
          <w:w w:val="71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2"/>
          <w:position w:val="-3"/>
        </w:rPr>
        <w:t>Hİ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4" w:lineRule="atLeas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0.030396pt;margin-top:2.308928pt;width:133.16296pt;height:42.0pt;mso-position-horizontal-relative:page;mso-position-vertical-relative:paragraph;z-index:-12622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tabs>
                      <w:tab w:pos="680" w:val="left"/>
                      <w:tab w:pos="1160" w:val="left"/>
                      <w:tab w:pos="1780" w:val="left"/>
                    </w:tabs>
                    <w:rPr>
                      <w:rFonts w:ascii="Times New Roman" w:hAnsi="Times New Roman" w:cs="Times New Roman" w:eastAsia="Times New Roman"/>
                      <w:sz w:val="84"/>
                      <w:szCs w:val="8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878989"/>
                      <w:spacing w:val="0"/>
                      <w:w w:val="46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878989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878989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9EA1A1"/>
                      <w:spacing w:val="0"/>
                      <w:w w:val="4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9EA1A1"/>
                      <w:spacing w:val="-80"/>
                      <w:w w:val="4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9EA1A1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9EA1A1"/>
                      <w:spacing w:val="0"/>
                      <w:w w:val="2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9EA1A1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9EA1A1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BABABA"/>
                      <w:spacing w:val="0"/>
                      <w:w w:val="2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BABABA"/>
                      <w:spacing w:val="0"/>
                      <w:w w:val="23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BABABA"/>
                      <w:spacing w:val="35"/>
                      <w:w w:val="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878989"/>
                      <w:spacing w:val="0"/>
                      <w:w w:val="25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878989"/>
                      <w:spacing w:val="31"/>
                      <w:w w:val="25"/>
                      <w:i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1D2895"/>
                      <w:spacing w:val="0"/>
                      <w:w w:val="113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0"/>
          <w:szCs w:val="40"/>
          <w:color w:val="9EA1A1"/>
          <w:spacing w:val="-45"/>
          <w:w w:val="51"/>
          <w:position w:val="-16"/>
        </w:rPr>
        <w:t>-</w:t>
      </w:r>
      <w:r>
        <w:rPr>
          <w:rFonts w:ascii="Arial" w:hAnsi="Arial" w:cs="Arial" w:eastAsia="Arial"/>
          <w:sz w:val="21"/>
          <w:szCs w:val="21"/>
          <w:color w:val="BABABA"/>
          <w:spacing w:val="0"/>
          <w:w w:val="146"/>
          <w:position w:val="0"/>
        </w:rPr>
        <w:t>'</w:t>
      </w:r>
      <w:r>
        <w:rPr>
          <w:rFonts w:ascii="Arial" w:hAnsi="Arial" w:cs="Arial" w:eastAsia="Arial"/>
          <w:sz w:val="21"/>
          <w:szCs w:val="21"/>
          <w:color w:val="BABABA"/>
          <w:spacing w:val="-13"/>
          <w:w w:val="146"/>
          <w:position w:val="0"/>
        </w:rPr>
        <w:t>'</w:t>
      </w:r>
      <w:r>
        <w:rPr>
          <w:rFonts w:ascii="Times New Roman" w:hAnsi="Times New Roman" w:cs="Times New Roman" w:eastAsia="Times New Roman"/>
          <w:sz w:val="38"/>
          <w:szCs w:val="38"/>
          <w:color w:val="878989"/>
          <w:spacing w:val="0"/>
          <w:w w:val="52"/>
          <w:position w:val="-16"/>
        </w:rPr>
        <w:t>,.</w:t>
      </w:r>
      <w:r>
        <w:rPr>
          <w:rFonts w:ascii="Times New Roman" w:hAnsi="Times New Roman" w:cs="Times New Roman" w:eastAsia="Times New Roman"/>
          <w:sz w:val="38"/>
          <w:szCs w:val="38"/>
          <w:color w:val="878989"/>
          <w:spacing w:val="-74"/>
          <w:w w:val="52"/>
          <w:position w:val="-16"/>
        </w:rPr>
        <w:t>,</w:t>
      </w:r>
      <w:r>
        <w:rPr>
          <w:rFonts w:ascii="Arial" w:hAnsi="Arial" w:cs="Arial" w:eastAsia="Arial"/>
          <w:sz w:val="21"/>
          <w:szCs w:val="21"/>
          <w:color w:val="9EA1A1"/>
          <w:spacing w:val="0"/>
          <w:w w:val="105"/>
          <w:i/>
          <w:position w:val="0"/>
        </w:rPr>
        <w:t>'+.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80"/>
          <w:cols w:num="3" w:equalWidth="0">
            <w:col w:w="500" w:space="1590"/>
            <w:col w:w="1947" w:space="4001"/>
            <w:col w:w="3282"/>
          </w:cols>
        </w:sectPr>
      </w:pPr>
      <w:rPr/>
    </w:p>
    <w:p>
      <w:pPr>
        <w:spacing w:before="0" w:after="0" w:line="155" w:lineRule="exact"/>
        <w:ind w:left="2496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2D2D2D"/>
          <w:spacing w:val="0"/>
          <w:w w:val="82"/>
          <w:b/>
          <w:bCs/>
          <w:position w:val="7"/>
        </w:rPr>
        <w:t>Grupla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82"/>
          <w:b/>
          <w:bCs/>
          <w:position w:val="7"/>
        </w:rPr>
        <w:t>r</w:t>
      </w:r>
      <w:r>
        <w:rPr>
          <w:rFonts w:ascii="Arial" w:hAnsi="Arial" w:cs="Arial" w:eastAsia="Arial"/>
          <w:sz w:val="25"/>
          <w:szCs w:val="25"/>
          <w:color w:val="2D2D2D"/>
          <w:spacing w:val="-3"/>
          <w:w w:val="82"/>
          <w:b/>
          <w:bCs/>
          <w:position w:val="7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82"/>
          <w:b/>
          <w:bCs/>
          <w:position w:val="7"/>
        </w:rPr>
        <w:t>Aı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ŞEN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4780" w:right="-20"/>
        <w:jc w:val="left"/>
        <w:tabs>
          <w:tab w:pos="7920" w:val="left"/>
          <w:tab w:pos="92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5"/>
          <w:szCs w:val="25"/>
          <w:color w:val="9EA1A1"/>
          <w:spacing w:val="0"/>
          <w:w w:val="28"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9EA1A1"/>
          <w:spacing w:val="0"/>
          <w:w w:val="28"/>
          <w:position w:val="-1"/>
        </w:rPr>
        <w:t>          </w:t>
      </w:r>
      <w:r>
        <w:rPr>
          <w:rFonts w:ascii="Times New Roman" w:hAnsi="Times New Roman" w:cs="Times New Roman" w:eastAsia="Times New Roman"/>
          <w:sz w:val="25"/>
          <w:szCs w:val="25"/>
          <w:color w:val="9EA1A1"/>
          <w:spacing w:val="1"/>
          <w:w w:val="28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A1A1"/>
          <w:spacing w:val="0"/>
          <w:w w:val="147"/>
          <w:position w:val="7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9EA1A1"/>
          <w:spacing w:val="0"/>
          <w:w w:val="147"/>
          <w:position w:val="7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9EA1A1"/>
          <w:spacing w:val="38"/>
          <w:w w:val="147"/>
          <w:position w:val="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A1A1"/>
          <w:spacing w:val="0"/>
          <w:w w:val="100"/>
          <w:position w:val="7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9EA1A1"/>
          <w:spacing w:val="0"/>
          <w:w w:val="100"/>
          <w:position w:val="7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9EA1A1"/>
          <w:spacing w:val="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69"/>
          <w:b/>
          <w:bCs/>
          <w:position w:val="7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9"/>
          <w:w w:val="69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59CC4"/>
          <w:spacing w:val="-10"/>
          <w:w w:val="69"/>
          <w:b/>
          <w:bCs/>
          <w:position w:val="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EA1A1"/>
          <w:spacing w:val="0"/>
          <w:w w:val="69"/>
          <w:b/>
          <w:bCs/>
          <w:position w:val="7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9EA1A1"/>
          <w:spacing w:val="0"/>
          <w:w w:val="69"/>
          <w:b/>
          <w:bCs/>
          <w:position w:val="7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9EA1A1"/>
          <w:spacing w:val="18"/>
          <w:w w:val="69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75959"/>
          <w:spacing w:val="0"/>
          <w:w w:val="100"/>
          <w:b/>
          <w:bCs/>
          <w:position w:val="7"/>
        </w:rPr>
        <w:t>e</w:t>
        <w:tab/>
      </w:r>
      <w:r>
        <w:rPr>
          <w:rFonts w:ascii="Times New Roman" w:hAnsi="Times New Roman" w:cs="Times New Roman" w:eastAsia="Times New Roman"/>
          <w:sz w:val="22"/>
          <w:szCs w:val="22"/>
          <w:color w:val="575959"/>
          <w:spacing w:val="0"/>
          <w:w w:val="100"/>
          <w:b/>
          <w:bCs/>
          <w:position w:val="7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7"/>
          <w:position w:val="7"/>
        </w:rPr>
        <w:t>ngı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7"/>
          <w:position w:val="7"/>
        </w:rPr>
        <w:t>n</w:t>
      </w:r>
      <w:r>
        <w:rPr>
          <w:rFonts w:ascii="Arial" w:hAnsi="Arial" w:cs="Arial" w:eastAsia="Arial"/>
          <w:sz w:val="19"/>
          <w:szCs w:val="19"/>
          <w:color w:val="2D2D2D"/>
          <w:spacing w:val="6"/>
          <w:w w:val="87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4"/>
          <w:position w:val="7"/>
        </w:rPr>
        <w:t>ve</w:t>
      </w:r>
      <w:r>
        <w:rPr>
          <w:rFonts w:ascii="Arial" w:hAnsi="Arial" w:cs="Arial" w:eastAsia="Arial"/>
          <w:sz w:val="19"/>
          <w:szCs w:val="19"/>
          <w:color w:val="2D2D2D"/>
          <w:spacing w:val="-26"/>
          <w:w w:val="100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67696B"/>
          <w:spacing w:val="0"/>
          <w:w w:val="100"/>
          <w:position w:val="7"/>
        </w:rPr>
        <w:t>{\</w:t>
      </w:r>
      <w:r>
        <w:rPr>
          <w:rFonts w:ascii="Arial" w:hAnsi="Arial" w:cs="Arial" w:eastAsia="Arial"/>
          <w:sz w:val="19"/>
          <w:szCs w:val="19"/>
          <w:color w:val="67696B"/>
          <w:spacing w:val="-3"/>
          <w:w w:val="100"/>
          <w:position w:val="7"/>
        </w:rPr>
        <w:t>e</w:t>
      </w:r>
      <w:r>
        <w:rPr>
          <w:rFonts w:ascii="Arial" w:hAnsi="Arial" w:cs="Arial" w:eastAsia="Arial"/>
          <w:sz w:val="19"/>
          <w:szCs w:val="19"/>
          <w:color w:val="424242"/>
          <w:spacing w:val="-6"/>
          <w:w w:val="100"/>
          <w:position w:val="7"/>
        </w:rPr>
        <w:t>l</w:t>
      </w:r>
      <w:r>
        <w:rPr>
          <w:rFonts w:ascii="Arial" w:hAnsi="Arial" w:cs="Arial" w:eastAsia="Arial"/>
          <w:sz w:val="19"/>
          <w:szCs w:val="19"/>
          <w:color w:val="878989"/>
          <w:spacing w:val="0"/>
          <w:w w:val="100"/>
          <w:position w:val="7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2" w:lineRule="exact"/>
        <w:ind w:left="5571" w:right="-20"/>
        <w:jc w:val="left"/>
        <w:tabs>
          <w:tab w:pos="81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68"/>
          <w:szCs w:val="68"/>
          <w:color w:val="1D2895"/>
          <w:w w:val="146"/>
          <w:i/>
          <w:position w:val="-29"/>
        </w:rPr>
      </w:r>
      <w:r>
        <w:rPr>
          <w:rFonts w:ascii="Times New Roman" w:hAnsi="Times New Roman" w:cs="Times New Roman" w:eastAsia="Times New Roman"/>
          <w:sz w:val="68"/>
          <w:szCs w:val="68"/>
          <w:color w:val="1D2895"/>
          <w:spacing w:val="0"/>
          <w:w w:val="146"/>
          <w:i/>
          <w:u w:val="thick" w:color="4857BC"/>
          <w:position w:val="-29"/>
        </w:rPr>
        <w:t>1</w:t>
      </w:r>
      <w:r>
        <w:rPr>
          <w:rFonts w:ascii="Times New Roman" w:hAnsi="Times New Roman" w:cs="Times New Roman" w:eastAsia="Times New Roman"/>
          <w:sz w:val="68"/>
          <w:szCs w:val="68"/>
          <w:color w:val="1D2895"/>
          <w:spacing w:val="0"/>
          <w:w w:val="146"/>
          <w:i/>
          <w:position w:val="-29"/>
        </w:rPr>
      </w:r>
      <w:r>
        <w:rPr>
          <w:rFonts w:ascii="Times New Roman" w:hAnsi="Times New Roman" w:cs="Times New Roman" w:eastAsia="Times New Roman"/>
          <w:sz w:val="68"/>
          <w:szCs w:val="68"/>
          <w:color w:val="1D2895"/>
          <w:spacing w:val="0"/>
          <w:w w:val="100"/>
          <w:i/>
          <w:position w:val="-29"/>
        </w:rPr>
        <w:tab/>
      </w:r>
      <w:r>
        <w:rPr>
          <w:rFonts w:ascii="Times New Roman" w:hAnsi="Times New Roman" w:cs="Times New Roman" w:eastAsia="Times New Roman"/>
          <w:sz w:val="68"/>
          <w:szCs w:val="68"/>
          <w:color w:val="1D2895"/>
          <w:spacing w:val="0"/>
          <w:w w:val="100"/>
          <w:i/>
          <w:position w:val="-29"/>
        </w:rPr>
      </w:r>
      <w:r>
        <w:rPr>
          <w:rFonts w:ascii="Arial" w:hAnsi="Arial" w:cs="Arial" w:eastAsia="Arial"/>
          <w:sz w:val="19"/>
          <w:szCs w:val="19"/>
          <w:color w:val="878989"/>
          <w:spacing w:val="0"/>
          <w:w w:val="395"/>
          <w:position w:val="9"/>
        </w:rPr>
        <w:t>:</w:t>
      </w:r>
      <w:r>
        <w:rPr>
          <w:rFonts w:ascii="Arial" w:hAnsi="Arial" w:cs="Arial" w:eastAsia="Arial"/>
          <w:sz w:val="19"/>
          <w:szCs w:val="19"/>
          <w:color w:val="878989"/>
          <w:spacing w:val="-39"/>
          <w:w w:val="100"/>
          <w:position w:val="9"/>
        </w:rPr>
        <w:t> </w:t>
      </w:r>
      <w:r>
        <w:rPr>
          <w:rFonts w:ascii="Arial" w:hAnsi="Arial" w:cs="Arial" w:eastAsia="Arial"/>
          <w:sz w:val="19"/>
          <w:szCs w:val="19"/>
          <w:color w:val="67696B"/>
          <w:spacing w:val="0"/>
          <w:w w:val="118"/>
          <w:position w:val="9"/>
        </w:rPr>
        <w:t>:.:-</w:t>
      </w:r>
      <w:r>
        <w:rPr>
          <w:rFonts w:ascii="Arial" w:hAnsi="Arial" w:cs="Arial" w:eastAsia="Arial"/>
          <w:sz w:val="19"/>
          <w:szCs w:val="19"/>
          <w:color w:val="67696B"/>
          <w:spacing w:val="-18"/>
          <w:w w:val="119"/>
          <w:position w:val="9"/>
        </w:rPr>
        <w:t>b</w:t>
      </w:r>
      <w:r>
        <w:rPr>
          <w:rFonts w:ascii="Arial" w:hAnsi="Arial" w:cs="Arial" w:eastAsia="Arial"/>
          <w:sz w:val="19"/>
          <w:szCs w:val="19"/>
          <w:color w:val="9EA1A1"/>
          <w:spacing w:val="0"/>
          <w:w w:val="71"/>
          <w:position w:val="9"/>
        </w:rPr>
        <w:t>.</w:t>
      </w:r>
      <w:r>
        <w:rPr>
          <w:rFonts w:ascii="Arial" w:hAnsi="Arial" w:cs="Arial" w:eastAsia="Arial"/>
          <w:sz w:val="19"/>
          <w:szCs w:val="19"/>
          <w:color w:val="9EA1A1"/>
          <w:spacing w:val="-2"/>
          <w:w w:val="71"/>
          <w:position w:val="9"/>
        </w:rPr>
        <w:t>.</w:t>
      </w:r>
      <w:r>
        <w:rPr>
          <w:rFonts w:ascii="Arial" w:hAnsi="Arial" w:cs="Arial" w:eastAsia="Arial"/>
          <w:sz w:val="19"/>
          <w:szCs w:val="19"/>
          <w:color w:val="575959"/>
          <w:spacing w:val="-12"/>
          <w:w w:val="83"/>
          <w:position w:val="9"/>
        </w:rPr>
        <w:t>M</w:t>
      </w:r>
      <w:r>
        <w:rPr>
          <w:rFonts w:ascii="Arial" w:hAnsi="Arial" w:cs="Arial" w:eastAsia="Arial"/>
          <w:sz w:val="19"/>
          <w:szCs w:val="19"/>
          <w:color w:val="BABABA"/>
          <w:spacing w:val="-38"/>
          <w:w w:val="98"/>
          <w:position w:val="9"/>
        </w:rPr>
        <w:t>.</w:t>
      </w:r>
      <w:r>
        <w:rPr>
          <w:rFonts w:ascii="Arial" w:hAnsi="Arial" w:cs="Arial" w:eastAsia="Arial"/>
          <w:sz w:val="19"/>
          <w:szCs w:val="19"/>
          <w:color w:val="424242"/>
          <w:spacing w:val="-16"/>
          <w:w w:val="83"/>
          <w:position w:val="9"/>
        </w:rPr>
        <w:t>ü</w:t>
      </w:r>
      <w:r>
        <w:rPr>
          <w:rFonts w:ascii="Arial" w:hAnsi="Arial" w:cs="Arial" w:eastAsia="Arial"/>
          <w:sz w:val="19"/>
          <w:szCs w:val="19"/>
          <w:color w:val="BABABA"/>
          <w:spacing w:val="-8"/>
          <w:w w:val="26"/>
          <w:position w:val="9"/>
        </w:rPr>
        <w:t>_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2"/>
          <w:position w:val="9"/>
        </w:rPr>
        <w:t>dürü"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8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9" w:lineRule="exact"/>
        <w:ind w:right="-14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2D2D2D"/>
          <w:spacing w:val="0"/>
          <w:w w:val="80"/>
          <w:position w:val="-2"/>
        </w:rPr>
        <w:t>&lt;U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D2D2D"/>
          <w:spacing w:val="0"/>
          <w:w w:val="50"/>
          <w:position w:val="1"/>
        </w:rPr>
        <w:t>::ı::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8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17"/>
          <w:position w:val="2"/>
        </w:rPr>
        <w:t>Ergün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58"/>
          <w:w w:val="117"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7696B"/>
          <w:spacing w:val="0"/>
          <w:w w:val="87"/>
          <w:b/>
          <w:bCs/>
          <w:position w:val="0"/>
        </w:rPr>
        <w:t>&lt;AYA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684" w:lineRule="exact"/>
        <w:ind w:left="396" w:right="-140"/>
        <w:jc w:val="left"/>
        <w:rPr>
          <w:rFonts w:ascii="Times New Roman" w:hAnsi="Times New Roman" w:cs="Times New Roman" w:eastAsia="Times New Roman"/>
          <w:sz w:val="67"/>
          <w:szCs w:val="6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7"/>
          <w:szCs w:val="67"/>
          <w:color w:val="1D2895"/>
          <w:spacing w:val="0"/>
          <w:w w:val="80"/>
          <w:i/>
          <w:position w:val="1"/>
        </w:rPr>
        <w:t>.h-,1</w:t>
      </w:r>
      <w:r>
        <w:rPr>
          <w:rFonts w:ascii="Times New Roman" w:hAnsi="Times New Roman" w:cs="Times New Roman" w:eastAsia="Times New Roman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15" w:after="0" w:line="15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9"/>
          <w:position w:val="-5"/>
        </w:rPr>
        <w:t>Gö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99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9"/>
          <w:w w:val="90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-5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ÇATMACI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42" w:lineRule="exac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BABABA"/>
          <w:w w:val="72"/>
          <w:position w:val="18"/>
        </w:rPr>
        <w:t>·.</w:t>
      </w:r>
      <w:r>
        <w:rPr>
          <w:rFonts w:ascii="Arial" w:hAnsi="Arial" w:cs="Arial" w:eastAsia="Arial"/>
          <w:sz w:val="15"/>
          <w:szCs w:val="15"/>
          <w:color w:val="BABABA"/>
          <w:spacing w:val="-10"/>
          <w:w w:val="72"/>
          <w:position w:val="18"/>
        </w:rPr>
        <w:t>.</w:t>
      </w:r>
      <w:r>
        <w:rPr>
          <w:rFonts w:ascii="Arial" w:hAnsi="Arial" w:cs="Arial" w:eastAsia="Arial"/>
          <w:sz w:val="15"/>
          <w:szCs w:val="15"/>
          <w:color w:val="878989"/>
          <w:spacing w:val="0"/>
          <w:w w:val="156"/>
          <w:position w:val="18"/>
        </w:rPr>
        <w:t>.</w:t>
      </w:r>
      <w:r>
        <w:rPr>
          <w:rFonts w:ascii="Arial" w:hAnsi="Arial" w:cs="Arial" w:eastAsia="Arial"/>
          <w:sz w:val="15"/>
          <w:szCs w:val="15"/>
          <w:color w:val="878989"/>
          <w:spacing w:val="0"/>
          <w:w w:val="100"/>
          <w:position w:val="18"/>
        </w:rPr>
        <w:t>  </w:t>
      </w:r>
      <w:r>
        <w:rPr>
          <w:rFonts w:ascii="Arial" w:hAnsi="Arial" w:cs="Arial" w:eastAsia="Arial"/>
          <w:sz w:val="15"/>
          <w:szCs w:val="15"/>
          <w:color w:val="878989"/>
          <w:spacing w:val="-4"/>
          <w:w w:val="100"/>
          <w:position w:val="18"/>
        </w:rPr>
        <w:t> </w:t>
      </w:r>
      <w:r>
        <w:rPr>
          <w:rFonts w:ascii="Arial" w:hAnsi="Arial" w:cs="Arial" w:eastAsia="Arial"/>
          <w:sz w:val="15"/>
          <w:szCs w:val="15"/>
          <w:color w:val="9EA1A1"/>
          <w:spacing w:val="0"/>
          <w:w w:val="250"/>
          <w:position w:val="18"/>
        </w:rPr>
        <w:t>.</w:t>
      </w:r>
      <w:r>
        <w:rPr>
          <w:rFonts w:ascii="Arial" w:hAnsi="Arial" w:cs="Arial" w:eastAsia="Arial"/>
          <w:sz w:val="15"/>
          <w:szCs w:val="15"/>
          <w:color w:val="9EA1A1"/>
          <w:spacing w:val="-77"/>
          <w:w w:val="250"/>
          <w:position w:val="18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9EA1A1"/>
          <w:spacing w:val="0"/>
          <w:w w:val="51"/>
          <w:position w:val="0"/>
        </w:rPr>
        <w:t>...</w:t>
      </w:r>
      <w:r>
        <w:rPr>
          <w:rFonts w:ascii="Times New Roman" w:hAnsi="Times New Roman" w:cs="Times New Roman" w:eastAsia="Times New Roman"/>
          <w:sz w:val="41"/>
          <w:szCs w:val="41"/>
          <w:color w:val="9EA1A1"/>
          <w:spacing w:val="-48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BABABA"/>
          <w:spacing w:val="-55"/>
          <w:w w:val="250"/>
          <w:position w:val="18"/>
        </w:rPr>
        <w:t>i</w:t>
      </w:r>
      <w:r>
        <w:rPr>
          <w:rFonts w:ascii="Arial" w:hAnsi="Arial" w:cs="Arial" w:eastAsia="Arial"/>
          <w:sz w:val="32"/>
          <w:szCs w:val="32"/>
          <w:color w:val="BABABA"/>
          <w:spacing w:val="0"/>
          <w:w w:val="146"/>
          <w:position w:val="0"/>
        </w:rPr>
        <w:t>.</w:t>
      </w:r>
      <w:r>
        <w:rPr>
          <w:rFonts w:ascii="Arial" w:hAnsi="Arial" w:cs="Arial" w:eastAsia="Arial"/>
          <w:sz w:val="32"/>
          <w:szCs w:val="32"/>
          <w:color w:val="BABABA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32"/>
          <w:szCs w:val="32"/>
          <w:color w:val="BABABA"/>
          <w:spacing w:val="-3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CDCDCD"/>
          <w:spacing w:val="0"/>
          <w:w w:val="219"/>
          <w:position w:val="18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80"/>
          <w:cols w:num="4" w:equalWidth="0">
            <w:col w:w="453" w:space="1991"/>
            <w:col w:w="1669" w:space="624"/>
            <w:col w:w="1379" w:space="2134"/>
            <w:col w:w="3070"/>
          </w:cols>
        </w:sectPr>
      </w:pPr>
      <w:rPr/>
    </w:p>
    <w:p>
      <w:pPr>
        <w:spacing w:before="0" w:after="0" w:line="296" w:lineRule="exact"/>
        <w:ind w:left="2270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.012659pt;margin-top:43.620396pt;width:558.588619pt;height:774.878671pt;mso-position-horizontal-relative:page;mso-position-vertical-relative:page;z-index:-12626" coordorigin="400,872" coordsize="11172,15498">
            <v:group style="position:absolute;left:424;top:894;width:438;height:2" coordorigin="424,894" coordsize="438,2">
              <v:shape style="position:absolute;left:424;top:894;width:438;height:2" coordorigin="424,894" coordsize="438,0" path="m424,894l862,894e" filled="f" stroked="t" strokeweight=".941772pt" strokecolor="#676767">
                <v:path arrowok="t"/>
              </v:shape>
            </v:group>
            <v:group style="position:absolute;left:871;top:906;width:10647;height:2" coordorigin="871,906" coordsize="10647,2">
              <v:shape style="position:absolute;left:871;top:906;width:10647;height:2" coordorigin="871,906" coordsize="10647,0" path="m871,906l11518,906e" filled="f" stroked="t" strokeweight=".706329pt" strokecolor="#4B4B4B">
                <v:path arrowok="t"/>
              </v:shape>
            </v:group>
            <v:group style="position:absolute;left:2258;top:894;width:2;height:1051" coordorigin="2258,894" coordsize="2,1051">
              <v:shape style="position:absolute;left:2258;top:894;width:2;height:1051" coordorigin="2258,894" coordsize="0,1051" path="m2258,1944l2258,894e" filled="f" stroked="t" strokeweight=".706329pt" strokecolor="#707070">
                <v:path arrowok="t"/>
              </v:shape>
            </v:group>
            <v:group style="position:absolute;left:7148;top:915;width:4370;height:2" coordorigin="7148,915" coordsize="4370,2">
              <v:shape style="position:absolute;left:7148;top:915;width:4370;height:2" coordorigin="7148,915" coordsize="4370,0" path="m7148,915l11518,915e" filled="f" stroked="t" strokeweight=".941772pt" strokecolor="#4B4B4B">
                <v:path arrowok="t"/>
              </v:shape>
            </v:group>
            <v:group style="position:absolute;left:8935;top:903;width:2;height:837" coordorigin="8935,903" coordsize="2,837">
              <v:shape style="position:absolute;left:8935;top:903;width:2;height:837" coordorigin="8935,903" coordsize="0,837" path="m8935,1740l8935,903e" filled="f" stroked="t" strokeweight=".941772pt" strokecolor="#4F4F4F">
                <v:path arrowok="t"/>
              </v:shape>
            </v:group>
            <v:group style="position:absolute;left:11523;top:908;width:2;height:8909" coordorigin="11523,908" coordsize="2,8909">
              <v:shape style="position:absolute;left:11523;top:908;width:2;height:8909" coordorigin="11523,908" coordsize="0,8909" path="m11523,9817l11523,908e" filled="f" stroked="t" strokeweight=".941772pt" strokecolor="#4B4B4B">
                <v:path arrowok="t"/>
              </v:shape>
            </v:group>
            <v:group style="position:absolute;left:421;top:884;width:2;height:1060" coordorigin="421,884" coordsize="2,1060">
              <v:shape style="position:absolute;left:421;top:884;width:2;height:1060" coordorigin="421,884" coordsize="0,1060" path="m421,1944l421,884e" filled="f" stroked="t" strokeweight=".706329pt" strokecolor="#606060">
                <v:path arrowok="t"/>
              </v:shape>
            </v:group>
            <v:group style="position:absolute;left:8937;top:1683;width:2;height:261" coordorigin="8937,1683" coordsize="2,261">
              <v:shape style="position:absolute;left:8937;top:1683;width:2;height:261" coordorigin="8937,1683" coordsize="0,261" path="m8937,1944l8937,1683e" filled="f" stroked="t" strokeweight=".470886pt" strokecolor="#343434">
                <v:path arrowok="t"/>
              </v:shape>
            </v:group>
            <v:group style="position:absolute;left:410;top:2367;width:11118;height:2" coordorigin="410,2367" coordsize="11118,2">
              <v:shape style="position:absolute;left:410;top:2367;width:11118;height:2" coordorigin="410,2367" coordsize="11118,0" path="m410,2367l11527,2367e" filled="f" stroked="t" strokeweight=".941772pt" strokecolor="#4F4F4F">
                <v:path arrowok="t"/>
              </v:shape>
            </v:group>
            <v:group style="position:absolute;left:2251;top:1887;width:2;height:485" coordorigin="2251,1887" coordsize="2,485">
              <v:shape style="position:absolute;left:2251;top:1887;width:2;height:485" coordorigin="2251,1887" coordsize="0,485" path="m2251,2372l2251,1887e" filled="f" stroked="t" strokeweight=".706329pt" strokecolor="#4B4B4B">
                <v:path arrowok="t"/>
              </v:shape>
            </v:group>
            <v:group style="position:absolute;left:8937;top:1887;width:2;height:490" coordorigin="8937,1887" coordsize="2,490">
              <v:shape style="position:absolute;left:8937;top:1887;width:2;height:490" coordorigin="8937,1887" coordsize="0,490" path="m8937,2377l8937,1887e" filled="f" stroked="t" strokeweight=".706329pt" strokecolor="#444444">
                <v:path arrowok="t"/>
              </v:shape>
            </v:group>
            <v:group style="position:absolute;left:414;top:2598;width:2839;height:2" coordorigin="414,2598" coordsize="2839,2">
              <v:shape style="position:absolute;left:414;top:2598;width:2839;height:2" coordorigin="414,2598" coordsize="2839,0" path="m414,2598l3254,2598e" filled="f" stroked="t" strokeweight=".706329pt" strokecolor="#4F4F4F">
                <v:path arrowok="t"/>
              </v:shape>
            </v:group>
            <v:group style="position:absolute;left:3150;top:2612;width:8372;height:2" coordorigin="3150,2612" coordsize="8372,2">
              <v:shape style="position:absolute;left:3150;top:2612;width:8372;height:2" coordorigin="3150,2612" coordsize="8372,0" path="m3150,2612l11523,2612e" filled="f" stroked="t" strokeweight=".706329pt" strokecolor="#484848">
                <v:path arrowok="t"/>
              </v:shape>
            </v:group>
            <v:group style="position:absolute;left:414;top:2838;width:4068;height:2" coordorigin="414,2838" coordsize="4068,2">
              <v:shape style="position:absolute;left:414;top:2838;width:4068;height:2" coordorigin="414,2838" coordsize="4068,0" path="m414,2838l4483,2838e" filled="f" stroked="t" strokeweight=".941772pt" strokecolor="#4B4B4B">
                <v:path arrowok="t"/>
              </v:shape>
            </v:group>
            <v:group style="position:absolute;left:426;top:879;width:2;height:15483" coordorigin="426,879" coordsize="2,15483">
              <v:shape style="position:absolute;left:426;top:879;width:2;height:15483" coordorigin="426,879" coordsize="0,15483" path="m426,16363l426,879e" filled="f" stroked="t" strokeweight=".706329pt" strokecolor="#484848">
                <v:path arrowok="t"/>
              </v:shape>
            </v:group>
            <v:group style="position:absolute;left:4426;top:2850;width:7101;height:2" coordorigin="4426,2850" coordsize="7101,2">
              <v:shape style="position:absolute;left:4426;top:2850;width:7101;height:2" coordorigin="4426,2850" coordsize="7101,0" path="m4426,2850l11527,2850e" filled="f" stroked="t" strokeweight=".706329pt" strokecolor="#484848">
                <v:path arrowok="t"/>
              </v:shape>
            </v:group>
            <v:group style="position:absolute;left:419;top:3083;width:8532;height:2" coordorigin="419,3083" coordsize="8532,2">
              <v:shape style="position:absolute;left:419;top:3083;width:8532;height:2" coordorigin="419,3083" coordsize="8532,0" path="m419,3083l8952,3083e" filled="f" stroked="t" strokeweight=".706329pt" strokecolor="#484848">
                <v:path arrowok="t"/>
              </v:shape>
            </v:group>
            <v:group style="position:absolute;left:8895;top:3085;width:283;height:2" coordorigin="8895,3085" coordsize="283,2">
              <v:shape style="position:absolute;left:8895;top:3085;width:283;height:2" coordorigin="8895,3085" coordsize="283,0" path="m8895,3085l9178,3085e" filled="f" stroked="t" strokeweight=".470886pt" strokecolor="#2F2F2F">
                <v:path arrowok="t"/>
              </v:shape>
            </v:group>
            <v:group style="position:absolute;left:9102;top:3085;width:2425;height:2" coordorigin="9102,3085" coordsize="2425,2">
              <v:shape style="position:absolute;left:9102;top:3085;width:2425;height:2" coordorigin="9102,3085" coordsize="2425,0" path="m9102,3085l11527,3085e" filled="f" stroked="t" strokeweight=".941772pt" strokecolor="#4B4B4B">
                <v:path arrowok="t"/>
              </v:shape>
            </v:group>
            <v:group style="position:absolute;left:414;top:3313;width:1205;height:2" coordorigin="414,3313" coordsize="1205,2">
              <v:shape style="position:absolute;left:414;top:3313;width:1205;height:2" coordorigin="414,3313" coordsize="1205,0" path="m414,3313l1620,3313e" filled="f" stroked="t" strokeweight=".706329pt" strokecolor="#444444">
                <v:path arrowok="t"/>
              </v:shape>
            </v:group>
            <v:group style="position:absolute;left:1563;top:3325;width:9964;height:2" coordorigin="1563,3325" coordsize="9964,2">
              <v:shape style="position:absolute;left:1563;top:3325;width:9964;height:2" coordorigin="1563,3325" coordsize="9964,0" path="m1563,3325l11527,3325e" filled="f" stroked="t" strokeweight=".706329pt" strokecolor="#4B4B4B">
                <v:path arrowok="t"/>
              </v:shape>
            </v:group>
            <v:group style="position:absolute;left:414;top:3561;width:11113;height:2" coordorigin="414,3561" coordsize="11113,2">
              <v:shape style="position:absolute;left:414;top:3561;width:11113;height:2" coordorigin="414,3561" coordsize="11113,0" path="m414,3561l11527,3561e" filled="f" stroked="t" strokeweight=".706329pt" strokecolor="#4B4B4B">
                <v:path arrowok="t"/>
              </v:shape>
            </v:group>
            <v:group style="position:absolute;left:424;top:3765;width:2;height:285" coordorigin="424,3765" coordsize="2,285">
              <v:shape style="position:absolute;left:424;top:3765;width:2;height:285" coordorigin="424,3765" coordsize="0,285" path="m424,4050l424,3765e" filled="f" stroked="t" strokeweight=".470886pt" strokecolor="#2B2B2B">
                <v:path arrowok="t"/>
              </v:shape>
            </v:group>
            <v:group style="position:absolute;left:6771;top:4022;width:1347;height:2" coordorigin="6771,4022" coordsize="1347,2">
              <v:shape style="position:absolute;left:6771;top:4022;width:1347;height:2" coordorigin="6771,4022" coordsize="1347,0" path="m6771,4022l8118,4022e" filled="f" stroked="t" strokeweight=".235443pt" strokecolor="#3F3F3F">
                <v:path arrowok="t"/>
              </v:shape>
            </v:group>
            <v:group style="position:absolute;left:3706;top:4008;width:2613;height:2" coordorigin="3706,4008" coordsize="2613,2">
              <v:shape style="position:absolute;left:3706;top:4008;width:2613;height:2" coordorigin="3706,4008" coordsize="2613,0" path="m3706,4008l6319,4008e" filled="f" stroked="t" strokeweight=".706329pt" strokecolor="#6B6B6B">
                <v:path arrowok="t"/>
              </v:shape>
            </v:group>
            <v:group style="position:absolute;left:6126;top:4003;width:669;height:2" coordorigin="6126,4003" coordsize="669,2">
              <v:shape style="position:absolute;left:6126;top:4003;width:669;height:2" coordorigin="6126,4003" coordsize="669,0" path="m6126,4003l6795,4003e" filled="f" stroked="t" strokeweight=".706329pt" strokecolor="#A3A3A3">
                <v:path arrowok="t"/>
              </v:shape>
            </v:group>
            <v:group style="position:absolute;left:6788;top:3556;width:2;height:770" coordorigin="6788,3556" coordsize="2,770">
              <v:shape style="position:absolute;left:6788;top:3556;width:2;height:770" coordorigin="6788,3556" coordsize="0,770" path="m6788,4326l6788,3556e" filled="f" stroked="t" strokeweight=".706329pt" strokecolor="#575757">
                <v:path arrowok="t"/>
              </v:shape>
            </v:group>
            <v:group style="position:absolute;left:8118;top:4022;width:1935;height:2" coordorigin="8118,4022" coordsize="1935,2">
              <v:shape style="position:absolute;left:8118;top:4022;width:1935;height:2" coordorigin="8118,4022" coordsize="1935,0" path="m8118,4022l10053,4022e" filled="f" stroked="t" strokeweight=".235443pt" strokecolor="#000000">
                <v:path arrowok="t"/>
              </v:shape>
            </v:group>
            <v:group style="position:absolute;left:10053;top:4022;width:1474;height:2" coordorigin="10053,4022" coordsize="1474,2">
              <v:shape style="position:absolute;left:10053;top:4022;width:1474;height:2" coordorigin="10053,4022" coordsize="1474,0" path="m10053,4022l11527,4022e" filled="f" stroked="t" strokeweight=".235443pt" strokecolor="#383838">
                <v:path arrowok="t"/>
              </v:shape>
            </v:group>
            <v:group style="position:absolute;left:11520;top:3765;width:2;height:290" coordorigin="11520,3765" coordsize="2,290">
              <v:shape style="position:absolute;left:11520;top:3765;width:2;height:290" coordorigin="11520,3765" coordsize="0,290" path="m11520,4055l11520,3765e" filled="f" stroked="t" strokeweight=".706329pt" strokecolor="#3B3B3B">
                <v:path arrowok="t"/>
              </v:shape>
            </v:group>
            <v:group style="position:absolute;left:414;top:4314;width:6437;height:2" coordorigin="414,4314" coordsize="6437,2">
              <v:shape style="position:absolute;left:414;top:4314;width:6437;height:2" coordorigin="414,4314" coordsize="6437,0" path="m414,4314l6851,4314e" filled="f" stroked="t" strokeweight=".941772pt" strokecolor="#4F4F4F">
                <v:path arrowok="t"/>
              </v:shape>
            </v:group>
            <v:group style="position:absolute;left:2703;top:4317;width:1036;height:2" coordorigin="2703,4317" coordsize="1036,2">
              <v:shape style="position:absolute;left:2703;top:4317;width:1036;height:2" coordorigin="2703,4317" coordsize="1036,0" path="m2703,4317l3739,4317e" filled="f" stroked="t" strokeweight=".706329pt" strokecolor="#545454">
                <v:path arrowok="t"/>
              </v:shape>
            </v:group>
            <v:group style="position:absolute;left:3713;top:3551;width:2;height:770" coordorigin="3713,3551" coordsize="2,770">
              <v:shape style="position:absolute;left:3713;top:3551;width:2;height:770" coordorigin="3713,3551" coordsize="0,770" path="m3713,4321l3713,3551e" filled="f" stroked="t" strokeweight=".941772pt" strokecolor="#484848">
                <v:path arrowok="t"/>
              </v:shape>
            </v:group>
            <v:group style="position:absolute;left:4087;top:4309;width:396;height:2" coordorigin="4087,4309" coordsize="396,2">
              <v:shape style="position:absolute;left:4087;top:4309;width:396;height:2" coordorigin="4087,4309" coordsize="396,0" path="m4087,4309l4483,4309e" filled="f" stroked="t" strokeweight=".941772pt" strokecolor="#383838">
                <v:path arrowok="t"/>
              </v:shape>
            </v:group>
            <v:group style="position:absolute;left:6743;top:4321;width:4784;height:2" coordorigin="6743,4321" coordsize="4784,2">
              <v:shape style="position:absolute;left:6743;top:4321;width:4784;height:2" coordorigin="6743,4321" coordsize="4784,0" path="m6743,4321l11527,4321e" filled="f" stroked="t" strokeweight=".706329pt" strokecolor="#575757">
                <v:path arrowok="t"/>
              </v:shape>
            </v:group>
            <v:group style="position:absolute;left:419;top:4590;width:9663;height:2" coordorigin="419,4590" coordsize="9663,2">
              <v:shape style="position:absolute;left:419;top:4590;width:9663;height:2" coordorigin="419,4590" coordsize="9663,0" path="m419,4590l10082,4590e" filled="f" stroked="t" strokeweight=".706329pt" strokecolor="#545454">
                <v:path arrowok="t"/>
              </v:shape>
            </v:group>
            <v:group style="position:absolute;left:429;top:879;width:2;height:15483" coordorigin="429,879" coordsize="2,15483">
              <v:shape style="position:absolute;left:429;top:879;width:2;height:15483" coordorigin="429,879" coordsize="0,15483" path="m429,16363l429,879e" filled="f" stroked="t" strokeweight=".706329pt" strokecolor="#484848">
                <v:path arrowok="t"/>
              </v:shape>
            </v:group>
            <v:group style="position:absolute;left:9437;top:4595;width:2091;height:2" coordorigin="9437,4595" coordsize="2091,2">
              <v:shape style="position:absolute;left:9437;top:4595;width:2091;height:2" coordorigin="9437,4595" coordsize="2091,0" path="m9437,4595l11527,4595e" filled="f" stroked="t" strokeweight=".706329pt" strokecolor="#545454">
                <v:path arrowok="t"/>
              </v:shape>
            </v:group>
            <v:group style="position:absolute;left:2253;top:4307;width:2;height:1260" coordorigin="2253,4307" coordsize="2,1260">
              <v:shape style="position:absolute;left:2253;top:4307;width:2;height:1260" coordorigin="2253,4307" coordsize="0,1260" path="m2253,5567l2253,4307e" filled="f" stroked="t" strokeweight=".706329pt" strokecolor="#4B4B4B">
                <v:path arrowok="t"/>
              </v:shape>
            </v:group>
            <v:group style="position:absolute;left:2251;top:4830;width:1893;height:2" coordorigin="2251,4830" coordsize="1893,2">
              <v:shape style="position:absolute;left:2251;top:4830;width:1893;height:2" coordorigin="2251,4830" coordsize="1893,0" path="m2251,4830l4144,4830e" filled="f" stroked="t" strokeweight=".470886pt" strokecolor="#4F4F4F">
                <v:path arrowok="t"/>
              </v:shape>
            </v:group>
            <v:group style="position:absolute;left:4087;top:4832;width:2439;height:2" coordorigin="4087,4832" coordsize="2439,2">
              <v:shape style="position:absolute;left:4087;top:4832;width:2439;height:2" coordorigin="4087,4832" coordsize="2439,0" path="m4087,4832l6526,4832e" filled="f" stroked="t" strokeweight=".706329pt" strokecolor="#575757">
                <v:path arrowok="t"/>
              </v:shape>
            </v:group>
            <v:group style="position:absolute;left:6470;top:4830;width:334;height:2" coordorigin="6470,4830" coordsize="334,2">
              <v:shape style="position:absolute;left:6470;top:4830;width:334;height:2" coordorigin="6470,4830" coordsize="334,0" path="m6470,4830l6804,4830e" filled="f" stroked="t" strokeweight=".470886pt" strokecolor="#3B3B3B">
                <v:path arrowok="t"/>
              </v:shape>
            </v:group>
            <v:group style="position:absolute;left:6748;top:4832;width:4784;height:2" coordorigin="6748,4832" coordsize="4784,2">
              <v:shape style="position:absolute;left:6748;top:4832;width:4784;height:2" coordorigin="6748,4832" coordsize="4784,0" path="m6748,4832l11532,4832e" filled="f" stroked="t" strokeweight=".706329pt" strokecolor="#545454">
                <v:path arrowok="t"/>
              </v:shape>
            </v:group>
            <v:group style="position:absolute;left:4770;top:5315;width:6762;height:2" coordorigin="4770,5315" coordsize="6762,2">
              <v:shape style="position:absolute;left:4770;top:5315;width:6762;height:2" coordorigin="4770,5315" coordsize="6762,0" path="m4770,5315l11532,5315e" filled="f" stroked="t" strokeweight=".706329pt" strokecolor="#4B4B4B">
                <v:path arrowok="t"/>
              </v:shape>
            </v:group>
            <v:group style="position:absolute;left:7553;top:4811;width:2;height:271" coordorigin="7553,4811" coordsize="2,271">
              <v:shape style="position:absolute;left:7553;top:4811;width:2;height:271" coordorigin="7553,4811" coordsize="0,271" path="m7553,5082l7553,4811e" filled="f" stroked="t" strokeweight=".235443pt" strokecolor="#545454">
                <v:path arrowok="t"/>
              </v:shape>
            </v:group>
            <v:group style="position:absolute;left:4772;top:4820;width:2;height:994" coordorigin="4772,4820" coordsize="2,994">
              <v:shape style="position:absolute;left:4772;top:4820;width:2;height:994" coordorigin="4772,4820" coordsize="0,994" path="m4772,5814l4772,4820e" filled="f" stroked="t" strokeweight=".941772pt" strokecolor="#4F4F4F">
                <v:path arrowok="t"/>
              </v:shape>
            </v:group>
            <v:group style="position:absolute;left:7553;top:5082;width:2;height:233" coordorigin="7553,5082" coordsize="2,233">
              <v:shape style="position:absolute;left:7553;top:5082;width:2;height:233" coordorigin="7553,5082" coordsize="0,233" path="m7553,5315l7553,5082e" filled="f" stroked="t" strokeweight=".235443pt" strokecolor="#3F3F3F">
                <v:path arrowok="t"/>
              </v:shape>
            </v:group>
            <v:group style="position:absolute;left:4765;top:5555;width:6767;height:2" coordorigin="4765,5555" coordsize="6767,2">
              <v:shape style="position:absolute;left:4765;top:5555;width:6767;height:2" coordorigin="4765,5555" coordsize="6767,0" path="m4765,5555l11532,5555e" filled="f" stroked="t" strokeweight=".941772pt" strokecolor="#4B4B4B">
                <v:path arrowok="t"/>
              </v:shape>
            </v:group>
            <v:group style="position:absolute;left:2256;top:5510;width:2;height:304" coordorigin="2256,5510" coordsize="2,304">
              <v:shape style="position:absolute;left:2256;top:5510;width:2;height:304" coordorigin="2256,5510" coordsize="0,304" path="m2256,5814l2256,5510e" filled="f" stroked="t" strokeweight=".470886pt" strokecolor="#383838">
                <v:path arrowok="t"/>
              </v:shape>
            </v:group>
            <v:group style="position:absolute;left:4770;top:5795;width:4181;height:2" coordorigin="4770,5795" coordsize="4181,2">
              <v:shape style="position:absolute;left:4770;top:5795;width:4181;height:2" coordorigin="4770,5795" coordsize="4181,0" path="m4770,5795l8952,5795e" filled="f" stroked="t" strokeweight=".706329pt" strokecolor="#4B4B4B">
                <v:path arrowok="t"/>
              </v:shape>
            </v:group>
            <v:group style="position:absolute;left:8895;top:5795;width:283;height:2" coordorigin="8895,5795" coordsize="283,2">
              <v:shape style="position:absolute;left:8895;top:5795;width:283;height:2" coordorigin="8895,5795" coordsize="283,0" path="m8895,5795l9178,5795e" filled="f" stroked="t" strokeweight=".470886pt" strokecolor="#2B2B2B">
                <v:path arrowok="t"/>
              </v:shape>
            </v:group>
            <v:group style="position:absolute;left:9121;top:5795;width:2416;height:2" coordorigin="9121,5795" coordsize="2416,2">
              <v:shape style="position:absolute;left:9121;top:5795;width:2416;height:2" coordorigin="9121,5795" coordsize="2416,0" path="m9121,5795l11537,5795e" filled="f" stroked="t" strokeweight=".706329pt" strokecolor="#4B4B4B">
                <v:path arrowok="t"/>
              </v:shape>
            </v:group>
            <v:group style="position:absolute;left:11525;top:5505;width:2;height:319" coordorigin="11525,5505" coordsize="2,319">
              <v:shape style="position:absolute;left:11525;top:5505;width:2;height:319" coordorigin="11525,5505" coordsize="0,319" path="m11525,5824l11525,5505e" filled="f" stroked="t" strokeweight=".706329pt" strokecolor="#4B4B4B">
                <v:path arrowok="t"/>
              </v:shape>
            </v:group>
            <v:group style="position:absolute;left:424;top:5757;width:2;height:314" coordorigin="424,5757" coordsize="2,314">
              <v:shape style="position:absolute;left:424;top:5757;width:2;height:314" coordorigin="424,5757" coordsize="0,314" path="m424,6071l424,5757e" filled="f" stroked="t" strokeweight=".470886pt" strokecolor="#282828">
                <v:path arrowok="t"/>
              </v:shape>
            </v:group>
            <v:group style="position:absolute;left:2256;top:5733;width:2;height:376" coordorigin="2256,5733" coordsize="2,376">
              <v:shape style="position:absolute;left:2256;top:5733;width:2;height:376" coordorigin="2256,5733" coordsize="0,376" path="m2256,6109l2256,5733e" filled="f" stroked="t" strokeweight=".941772pt" strokecolor="#545454">
                <v:path arrowok="t"/>
              </v:shape>
            </v:group>
            <v:group style="position:absolute;left:2246;top:6035;width:9286;height:2" coordorigin="2246,6035" coordsize="9286,2">
              <v:shape style="position:absolute;left:2246;top:6035;width:9286;height:2" coordorigin="2246,6035" coordsize="9286,0" path="m2246,6035l11532,6035e" filled="f" stroked="t" strokeweight=".941772pt" strokecolor="#4B4B4B">
                <v:path arrowok="t"/>
              </v:shape>
            </v:group>
            <v:group style="position:absolute;left:4775;top:5757;width:2;height:323" coordorigin="4775,5757" coordsize="2,323">
              <v:shape style="position:absolute;left:4775;top:5757;width:2;height:323" coordorigin="4775,5757" coordsize="0,323" path="m4775,6080l4775,5757e" filled="f" stroked="t" strokeweight=".706329pt" strokecolor="#3B3B3B">
                <v:path arrowok="t"/>
              </v:shape>
            </v:group>
            <v:group style="position:absolute;left:871;top:6273;width:10661;height:2" coordorigin="871,6273" coordsize="10661,2">
              <v:shape style="position:absolute;left:871;top:6273;width:10661;height:2" coordorigin="871,6273" coordsize="10661,0" path="m871,6273l11532,6273e" filled="f" stroked="t" strokeweight=".941772pt" strokecolor="#4B4B4B">
                <v:path arrowok="t"/>
              </v:shape>
            </v:group>
            <v:group style="position:absolute;left:2256;top:6014;width:2;height:523" coordorigin="2256,6014" coordsize="2,523">
              <v:shape style="position:absolute;left:2256;top:6014;width:2;height:523" coordorigin="2256,6014" coordsize="0,523" path="m2256,6537l2256,6014e" filled="f" stroked="t" strokeweight=".470886pt" strokecolor="#3F3F3F">
                <v:path arrowok="t"/>
              </v:shape>
            </v:group>
            <v:group style="position:absolute;left:11525;top:6009;width:2;height:290" coordorigin="11525,6009" coordsize="2,290">
              <v:shape style="position:absolute;left:11525;top:6009;width:2;height:290" coordorigin="11525,6009" coordsize="0,290" path="m11525,6299l11525,6009e" filled="f" stroked="t" strokeweight=".706329pt" strokecolor="#444444">
                <v:path arrowok="t"/>
              </v:shape>
            </v:group>
            <v:group style="position:absolute;left:7553;top:6256;width:2;height:718" coordorigin="7553,6256" coordsize="2,718">
              <v:shape style="position:absolute;left:7553;top:6256;width:2;height:718" coordorigin="7553,6256" coordsize="0,718" path="m7553,6974l7553,6256e" filled="f" stroked="t" strokeweight=".235443pt" strokecolor="#4B4B4B">
                <v:path arrowok="t"/>
              </v:shape>
            </v:group>
            <v:group style="position:absolute;left:2256;top:6442;width:2;height:551" coordorigin="2256,6442" coordsize="2,551">
              <v:shape style="position:absolute;left:2256;top:6442;width:2;height:551" coordorigin="2256,6442" coordsize="0,551" path="m2256,6993l2256,6442e" filled="f" stroked="t" strokeweight=".706329pt" strokecolor="#484848">
                <v:path arrowok="t"/>
              </v:shape>
            </v:group>
            <v:group style="position:absolute;left:2246;top:6739;width:9286;height:2" coordorigin="2246,6739" coordsize="9286,2">
              <v:shape style="position:absolute;left:2246;top:6739;width:9286;height:2" coordorigin="2246,6739" coordsize="9286,0" path="m2246,6739l11532,6739e" filled="f" stroked="t" strokeweight=".941772pt" strokecolor="#4F4F4F">
                <v:path arrowok="t"/>
              </v:shape>
            </v:group>
            <v:group style="position:absolute;left:2251;top:6976;width:9286;height:2" coordorigin="2251,6976" coordsize="9286,2">
              <v:shape style="position:absolute;left:2251;top:6976;width:9286;height:2" coordorigin="2251,6976" coordsize="9286,0" path="m2251,6976l11537,6976e" filled="f" stroked="t" strokeweight=".941772pt" strokecolor="#4F4F4F">
                <v:path arrowok="t"/>
              </v:shape>
            </v:group>
            <v:group style="position:absolute;left:4777;top:5971;width:2;height:1017" coordorigin="4777,5971" coordsize="2,1017">
              <v:shape style="position:absolute;left:4777;top:5971;width:2;height:1017" coordorigin="4777,5971" coordsize="0,1017" path="m4777,6988l4777,5971e" filled="f" stroked="t" strokeweight=".706329pt" strokecolor="#4B4B4B">
                <v:path arrowok="t"/>
              </v:shape>
            </v:group>
            <v:group style="position:absolute;left:419;top:7214;width:11118;height:2" coordorigin="419,7214" coordsize="11118,2">
              <v:shape style="position:absolute;left:419;top:7214;width:11118;height:2" coordorigin="419,7214" coordsize="11118,0" path="m419,7214l11537,7214e" filled="f" stroked="t" strokeweight=".941772pt" strokecolor="#4B4B4B">
                <v:path arrowok="t"/>
              </v:shape>
            </v:group>
            <v:group style="position:absolute;left:2256;top:6936;width:2;height:323" coordorigin="2256,6936" coordsize="2,323">
              <v:shape style="position:absolute;left:2256;top:6936;width:2;height:323" coordorigin="2256,6936" coordsize="0,323" path="m2256,7259l2256,6936e" filled="f" stroked="t" strokeweight=".470886pt" strokecolor="#3B3B3B">
                <v:path arrowok="t"/>
              </v:shape>
            </v:group>
            <v:group style="position:absolute;left:2256;top:7155;width:2;height:1046" coordorigin="2256,7155" coordsize="2,1046">
              <v:shape style="position:absolute;left:2256;top:7155;width:2;height:1046" coordorigin="2256,7155" coordsize="0,1046" path="m2256,8200l2256,7155e" filled="f" stroked="t" strokeweight=".706329pt" strokecolor="#4B4B4B">
                <v:path arrowok="t"/>
              </v:shape>
            </v:group>
            <v:group style="position:absolute;left:11527;top:7188;width:2;height:299" coordorigin="11527,7188" coordsize="2,299">
              <v:shape style="position:absolute;left:11527;top:7188;width:2;height:299" coordorigin="11527,7188" coordsize="0,299" path="m11527,7487l11527,7188e" filled="f" stroked="t" strokeweight=".470886pt" strokecolor="#444444">
                <v:path arrowok="t"/>
              </v:shape>
            </v:group>
            <v:group style="position:absolute;left:414;top:7685;width:11122;height:2" coordorigin="414,7685" coordsize="11122,2">
              <v:shape style="position:absolute;left:414;top:7685;width:11122;height:2" coordorigin="414,7685" coordsize="11122,0" path="m414,7685l11537,7685e" filled="f" stroked="t" strokeweight=".941772pt" strokecolor="#4B4B4B">
                <v:path arrowok="t"/>
              </v:shape>
            </v:group>
            <v:group style="position:absolute;left:4779;top:7673;width:2;height:271" coordorigin="4779,7673" coordsize="2,271">
              <v:shape style="position:absolute;left:4779;top:7673;width:2;height:271" coordorigin="4779,7673" coordsize="0,271" path="m4779,7944l4779,7673e" filled="f" stroked="t" strokeweight=".470886pt" strokecolor="#3B3B3B">
                <v:path arrowok="t"/>
              </v:shape>
            </v:group>
            <v:group style="position:absolute;left:4770;top:7922;width:4181;height:2" coordorigin="4770,7922" coordsize="4181,2">
              <v:shape style="position:absolute;left:4770;top:7922;width:4181;height:2" coordorigin="4770,7922" coordsize="4181,0" path="m4770,7922l8952,7922e" filled="f" stroked="t" strokeweight=".941772pt" strokecolor="#4F4F4F">
                <v:path arrowok="t"/>
              </v:shape>
            </v:group>
            <v:group style="position:absolute;left:8895;top:7925;width:283;height:2" coordorigin="8895,7925" coordsize="283,2">
              <v:shape style="position:absolute;left:8895;top:7925;width:283;height:2" coordorigin="8895,7925" coordsize="283,0" path="m8895,7925l9178,7925e" filled="f" stroked="t" strokeweight=".470886pt" strokecolor="#383838">
                <v:path arrowok="t"/>
              </v:shape>
            </v:group>
            <v:group style="position:absolute;left:9083;top:7925;width:2453;height:2" coordorigin="9083,7925" coordsize="2453,2">
              <v:shape style="position:absolute;left:9083;top:7925;width:2453;height:2" coordorigin="9083,7925" coordsize="2453,0" path="m9083,7925l11537,7925e" filled="f" stroked="t" strokeweight=".706329pt" strokecolor="#4B4B4B">
                <v:path arrowok="t"/>
              </v:shape>
            </v:group>
            <v:group style="position:absolute;left:11527;top:7430;width:2;height:780" coordorigin="11527,7430" coordsize="2,780">
              <v:shape style="position:absolute;left:11527;top:7430;width:2;height:780" coordorigin="11527,7430" coordsize="0,780" path="m11527,8210l11527,7430e" filled="f" stroked="t" strokeweight=".706329pt" strokecolor="#484848">
                <v:path arrowok="t"/>
              </v:shape>
            </v:group>
            <v:group style="position:absolute;left:4779;top:7825;width:2;height:447" coordorigin="4779,7825" coordsize="2,447">
              <v:shape style="position:absolute;left:4779;top:7825;width:2;height:447" coordorigin="4779,7825" coordsize="0,447" path="m4779,8272l4779,7825e" filled="f" stroked="t" strokeweight=".941772pt" strokecolor="#545454">
                <v:path arrowok="t"/>
              </v:shape>
            </v:group>
            <v:group style="position:absolute;left:4775;top:8165;width:6762;height:2" coordorigin="4775,8165" coordsize="6762,2">
              <v:shape style="position:absolute;left:4775;top:8165;width:6762;height:2" coordorigin="4775,8165" coordsize="6762,0" path="m4775,8165l11537,8165e" filled="f" stroked="t" strokeweight=".941772pt" strokecolor="#4B4B4B">
                <v:path arrowok="t"/>
              </v:shape>
            </v:group>
            <v:group style="position:absolute;left:414;top:8403;width:11122;height:2" coordorigin="414,8403" coordsize="11122,2">
              <v:shape style="position:absolute;left:414;top:8403;width:11122;height:2" coordorigin="414,8403" coordsize="11122,0" path="m414,8403l11537,8403e" filled="f" stroked="t" strokeweight=".706329pt" strokecolor="#4B4B4B">
                <v:path arrowok="t"/>
              </v:shape>
            </v:group>
            <v:group style="position:absolute;left:2256;top:8143;width:2;height:285" coordorigin="2256,8143" coordsize="2,285">
              <v:shape style="position:absolute;left:2256;top:8143;width:2;height:285" coordorigin="2256,8143" coordsize="0,285" path="m2256,8429l2256,8143e" filled="f" stroked="t" strokeweight=".470886pt" strokecolor="#2F2F2F">
                <v:path arrowok="t"/>
              </v:shape>
            </v:group>
            <v:group style="position:absolute;left:4782;top:8143;width:2;height:271" coordorigin="4782,8143" coordsize="2,271">
              <v:shape style="position:absolute;left:4782;top:8143;width:2;height:271" coordorigin="4782,8143" coordsize="0,271" path="m4782,8414l4782,8143e" filled="f" stroked="t" strokeweight=".706329pt" strokecolor="#3F3F3F">
                <v:path arrowok="t"/>
              </v:shape>
            </v:group>
            <v:group style="position:absolute;left:2256;top:8357;width:2;height:566" coordorigin="2256,8357" coordsize="2,566">
              <v:shape style="position:absolute;left:2256;top:8357;width:2;height:566" coordorigin="2256,8357" coordsize="0,566" path="m2256,8923l2256,8357e" filled="f" stroked="t" strokeweight=".706329pt" strokecolor="#4F4F4F">
                <v:path arrowok="t"/>
              </v:shape>
            </v:group>
            <v:group style="position:absolute;left:11530;top:8357;width:2;height:338" coordorigin="11530,8357" coordsize="2,338">
              <v:shape style="position:absolute;left:11530;top:8357;width:2;height:338" coordorigin="11530,8357" coordsize="0,338" path="m11530,8695l11530,8357e" filled="f" stroked="t" strokeweight=".706329pt" strokecolor="#484848">
                <v:path arrowok="t"/>
              </v:shape>
            </v:group>
            <v:group style="position:absolute;left:2256;top:8866;width:2;height:266" coordorigin="2256,8866" coordsize="2,266">
              <v:shape style="position:absolute;left:2256;top:8866;width:2;height:266" coordorigin="2256,8866" coordsize="0,266" path="m2256,9132l2256,8866e" filled="f" stroked="t" strokeweight=".470886pt" strokecolor="#2F2F2F">
                <v:path arrowok="t"/>
              </v:shape>
            </v:group>
            <v:group style="position:absolute;left:2258;top:9075;width:2;height:304" coordorigin="2258,9075" coordsize="2,304">
              <v:shape style="position:absolute;left:2258;top:9075;width:2;height:304" coordorigin="2258,9075" coordsize="0,304" path="m2258,9379l2258,9075e" filled="f" stroked="t" strokeweight=".706329pt" strokecolor="#575757">
                <v:path arrowok="t"/>
              </v:shape>
            </v:group>
            <v:group style="position:absolute;left:11532;top:9075;width:2;height:304" coordorigin="11532,9075" coordsize="2,304">
              <v:shape style="position:absolute;left:11532;top:9075;width:2;height:304" coordorigin="11532,9075" coordsize="0,304" path="m11532,9379l11532,9075e" filled="f" stroked="t" strokeweight=".470886pt" strokecolor="#383838">
                <v:path arrowok="t"/>
              </v:shape>
            </v:group>
            <v:group style="position:absolute;left:2260;top:9322;width:2;height:266" coordorigin="2260,9322" coordsize="2,266">
              <v:shape style="position:absolute;left:2260;top:9322;width:2;height:266" coordorigin="2260,9322" coordsize="0,266" path="m2260,9589l2260,9322e" filled="f" stroked="t" strokeweight=".470886pt" strokecolor="#2F2F2F">
                <v:path arrowok="t"/>
              </v:shape>
            </v:group>
            <v:group style="position:absolute;left:424;top:9791;width:11118;height:2" coordorigin="424,9791" coordsize="11118,2">
              <v:shape style="position:absolute;left:424;top:9791;width:11118;height:2" coordorigin="424,9791" coordsize="11118,0" path="m424,9791l11541,9791e" filled="f" stroked="t" strokeweight=".706329pt" strokecolor="#4F4F4F">
                <v:path arrowok="t"/>
              </v:shape>
            </v:group>
            <v:group style="position:absolute;left:8895;top:9788;width:283;height:2" coordorigin="8895,9788" coordsize="283,2">
              <v:shape style="position:absolute;left:8895;top:9788;width:283;height:2" coordorigin="8895,9788" coordsize="283,0" path="m8895,9788l9178,9788e" filled="f" stroked="t" strokeweight=".470886pt" strokecolor="#3B3B3B">
                <v:path arrowok="t"/>
              </v:shape>
            </v:group>
            <v:group style="position:absolute;left:2258;top:9532;width:2;height:1293" coordorigin="2258,9532" coordsize="2,1293">
              <v:shape style="position:absolute;left:2258;top:9532;width:2;height:1293" coordorigin="2258,9532" coordsize="0,1293" path="m2258,10825l2258,9532e" filled="f" stroked="t" strokeweight=".706329pt" strokecolor="#484848">
                <v:path arrowok="t"/>
              </v:shape>
            </v:group>
            <v:group style="position:absolute;left:11541;top:3955;width:2;height:10734" coordorigin="11541,3955" coordsize="2,10734">
              <v:shape style="position:absolute;left:11541;top:3955;width:2;height:10734" coordorigin="11541,3955" coordsize="0,10734" path="m11541,14690l11541,3955e" filled="f" stroked="t" strokeweight=".706329pt" strokecolor="#4B4B4B">
                <v:path arrowok="t"/>
              </v:shape>
            </v:group>
            <v:group style="position:absolute;left:6748;top:10713;width:452;height:2" coordorigin="6748,10713" coordsize="452,2">
              <v:shape style="position:absolute;left:6748;top:10713;width:452;height:2" coordorigin="6748,10713" coordsize="452,0" path="m6748,10713l7200,10713e" filled="f" stroked="t" strokeweight=".706329pt" strokecolor="#3F3F3F">
                <v:path arrowok="t"/>
              </v:shape>
            </v:group>
            <v:group style="position:absolute;left:419;top:10711;width:11127;height:2" coordorigin="419,10711" coordsize="11127,2">
              <v:shape style="position:absolute;left:419;top:10711;width:11127;height:2" coordorigin="419,10711" coordsize="11127,0" path="m419,10711l11546,10711e" filled="f" stroked="t" strokeweight=".941772pt" strokecolor="#4F4F4F">
                <v:path arrowok="t"/>
              </v:shape>
            </v:group>
            <v:group style="position:absolute;left:2260;top:10687;width:2;height:290" coordorigin="2260,10687" coordsize="2,290">
              <v:shape style="position:absolute;left:2260;top:10687;width:2;height:290" coordorigin="2260,10687" coordsize="0,290" path="m2260,10977l2260,10687e" filled="f" stroked="t" strokeweight=".470886pt" strokecolor="#343434">
                <v:path arrowok="t"/>
              </v:shape>
            </v:group>
            <v:group style="position:absolute;left:951;top:10951;width:7195;height:2" coordorigin="951,10951" coordsize="7195,2">
              <v:shape style="position:absolute;left:951;top:10951;width:7195;height:2" coordorigin="951,10951" coordsize="7195,0" path="m951,10951l8146,10951e" filled="f" stroked="t" strokeweight=".706329pt" strokecolor="#4F4F4F">
                <v:path arrowok="t"/>
              </v:shape>
            </v:group>
            <v:group style="position:absolute;left:8090;top:10948;width:292;height:2" coordorigin="8090,10948" coordsize="292,2">
              <v:shape style="position:absolute;left:8090;top:10948;width:292;height:2" coordorigin="8090,10948" coordsize="292,0" path="m8090,10948l8382,10948e" filled="f" stroked="t" strokeweight=".470886pt" strokecolor="#1F1F1F">
                <v:path arrowok="t"/>
              </v:shape>
            </v:group>
            <v:group style="position:absolute;left:8325;top:10948;width:3216;height:2" coordorigin="8325,10948" coordsize="3216,2">
              <v:shape style="position:absolute;left:8325;top:10948;width:3216;height:2" coordorigin="8325,10948" coordsize="3216,0" path="m8325,10948l11541,10948e" filled="f" stroked="t" strokeweight=".706329pt" strokecolor="#4F4F4F">
                <v:path arrowok="t"/>
              </v:shape>
            </v:group>
            <v:group style="position:absolute;left:2260;top:10905;width:2;height:328" coordorigin="2260,10905" coordsize="2,328">
              <v:shape style="position:absolute;left:2260;top:10905;width:2;height:328" coordorigin="2260,10905" coordsize="0,328" path="m2260,11233l2260,10905e" filled="f" stroked="t" strokeweight=".941772pt" strokecolor="#484848">
                <v:path arrowok="t"/>
              </v:shape>
            </v:group>
            <v:group style="position:absolute;left:11537;top:10905;width:2;height:119" coordorigin="11537,10905" coordsize="2,119">
              <v:shape style="position:absolute;left:11537;top:10905;width:2;height:119" coordorigin="11537,10905" coordsize="0,119" path="m11537,11024l11537,10905e" filled="f" stroked="t" strokeweight=".470886pt" strokecolor="#282828">
                <v:path arrowok="t"/>
              </v:shape>
            </v:group>
            <v:group style="position:absolute;left:424;top:11191;width:7723;height:2" coordorigin="424,11191" coordsize="7723,2">
              <v:shape style="position:absolute;left:424;top:11191;width:7723;height:2" coordorigin="424,11191" coordsize="7723,0" path="m424,11191l8146,11191e" filled="f" stroked="t" strokeweight=".941772pt" strokecolor="#4F4F4F">
                <v:path arrowok="t"/>
              </v:shape>
            </v:group>
            <v:group style="position:absolute;left:8090;top:11186;width:292;height:2" coordorigin="8090,11186" coordsize="292,2">
              <v:shape style="position:absolute;left:8090;top:11186;width:292;height:2" coordorigin="8090,11186" coordsize="292,0" path="m8090,11186l8382,11186e" filled="f" stroked="t" strokeweight=".470886pt" strokecolor="#282828">
                <v:path arrowok="t"/>
              </v:shape>
            </v:group>
            <v:group style="position:absolute;left:8325;top:11186;width:626;height:2" coordorigin="8325,11186" coordsize="626,2">
              <v:shape style="position:absolute;left:8325;top:11186;width:626;height:2" coordorigin="8325,11186" coordsize="626,0" path="m8325,11186l8952,11186e" filled="f" stroked="t" strokeweight=".706329pt" strokecolor="#484848">
                <v:path arrowok="t"/>
              </v:shape>
            </v:group>
            <v:group style="position:absolute;left:8895;top:11186;width:283;height:2" coordorigin="8895,11186" coordsize="283,2">
              <v:shape style="position:absolute;left:8895;top:11186;width:283;height:2" coordorigin="8895,11186" coordsize="283,0" path="m8895,11186l9178,11186e" filled="f" stroked="t" strokeweight=".470886pt" strokecolor="#2B2B2B">
                <v:path arrowok="t"/>
              </v:shape>
            </v:group>
            <v:group style="position:absolute;left:9121;top:11186;width:2425;height:2" coordorigin="9121,11186" coordsize="2425,2">
              <v:shape style="position:absolute;left:9121;top:11186;width:2425;height:2" coordorigin="9121,11186" coordsize="2425,0" path="m9121,11186l11546,11186e" filled="f" stroked="t" strokeweight=".706329pt" strokecolor="#4F4F4F">
                <v:path arrowok="t"/>
              </v:shape>
            </v:group>
            <v:group style="position:absolute;left:2260;top:11162;width:2;height:299" coordorigin="2260,11162" coordsize="2,299">
              <v:shape style="position:absolute;left:2260;top:11162;width:2;height:299" coordorigin="2260,11162" coordsize="0,299" path="m2260,11462l2260,11162e" filled="f" stroked="t" strokeweight=".470886pt" strokecolor="#444444">
                <v:path arrowok="t"/>
              </v:shape>
            </v:group>
            <v:group style="position:absolute;left:424;top:11671;width:1530;height:2" coordorigin="424,11671" coordsize="1530,2">
              <v:shape style="position:absolute;left:424;top:11671;width:1530;height:2" coordorigin="424,11671" coordsize="1530,0" path="m424,11671l1954,11671e" filled="f" stroked="t" strokeweight=".706329pt" strokecolor="#545454">
                <v:path arrowok="t"/>
              </v:shape>
            </v:group>
            <v:group style="position:absolute;left:2260;top:11405;width:2;height:304" coordorigin="2260,11405" coordsize="2,304">
              <v:shape style="position:absolute;left:2260;top:11405;width:2;height:304" coordorigin="2260,11405" coordsize="0,304" path="m2260,11709l2260,11405e" filled="f" stroked="t" strokeweight=".470886pt" strokecolor="#2B2B2B">
                <v:path arrowok="t"/>
              </v:shape>
            </v:group>
            <v:group style="position:absolute;left:1563;top:11664;width:9987;height:2" coordorigin="1563,11664" coordsize="9987,2">
              <v:shape style="position:absolute;left:1563;top:11664;width:9987;height:2" coordorigin="1563,11664" coordsize="9987,0" path="m1563,11664l11551,11664e" filled="f" stroked="t" strokeweight=".941772pt" strokecolor="#4F4F4F">
                <v:path arrowok="t"/>
              </v:shape>
            </v:group>
            <v:group style="position:absolute;left:424;top:11913;width:2453;height:2" coordorigin="424,11913" coordsize="2453,2">
              <v:shape style="position:absolute;left:424;top:11913;width:2453;height:2" coordorigin="424,11913" coordsize="2453,0" path="m424,11913l2877,11913e" filled="f" stroked="t" strokeweight=".706329pt" strokecolor="#4B4B4B">
                <v:path arrowok="t"/>
              </v:shape>
            </v:group>
            <v:group style="position:absolute;left:429;top:11276;width:2;height:1112" coordorigin="429,11276" coordsize="2,1112">
              <v:shape style="position:absolute;left:429;top:11276;width:2;height:1112" coordorigin="429,11276" coordsize="0,1112" path="m429,12389l429,11276e" filled="f" stroked="t" strokeweight=".706329pt" strokecolor="#444444">
                <v:path arrowok="t"/>
              </v:shape>
            </v:group>
            <v:group style="position:absolute;left:2263;top:11638;width:2;height:1607" coordorigin="2263,11638" coordsize="2,1607">
              <v:shape style="position:absolute;left:2263;top:11638;width:2;height:1607" coordorigin="2263,11638" coordsize="0,1607" path="m2263,13244l2263,11638e" filled="f" stroked="t" strokeweight=".941772pt" strokecolor="#4B4B4B">
                <v:path arrowok="t"/>
              </v:shape>
            </v:group>
            <v:group style="position:absolute;left:2505;top:11906;width:9041;height:2" coordorigin="2505,11906" coordsize="9041,2">
              <v:shape style="position:absolute;left:2505;top:11906;width:9041;height:2" coordorigin="2505,11906" coordsize="9041,0" path="m2505,11906l11546,11906e" filled="f" stroked="t" strokeweight=".941772pt" strokecolor="#4F4F4F">
                <v:path arrowok="t"/>
              </v:shape>
            </v:group>
            <v:group style="position:absolute;left:419;top:12151;width:2053;height:2" coordorigin="419,12151" coordsize="2053,2">
              <v:shape style="position:absolute;left:419;top:12151;width:2053;height:2" coordorigin="419,12151" coordsize="2053,0" path="m419,12151l2472,12151e" filled="f" stroked="t" strokeweight=".706329pt" strokecolor="#4B4B4B">
                <v:path arrowok="t"/>
              </v:shape>
            </v:group>
            <v:group style="position:absolute;left:899;top:11913;width:2;height:233" coordorigin="899,11913" coordsize="2,233">
              <v:shape style="position:absolute;left:899;top:11913;width:2;height:233" coordorigin="899,11913" coordsize="0,233" path="m899,12146l899,11913e" filled="f" stroked="t" strokeweight=".235443pt" strokecolor="#343434">
                <v:path arrowok="t"/>
              </v:shape>
            </v:group>
            <v:group style="position:absolute;left:1599;top:11904;width:2;height:951" coordorigin="1599,11904" coordsize="2,951">
              <v:shape style="position:absolute;left:1599;top:11904;width:2;height:951" coordorigin="1599,11904" coordsize="0,951" path="m1599,12855l1599,11904e" filled="f" stroked="t" strokeweight=".706329pt" strokecolor="#545454">
                <v:path arrowok="t"/>
              </v:shape>
            </v:group>
            <v:group style="position:absolute;left:7172;top:11913;width:2;height:718" coordorigin="7172,11913" coordsize="2,718">
              <v:shape style="position:absolute;left:7172;top:11913;width:2;height:718" coordorigin="7172,11913" coordsize="0,718" path="m7172,12631l7172,11913e" filled="f" stroked="t" strokeweight=".235443pt" strokecolor="#676767">
                <v:path arrowok="t"/>
              </v:shape>
            </v:group>
            <v:group style="position:absolute;left:1893;top:12141;width:9653;height:2" coordorigin="1893,12141" coordsize="9653,2">
              <v:shape style="position:absolute;left:1893;top:12141;width:9653;height:2" coordorigin="1893,12141" coordsize="9653,0" path="m1893,12141l11546,12141e" filled="f" stroked="t" strokeweight=".706329pt" strokecolor="#4F4F4F">
                <v:path arrowok="t"/>
              </v:shape>
            </v:group>
            <v:group style="position:absolute;left:899;top:12132;width:2;height:499" coordorigin="899,12132" coordsize="2,499">
              <v:shape style="position:absolute;left:899;top:12132;width:2;height:499" coordorigin="899,12132" coordsize="0,499" path="m899,12631l899,12132e" filled="f" stroked="t" strokeweight=".235443pt" strokecolor="#5B5B5B">
                <v:path arrowok="t"/>
              </v:shape>
            </v:group>
            <v:group style="position:absolute;left:899;top:12631;width:2;height:1421" coordorigin="899,12631" coordsize="2,1421">
              <v:shape style="position:absolute;left:899;top:12631;width:2;height:1421" coordorigin="899,12631" coordsize="0,1421" path="m899,14053l899,12631e" filled="f" stroked="t" strokeweight=".235443pt" strokecolor="#000000">
                <v:path arrowok="t"/>
              </v:shape>
            </v:group>
            <v:group style="position:absolute;left:4450;top:13625;width:1036;height:2" coordorigin="4450,13625" coordsize="1036,2">
              <v:shape style="position:absolute;left:4450;top:13625;width:1036;height:2" coordorigin="4450,13625" coordsize="1036,0" path="m4450,13625l5486,13625e" filled="f" stroked="t" strokeweight="2.589873pt" strokecolor="#283BA8">
                <v:path arrowok="t"/>
              </v:shape>
            </v:group>
            <v:group style="position:absolute;left:7172;top:12631;width:2;height:195" coordorigin="7172,12631" coordsize="2,195">
              <v:shape style="position:absolute;left:7172;top:12631;width:2;height:195" coordorigin="7172,12631" coordsize="0,195" path="m7172,12826l7172,12631e" filled="f" stroked="t" strokeweight=".235443pt" strokecolor="#000000">
                <v:path arrowok="t"/>
              </v:shape>
            </v:group>
            <v:group style="position:absolute;left:1601;top:12797;width:2;height:295" coordorigin="1601,12797" coordsize="2,295">
              <v:shape style="position:absolute;left:1601;top:12797;width:2;height:295" coordorigin="1601,12797" coordsize="0,295" path="m1601,13092l1601,12797e" filled="f" stroked="t" strokeweight=".470886pt" strokecolor="#343434">
                <v:path arrowok="t"/>
              </v:shape>
            </v:group>
            <v:group style="position:absolute;left:2265;top:12797;width:2;height:143" coordorigin="2265,12797" coordsize="2,143">
              <v:shape style="position:absolute;left:2265;top:12797;width:2;height:143" coordorigin="2265,12797" coordsize="0,143" path="m2265,12940l2265,12797e" filled="f" stroked="t" strokeweight=".706329pt" strokecolor="#383838">
                <v:path arrowok="t"/>
              </v:shape>
            </v:group>
            <v:group style="position:absolute;left:7202;top:12783;width:2;height:171" coordorigin="7202,12783" coordsize="2,171">
              <v:shape style="position:absolute;left:7202;top:12783;width:2;height:171" coordorigin="7202,12783" coordsize="0,171" path="m7202,12954l7202,12783e" filled="f" stroked="t" strokeweight=".941772pt" strokecolor="#808080">
                <v:path arrowok="t"/>
              </v:shape>
            </v:group>
            <v:group style="position:absolute;left:7172;top:12912;width:2;height:2990" coordorigin="7172,12912" coordsize="2,2990">
              <v:shape style="position:absolute;left:7172;top:12912;width:2;height:2990" coordorigin="7172,12912" coordsize="0,2990" path="m7172,15902l7172,12912e" filled="f" stroked="t" strokeweight=".235443pt" strokecolor="#000000">
                <v:path arrowok="t"/>
              </v:shape>
            </v:group>
            <v:group style="position:absolute;left:1601;top:13035;width:2;height:418" coordorigin="1601,13035" coordsize="2,418">
              <v:shape style="position:absolute;left:1601;top:13035;width:2;height:418" coordorigin="1601,13035" coordsize="0,418" path="m1601,13454l1601,13035e" filled="f" stroked="t" strokeweight=".941772pt" strokecolor="#575757">
                <v:path arrowok="t"/>
              </v:shape>
            </v:group>
            <v:group style="position:absolute;left:2265;top:13187;width:2;height:124" coordorigin="2265,13187" coordsize="2,124">
              <v:shape style="position:absolute;left:2265;top:13187;width:2;height:124" coordorigin="2265,13187" coordsize="0,124" path="m2265,13311l2265,13187e" filled="f" stroked="t" strokeweight=".470886pt" strokecolor="#181818">
                <v:path arrowok="t"/>
              </v:shape>
            </v:group>
            <v:group style="position:absolute;left:2263;top:13254;width:2;height:200" coordorigin="2263,13254" coordsize="2,200">
              <v:shape style="position:absolute;left:2263;top:13254;width:2;height:200" coordorigin="2263,13254" coordsize="0,200" path="m2263,13454l2263,13254e" filled="f" stroked="t" strokeweight=".470886pt" strokecolor="#2F2F2F">
                <v:path arrowok="t"/>
              </v:shape>
            </v:group>
            <v:group style="position:absolute;left:1601;top:13396;width:2;height:257" coordorigin="1601,13396" coordsize="2,257">
              <v:shape style="position:absolute;left:1601;top:13396;width:2;height:257" coordorigin="1601,13396" coordsize="0,257" path="m1601,13653l1601,13396e" filled="f" stroked="t" strokeweight=".470886pt" strokecolor="#343434">
                <v:path arrowok="t"/>
              </v:shape>
            </v:group>
            <v:group style="position:absolute;left:2265;top:13377;width:2;height:428" coordorigin="2265,13377" coordsize="2,428">
              <v:shape style="position:absolute;left:2265;top:13377;width:2;height:428" coordorigin="2265,13377" coordsize="0,428" path="m2265,13805l2265,13377e" filled="f" stroked="t" strokeweight=".941772pt" strokecolor="#484848">
                <v:path arrowok="t"/>
              </v:shape>
            </v:group>
            <v:group style="position:absolute;left:433;top:13458;width:2;height:195" coordorigin="433,13458" coordsize="2,195">
              <v:shape style="position:absolute;left:433;top:13458;width:2;height:195" coordorigin="433,13458" coordsize="0,195" path="m433,13653l433,13458e" filled="f" stroked="t" strokeweight=".470886pt" strokecolor="#131313">
                <v:path arrowok="t"/>
              </v:shape>
            </v:group>
            <v:group style="position:absolute;left:11546;top:13596;width:2;height:209" coordorigin="11546,13596" coordsize="2,209">
              <v:shape style="position:absolute;left:11546;top:13596;width:2;height:209" coordorigin="11546,13596" coordsize="0,209" path="m11546,13805l11546,13596e" filled="f" stroked="t" strokeweight=".470886pt" strokecolor="#2F2F2F">
                <v:path arrowok="t"/>
              </v:shape>
            </v:group>
            <v:group style="position:absolute;left:1603;top:13596;width:2;height:1621" coordorigin="1603,13596" coordsize="2,1621">
              <v:shape style="position:absolute;left:1603;top:13596;width:2;height:1621" coordorigin="1603,13596" coordsize="0,1621" path="m1603,15217l1603,13596e" filled="f" stroked="t" strokeweight=".941772pt" strokecolor="#575757">
                <v:path arrowok="t"/>
              </v:shape>
            </v:group>
            <v:group style="position:absolute;left:2265;top:13748;width:2;height:333" coordorigin="2265,13748" coordsize="2,333">
              <v:shape style="position:absolute;left:2265;top:13748;width:2;height:333" coordorigin="2265,13748" coordsize="0,333" path="m2265,14081l2265,13748e" filled="f" stroked="t" strokeweight=".470886pt" strokecolor="#2F2F2F">
                <v:path arrowok="t"/>
              </v:shape>
            </v:group>
            <v:group style="position:absolute;left:433;top:14024;width:2;height:2339" coordorigin="433,14024" coordsize="2,2339">
              <v:shape style="position:absolute;left:433;top:14024;width:2;height:2339" coordorigin="433,14024" coordsize="0,2339" path="m433,16363l433,14024e" filled="f" stroked="t" strokeweight=".706329pt" strokecolor="#444444">
                <v:path arrowok="t"/>
              </v:shape>
            </v:group>
            <v:group style="position:absolute;left:899;top:14053;width:2;height:204" coordorigin="899,14053" coordsize="2,204">
              <v:shape style="position:absolute;left:899;top:14053;width:2;height:204" coordorigin="899,14053" coordsize="0,204" path="m899,14257l899,14053e" filled="f" stroked="t" strokeweight=".235443pt" strokecolor="#7C7C7C">
                <v:path arrowok="t"/>
              </v:shape>
            </v:group>
            <v:group style="position:absolute;left:429;top:14221;width:1846;height:2" coordorigin="429,14221" coordsize="1846,2">
              <v:shape style="position:absolute;left:429;top:14221;width:1846;height:2" coordorigin="429,14221" coordsize="1846,0" path="m429,14221l2274,14221e" filled="f" stroked="t" strokeweight=".941772pt" strokecolor="#606060">
                <v:path arrowok="t"/>
              </v:shape>
            </v:group>
            <v:group style="position:absolute;left:2267;top:14024;width:2;height:2334" coordorigin="2267,14024" coordsize="2,2334">
              <v:shape style="position:absolute;left:2267;top:14024;width:2;height:2334" coordorigin="2267,14024" coordsize="0,2334" path="m2267,16358l2267,14024e" filled="f" stroked="t" strokeweight=".706329pt" strokecolor="#4B4B4B">
                <v:path arrowok="t"/>
              </v:shape>
            </v:group>
            <v:group style="position:absolute;left:899;top:14243;width:2;height:2087" coordorigin="899,14243" coordsize="2,2087">
              <v:shape style="position:absolute;left:899;top:14243;width:2;height:2087" coordorigin="899,14243" coordsize="0,2087" path="m899,16330l899,14243e" filled="f" stroked="t" strokeweight=".235443pt" strokecolor="#000000">
                <v:path arrowok="t"/>
              </v:shape>
            </v:group>
            <v:group style="position:absolute;left:11546;top:9798;width:2;height:6532" coordorigin="11546,9798" coordsize="2,6532">
              <v:shape style="position:absolute;left:11546;top:9798;width:2;height:6532" coordorigin="11546,9798" coordsize="0,6532" path="m11546,16330l11546,9798e" filled="f" stroked="t" strokeweight=".706329pt" strokecolor="#484848">
                <v:path arrowok="t"/>
              </v:shape>
            </v:group>
            <v:group style="position:absolute;left:433;top:14751;width:2;height:228" coordorigin="433,14751" coordsize="2,228">
              <v:shape style="position:absolute;left:433;top:14751;width:2;height:228" coordorigin="433,14751" coordsize="0,228" path="m433,14980l433,14751e" filled="f" stroked="t" strokeweight=".470886pt" strokecolor="#2B2B2B">
                <v:path arrowok="t"/>
              </v:shape>
            </v:group>
            <v:group style="position:absolute;left:11548;top:14751;width:2;height:228" coordorigin="11548,14751" coordsize="2,228">
              <v:shape style="position:absolute;left:11548;top:14751;width:2;height:228" coordorigin="11548,14751" coordsize="0,228" path="m11548,14980l11548,14751e" filled="f" stroked="t" strokeweight=".470886pt" strokecolor="#343434">
                <v:path arrowok="t"/>
              </v:shape>
            </v:group>
            <v:group style="position:absolute;left:1606;top:14789;width:2;height:1103" coordorigin="1606,14789" coordsize="2,1103">
              <v:shape style="position:absolute;left:1606;top:14789;width:2;height:1103" coordorigin="1606,14789" coordsize="0,1103" path="m1606,15892l1606,14789e" filled="f" stroked="t" strokeweight=".470886pt" strokecolor="#545454">
                <v:path arrowok="t"/>
              </v:shape>
            </v:group>
            <v:group style="position:absolute;left:438;top:15479;width:2;height:879" coordorigin="438,15479" coordsize="2,879">
              <v:shape style="position:absolute;left:438;top:15479;width:2;height:879" coordorigin="438,15479" coordsize="0,879" path="m438,16358l438,15479e" filled="f" stroked="t" strokeweight=".706329pt" strokecolor="#545454">
                <v:path arrowok="t"/>
              </v:shape>
            </v:group>
            <v:group style="position:absolute;left:1608;top:15460;width:2;height:898" coordorigin="1608,15460" coordsize="2,898">
              <v:shape style="position:absolute;left:1608;top:15460;width:2;height:898" coordorigin="1608,15460" coordsize="0,898" path="m1608,16358l1608,15460e" filled="f" stroked="t" strokeweight=".941772pt" strokecolor="#606060">
                <v:path arrowok="t"/>
              </v:shape>
            </v:group>
            <v:group style="position:absolute;left:429;top:16353;width:1201;height:2" coordorigin="429,16353" coordsize="1201,2">
              <v:shape style="position:absolute;left:429;top:16353;width:1201;height:2" coordorigin="429,16353" coordsize="1201,0" path="m429,16353l1629,16353e" filled="f" stroked="t" strokeweight=".470886pt" strokecolor="#5B5B5B">
                <v:path arrowok="t"/>
              </v:shape>
            </v:group>
            <v:group style="position:absolute;left:1559;top:16349;width:6451;height:2" coordorigin="1559,16349" coordsize="6451,2">
              <v:shape style="position:absolute;left:1559;top:16349;width:6451;height:2" coordorigin="1559,16349" coordsize="6451,0" path="m1559,16349l8010,16349e" filled="f" stroked="t" strokeweight=".470886pt" strokecolor="#67676B">
                <v:path arrowok="t"/>
              </v:shape>
            </v:group>
            <v:group style="position:absolute;left:7172;top:15902;width:2;height:433" coordorigin="7172,15902" coordsize="2,433">
              <v:shape style="position:absolute;left:7172;top:15902;width:2;height:433" coordorigin="7172,15902" coordsize="0,433" path="m7172,16334l7172,15902e" filled="f" stroked="t" strokeweight=".235443pt" strokecolor="#606060">
                <v:path arrowok="t"/>
              </v:shape>
            </v:group>
            <v:group style="position:absolute;left:3428;top:16334;width:8137;height:2" coordorigin="3428,16334" coordsize="8137,2">
              <v:shape style="position:absolute;left:3428;top:16334;width:8137;height:2" coordorigin="3428,16334" coordsize="8137,0" path="m3428,16334l11565,16334e" filled="f" stroked="t" strokeweight=".706329pt" strokecolor="#64646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72"/>
          <w:position w:val="4"/>
        </w:rPr>
        <w:t>IUaiy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72"/>
          <w:position w:val="4"/>
        </w:rPr>
        <w:t>e</w:t>
      </w:r>
      <w:r>
        <w:rPr>
          <w:rFonts w:ascii="Arial" w:hAnsi="Arial" w:cs="Arial" w:eastAsia="Arial"/>
          <w:sz w:val="24"/>
          <w:szCs w:val="24"/>
          <w:color w:val="2D2D2D"/>
          <w:spacing w:val="-8"/>
          <w:w w:val="72"/>
          <w:position w:val="4"/>
        </w:rPr>
        <w:t> </w:t>
      </w:r>
      <w:r>
        <w:rPr>
          <w:rFonts w:ascii="Arial" w:hAnsi="Arial" w:cs="Arial" w:eastAsia="Arial"/>
          <w:sz w:val="24"/>
          <w:szCs w:val="24"/>
          <w:color w:val="2D2D2D"/>
          <w:spacing w:val="-21"/>
          <w:w w:val="72"/>
          <w:position w:val="4"/>
        </w:rPr>
        <w:t>G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72"/>
          <w:position w:val="4"/>
        </w:rPr>
        <w:t>igeAmiri</w:t>
      </w:r>
      <w:r>
        <w:rPr>
          <w:rFonts w:ascii="Arial" w:hAnsi="Arial" w:cs="Arial" w:eastAsia="Arial"/>
          <w:sz w:val="24"/>
          <w:szCs w:val="24"/>
          <w:color w:val="2D2D2D"/>
          <w:spacing w:val="29"/>
          <w:w w:val="72"/>
          <w:position w:val="4"/>
        </w:rPr>
        <w:t> 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8" w:after="0" w:line="240" w:lineRule="auto"/>
        <w:ind w:left="3235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D548E"/>
          <w:spacing w:val="0"/>
          <w:w w:val="66"/>
          <w:i/>
        </w:rPr>
        <w:t>61!5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80"/>
        </w:sectPr>
      </w:pPr>
      <w:rPr/>
    </w:p>
    <w:p>
      <w:pPr>
        <w:spacing w:before="0" w:after="0" w:line="1218" w:lineRule="exact"/>
        <w:ind w:left="649" w:right="-207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9"/>
        </w:rPr>
        <w:t>BÜ</w:t>
      </w:r>
      <w:r>
        <w:rPr>
          <w:rFonts w:ascii="Arial" w:hAnsi="Arial" w:cs="Arial" w:eastAsia="Arial"/>
          <w:sz w:val="17"/>
          <w:szCs w:val="17"/>
          <w:color w:val="383838"/>
          <w:spacing w:val="-62"/>
          <w:w w:val="100"/>
          <w:position w:val="-19"/>
        </w:rPr>
        <w:t>V</w:t>
      </w:r>
      <w:r>
        <w:rPr>
          <w:rFonts w:ascii="Times New Roman" w:hAnsi="Times New Roman" w:cs="Times New Roman" w:eastAsia="Times New Roman"/>
          <w:sz w:val="111"/>
          <w:szCs w:val="111"/>
          <w:color w:val="383838"/>
          <w:spacing w:val="-313"/>
          <w:w w:val="100"/>
          <w:position w:val="-3"/>
        </w:rPr>
        <w:t>!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9"/>
        </w:rPr>
        <w:t>ÜK</w:t>
      </w:r>
      <w:r>
        <w:rPr>
          <w:rFonts w:ascii="Arial" w:hAnsi="Arial" w:cs="Arial" w:eastAsia="Arial"/>
          <w:sz w:val="17"/>
          <w:szCs w:val="17"/>
          <w:color w:val="383838"/>
          <w:spacing w:val="-6"/>
          <w:w w:val="100"/>
          <w:position w:val="-19"/>
        </w:rPr>
        <w:t>S</w:t>
      </w:r>
      <w:r>
        <w:rPr>
          <w:rFonts w:ascii="Times New Roman" w:hAnsi="Times New Roman" w:cs="Times New Roman" w:eastAsia="Times New Roman"/>
          <w:sz w:val="111"/>
          <w:szCs w:val="111"/>
          <w:color w:val="383838"/>
          <w:spacing w:val="-280"/>
          <w:w w:val="100"/>
          <w:position w:val="-3"/>
        </w:rPr>
        <w:t>.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9"/>
        </w:rPr>
        <w:t>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left="69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2"/>
          <w:w w:val="100"/>
          <w:position w:val="1"/>
        </w:rPr>
        <w:t>B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00"/>
          <w:position w:val="1"/>
        </w:rPr>
        <w:t>EL</w:t>
      </w:r>
      <w:r>
        <w:rPr>
          <w:rFonts w:ascii="Arial" w:hAnsi="Arial" w:cs="Arial" w:eastAsia="Arial"/>
          <w:sz w:val="14"/>
          <w:szCs w:val="14"/>
          <w:color w:val="525252"/>
          <w:spacing w:val="10"/>
          <w:w w:val="100"/>
          <w:position w:val="1"/>
        </w:rPr>
        <w:t>E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  <w:t>D</w:t>
      </w:r>
      <w:r>
        <w:rPr>
          <w:rFonts w:ascii="Arial" w:hAnsi="Arial" w:cs="Arial" w:eastAsia="Arial"/>
          <w:sz w:val="14"/>
          <w:szCs w:val="14"/>
          <w:color w:val="383838"/>
          <w:spacing w:val="17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525252"/>
          <w:spacing w:val="3"/>
          <w:w w:val="211"/>
          <w:position w:val="1"/>
        </w:rPr>
        <w:t>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91"/>
          <w:position w:val="1"/>
        </w:rPr>
        <w:t>Y</w:t>
      </w:r>
      <w:r>
        <w:rPr>
          <w:rFonts w:ascii="Arial" w:hAnsi="Arial" w:cs="Arial" w:eastAsia="Arial"/>
          <w:sz w:val="14"/>
          <w:szCs w:val="14"/>
          <w:color w:val="383838"/>
          <w:spacing w:val="-22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11"/>
          <w:position w:val="1"/>
        </w:rPr>
        <w:t>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645" w:right="4585" w:firstLine="-9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64.640015pt;margin-top:-2.899662pt;width:48.959999pt;height:45.119999pt;mso-position-horizontal-relative:page;mso-position-vertical-relative:paragraph;z-index:-12620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left="-36" w:right="410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37" w:lineRule="exact"/>
        <w:ind w:left="1259" w:right="541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920" w:bottom="280" w:left="180" w:right="280"/>
          <w:cols w:num="2" w:equalWidth="0">
            <w:col w:w="1665" w:space="1235"/>
            <w:col w:w="8560"/>
          </w:cols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1" w:lineRule="auto"/>
        <w:ind w:left="164" w:right="403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5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IBildiriı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29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6"/>
        </w:rPr>
        <w:t>tT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12.0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201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4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3016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EKE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6.Cadde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9.037981" w:type="dxa"/>
      </w:tblPr>
      <w:tblGrid/>
      <w:tr>
        <w:trPr>
          <w:trHeight w:val="238" w:hRule="exact"/>
        </w:trPr>
        <w:tc>
          <w:tcPr>
            <w:tcW w:w="1369" w:type="dxa"/>
            <w:tcBorders>
              <w:top w:val="single" w:sz="5.650632" w:space="0" w:color="747474"/>
              <w:bottom w:val="single" w:sz="5.65063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108"/>
              </w:rPr>
              <w:t>J)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6"/>
                <w:w w:val="108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13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7"/>
                <w:w w:val="113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6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742" w:type="dxa"/>
            <w:tcBorders>
              <w:top w:val="single" w:sz="5.650632" w:space="0" w:color="747474"/>
              <w:bottom w:val="single" w:sz="5.65063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31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7"/>
                <w:w w:val="107"/>
              </w:rPr>
              <w:t>C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9"/>
              </w:rPr>
              <w:t>umhur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1"/>
                <w:w w:val="99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0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5"/>
                <w:w w:val="102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2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Mah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158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Sok.Üzeri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383838"/>
                <w:spacing w:val="0"/>
                <w:w w:val="100"/>
              </w:rPr>
              <w:t>:4</w:t>
            </w:r>
            <w:r>
              <w:rPr>
                <w:rFonts w:ascii="Arial" w:hAnsi="Arial" w:cs="Arial" w:eastAsia="Arial"/>
                <w:sz w:val="18"/>
                <w:szCs w:val="18"/>
                <w:color w:val="383838"/>
                <w:spacing w:val="0"/>
                <w:w w:val="100"/>
              </w:rPr>
              <w:t>  </w:t>
            </w:r>
            <w:r>
              <w:rPr>
                <w:rFonts w:ascii="Arial" w:hAnsi="Arial" w:cs="Arial" w:eastAsia="Arial"/>
                <w:sz w:val="18"/>
                <w:szCs w:val="18"/>
                <w:color w:val="383838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383838"/>
                <w:spacing w:val="0"/>
                <w:w w:val="115"/>
              </w:rPr>
              <w:t>-</w:t>
            </w:r>
            <w:r>
              <w:rPr>
                <w:rFonts w:ascii="Arial" w:hAnsi="Arial" w:cs="Arial" w:eastAsia="Arial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05" w:type="dxa"/>
            <w:tcBorders>
              <w:top w:val="single" w:sz="5.650632" w:space="0" w:color="747474"/>
              <w:bottom w:val="single" w:sz="5.65063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6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</w:rPr>
              <w:t>MENEMEN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94" w:type="dxa"/>
            <w:tcBorders>
              <w:top w:val="single" w:sz="5.650632" w:space="0" w:color="747474"/>
              <w:bottom w:val="single" w:sz="5.650632" w:space="0" w:color="707070"/>
              <w:left w:val="nil" w:sz="6" w:space="0" w:color="auto"/>
              <w:right w:val="single" w:sz="5.650632" w:space="0" w:color="646464"/>
            </w:tcBorders>
          </w:tcPr>
          <w:p>
            <w:pPr/>
            <w:rPr/>
          </w:p>
        </w:tc>
      </w:tr>
      <w:tr>
        <w:trPr>
          <w:trHeight w:val="242" w:hRule="exact"/>
        </w:trPr>
        <w:tc>
          <w:tcPr>
            <w:tcW w:w="1369" w:type="dxa"/>
            <w:tcBorders>
              <w:top w:val="single" w:sz="5.650632" w:space="0" w:color="707070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1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8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1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742" w:type="dxa"/>
            <w:tcBorders>
              <w:top w:val="single" w:sz="5.650632" w:space="0" w:color="707070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352" w:right="-20"/>
              <w:jc w:val="left"/>
              <w:tabs>
                <w:tab w:pos="25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5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1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1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5" w:type="dxa"/>
            <w:tcBorders>
              <w:top w:val="single" w:sz="5.650632" w:space="0" w:color="707070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9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94" w:type="dxa"/>
            <w:tcBorders>
              <w:top w:val="single" w:sz="5.650632" w:space="0" w:color="707070"/>
              <w:bottom w:val="single" w:sz="5.650632" w:space="0" w:color="5B5B5B"/>
              <w:left w:val="nil" w:sz="6" w:space="0" w:color="auto"/>
              <w:right w:val="single" w:sz="5.650632" w:space="0" w:color="646464"/>
            </w:tcBorders>
          </w:tcPr>
          <w:p>
            <w:pPr>
              <w:spacing w:before="5" w:after="0" w:line="240" w:lineRule="auto"/>
              <w:ind w:left="4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97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98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99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6"/>
                <w:w w:val="107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93"/>
              </w:rPr>
              <w:t>iga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13" w:after="0" w:line="208" w:lineRule="exact"/>
        <w:ind w:left="178" w:right="-20"/>
        <w:jc w:val="left"/>
        <w:tabs>
          <w:tab w:pos="3080" w:val="left"/>
          <w:tab w:pos="5260" w:val="left"/>
          <w:tab w:pos="572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3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5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5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1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3069" w:right="-20"/>
        <w:jc w:val="left"/>
        <w:tabs>
          <w:tab w:pos="50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6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8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9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96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lık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15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9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178"/>
        </w:rPr>
        <w:t>r--</w:t>
      </w:r>
      <w:r>
        <w:rPr>
          <w:rFonts w:ascii="Arial" w:hAnsi="Arial" w:cs="Arial" w:eastAsia="Arial"/>
          <w:sz w:val="21"/>
          <w:szCs w:val="21"/>
          <w:color w:val="525252"/>
          <w:spacing w:val="-12"/>
          <w:w w:val="178"/>
        </w:rPr>
        <w:t>-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412"/>
        </w:rPr>
        <w:t>-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-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386"/>
        </w:rPr>
        <w:t>--</w:t>
      </w:r>
      <w:r>
        <w:rPr>
          <w:rFonts w:ascii="Arial" w:hAnsi="Arial" w:cs="Arial" w:eastAsia="Arial"/>
          <w:sz w:val="21"/>
          <w:szCs w:val="21"/>
          <w:color w:val="525252"/>
          <w:spacing w:val="-157"/>
          <w:w w:val="386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86"/>
        </w:rPr>
        <w:t>-</w:t>
      </w:r>
      <w:r>
        <w:rPr>
          <w:rFonts w:ascii="Arial" w:hAnsi="Arial" w:cs="Arial" w:eastAsia="Arial"/>
          <w:sz w:val="21"/>
          <w:szCs w:val="21"/>
          <w:color w:val="383838"/>
          <w:spacing w:val="-95"/>
          <w:w w:val="386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386"/>
        </w:rPr>
        <w:t>--</w:t>
      </w:r>
      <w:r>
        <w:rPr>
          <w:rFonts w:ascii="Arial" w:hAnsi="Arial" w:cs="Arial" w:eastAsia="Arial"/>
          <w:sz w:val="21"/>
          <w:szCs w:val="21"/>
          <w:color w:val="525252"/>
          <w:spacing w:val="-157"/>
          <w:w w:val="386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86"/>
        </w:rPr>
        <w:t>-</w:t>
      </w:r>
      <w:r>
        <w:rPr>
          <w:rFonts w:ascii="Arial" w:hAnsi="Arial" w:cs="Arial" w:eastAsia="Arial"/>
          <w:sz w:val="21"/>
          <w:szCs w:val="21"/>
          <w:color w:val="383838"/>
          <w:spacing w:val="-95"/>
          <w:w w:val="386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386"/>
        </w:rPr>
        <w:t>--</w:t>
      </w:r>
      <w:r>
        <w:rPr>
          <w:rFonts w:ascii="Arial" w:hAnsi="Arial" w:cs="Arial" w:eastAsia="Arial"/>
          <w:sz w:val="21"/>
          <w:szCs w:val="21"/>
          <w:color w:val="525252"/>
          <w:spacing w:val="-157"/>
          <w:w w:val="386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86"/>
        </w:rPr>
        <w:t>--</w:t>
      </w:r>
      <w:r>
        <w:rPr>
          <w:rFonts w:ascii="Arial" w:hAnsi="Arial" w:cs="Arial" w:eastAsia="Arial"/>
          <w:sz w:val="21"/>
          <w:szCs w:val="21"/>
          <w:color w:val="383838"/>
          <w:spacing w:val="-157"/>
          <w:w w:val="386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386"/>
        </w:rPr>
        <w:t>-</w:t>
      </w:r>
      <w:r>
        <w:rPr>
          <w:rFonts w:ascii="Arial" w:hAnsi="Arial" w:cs="Arial" w:eastAsia="Arial"/>
          <w:sz w:val="21"/>
          <w:szCs w:val="21"/>
          <w:color w:val="525252"/>
          <w:spacing w:val="-95"/>
          <w:w w:val="386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86"/>
        </w:rPr>
        <w:t>--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-2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397"/>
        </w:rPr>
        <w:t>--</w:t>
      </w:r>
      <w:r>
        <w:rPr>
          <w:rFonts w:ascii="Arial" w:hAnsi="Arial" w:cs="Arial" w:eastAsia="Arial"/>
          <w:sz w:val="21"/>
          <w:szCs w:val="21"/>
          <w:color w:val="525252"/>
          <w:spacing w:val="-178"/>
          <w:w w:val="397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97"/>
        </w:rPr>
        <w:t>-</w:t>
      </w:r>
      <w:r>
        <w:rPr>
          <w:rFonts w:ascii="Arial" w:hAnsi="Arial" w:cs="Arial" w:eastAsia="Arial"/>
          <w:sz w:val="21"/>
          <w:szCs w:val="21"/>
          <w:color w:val="383838"/>
          <w:spacing w:val="-110"/>
          <w:w w:val="397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397"/>
        </w:rPr>
        <w:t>--</w:t>
      </w:r>
      <w:r>
        <w:rPr>
          <w:rFonts w:ascii="Arial" w:hAnsi="Arial" w:cs="Arial" w:eastAsia="Arial"/>
          <w:sz w:val="21"/>
          <w:szCs w:val="21"/>
          <w:color w:val="525252"/>
          <w:spacing w:val="-178"/>
          <w:w w:val="397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97"/>
        </w:rPr>
        <w:t>-</w:t>
      </w:r>
      <w:r>
        <w:rPr>
          <w:rFonts w:ascii="Arial" w:hAnsi="Arial" w:cs="Arial" w:eastAsia="Arial"/>
          <w:sz w:val="21"/>
          <w:szCs w:val="21"/>
          <w:color w:val="383838"/>
          <w:spacing w:val="-39"/>
          <w:w w:val="397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152"/>
        </w:rPr>
        <w:t>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9" w:lineRule="exact"/>
        <w:ind w:left="3884" w:right="-20"/>
        <w:jc w:val="left"/>
        <w:tabs>
          <w:tab w:pos="4460" w:val="left"/>
          <w:tab w:pos="4980" w:val="left"/>
          <w:tab w:pos="544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43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43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6" w:after="0" w:line="240" w:lineRule="auto"/>
        <w:ind w:left="168" w:right="-20"/>
        <w:jc w:val="left"/>
        <w:tabs>
          <w:tab w:pos="192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lıibi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1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14" w:lineRule="exact"/>
        <w:ind w:left="19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TARLAK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2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8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5" w:lineRule="auto"/>
        <w:ind w:left="235" w:right="929" w:firstLine="-235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17:05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93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4"/>
          <w:w w:val="4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22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2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21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  <w:cols w:num="3" w:equalWidth="0">
            <w:col w:w="685" w:space="1235"/>
            <w:col w:w="4716" w:space="506"/>
            <w:col w:w="4318"/>
          </w:cols>
        </w:sectPr>
      </w:pPr>
      <w:rPr/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'v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1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ıııcı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Citmişse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9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55" w:lineRule="auto"/>
        <w:ind w:left="9" w:right="1098" w:firstLine="-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37" w:lineRule="exact"/>
        <w:ind w:left="14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5"/>
          <w:w w:val="78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58"/>
          <w:position w:val="-1"/>
        </w:rPr>
        <w:t>k.iQ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59"/>
          <w:position w:val="-1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Adı-So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-1"/>
        </w:rPr>
        <w:t>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7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05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47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46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  <w:cols w:num="3" w:equalWidth="0">
            <w:col w:w="1347" w:space="573"/>
            <w:col w:w="2161" w:space="62"/>
            <w:col w:w="7317"/>
          </w:cols>
        </w:sectPr>
      </w:pPr>
      <w:rPr/>
    </w:p>
    <w:p>
      <w:pPr>
        <w:spacing w:before="19" w:after="0" w:line="209" w:lineRule="exact"/>
        <w:ind w:left="164" w:right="-8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4"/>
          <w:w w:val="11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55" w:lineRule="exact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5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8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2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1" w:lineRule="exact"/>
        <w:ind w:left="75" w:right="-20"/>
        <w:jc w:val="left"/>
        <w:tabs>
          <w:tab w:pos="2100" w:val="left"/>
          <w:tab w:pos="4000" w:val="left"/>
          <w:tab w:pos="55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Şu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2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92"/>
          <w:position w:val="-7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7"/>
        </w:rPr>
        <w:t>ptl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9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7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-8"/>
        </w:rPr>
        <w:t>JK.K.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-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3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4"/>
          <w:w w:val="93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"/>
          <w:w w:val="82"/>
          <w:position w:val="-8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-4"/>
          <w:w w:val="94"/>
          <w:position w:val="-8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4"/>
          <w:position w:val="-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  <w:cols w:num="2" w:equalWidth="0">
            <w:col w:w="1608" w:space="406"/>
            <w:col w:w="9446"/>
          </w:cols>
        </w:sectPr>
      </w:pPr>
      <w:rPr/>
    </w:p>
    <w:p>
      <w:pPr>
        <w:spacing w:before="0" w:after="0" w:line="380" w:lineRule="exact"/>
        <w:ind w:left="4075" w:right="3755"/>
        <w:jc w:val="center"/>
        <w:tabs>
          <w:tab w:pos="5960" w:val="left"/>
          <w:tab w:pos="75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Courier New" w:hAnsi="Courier New" w:cs="Courier New" w:eastAsia="Courier New"/>
          <w:sz w:val="16"/>
          <w:szCs w:val="16"/>
          <w:color w:val="525252"/>
          <w:spacing w:val="0"/>
          <w:w w:val="55"/>
        </w:rPr>
        <w:t>rı</w:t>
      </w:r>
      <w:r>
        <w:rPr>
          <w:rFonts w:ascii="Courier New" w:hAnsi="Courier New" w:cs="Courier New" w:eastAsia="Courier New"/>
          <w:sz w:val="16"/>
          <w:szCs w:val="16"/>
          <w:color w:val="525252"/>
          <w:spacing w:val="0"/>
          <w:w w:val="100"/>
        </w:rPr>
        <w:tab/>
      </w:r>
      <w:r>
        <w:rPr>
          <w:rFonts w:ascii="Courier New" w:hAnsi="Courier New" w:cs="Courier New" w:eastAsia="Courier New"/>
          <w:sz w:val="16"/>
          <w:szCs w:val="16"/>
          <w:color w:val="525252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5" w:after="0" w:line="250" w:lineRule="auto"/>
        <w:ind w:left="164" w:right="5402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0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No:4'e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5" w:lineRule="auto"/>
        <w:ind w:left="1925" w:right="100" w:firstLine="-176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1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siga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bahçedeki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9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or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3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1" w:lineRule="auto"/>
        <w:ind w:left="159" w:right="134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8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7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75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</w:rPr>
        <w:t>'1</w:t>
      </w:r>
      <w:r>
        <w:rPr>
          <w:rFonts w:ascii="Arial" w:hAnsi="Arial" w:cs="Arial" w:eastAsia="Arial"/>
          <w:sz w:val="14"/>
          <w:szCs w:val="14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</w:rPr>
        <w:t>Tc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•.•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9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267" w:right="-68"/>
        <w:jc w:val="left"/>
        <w:tabs>
          <w:tab w:pos="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69"/>
        <w:jc w:val="left"/>
        <w:tabs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ıi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8"/>
          <w:w w:val="11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9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9"/>
          <w:w w:val="11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800" w:val="left"/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12.0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fu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17:50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2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  <w:cols w:num="3" w:equalWidth="0">
            <w:col w:w="1812" w:space="108"/>
            <w:col w:w="4874" w:space="1530"/>
            <w:col w:w="3136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3" w:lineRule="exact"/>
        <w:ind w:left="-40" w:right="-50"/>
        <w:jc w:val="center"/>
        <w:tabs>
          <w:tab w:pos="420" w:val="left"/>
          <w:tab w:pos="13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66A1F6"/>
          <w:spacing w:val="0"/>
          <w:w w:val="76"/>
          <w:position w:val="-2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66A1F6"/>
          <w:spacing w:val="0"/>
          <w:w w:val="76"/>
          <w:position w:val="-2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66A1F6"/>
          <w:spacing w:val="-45"/>
          <w:w w:val="76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6A1F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6A1F6"/>
          <w:spacing w:val="0"/>
          <w:w w:val="100"/>
          <w:position w:val="-2"/>
        </w:rPr>
      </w:r>
      <w:r>
        <w:rPr>
          <w:rFonts w:ascii="Arial" w:hAnsi="Arial" w:cs="Arial" w:eastAsia="Arial"/>
          <w:sz w:val="22"/>
          <w:szCs w:val="22"/>
          <w:color w:val="6D99D4"/>
          <w:spacing w:val="0"/>
          <w:w w:val="163"/>
          <w:position w:val="-2"/>
        </w:rPr>
        <w:t>rr</w:t>
      </w:r>
      <w:r>
        <w:rPr>
          <w:rFonts w:ascii="Arial" w:hAnsi="Arial" w:cs="Arial" w:eastAsia="Arial"/>
          <w:sz w:val="22"/>
          <w:szCs w:val="22"/>
          <w:color w:val="6D99D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2"/>
          <w:szCs w:val="22"/>
          <w:color w:val="6D99D4"/>
          <w:spacing w:val="0"/>
          <w:w w:val="100"/>
          <w:position w:val="-2"/>
        </w:rPr>
      </w:r>
      <w:r>
        <w:rPr>
          <w:rFonts w:ascii="Arial" w:hAnsi="Arial" w:cs="Arial" w:eastAsia="Arial"/>
          <w:sz w:val="22"/>
          <w:szCs w:val="22"/>
          <w:color w:val="6D99D4"/>
          <w:spacing w:val="0"/>
          <w:w w:val="100"/>
          <w:b/>
          <w:bCs/>
          <w:position w:val="-2"/>
        </w:rPr>
        <w:t>L</w:t>
      </w:r>
      <w:r>
        <w:rPr>
          <w:rFonts w:ascii="Arial" w:hAnsi="Arial" w:cs="Arial" w:eastAsia="Arial"/>
          <w:sz w:val="22"/>
          <w:szCs w:val="22"/>
          <w:color w:val="6D99D4"/>
          <w:spacing w:val="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6D99D4"/>
          <w:spacing w:val="28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548CD8"/>
          <w:spacing w:val="0"/>
          <w:w w:val="94"/>
          <w:b/>
          <w:bCs/>
          <w:position w:val="-2"/>
        </w:rPr>
        <w:t>AY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70" w:right="136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66A1F6"/>
          <w:w w:val="73"/>
        </w:rPr>
        <w:t>lt</w:t>
      </w:r>
      <w:r>
        <w:rPr>
          <w:rFonts w:ascii="Times New Roman" w:hAnsi="Times New Roman" w:cs="Times New Roman" w:eastAsia="Times New Roman"/>
          <w:sz w:val="23"/>
          <w:szCs w:val="23"/>
          <w:color w:val="66A1F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1BFF6"/>
          <w:spacing w:val="0"/>
          <w:w w:val="47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A1BFF6"/>
          <w:spacing w:val="0"/>
          <w:w w:val="48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A1BFF6"/>
          <w:spacing w:val="-18"/>
          <w:w w:val="47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A1BFF6"/>
          <w:spacing w:val="0"/>
          <w:w w:val="69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A1BFF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1BFF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1BFF6"/>
          <w:spacing w:val="0"/>
          <w:w w:val="100"/>
          <w:i/>
        </w:rPr>
        <w:t>'r'</w:t>
      </w:r>
      <w:r>
        <w:rPr>
          <w:rFonts w:ascii="Times New Roman" w:hAnsi="Times New Roman" w:cs="Times New Roman" w:eastAsia="Times New Roman"/>
          <w:sz w:val="16"/>
          <w:szCs w:val="16"/>
          <w:color w:val="A1BFF6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1BFF6"/>
          <w:spacing w:val="23"/>
          <w:w w:val="100"/>
          <w:i/>
        </w:rPr>
        <w:t> </w:t>
      </w:r>
      <w:r>
        <w:rPr>
          <w:rFonts w:ascii="Arial" w:hAnsi="Arial" w:cs="Arial" w:eastAsia="Arial"/>
          <w:sz w:val="14"/>
          <w:szCs w:val="14"/>
          <w:color w:val="A1BFF6"/>
          <w:spacing w:val="0"/>
          <w:w w:val="72"/>
          <w:i/>
        </w:rPr>
        <w:t>&lt;,•</w:t>
      </w:r>
      <w:r>
        <w:rPr>
          <w:rFonts w:ascii="Arial" w:hAnsi="Arial" w:cs="Arial" w:eastAsia="Arial"/>
          <w:sz w:val="14"/>
          <w:szCs w:val="14"/>
          <w:color w:val="A1BFF6"/>
          <w:spacing w:val="-1"/>
          <w:w w:val="72"/>
          <w:i/>
        </w:rPr>
        <w:t> </w:t>
      </w:r>
      <w:r>
        <w:rPr>
          <w:rFonts w:ascii="Arial" w:hAnsi="Arial" w:cs="Arial" w:eastAsia="Arial"/>
          <w:sz w:val="19"/>
          <w:szCs w:val="19"/>
          <w:color w:val="A1BFF6"/>
          <w:spacing w:val="0"/>
          <w:w w:val="100"/>
        </w:rPr>
        <w:t>ız</w:t>
      </w:r>
      <w:r>
        <w:rPr>
          <w:rFonts w:ascii="Arial" w:hAnsi="Arial" w:cs="Arial" w:eastAsia="Arial"/>
          <w:sz w:val="19"/>
          <w:szCs w:val="19"/>
          <w:color w:val="A1BFF6"/>
          <w:spacing w:val="8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F95F6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4F95F6"/>
          <w:spacing w:val="-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F95F6"/>
          <w:spacing w:val="0"/>
          <w:w w:val="98"/>
        </w:rPr>
        <w:t>Bölge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left="73" w:right="-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95F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F95F6"/>
          <w:spacing w:val="-2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1BFF6"/>
          <w:spacing w:val="0"/>
          <w:w w:val="100"/>
        </w:rPr>
        <w:t>{:\</w:t>
      </w:r>
      <w:r>
        <w:rPr>
          <w:rFonts w:ascii="Times New Roman" w:hAnsi="Times New Roman" w:cs="Times New Roman" w:eastAsia="Times New Roman"/>
          <w:sz w:val="18"/>
          <w:szCs w:val="18"/>
          <w:color w:val="A1BFF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A1BFF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1BFF6"/>
          <w:spacing w:val="0"/>
          <w:w w:val="39"/>
        </w:rPr>
        <w:t>·.,</w:t>
      </w:r>
      <w:r>
        <w:rPr>
          <w:rFonts w:ascii="Times New Roman" w:hAnsi="Times New Roman" w:cs="Times New Roman" w:eastAsia="Times New Roman"/>
          <w:sz w:val="18"/>
          <w:szCs w:val="18"/>
          <w:color w:val="A1BFF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5CCF4"/>
          <w:spacing w:val="0"/>
          <w:w w:val="96"/>
        </w:rPr>
        <w:t>,,</w:t>
      </w:r>
      <w:r>
        <w:rPr>
          <w:rFonts w:ascii="Times New Roman" w:hAnsi="Times New Roman" w:cs="Times New Roman" w:eastAsia="Times New Roman"/>
          <w:sz w:val="18"/>
          <w:szCs w:val="18"/>
          <w:color w:val="B5CCF4"/>
          <w:spacing w:val="-3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5CCF4"/>
          <w:spacing w:val="10"/>
          <w:w w:val="600"/>
        </w:rPr>
        <w:t>e</w:t>
      </w:r>
      <w:r>
        <w:rPr>
          <w:rFonts w:ascii="Arial" w:hAnsi="Arial" w:cs="Arial" w:eastAsia="Arial"/>
          <w:sz w:val="21"/>
          <w:szCs w:val="21"/>
          <w:color w:val="A1BFF6"/>
          <w:spacing w:val="0"/>
          <w:w w:val="86"/>
        </w:rPr>
        <w:t>.n</w:t>
      </w:r>
      <w:r>
        <w:rPr>
          <w:rFonts w:ascii="Arial" w:hAnsi="Arial" w:cs="Arial" w:eastAsia="Arial"/>
          <w:sz w:val="21"/>
          <w:szCs w:val="21"/>
          <w:color w:val="A1BFF6"/>
          <w:spacing w:val="-31"/>
          <w:w w:val="86"/>
        </w:rPr>
        <w:t>ı</w:t>
      </w:r>
      <w:r>
        <w:rPr>
          <w:rFonts w:ascii="Arial" w:hAnsi="Arial" w:cs="Arial" w:eastAsia="Arial"/>
          <w:sz w:val="18"/>
          <w:szCs w:val="18"/>
          <w:color w:val="66A1F6"/>
          <w:spacing w:val="0"/>
          <w:w w:val="130"/>
        </w:rPr>
        <w:t>m</w:t>
      </w:r>
      <w:r>
        <w:rPr>
          <w:rFonts w:ascii="Arial" w:hAnsi="Arial" w:cs="Arial" w:eastAsia="Arial"/>
          <w:sz w:val="18"/>
          <w:szCs w:val="18"/>
          <w:color w:val="66A1F6"/>
          <w:spacing w:val="-2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66A1F6"/>
          <w:spacing w:val="0"/>
          <w:w w:val="126"/>
        </w:rPr>
        <w:t>/\</w:t>
      </w:r>
      <w:r>
        <w:rPr>
          <w:rFonts w:ascii="Arial" w:hAnsi="Arial" w:cs="Arial" w:eastAsia="Arial"/>
          <w:sz w:val="16"/>
          <w:szCs w:val="16"/>
          <w:color w:val="66A1F6"/>
          <w:spacing w:val="-1"/>
          <w:w w:val="127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F95F6"/>
          <w:spacing w:val="0"/>
          <w:w w:val="87"/>
        </w:rPr>
        <w:t>ir!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left="1006" w:right="808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12664"/>
          <w:spacing w:val="0"/>
          <w:w w:val="102"/>
          <w:b/>
          <w:bCs/>
          <w:i/>
          <w:position w:val="-1"/>
        </w:rPr>
        <w:t>1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2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432" w:right="57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424" w:right="5567" w:firstLine="-4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TARLAK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02" w:lineRule="exact"/>
        <w:ind w:left="254" w:right="-20"/>
        <w:jc w:val="left"/>
        <w:rPr>
          <w:rFonts w:ascii="Times New Roman" w:hAnsi="Times New Roman" w:cs="Times New Roman" w:eastAsia="Times New Roman"/>
          <w:sz w:val="62"/>
          <w:szCs w:val="62"/>
        </w:rPr>
      </w:pPr>
      <w:rPr/>
      <w:r>
        <w:rPr>
          <w:rFonts w:ascii="Times New Roman" w:hAnsi="Times New Roman" w:cs="Times New Roman" w:eastAsia="Times New Roman"/>
          <w:sz w:val="62"/>
          <w:szCs w:val="62"/>
          <w:color w:val="343B7B"/>
          <w:spacing w:val="0"/>
          <w:w w:val="105"/>
          <w:i/>
          <w:position w:val="1"/>
        </w:rPr>
        <w:t>J4J/</w:t>
      </w:r>
      <w:r>
        <w:rPr>
          <w:rFonts w:ascii="Times New Roman" w:hAnsi="Times New Roman" w:cs="Times New Roman" w:eastAsia="Times New Roman"/>
          <w:sz w:val="62"/>
          <w:szCs w:val="6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  <w:cols w:num="3" w:equalWidth="0">
            <w:col w:w="840" w:space="1132"/>
            <w:col w:w="2017" w:space="332"/>
            <w:col w:w="7139"/>
          </w:cols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pict>
          <v:group style="position:absolute;margin-left:16.598734pt;margin-top:55.742836pt;width:560.354442pt;height:763.23162pt;mso-position-horizontal-relative:page;mso-position-vertical-relative:page;z-index:-12619" coordorigin="332,1115" coordsize="11207,15265">
            <v:shape style="position:absolute;left:8390;top:12211;width:3091;height:2266" type="#_x0000_t75">
              <v:imagedata r:id="rId36" o:title=""/>
            </v:shape>
            <v:group style="position:absolute;left:805;top:1131;width:10708;height:2" coordorigin="805,1131" coordsize="10708,2">
              <v:shape style="position:absolute;left:805;top:1131;width:10708;height:2" coordorigin="805,1131" coordsize="10708,0" path="m805,1131l11513,1131e" filled="f" stroked="t" strokeweight=".706329pt" strokecolor="#5B5B5B">
                <v:path arrowok="t"/>
              </v:shape>
            </v:group>
            <v:group style="position:absolute;left:2100;top:1122;width:2;height:1388" coordorigin="2100,1122" coordsize="2,1388">
              <v:shape style="position:absolute;left:2100;top:1122;width:2;height:1388" coordorigin="2100,1122" coordsize="0,1388" path="m2100,2510l2100,1122e" filled="f" stroked="t" strokeweight=".706329pt" strokecolor="#878787">
                <v:path arrowok="t"/>
              </v:shape>
            </v:group>
            <v:group style="position:absolute;left:8476;top:1127;width:2;height:1398" coordorigin="8476,1127" coordsize="2,1398">
              <v:shape style="position:absolute;left:8476;top:1127;width:2;height:1398" coordorigin="8476,1127" coordsize="0,1398" path="m8476,2524l8476,1127e" filled="f" stroked="t" strokeweight=".706329pt" strokecolor="#575757">
                <v:path arrowok="t"/>
              </v:shape>
            </v:group>
            <v:group style="position:absolute;left:11508;top:1136;width:2;height:15236" coordorigin="11508,1136" coordsize="2,15236">
              <v:shape style="position:absolute;left:11508;top:1136;width:2;height:15236" coordorigin="11508,1136" coordsize="0,15236" path="m11508,16372l11508,1136e" filled="f" stroked="t" strokeweight=".706329pt" strokecolor="#646464">
                <v:path arrowok="t"/>
              </v:shape>
            </v:group>
            <v:group style="position:absolute;left:2091;top:4431;width:2;height:11937" coordorigin="2091,4431" coordsize="2,11937">
              <v:shape style="position:absolute;left:2091;top:4431;width:2;height:11937" coordorigin="2091,4431" coordsize="0,11937" path="m2091,16368l2091,4431e" filled="f" stroked="t" strokeweight=".706329pt" strokecolor="#545454">
                <v:path arrowok="t"/>
              </v:shape>
            </v:group>
            <v:group style="position:absolute;left:3249;top:3694;width:2;height:751" coordorigin="3249,3694" coordsize="2,751">
              <v:shape style="position:absolute;left:3249;top:3694;width:2;height:751" coordorigin="3249,3694" coordsize="0,751" path="m3249,4445l3249,3694e" filled="f" stroked="t" strokeweight=".706329pt" strokecolor="#545454">
                <v:path arrowok="t"/>
              </v:shape>
            </v:group>
            <v:group style="position:absolute;left:344;top:2510;width:11169;height:2" coordorigin="344,2510" coordsize="11169,2">
              <v:shape style="position:absolute;left:344;top:2510;width:11169;height:2" coordorigin="344,2510" coordsize="11169,0" path="m344,2510l11513,2510e" filled="f" stroked="t" strokeweight=".706329pt" strokecolor="#5B5B5B">
                <v:path arrowok="t"/>
              </v:shape>
            </v:group>
            <v:group style="position:absolute;left:1898;top:2750;width:9615;height:2" coordorigin="1898,2750" coordsize="9615,2">
              <v:shape style="position:absolute;left:1898;top:2750;width:9615;height:2" coordorigin="1898,2750" coordsize="9615,0" path="m1898,2750l11513,2750e" filled="f" stroked="t" strokeweight=".706329pt" strokecolor="#5B5B5B">
                <v:path arrowok="t"/>
              </v:shape>
            </v:group>
            <v:group style="position:absolute;left:1898;top:2988;width:9611;height:2" coordorigin="1898,2988" coordsize="9611,2">
              <v:shape style="position:absolute;left:1898;top:2988;width:9611;height:2" coordorigin="1898,2988" coordsize="9611,0" path="m1898,2988l11508,2988e" filled="f" stroked="t" strokeweight=".706329pt" strokecolor="#5B5B5B">
                <v:path arrowok="t"/>
              </v:shape>
            </v:group>
            <v:group style="position:absolute;left:6310;top:3699;width:2;height:751" coordorigin="6310,3699" coordsize="2,751">
              <v:shape style="position:absolute;left:6310;top:3699;width:2;height:751" coordorigin="6310,3699" coordsize="0,751" path="m6310,4450l6310,3699e" filled="f" stroked="t" strokeweight=".706329pt" strokecolor="#5B5B5B">
                <v:path arrowok="t"/>
              </v:shape>
            </v:group>
            <v:group style="position:absolute;left:344;top:4438;width:11169;height:2" coordorigin="344,4438" coordsize="11169,2">
              <v:shape style="position:absolute;left:344;top:4438;width:11169;height:2" coordorigin="344,4438" coordsize="11169,0" path="m344,4438l11513,4438e" filled="f" stroked="t" strokeweight=".706329pt" strokecolor="#545454">
                <v:path arrowok="t"/>
              </v:shape>
            </v:group>
            <v:group style="position:absolute;left:344;top:4716;width:11169;height:2" coordorigin="344,4716" coordsize="11169,2">
              <v:shape style="position:absolute;left:344;top:4716;width:11169;height:2" coordorigin="344,4716" coordsize="11169,0" path="m344,4716l11513,4716e" filled="f" stroked="t" strokeweight=".706329pt" strokecolor="#5B5B5B">
                <v:path arrowok="t"/>
              </v:shape>
            </v:group>
            <v:group style="position:absolute;left:2081;top:4958;width:9432;height:2" coordorigin="2081,4958" coordsize="9432,2">
              <v:shape style="position:absolute;left:2081;top:4958;width:9432;height:2" coordorigin="2081,4958" coordsize="9432,0" path="m2081,4958l11513,4958e" filled="f" stroked="t" strokeweight=".706329pt" strokecolor="#5B5B5B">
                <v:path arrowok="t"/>
              </v:shape>
            </v:group>
            <v:group style="position:absolute;left:4299;top:4944;width:2;height:2173" coordorigin="4299,4944" coordsize="2,2173">
              <v:shape style="position:absolute;left:4299;top:4944;width:2;height:2173" coordorigin="4299,4944" coordsize="0,2173" path="m4299,7117l4299,4944e" filled="f" stroked="t" strokeweight=".706329pt" strokecolor="#545454">
                <v:path arrowok="t"/>
              </v:shape>
            </v:group>
            <v:group style="position:absolute;left:4294;top:5438;width:7219;height:2" coordorigin="4294,5438" coordsize="7219,2">
              <v:shape style="position:absolute;left:4294;top:5438;width:7219;height:2" coordorigin="4294,5438" coordsize="7219,0" path="m4294,5438l11513,5438e" filled="f" stroked="t" strokeweight=".706329pt" strokecolor="#606060">
                <v:path arrowok="t"/>
              </v:shape>
            </v:group>
            <v:group style="position:absolute;left:4294;top:5679;width:7219;height:2" coordorigin="4294,5679" coordsize="7219,2">
              <v:shape style="position:absolute;left:4294;top:5679;width:7219;height:2" coordorigin="4294,5679" coordsize="7219,0" path="m4294,5679l11513,5679e" filled="f" stroked="t" strokeweight=".706329pt" strokecolor="#606060">
                <v:path arrowok="t"/>
              </v:shape>
            </v:group>
            <v:group style="position:absolute;left:4290;top:5919;width:7228;height:2" coordorigin="4290,5919" coordsize="7228,2">
              <v:shape style="position:absolute;left:4290;top:5919;width:7228;height:2" coordorigin="4290,5919" coordsize="7228,0" path="m4290,5919l11518,5919e" filled="f" stroked="t" strokeweight=".706329pt" strokecolor="#606060">
                <v:path arrowok="t"/>
              </v:shape>
            </v:group>
            <v:group style="position:absolute;left:2081;top:6159;width:9432;height:2" coordorigin="2081,6159" coordsize="9432,2">
              <v:shape style="position:absolute;left:2081;top:6159;width:9432;height:2" coordorigin="2081,6159" coordsize="9432,0" path="m2081,6159l11513,6159e" filled="f" stroked="t" strokeweight=".706329pt" strokecolor="#5B5B5B">
                <v:path arrowok="t"/>
              </v:shape>
            </v:group>
            <v:group style="position:absolute;left:895;top:6396;width:10618;height:2" coordorigin="895,6396" coordsize="10618,2">
              <v:shape style="position:absolute;left:895;top:6396;width:10618;height:2" coordorigin="895,6396" coordsize="10618,0" path="m895,6396l11513,6396e" filled="f" stroked="t" strokeweight=".706329pt" strokecolor="#5B5B5B">
                <v:path arrowok="t"/>
              </v:shape>
            </v:group>
            <v:group style="position:absolute;left:7172;top:6394;width:2;height:723" coordorigin="7172,6394" coordsize="2,723">
              <v:shape style="position:absolute;left:7172;top:6394;width:2;height:723" coordorigin="7172,6394" coordsize="0,723" path="m7172,7117l7172,6394e" filled="f" stroked="t" strokeweight=".706329pt" strokecolor="#606060">
                <v:path arrowok="t"/>
              </v:shape>
            </v:group>
            <v:group style="position:absolute;left:2081;top:6869;width:9432;height:2" coordorigin="2081,6869" coordsize="9432,2">
              <v:shape style="position:absolute;left:2081;top:6869;width:9432;height:2" coordorigin="2081,6869" coordsize="9432,0" path="m2081,6869l11513,6869e" filled="f" stroked="t" strokeweight=".706329pt" strokecolor="#606060">
                <v:path arrowok="t"/>
              </v:shape>
            </v:group>
            <v:group style="position:absolute;left:2081;top:7107;width:9437;height:2" coordorigin="2081,7107" coordsize="9437,2">
              <v:shape style="position:absolute;left:2081;top:7107;width:9437;height:2" coordorigin="2081,7107" coordsize="9437,0" path="m2081,7107l11518,7107e" filled="f" stroked="t" strokeweight=".706329pt" strokecolor="#606060">
                <v:path arrowok="t"/>
              </v:shape>
            </v:group>
            <v:group style="position:absolute;left:344;top:7350;width:11174;height:2" coordorigin="344,7350" coordsize="11174,2">
              <v:shape style="position:absolute;left:344;top:7350;width:11174;height:2" coordorigin="344,7350" coordsize="11174,0" path="m344,7350l11518,7350e" filled="f" stroked="t" strokeweight=".706329pt" strokecolor="#606060">
                <v:path arrowok="t"/>
              </v:shape>
            </v:group>
            <v:group style="position:absolute;left:348;top:7815;width:11165;height:2" coordorigin="348,7815" coordsize="11165,2">
              <v:shape style="position:absolute;left:348;top:7815;width:11165;height:2" coordorigin="348,7815" coordsize="11165,0" path="m348,7815l11513,7815e" filled="f" stroked="t" strokeweight=".706329pt" strokecolor="#646464">
                <v:path arrowok="t"/>
              </v:shape>
            </v:group>
            <v:group style="position:absolute;left:4302;top:7806;width:2;height:737" coordorigin="4302,7806" coordsize="2,737">
              <v:shape style="position:absolute;left:4302;top:7806;width:2;height:737" coordorigin="4302,7806" coordsize="0,737" path="m4302,8543l4302,7806e" filled="f" stroked="t" strokeweight=".706329pt" strokecolor="#575757">
                <v:path arrowok="t"/>
              </v:shape>
            </v:group>
            <v:group style="position:absolute;left:4290;top:8060;width:7223;height:2" coordorigin="4290,8060" coordsize="7223,2">
              <v:shape style="position:absolute;left:4290;top:8060;width:7223;height:2" coordorigin="4290,8060" coordsize="7223,0" path="m4290,8060l11513,8060e" filled="f" stroked="t" strokeweight=".706329pt" strokecolor="#606060">
                <v:path arrowok="t"/>
              </v:shape>
            </v:group>
            <v:group style="position:absolute;left:4294;top:8300;width:7219;height:2" coordorigin="4294,8300" coordsize="7219,2">
              <v:shape style="position:absolute;left:4294;top:8300;width:7219;height:2" coordorigin="4294,8300" coordsize="7219,0" path="m4294,8300l11513,8300e" filled="f" stroked="t" strokeweight=".706329pt" strokecolor="#646464">
                <v:path arrowok="t"/>
              </v:shape>
            </v:group>
            <v:group style="position:absolute;left:476;top:8538;width:11042;height:2" coordorigin="476,8538" coordsize="11042,2">
              <v:shape style="position:absolute;left:476;top:8538;width:11042;height:2" coordorigin="476,8538" coordsize="11042,0" path="m476,8538l11518,8538e" filled="f" stroked="t" strokeweight=".706329pt" strokecolor="#5B5B5B">
                <v:path arrowok="t"/>
              </v:shape>
            </v:group>
            <v:group style="position:absolute;left:344;top:9339;width:11174;height:2" coordorigin="344,9339" coordsize="11174,2">
              <v:shape style="position:absolute;left:344;top:9339;width:11174;height:2" coordorigin="344,9339" coordsize="11174,0" path="m344,9339l11518,9339e" filled="f" stroked="t" strokeweight=".470886pt" strokecolor="#606060">
                <v:path arrowok="t"/>
              </v:shape>
            </v:group>
            <v:group style="position:absolute;left:348;top:10178;width:11165;height:2" coordorigin="348,10178" coordsize="11165,2">
              <v:shape style="position:absolute;left:348;top:10178;width:11165;height:2" coordorigin="348,10178" coordsize="11165,0" path="m348,10178l11513,10178e" filled="f" stroked="t" strokeweight=".706329pt" strokecolor="#606060">
                <v:path arrowok="t"/>
              </v:shape>
            </v:group>
            <v:group style="position:absolute;left:344;top:10658;width:11174;height:2" coordorigin="344,10658" coordsize="11174,2">
              <v:shape style="position:absolute;left:344;top:10658;width:11174;height:2" coordorigin="344,10658" coordsize="11174,0" path="m344,10658l11518,10658e" filled="f" stroked="t" strokeweight=".706329pt" strokecolor="#606060">
                <v:path arrowok="t"/>
              </v:shape>
            </v:group>
            <v:group style="position:absolute;left:339;top:10421;width:11179;height:2" coordorigin="339,10421" coordsize="11179,2">
              <v:shape style="position:absolute;left:339;top:10421;width:11179;height:2" coordorigin="339,10421" coordsize="11179,0" path="m339,10421l11518,10421e" filled="f" stroked="t" strokeweight=".706329pt" strokecolor="#606060">
                <v:path arrowok="t"/>
              </v:shape>
            </v:group>
            <v:group style="position:absolute;left:339;top:11136;width:11179;height:2" coordorigin="339,11136" coordsize="11179,2">
              <v:shape style="position:absolute;left:339;top:11136;width:11179;height:2" coordorigin="339,11136" coordsize="11179,0" path="m339,11136l11518,11136e" filled="f" stroked="t" strokeweight=".706329pt" strokecolor="#606060">
                <v:path arrowok="t"/>
              </v:shape>
            </v:group>
            <v:group style="position:absolute;left:344;top:11371;width:1775;height:2" coordorigin="344,11371" coordsize="1775,2">
              <v:shape style="position:absolute;left:344;top:11371;width:1775;height:2" coordorigin="344,11371" coordsize="1775,0" path="m344,11371l2119,11371e" filled="f" stroked="t" strokeweight=".470886pt" strokecolor="#606060">
                <v:path arrowok="t"/>
              </v:shape>
            </v:group>
            <v:group style="position:absolute;left:1154;top:11367;width:2;height:5001" coordorigin="1154,11367" coordsize="2,5001">
              <v:shape style="position:absolute;left:1154;top:11367;width:2;height:5001" coordorigin="1154,11367" coordsize="0,5001" path="m1154,16368l1154,11367e" filled="f" stroked="t" strokeweight=".706329pt" strokecolor="#545454">
                <v:path arrowok="t"/>
              </v:shape>
            </v:group>
            <v:group style="position:absolute;left:344;top:13686;width:1752;height:2" coordorigin="344,13686" coordsize="1752,2">
              <v:shape style="position:absolute;left:344;top:13686;width:1752;height:2" coordorigin="344,13686" coordsize="1752,0" path="m344,13686l2095,13686e" filled="f" stroked="t" strokeweight=".706329pt" strokecolor="#676767">
                <v:path arrowok="t"/>
              </v:shape>
            </v:group>
            <v:group style="position:absolute;left:1497;top:11362;width:2;height:5006" coordorigin="1497,11362" coordsize="2,5006">
              <v:shape style="position:absolute;left:1497;top:11362;width:2;height:5006" coordorigin="1497,11362" coordsize="0,5006" path="m1497,16368l1497,11362e" filled="f" stroked="t" strokeweight=".706329pt" strokecolor="#4F4F4F">
                <v:path arrowok="t"/>
              </v:shape>
            </v:group>
            <v:group style="position:absolute;left:6724;top:11367;width:2;height:5001" coordorigin="6724,11367" coordsize="2,5001">
              <v:shape style="position:absolute;left:6724;top:11367;width:2;height:5001" coordorigin="6724,11367" coordsize="0,5001" path="m6724,16368l6724,11367e" filled="f" stroked="t" strokeweight=".706329pt" strokecolor="#545454">
                <v:path arrowok="t"/>
              </v:shape>
            </v:group>
            <v:group style="position:absolute;left:339;top:11619;width:11179;height:2" coordorigin="339,11619" coordsize="11179,2">
              <v:shape style="position:absolute;left:339;top:11619;width:11179;height:2" coordorigin="339,11619" coordsize="11179,0" path="m339,11619l11518,11619e" filled="f" stroked="t" strokeweight=".706329pt" strokecolor="#606060">
                <v:path arrowok="t"/>
              </v:shape>
            </v:group>
            <v:group style="position:absolute;left:344;top:16363;width:11188;height:2" coordorigin="344,16363" coordsize="11188,2">
              <v:shape style="position:absolute;left:344;top:16363;width:11188;height:2" coordorigin="344,16363" coordsize="11188,0" path="m344,16363l11532,16363e" filled="f" stroked="t" strokeweight=".706329pt" strokecolor="#707070">
                <v:path arrowok="t"/>
              </v:shape>
            </v:group>
            <v:group style="position:absolute;left:3249;top:4126;width:1813;height:2" coordorigin="3249,4126" coordsize="1813,2">
              <v:shape style="position:absolute;left:3249;top:4126;width:1813;height:2" coordorigin="3249,4126" coordsize="1813,0" path="m3249,4126l5062,4126e" filled="f" stroked="t" strokeweight=".941772pt" strokecolor="#000000">
                <v:path arrowok="t"/>
              </v:shape>
            </v:group>
            <w10:wrap type="none"/>
          </v:group>
        </w:pict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79" w:lineRule="exact"/>
        <w:ind w:left="2318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469A"/>
          <w:spacing w:val="0"/>
          <w:w w:val="67"/>
          <w:position w:val="-3"/>
        </w:rPr>
        <w:t>..._</w:t>
      </w:r>
      <w:r>
        <w:rPr>
          <w:rFonts w:ascii="Times New Roman" w:hAnsi="Times New Roman" w:cs="Times New Roman" w:eastAsia="Times New Roman"/>
          <w:sz w:val="19"/>
          <w:szCs w:val="19"/>
          <w:color w:val="3B469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469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Müslüm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3"/>
        </w:rPr>
        <w:t>PiLiÇ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right="-20"/>
        <w:jc w:val="left"/>
        <w:tabs>
          <w:tab w:pos="1780" w:val="left"/>
          <w:tab w:pos="4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4"/>
          <w:szCs w:val="34"/>
          <w:color w:val="343B7B"/>
          <w:spacing w:val="0"/>
          <w:w w:val="600"/>
        </w:rPr>
        <w:t>l</w:t>
      </w:r>
      <w:r>
        <w:rPr>
          <w:rFonts w:ascii="Arial" w:hAnsi="Arial" w:cs="Arial" w:eastAsia="Arial"/>
          <w:sz w:val="34"/>
          <w:szCs w:val="34"/>
          <w:color w:val="343B7B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43B7B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878A82"/>
          <w:spacing w:val="0"/>
          <w:w w:val="26"/>
        </w:rPr>
        <w:t>_</w:t>
      </w:r>
      <w:r>
        <w:rPr>
          <w:rFonts w:ascii="Arial" w:hAnsi="Arial" w:cs="Arial" w:eastAsia="Arial"/>
          <w:sz w:val="34"/>
          <w:szCs w:val="34"/>
          <w:color w:val="878A82"/>
          <w:spacing w:val="0"/>
          <w:w w:val="26"/>
        </w:rPr>
        <w:t> </w:t>
      </w:r>
      <w:r>
        <w:rPr>
          <w:rFonts w:ascii="Arial" w:hAnsi="Arial" w:cs="Arial" w:eastAsia="Arial"/>
          <w:sz w:val="34"/>
          <w:szCs w:val="34"/>
          <w:color w:val="878A82"/>
          <w:spacing w:val="24"/>
          <w:w w:val="26"/>
        </w:rPr>
        <w:t> </w:t>
      </w:r>
      <w:r>
        <w:rPr>
          <w:rFonts w:ascii="Arial" w:hAnsi="Arial" w:cs="Arial" w:eastAsia="Arial"/>
          <w:sz w:val="34"/>
          <w:szCs w:val="34"/>
          <w:color w:val="343B7B"/>
          <w:spacing w:val="0"/>
          <w:w w:val="100"/>
        </w:rPr>
        <w:t>_....,......</w:t>
      </w:r>
      <w:r>
        <w:rPr>
          <w:rFonts w:ascii="Arial" w:hAnsi="Arial" w:cs="Arial" w:eastAsia="Arial"/>
          <w:sz w:val="34"/>
          <w:szCs w:val="34"/>
          <w:color w:val="343B7B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43B7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8" w:lineRule="exact"/>
        <w:ind w:left="1461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00"/>
          <w:b/>
          <w:bCs/>
          <w:position w:val="1"/>
        </w:rPr>
        <w:t>lt:Ke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-12"/>
          <w:w w:val="100"/>
          <w:b/>
          <w:bCs/>
          <w:position w:val="1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3"/>
          <w:w w:val="100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00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3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3"/>
          <w:b/>
          <w:bCs/>
          <w:position w:val="1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1423" w:right="-20"/>
        <w:jc w:val="left"/>
        <w:tabs>
          <w:tab w:pos="49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B1B1B1"/>
          <w:spacing w:val="7"/>
          <w:w w:val="98"/>
        </w:rPr>
        <w:t>'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9"/>
        </w:rPr>
        <w:t>tfaiy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-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</w:rPr>
        <w:t>Kuze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</w:rPr>
        <w:t>y</w:t>
      </w:r>
      <w:r>
        <w:rPr>
          <w:rFonts w:ascii="Arial" w:hAnsi="Arial" w:cs="Arial" w:eastAsia="Arial"/>
          <w:sz w:val="19"/>
          <w:szCs w:val="19"/>
          <w:color w:val="383838"/>
          <w:spacing w:val="-17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</w:rPr>
        <w:t>Bölg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5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3"/>
        </w:rPr>
        <w:t>Amir</w:t>
      </w:r>
      <w:r>
        <w:rPr>
          <w:rFonts w:ascii="Arial" w:hAnsi="Arial" w:cs="Arial" w:eastAsia="Arial"/>
          <w:sz w:val="19"/>
          <w:szCs w:val="19"/>
          <w:color w:val="383838"/>
          <w:spacing w:val="-11"/>
          <w:w w:val="104"/>
        </w:rPr>
        <w:t>i</w:t>
      </w:r>
      <w:r>
        <w:rPr>
          <w:rFonts w:ascii="Arial" w:hAnsi="Arial" w:cs="Arial" w:eastAsia="Arial"/>
          <w:sz w:val="19"/>
          <w:szCs w:val="19"/>
          <w:color w:val="343B7B"/>
          <w:spacing w:val="0"/>
          <w:w w:val="155"/>
        </w:rPr>
        <w:t>-::;;</w:t>
      </w:r>
      <w:r>
        <w:rPr>
          <w:rFonts w:ascii="Arial" w:hAnsi="Arial" w:cs="Arial" w:eastAsia="Arial"/>
          <w:sz w:val="19"/>
          <w:szCs w:val="19"/>
          <w:color w:val="343B7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43B7B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85693"/>
          <w:spacing w:val="0"/>
          <w:w w:val="401"/>
        </w:rPr>
        <w:t>-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  <w:cols w:num="2" w:equalWidth="0">
            <w:col w:w="561" w:space="266"/>
            <w:col w:w="10633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42" w:right="4441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760002pt;margin-top:-14.965261pt;width:30.825001pt;height:45pt;mso-position-horizontal-relative:page;mso-position-vertical-relative:paragraph;z-index:-12615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A2A2A"/>
                      <w:spacing w:val="0"/>
                      <w:w w:val="137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2" w:lineRule="exact"/>
        <w:ind w:left="88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7" w:lineRule="exact"/>
        <w:ind w:left="602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1"/>
        </w:rPr>
        <w:t>BÜYÜKŞEHIR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650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-28"/>
          <w:w w:val="114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8" w:right="-20"/>
        <w:jc w:val="left"/>
        <w:tabs>
          <w:tab w:pos="1820" w:val="left"/>
          <w:tab w:pos="3200" w:val="left"/>
          <w:tab w:pos="560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17:03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frel: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7" w:right="-20"/>
        <w:jc w:val="left"/>
        <w:tabs>
          <w:tab w:pos="1820" w:val="left"/>
          <w:tab w:pos="3200" w:val="left"/>
          <w:tab w:pos="458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3015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56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Örnekkö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7549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7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Ör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2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7549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7" w:right="-20"/>
        <w:jc w:val="left"/>
        <w:tabs>
          <w:tab w:pos="1500" w:val="left"/>
          <w:tab w:pos="408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1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2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:Dikkatsizlik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177" w:lineRule="auto"/>
        <w:ind w:left="3703" w:right="3428" w:firstLine="-3576"/>
        <w:jc w:val="left"/>
        <w:tabs>
          <w:tab w:pos="36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Betoııarm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D6D6D6"/>
          <w:spacing w:val="0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D6D6D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93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1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0"/>
        </w:rPr>
        <w:t>l.i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1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34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left="4524" w:right="-20"/>
        <w:jc w:val="left"/>
        <w:tabs>
          <w:tab w:pos="5120" w:val="left"/>
          <w:tab w:pos="5620" w:val="left"/>
          <w:tab w:pos="61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7.040009pt;margin-top:1.119345pt;width:55.680001pt;height:.1pt;mso-position-horizontal-relative:page;mso-position-vertical-relative:paragraph;z-index:-12617" coordorigin="3941,22" coordsize="1114,2">
            <v:shape style="position:absolute;left:3941;top:22;width:1114;height:2" coordorigin="3941,22" coordsize="1114,0" path="m3941,22l5054,22e" filled="f" stroked="t" strokeweight=".48pt" strokecolor="#67676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8"/>
          <w:szCs w:val="48"/>
          <w:color w:val="575759"/>
          <w:spacing w:val="0"/>
          <w:w w:val="50"/>
        </w:rPr>
        <w:t>ı</w:t>
      </w:r>
      <w:r>
        <w:rPr>
          <w:rFonts w:ascii="Arial" w:hAnsi="Arial" w:cs="Arial" w:eastAsia="Arial"/>
          <w:sz w:val="48"/>
          <w:szCs w:val="48"/>
          <w:color w:val="575759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575759"/>
          <w:spacing w:val="0"/>
          <w:w w:val="50"/>
        </w:rPr>
        <w:t>ı</w:t>
      </w:r>
      <w:r>
        <w:rPr>
          <w:rFonts w:ascii="Arial" w:hAnsi="Arial" w:cs="Arial" w:eastAsia="Arial"/>
          <w:sz w:val="48"/>
          <w:szCs w:val="48"/>
          <w:color w:val="575759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575759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B8BABA"/>
          <w:spacing w:val="0"/>
          <w:w w:val="50"/>
        </w:rPr>
        <w:t>1</w:t>
      </w:r>
      <w:r>
        <w:rPr>
          <w:rFonts w:ascii="Arial" w:hAnsi="Arial" w:cs="Arial" w:eastAsia="Arial"/>
          <w:sz w:val="13"/>
          <w:szCs w:val="13"/>
          <w:color w:val="B8BABA"/>
          <w:spacing w:val="-14"/>
          <w:w w:val="50"/>
        </w:rPr>
        <w:t> </w:t>
      </w:r>
      <w:r>
        <w:rPr>
          <w:rFonts w:ascii="Arial" w:hAnsi="Arial" w:cs="Arial" w:eastAsia="Arial"/>
          <w:sz w:val="13"/>
          <w:szCs w:val="13"/>
          <w:color w:val="B8BABA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8BABA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50"/>
        </w:rPr>
        <w:t>ı</w:t>
      </w:r>
      <w:r>
        <w:rPr>
          <w:rFonts w:ascii="Arial" w:hAnsi="Arial" w:cs="Arial" w:eastAsia="Arial"/>
          <w:sz w:val="48"/>
          <w:szCs w:val="48"/>
          <w:color w:val="2A2A2A"/>
          <w:spacing w:val="-59"/>
          <w:w w:val="50"/>
        </w:rPr>
        <w:t> </w:t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1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10"/>
        </w:rPr>
        <w:t>17:10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32" w:right="-20"/>
        <w:jc w:val="left"/>
        <w:tabs>
          <w:tab w:pos="218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5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38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  <w:position w:val="0"/>
        </w:rPr>
        <w:t>IKiı:acı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İmra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ÜNLÜ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26" w:lineRule="exact"/>
        <w:ind w:left="118" w:right="2399" w:firstLine="2054"/>
        <w:jc w:val="left"/>
        <w:tabs>
          <w:tab w:pos="2180" w:val="left"/>
          <w:tab w:pos="47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17:04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17:07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137" w:right="-20"/>
        <w:jc w:val="left"/>
        <w:tabs>
          <w:tab w:pos="476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93" w:right="-20"/>
        <w:jc w:val="left"/>
        <w:tabs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7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01" w:right="-20"/>
        <w:jc w:val="left"/>
        <w:tabs>
          <w:tab w:pos="3660" w:val="left"/>
          <w:tab w:pos="476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26" w:lineRule="exact"/>
        <w:ind w:left="2201" w:right="2610" w:firstLine="-2069"/>
        <w:jc w:val="left"/>
        <w:tabs>
          <w:tab w:pos="480" w:val="left"/>
          <w:tab w:pos="2280" w:val="left"/>
          <w:tab w:pos="47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0"/>
          <w:w w:val="146"/>
          <w:position w:val="5"/>
        </w:rPr>
        <w:t>y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'·mcı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22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22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1"/>
          <w:w w:val="22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22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7" w:lineRule="auto"/>
        <w:ind w:left="146" w:right="2102" w:firstLine="57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80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5"/>
          <w:w w:val="1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792" w:right="38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07" w:lineRule="exact"/>
        <w:ind w:left="137" w:right="-20"/>
        <w:jc w:val="left"/>
        <w:tabs>
          <w:tab w:pos="4860" w:val="left"/>
          <w:tab w:pos="668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212"/>
          <w:position w:val="-3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8"/>
          <w:w w:val="3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9"/>
          <w:position w:val="-3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180" w:right="80"/>
        </w:sectPr>
      </w:pPr>
      <w:rPr/>
    </w:p>
    <w:p>
      <w:pPr>
        <w:spacing w:before="72" w:after="0" w:line="240" w:lineRule="auto"/>
        <w:ind w:left="219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37" w:lineRule="exact"/>
        <w:ind w:right="-20"/>
        <w:jc w:val="left"/>
        <w:tabs>
          <w:tab w:pos="1920" w:val="left"/>
          <w:tab w:pos="352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5"/>
        </w:rPr>
        <w:t>p.5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5"/>
        </w:rPr>
      </w:r>
      <w:r>
        <w:rPr>
          <w:rFonts w:ascii="Arial" w:hAnsi="Arial" w:cs="Arial" w:eastAsia="Arial"/>
          <w:sz w:val="35"/>
          <w:szCs w:val="35"/>
          <w:color w:val="2A2A2A"/>
          <w:spacing w:val="0"/>
          <w:w w:val="46"/>
          <w:position w:val="-1"/>
        </w:rPr>
        <w:t>ı</w:t>
      </w:r>
      <w:r>
        <w:rPr>
          <w:rFonts w:ascii="Arial" w:hAnsi="Arial" w:cs="Arial" w:eastAsia="Arial"/>
          <w:sz w:val="35"/>
          <w:szCs w:val="35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5"/>
          <w:szCs w:val="35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35"/>
          <w:szCs w:val="35"/>
          <w:color w:val="575759"/>
          <w:spacing w:val="0"/>
          <w:w w:val="61"/>
          <w:position w:val="-1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80"/>
          <w:cols w:num="2" w:equalWidth="0">
            <w:col w:w="3407" w:space="1357"/>
            <w:col w:w="6896"/>
          </w:cols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başlangıcının,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5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23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80"/>
          <w:cols w:num="2" w:equalWidth="0">
            <w:col w:w="1864" w:space="337"/>
            <w:col w:w="9459"/>
          </w:cols>
        </w:sectPr>
      </w:pPr>
      <w:rPr/>
    </w:p>
    <w:p>
      <w:pPr>
        <w:spacing w:before="20" w:after="0" w:line="253" w:lineRule="auto"/>
        <w:ind w:left="2191" w:right="86" w:firstLine="-204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sönmemiş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80"/>
        </w:sectPr>
      </w:pPr>
      <w:rPr/>
    </w:p>
    <w:p>
      <w:pPr>
        <w:spacing w:before="40" w:after="0" w:line="252" w:lineRule="auto"/>
        <w:ind w:left="137" w:right="-53"/>
        <w:jc w:val="left"/>
        <w:tabs>
          <w:tab w:pos="2180" w:val="left"/>
          <w:tab w:pos="224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Şiı-keti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7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46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edilmemiştir.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66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0"/>
          <w:w w:val="133"/>
        </w:rPr>
        <w:t>f,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A2A2A"/>
          <w:spacing w:val="-7"/>
          <w:w w:val="27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12" w:lineRule="exact"/>
        <w:ind w:left="137" w:right="-50"/>
        <w:jc w:val="left"/>
        <w:tabs>
          <w:tab w:pos="2180" w:val="left"/>
          <w:tab w:pos="6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-2"/>
        </w:rPr>
        <w:t>!Ta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1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221"/>
          <w:position w:val="-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4"/>
          <w:w w:val="22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1"/>
        </w:rPr>
        <w:t>17:40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238" w:right="-20"/>
        <w:jc w:val="left"/>
        <w:tabs>
          <w:tab w:pos="1060" w:val="left"/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6"/>
          <w:position w:val="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65"/>
          <w:w w:val="106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1"/>
          <w:w w:val="17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1"/>
          <w:w w:val="105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69"/>
          <w:position w:val="-1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7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8"/>
          <w:w w:val="105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  <w:position w:val="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KIP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7"/>
          <w:position w:val="-1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2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27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7"/>
          <w:position w:val="-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Bostanlı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  <w:position w:val="-1"/>
        </w:rPr>
        <w:t>gurubu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5" w:lineRule="exact"/>
        <w:ind w:left="2345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7"/>
        </w:rPr>
        <w:t>Gitm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104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80"/>
          <w:cols w:num="2" w:equalWidth="0">
            <w:col w:w="7499" w:space="1258"/>
            <w:col w:w="2903"/>
          </w:cols>
        </w:sectPr>
      </w:pPr>
      <w:rPr/>
    </w:p>
    <w:p>
      <w:pPr>
        <w:spacing w:before="0" w:after="0" w:line="267" w:lineRule="exact"/>
        <w:ind w:left="5134" w:right="-20"/>
        <w:jc w:val="left"/>
        <w:tabs>
          <w:tab w:pos="88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8"/>
          <w:b/>
          <w:bCs/>
          <w:position w:val="-4"/>
        </w:rPr>
        <w:t>1</w:t>
      </w:r>
      <w:r>
        <w:rPr>
          <w:rFonts w:ascii="Arial" w:hAnsi="Arial" w:cs="Arial" w:eastAsia="Arial"/>
          <w:sz w:val="27"/>
          <w:szCs w:val="27"/>
          <w:color w:val="2A2A2A"/>
          <w:spacing w:val="-33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9"/>
          <w:b/>
          <w:bCs/>
          <w:position w:val="-4"/>
        </w:rPr>
        <w:t>6</w:t>
      </w:r>
      <w:r>
        <w:rPr>
          <w:rFonts w:ascii="Arial" w:hAnsi="Arial" w:cs="Arial" w:eastAsia="Arial"/>
          <w:sz w:val="27"/>
          <w:szCs w:val="27"/>
          <w:color w:val="2A2A2A"/>
          <w:spacing w:val="36"/>
          <w:w w:val="69"/>
          <w:b/>
          <w:bCs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69"/>
          <w:position w:val="-4"/>
        </w:rPr>
        <w:t>M?YIS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69"/>
          <w:position w:val="-4"/>
        </w:rPr>
        <w:t>  </w:t>
      </w:r>
      <w:r>
        <w:rPr>
          <w:rFonts w:ascii="Arial" w:hAnsi="Arial" w:cs="Arial" w:eastAsia="Arial"/>
          <w:sz w:val="16"/>
          <w:szCs w:val="16"/>
          <w:color w:val="2A2A2A"/>
          <w:spacing w:val="8"/>
          <w:w w:val="69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9"/>
          <w:b/>
          <w:bCs/>
          <w:position w:val="-4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right="1791"/>
        <w:jc w:val="right"/>
        <w:tabs>
          <w:tab w:pos="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6.959991pt;margin-top:2.421191pt;width:9.435pt;height:37pt;mso-position-horizontal-relative:page;mso-position-vertical-relative:paragraph;z-index:-12614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Times New Roman" w:hAnsi="Times New Roman" w:cs="Times New Roman" w:eastAsia="Times New Roman"/>
                      <w:sz w:val="74"/>
                      <w:szCs w:val="7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3F3F3F"/>
                      <w:spacing w:val="0"/>
                      <w:w w:val="51"/>
                      <w:i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A2A2A"/>
          <w:w w:val="60"/>
          <w:position w:val="-8"/>
        </w:rPr>
        <w:t>7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8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352" w:lineRule="exact"/>
        <w:ind w:left="2282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76001pt;margin-top:17.077898pt;width:40.440077pt;height:32.5pt;mso-position-horizontal-relative:page;mso-position-vertical-relative:paragraph;z-index:-12613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Arial" w:hAnsi="Arial" w:cs="Arial" w:eastAsia="Arial"/>
                      <w:sz w:val="65"/>
                      <w:szCs w:val="65"/>
                    </w:rPr>
                  </w:pPr>
                  <w:rPr/>
                  <w:r>
                    <w:rPr>
                      <w:rFonts w:ascii="Arial" w:hAnsi="Arial" w:cs="Arial" w:eastAsia="Arial"/>
                      <w:sz w:val="65"/>
                      <w:szCs w:val="65"/>
                      <w:color w:val="2A2A2A"/>
                      <w:spacing w:val="0"/>
                      <w:w w:val="58"/>
                      <w:position w:val="-1"/>
                    </w:rPr>
                    <w:t>cA.A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2872E2"/>
          <w:spacing w:val="0"/>
          <w:w w:val="100"/>
          <w:b/>
          <w:bCs/>
          <w:position w:val="-2"/>
        </w:rPr>
        <w:t>M</w:t>
      </w:r>
      <w:r>
        <w:rPr>
          <w:rFonts w:ascii="Arial" w:hAnsi="Arial" w:cs="Arial" w:eastAsia="Arial"/>
          <w:sz w:val="23"/>
          <w:szCs w:val="23"/>
          <w:color w:val="2872E2"/>
          <w:spacing w:val="-11"/>
          <w:w w:val="100"/>
          <w:b/>
          <w:bCs/>
          <w:position w:val="-2"/>
        </w:rPr>
        <w:t>u</w:t>
      </w:r>
      <w:r>
        <w:rPr>
          <w:rFonts w:ascii="Arial" w:hAnsi="Arial" w:cs="Arial" w:eastAsia="Arial"/>
          <w:sz w:val="23"/>
          <w:szCs w:val="23"/>
          <w:color w:val="4670CC"/>
          <w:spacing w:val="0"/>
          <w:w w:val="100"/>
          <w:b/>
          <w:bCs/>
          <w:position w:val="-2"/>
        </w:rPr>
        <w:t>harrem1NA</w:t>
      </w:r>
      <w:r>
        <w:rPr>
          <w:rFonts w:ascii="Arial" w:hAnsi="Arial" w:cs="Arial" w:eastAsia="Arial"/>
          <w:sz w:val="23"/>
          <w:szCs w:val="23"/>
          <w:color w:val="4670CC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4670CC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4"/>
          <w:szCs w:val="24"/>
          <w:color w:val="2872E2"/>
          <w:spacing w:val="0"/>
          <w:w w:val="125"/>
          <w:b/>
          <w:bCs/>
          <w:position w:val="5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right="1349"/>
        <w:jc w:val="right"/>
        <w:tabs>
          <w:tab w:pos="2320" w:val="left"/>
          <w:tab w:pos="8560" w:val="left"/>
          <w:tab w:pos="9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1A5EEB"/>
          <w:spacing w:val="0"/>
          <w:w w:val="100"/>
          <w:position w:val="3"/>
        </w:rPr>
        <w:t>Itfaiy</w:t>
      </w:r>
      <w:r>
        <w:rPr>
          <w:rFonts w:ascii="Arial" w:hAnsi="Arial" w:cs="Arial" w:eastAsia="Arial"/>
          <w:sz w:val="19"/>
          <w:szCs w:val="19"/>
          <w:color w:val="1A5EEB"/>
          <w:spacing w:val="0"/>
          <w:w w:val="100"/>
          <w:position w:val="3"/>
        </w:rPr>
        <w:t>e</w:t>
      </w:r>
      <w:r>
        <w:rPr>
          <w:rFonts w:ascii="Arial" w:hAnsi="Arial" w:cs="Arial" w:eastAsia="Arial"/>
          <w:sz w:val="19"/>
          <w:szCs w:val="19"/>
          <w:color w:val="1A5EEB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0"/>
          <w:w w:val="100"/>
          <w:position w:val="3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0"/>
          <w:w w:val="100"/>
          <w:position w:val="3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0"/>
        </w:rPr>
        <w:t>İtfa'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68"/>
          <w:position w:val="0"/>
        </w:rPr>
        <w:t>:t: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44"/>
          <w:position w:val="0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4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8"/>
          <w:w w:val="213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4"/>
          <w:w w:val="17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14"/>
          <w:w w:val="21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72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  <w:position w:val="0"/>
        </w:rPr>
        <w:t>ıiri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311" w:right="-20"/>
        <w:jc w:val="left"/>
        <w:tabs>
          <w:tab w:pos="8520" w:val="left"/>
          <w:tab w:pos="9000" w:val="left"/>
          <w:tab w:pos="1010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45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17"/>
          <w:w w:val="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0"/>
          <w:w w:val="114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A5EEB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B8BABA"/>
          <w:spacing w:val="0"/>
          <w:w w:val="100"/>
          <w:position w:val="3"/>
        </w:rPr>
        <w:t>·'</w:t>
      </w:r>
      <w:r>
        <w:rPr>
          <w:rFonts w:ascii="Arial" w:hAnsi="Arial" w:cs="Arial" w:eastAsia="Arial"/>
          <w:sz w:val="15"/>
          <w:szCs w:val="15"/>
          <w:color w:val="B8BABA"/>
          <w:spacing w:val="-31"/>
          <w:w w:val="100"/>
          <w:position w:val="3"/>
        </w:rPr>
        <w:t> </w:t>
      </w:r>
      <w:r>
        <w:rPr>
          <w:rFonts w:ascii="Arial" w:hAnsi="Arial" w:cs="Arial" w:eastAsia="Arial"/>
          <w:sz w:val="15"/>
          <w:szCs w:val="15"/>
          <w:color w:val="B8BABA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B8BABA"/>
          <w:spacing w:val="0"/>
          <w:w w:val="63"/>
          <w:position w:val="3"/>
        </w:rPr>
        <w:t>''!</w:t>
      </w:r>
      <w:r>
        <w:rPr>
          <w:rFonts w:ascii="Arial" w:hAnsi="Arial" w:cs="Arial" w:eastAsia="Arial"/>
          <w:sz w:val="15"/>
          <w:szCs w:val="15"/>
          <w:color w:val="B8BABA"/>
          <w:spacing w:val="-4"/>
          <w:w w:val="63"/>
          <w:position w:val="3"/>
        </w:rPr>
        <w:t>.</w:t>
      </w:r>
      <w:r>
        <w:rPr>
          <w:rFonts w:ascii="Arial" w:hAnsi="Arial" w:cs="Arial" w:eastAsia="Arial"/>
          <w:sz w:val="15"/>
          <w:szCs w:val="15"/>
          <w:color w:val="797979"/>
          <w:spacing w:val="0"/>
          <w:w w:val="170"/>
          <w:position w:val="3"/>
        </w:rPr>
        <w:t>"</w:t>
      </w:r>
      <w:r>
        <w:rPr>
          <w:rFonts w:ascii="Arial" w:hAnsi="Arial" w:cs="Arial" w:eastAsia="Arial"/>
          <w:sz w:val="15"/>
          <w:szCs w:val="15"/>
          <w:color w:val="797979"/>
          <w:spacing w:val="0"/>
          <w:w w:val="100"/>
          <w:position w:val="3"/>
        </w:rPr>
        <w:t>  </w:t>
      </w:r>
      <w:r>
        <w:rPr>
          <w:rFonts w:ascii="Arial" w:hAnsi="Arial" w:cs="Arial" w:eastAsia="Arial"/>
          <w:sz w:val="15"/>
          <w:szCs w:val="15"/>
          <w:color w:val="797979"/>
          <w:spacing w:val="10"/>
          <w:w w:val="100"/>
          <w:position w:val="3"/>
        </w:rPr>
        <w:t> </w:t>
      </w:r>
      <w:r>
        <w:rPr>
          <w:rFonts w:ascii="Arial" w:hAnsi="Arial" w:cs="Arial" w:eastAsia="Arial"/>
          <w:sz w:val="5"/>
          <w:szCs w:val="5"/>
          <w:color w:val="AAAAAA"/>
          <w:spacing w:val="0"/>
          <w:w w:val="295"/>
          <w:position w:val="3"/>
        </w:rPr>
        <w:t>ı</w:t>
      </w:r>
      <w:r>
        <w:rPr>
          <w:rFonts w:ascii="Arial" w:hAnsi="Arial" w:cs="Arial" w:eastAsia="Arial"/>
          <w:sz w:val="5"/>
          <w:szCs w:val="5"/>
          <w:color w:val="AAAAAA"/>
          <w:spacing w:val="0"/>
          <w:w w:val="295"/>
          <w:position w:val="3"/>
        </w:rPr>
        <w:t> </w:t>
      </w:r>
      <w:r>
        <w:rPr>
          <w:rFonts w:ascii="Arial" w:hAnsi="Arial" w:cs="Arial" w:eastAsia="Arial"/>
          <w:sz w:val="5"/>
          <w:szCs w:val="5"/>
          <w:color w:val="B8BABA"/>
          <w:spacing w:val="0"/>
          <w:w w:val="295"/>
          <w:position w:val="3"/>
        </w:rPr>
        <w:t>,.</w:t>
      </w:r>
      <w:r>
        <w:rPr>
          <w:rFonts w:ascii="Arial" w:hAnsi="Arial" w:cs="Arial" w:eastAsia="Arial"/>
          <w:sz w:val="5"/>
          <w:szCs w:val="5"/>
          <w:color w:val="B8BABA"/>
          <w:spacing w:val="-4"/>
          <w:w w:val="295"/>
          <w:position w:val="3"/>
        </w:rPr>
        <w:t> </w:t>
      </w:r>
      <w:r>
        <w:rPr>
          <w:rFonts w:ascii="Arial" w:hAnsi="Arial" w:cs="Arial" w:eastAsia="Arial"/>
          <w:sz w:val="5"/>
          <w:szCs w:val="5"/>
          <w:color w:val="676767"/>
          <w:spacing w:val="0"/>
          <w:w w:val="295"/>
          <w:position w:val="3"/>
        </w:rPr>
        <w:t>...</w:t>
      </w:r>
      <w:r>
        <w:rPr>
          <w:rFonts w:ascii="Arial" w:hAnsi="Arial" w:cs="Arial" w:eastAsia="Arial"/>
          <w:sz w:val="5"/>
          <w:szCs w:val="5"/>
          <w:color w:val="676767"/>
          <w:spacing w:val="33"/>
          <w:w w:val="295"/>
          <w:position w:val="3"/>
        </w:rPr>
        <w:t> </w:t>
      </w:r>
      <w:r>
        <w:rPr>
          <w:rFonts w:ascii="Arial" w:hAnsi="Arial" w:cs="Arial" w:eastAsia="Arial"/>
          <w:sz w:val="5"/>
          <w:szCs w:val="5"/>
          <w:color w:val="B8BABA"/>
          <w:spacing w:val="-8"/>
          <w:w w:val="384"/>
          <w:position w:val="3"/>
        </w:rPr>
        <w:t>·</w:t>
      </w:r>
      <w:r>
        <w:rPr>
          <w:rFonts w:ascii="Arial" w:hAnsi="Arial" w:cs="Arial" w:eastAsia="Arial"/>
          <w:sz w:val="5"/>
          <w:szCs w:val="5"/>
          <w:color w:val="676767"/>
          <w:spacing w:val="-19"/>
          <w:w w:val="413"/>
          <w:i/>
          <w:position w:val="3"/>
        </w:rPr>
        <w:t>:</w:t>
      </w:r>
      <w:r>
        <w:rPr>
          <w:rFonts w:ascii="Arial" w:hAnsi="Arial" w:cs="Arial" w:eastAsia="Arial"/>
          <w:sz w:val="5"/>
          <w:szCs w:val="5"/>
          <w:color w:val="979799"/>
          <w:spacing w:val="0"/>
          <w:w w:val="264"/>
          <w:i/>
          <w:position w:val="3"/>
        </w:rPr>
        <w:t>:.</w:t>
      </w:r>
      <w:r>
        <w:rPr>
          <w:rFonts w:ascii="Arial" w:hAnsi="Arial" w:cs="Arial" w:eastAsia="Arial"/>
          <w:sz w:val="5"/>
          <w:szCs w:val="5"/>
          <w:color w:val="979799"/>
          <w:spacing w:val="0"/>
          <w:w w:val="100"/>
          <w:i/>
          <w:position w:val="3"/>
        </w:rPr>
        <w:tab/>
      </w:r>
      <w:r>
        <w:rPr>
          <w:rFonts w:ascii="Arial" w:hAnsi="Arial" w:cs="Arial" w:eastAsia="Arial"/>
          <w:sz w:val="5"/>
          <w:szCs w:val="5"/>
          <w:color w:val="979799"/>
          <w:spacing w:val="0"/>
          <w:w w:val="100"/>
          <w:i/>
          <w:position w:val="3"/>
        </w:rPr>
      </w:r>
      <w:r>
        <w:rPr>
          <w:rFonts w:ascii="Arial" w:hAnsi="Arial" w:cs="Arial" w:eastAsia="Arial"/>
          <w:sz w:val="5"/>
          <w:szCs w:val="5"/>
          <w:color w:val="797979"/>
          <w:spacing w:val="0"/>
          <w:w w:val="190"/>
          <w:position w:val="3"/>
        </w:rPr>
        <w:t>'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right="1256"/>
        <w:jc w:val="right"/>
        <w:tabs>
          <w:tab w:pos="150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0pt;margin-top:7.313177pt;width:18.362501pt;height:32.5pt;mso-position-horizontal-relative:page;mso-position-vertical-relative:paragraph;z-index:-12610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Times New Roman" w:hAnsi="Times New Roman" w:cs="Times New Roman" w:eastAsia="Times New Roman"/>
                      <w:sz w:val="65"/>
                      <w:szCs w:val="6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0015BC"/>
                      <w:spacing w:val="0"/>
                      <w:w w:val="113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979799"/>
          <w:spacing w:val="2"/>
          <w:w w:val="203"/>
          <w:position w:val="-28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575759"/>
          <w:spacing w:val="0"/>
          <w:w w:val="92"/>
          <w:position w:val="-28"/>
        </w:rPr>
        <w:t>,iü</w:t>
      </w:r>
      <w:r>
        <w:rPr>
          <w:rFonts w:ascii="Times New Roman" w:hAnsi="Times New Roman" w:cs="Times New Roman" w:eastAsia="Times New Roman"/>
          <w:sz w:val="29"/>
          <w:szCs w:val="29"/>
          <w:color w:val="797979"/>
          <w:spacing w:val="0"/>
          <w:w w:val="75"/>
          <w:position w:val="-28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575759"/>
          <w:spacing w:val="0"/>
          <w:w w:val="52"/>
          <w:position w:val="-28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75759"/>
          <w:spacing w:val="-15"/>
          <w:w w:val="52"/>
          <w:position w:val="-28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797979"/>
          <w:spacing w:val="-21"/>
          <w:w w:val="166"/>
          <w:position w:val="-28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B8BABA"/>
          <w:spacing w:val="12"/>
          <w:w w:val="80"/>
          <w:position w:val="-28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797979"/>
          <w:spacing w:val="0"/>
          <w:w w:val="87"/>
          <w:position w:val="-28"/>
        </w:rPr>
        <w:t>..-</w:t>
      </w:r>
      <w:r>
        <w:rPr>
          <w:rFonts w:ascii="Times New Roman" w:hAnsi="Times New Roman" w:cs="Times New Roman" w:eastAsia="Times New Roman"/>
          <w:sz w:val="29"/>
          <w:szCs w:val="29"/>
          <w:color w:val="797979"/>
          <w:spacing w:val="0"/>
          <w:w w:val="100"/>
          <w:position w:val="-28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97979"/>
          <w:spacing w:val="0"/>
          <w:w w:val="100"/>
          <w:position w:val="-28"/>
        </w:rPr>
      </w:r>
      <w:r>
        <w:rPr>
          <w:rFonts w:ascii="Times New Roman" w:hAnsi="Times New Roman" w:cs="Times New Roman" w:eastAsia="Times New Roman"/>
          <w:sz w:val="42"/>
          <w:szCs w:val="42"/>
          <w:color w:val="575759"/>
          <w:spacing w:val="0"/>
          <w:w w:val="66"/>
          <w:position w:val="-28"/>
        </w:rPr>
        <w:t>S.JJ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18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2" w:lineRule="exact"/>
        <w:ind w:left="1788" w:right="-69"/>
        <w:jc w:val="left"/>
        <w:tabs>
          <w:tab w:pos="29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8BABA"/>
          <w:spacing w:val="5"/>
          <w:w w:val="66"/>
          <w:b/>
          <w:bCs/>
          <w:position w:val="-3"/>
        </w:rPr>
        <w:t>4</w:t>
      </w:r>
      <w:r>
        <w:rPr>
          <w:rFonts w:ascii="Times New Roman" w:hAnsi="Times New Roman" w:cs="Times New Roman" w:eastAsia="Times New Roman"/>
          <w:sz w:val="10"/>
          <w:szCs w:val="10"/>
          <w:color w:val="979799"/>
          <w:spacing w:val="0"/>
          <w:w w:val="109"/>
          <w:b/>
          <w:bCs/>
          <w:position w:val="-3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979799"/>
          <w:spacing w:val="-13"/>
          <w:w w:val="109"/>
          <w:b/>
          <w:bCs/>
          <w:position w:val="-3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B8BABA"/>
          <w:spacing w:val="0"/>
          <w:w w:val="121"/>
          <w:b/>
          <w:bCs/>
          <w:position w:val="-3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B8BABA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8BABA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17"/>
          <w:szCs w:val="17"/>
          <w:color w:val="B8BABA"/>
          <w:spacing w:val="0"/>
          <w:w w:val="124"/>
          <w:position w:val="1"/>
        </w:rPr>
        <w:t>,.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-34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Imra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355" w:right="4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59" w:lineRule="exact"/>
        <w:ind w:right="-20"/>
        <w:jc w:val="left"/>
        <w:tabs>
          <w:tab w:pos="126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559998pt;margin-top:9.922894pt;width:5.039125pt;height:17.5pt;mso-position-horizontal-relative:page;mso-position-vertical-relative:paragraph;z-index:-12612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75759"/>
                      <w:spacing w:val="0"/>
                      <w:w w:val="64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575759"/>
          <w:spacing w:val="0"/>
          <w:w w:val="69"/>
          <w:position w:val="-5"/>
        </w:rPr>
        <w:t>\laiYo</w:t>
      </w:r>
      <w:r>
        <w:rPr>
          <w:rFonts w:ascii="Times New Roman" w:hAnsi="Times New Roman" w:cs="Times New Roman" w:eastAsia="Times New Roman"/>
          <w:sz w:val="25"/>
          <w:szCs w:val="25"/>
          <w:color w:val="575759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7575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0"/>
          <w:w w:val="100"/>
          <w:position w:val="-5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5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0"/>
          <w:w w:val="72"/>
          <w:position w:val="-5"/>
        </w:rPr>
        <w:t>v</w:t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13879"/>
          <w:spacing w:val="0"/>
          <w:w w:val="80"/>
          <w:position w:val="-5"/>
        </w:rPr>
        <w:t>Jpi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left="259"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20"/>
          <w:szCs w:val="20"/>
          <w:color w:val="575759"/>
          <w:w w:val="190"/>
          <w:position w:val="-8"/>
        </w:rPr>
        <w:t>tli</w:t>
      </w:r>
      <w:r>
        <w:rPr>
          <w:rFonts w:ascii="Arial" w:hAnsi="Arial" w:cs="Arial" w:eastAsia="Arial"/>
          <w:sz w:val="20"/>
          <w:szCs w:val="20"/>
          <w:color w:val="575759"/>
          <w:spacing w:val="-14"/>
          <w:w w:val="190"/>
          <w:position w:val="-8"/>
        </w:rPr>
        <w:t>ı</w:t>
      </w:r>
      <w:r>
        <w:rPr>
          <w:rFonts w:ascii="Arial" w:hAnsi="Arial" w:cs="Arial" w:eastAsia="Arial"/>
          <w:sz w:val="20"/>
          <w:szCs w:val="20"/>
          <w:color w:val="3F3F3F"/>
          <w:spacing w:val="8"/>
          <w:w w:val="80"/>
          <w:position w:val="-8"/>
        </w:rPr>
        <w:t>h</w:t>
      </w:r>
      <w:r>
        <w:rPr>
          <w:rFonts w:ascii="Arial" w:hAnsi="Arial" w:cs="Arial" w:eastAsia="Arial"/>
          <w:sz w:val="20"/>
          <w:szCs w:val="20"/>
          <w:color w:val="575759"/>
          <w:spacing w:val="0"/>
          <w:w w:val="75"/>
          <w:position w:val="-8"/>
        </w:rPr>
        <w:t>a</w:t>
      </w:r>
      <w:r>
        <w:rPr>
          <w:rFonts w:ascii="Arial" w:hAnsi="Arial" w:cs="Arial" w:eastAsia="Arial"/>
          <w:sz w:val="20"/>
          <w:szCs w:val="20"/>
          <w:color w:val="575759"/>
          <w:spacing w:val="0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575759"/>
          <w:spacing w:val="7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AAAAAA"/>
          <w:spacing w:val="14"/>
          <w:w w:val="225"/>
          <w:position w:val="-8"/>
        </w:rPr>
        <w:t>,</w:t>
      </w:r>
      <w:r>
        <w:rPr>
          <w:rFonts w:ascii="Arial" w:hAnsi="Arial" w:cs="Arial" w:eastAsia="Arial"/>
          <w:sz w:val="20"/>
          <w:szCs w:val="20"/>
          <w:color w:val="575759"/>
          <w:spacing w:val="8"/>
          <w:w w:val="100"/>
          <w:position w:val="-8"/>
        </w:rPr>
        <w:t>ş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34"/>
          <w:position w:val="-8"/>
        </w:rPr>
        <w:t>r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2"/>
          <w:szCs w:val="22"/>
          <w:color w:val="575759"/>
          <w:spacing w:val="0"/>
          <w:w w:val="65"/>
          <w:position w:val="-8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75759"/>
          <w:spacing w:val="-28"/>
          <w:w w:val="65"/>
          <w:position w:val="-8"/>
        </w:rPr>
        <w:t>t</w:t>
      </w:r>
      <w:r>
        <w:rPr>
          <w:rFonts w:ascii="Arial" w:hAnsi="Arial" w:cs="Arial" w:eastAsia="Arial"/>
          <w:sz w:val="20"/>
          <w:szCs w:val="20"/>
          <w:color w:val="676767"/>
          <w:spacing w:val="-98"/>
          <w:w w:val="65"/>
          <w:position w:val="-8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575759"/>
          <w:spacing w:val="0"/>
          <w:w w:val="66"/>
          <w:position w:val="-8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575759"/>
          <w:spacing w:val="-3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66"/>
          <w:position w:val="-8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80"/>
          <w:cols w:num="3" w:equalWidth="0">
            <w:col w:w="3020" w:space="1883"/>
            <w:col w:w="1380" w:space="2109"/>
            <w:col w:w="3268"/>
          </w:cols>
        </w:sectPr>
      </w:pPr>
      <w:rPr/>
    </w:p>
    <w:p>
      <w:pPr>
        <w:spacing w:before="1" w:after="0" w:line="214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B8BABA"/>
          <w:spacing w:val="0"/>
          <w:w w:val="100"/>
          <w:position w:val="-5"/>
        </w:rPr>
        <w:t>..</w:t>
      </w:r>
      <w:r>
        <w:rPr>
          <w:rFonts w:ascii="Arial" w:hAnsi="Arial" w:cs="Arial" w:eastAsia="Arial"/>
          <w:sz w:val="23"/>
          <w:szCs w:val="23"/>
          <w:color w:val="B8BABA"/>
          <w:spacing w:val="53"/>
          <w:w w:val="100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979799"/>
          <w:spacing w:val="0"/>
          <w:w w:val="208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575759"/>
          <w:spacing w:val="0"/>
          <w:w w:val="51"/>
          <w:position w:val="-12"/>
        </w:rPr>
        <w:t>...</w:t>
      </w:r>
      <w:r>
        <w:rPr>
          <w:rFonts w:ascii="Arial" w:hAnsi="Arial" w:cs="Arial" w:eastAsia="Arial"/>
          <w:sz w:val="28"/>
          <w:szCs w:val="28"/>
          <w:color w:val="575759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8"/>
          <w:szCs w:val="28"/>
          <w:color w:val="575759"/>
          <w:spacing w:val="0"/>
          <w:w w:val="100"/>
          <w:position w:val="-12"/>
        </w:rPr>
      </w:r>
      <w:r>
        <w:rPr>
          <w:rFonts w:ascii="Arial" w:hAnsi="Arial" w:cs="Arial" w:eastAsia="Arial"/>
          <w:sz w:val="23"/>
          <w:szCs w:val="23"/>
          <w:color w:val="797979"/>
          <w:spacing w:val="-4"/>
          <w:w w:val="103"/>
          <w:position w:val="-12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979799"/>
          <w:spacing w:val="0"/>
          <w:w w:val="46"/>
          <w:position w:val="-9"/>
        </w:rPr>
        <w:t>'•</w:t>
      </w:r>
      <w:r>
        <w:rPr>
          <w:rFonts w:ascii="Times New Roman" w:hAnsi="Times New Roman" w:cs="Times New Roman" w:eastAsia="Times New Roman"/>
          <w:sz w:val="33"/>
          <w:szCs w:val="33"/>
          <w:color w:val="979799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979799"/>
          <w:spacing w:val="2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979799"/>
          <w:spacing w:val="-43"/>
          <w:w w:val="71"/>
          <w:i/>
          <w:position w:val="-9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B8BABA"/>
          <w:spacing w:val="0"/>
          <w:w w:val="77"/>
          <w:i/>
          <w:position w:val="-9"/>
        </w:rPr>
        <w:t>'</w:t>
      </w:r>
      <w:r>
        <w:rPr>
          <w:rFonts w:ascii="Times New Roman" w:hAnsi="Times New Roman" w:cs="Times New Roman" w:eastAsia="Times New Roman"/>
          <w:sz w:val="33"/>
          <w:szCs w:val="33"/>
          <w:color w:val="B8BABA"/>
          <w:spacing w:val="-52"/>
          <w:w w:val="10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575759"/>
          <w:spacing w:val="0"/>
          <w:w w:val="151"/>
          <w:i/>
          <w:position w:val="-9"/>
        </w:rPr>
        <w:t>1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80"/>
          <w:cols w:num="2" w:equalWidth="0">
            <w:col w:w="2195" w:space="6562"/>
            <w:col w:w="2903"/>
          </w:cols>
        </w:sectPr>
      </w:pPr>
      <w:rPr/>
    </w:p>
    <w:p>
      <w:pPr>
        <w:spacing w:before="0" w:after="0" w:line="186" w:lineRule="exact"/>
        <w:ind w:left="2335" w:right="-148"/>
        <w:jc w:val="left"/>
        <w:tabs>
          <w:tab w:pos="2760" w:val="left"/>
        </w:tabs>
        <w:rPr>
          <w:rFonts w:ascii="Arial" w:hAnsi="Arial" w:cs="Arial" w:eastAsia="Arial"/>
          <w:sz w:val="72"/>
          <w:szCs w:val="72"/>
        </w:rPr>
      </w:pPr>
      <w:rPr/>
      <w:r>
        <w:rPr>
          <w:rFonts w:ascii="Arial" w:hAnsi="Arial" w:cs="Arial" w:eastAsia="Arial"/>
          <w:sz w:val="18"/>
          <w:szCs w:val="18"/>
          <w:color w:val="B8BABA"/>
          <w:spacing w:val="0"/>
          <w:w w:val="100"/>
          <w:position w:val="-8"/>
        </w:rPr>
        <w:t>".</w:t>
      </w:r>
      <w:r>
        <w:rPr>
          <w:rFonts w:ascii="Arial" w:hAnsi="Arial" w:cs="Arial" w:eastAsia="Arial"/>
          <w:sz w:val="18"/>
          <w:szCs w:val="18"/>
          <w:color w:val="B8BABA"/>
          <w:spacing w:val="-25"/>
          <w:w w:val="100"/>
          <w:position w:val="-8"/>
        </w:rPr>
        <w:t> </w:t>
      </w:r>
      <w:r>
        <w:rPr>
          <w:rFonts w:ascii="Arial" w:hAnsi="Arial" w:cs="Arial" w:eastAsia="Arial"/>
          <w:sz w:val="18"/>
          <w:szCs w:val="18"/>
          <w:color w:val="B8BABA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8"/>
          <w:szCs w:val="18"/>
          <w:color w:val="B8BABA"/>
          <w:spacing w:val="0"/>
          <w:w w:val="100"/>
          <w:position w:val="-8"/>
        </w:rPr>
      </w:r>
      <w:r>
        <w:rPr>
          <w:rFonts w:ascii="Arial" w:hAnsi="Arial" w:cs="Arial" w:eastAsia="Arial"/>
          <w:sz w:val="72"/>
          <w:szCs w:val="72"/>
          <w:color w:val="464B83"/>
          <w:spacing w:val="0"/>
          <w:w w:val="134"/>
          <w:position w:val="-43"/>
        </w:rPr>
        <w:t>b{</w:t>
      </w:r>
      <w:r>
        <w:rPr>
          <w:rFonts w:ascii="Arial" w:hAnsi="Arial" w:cs="Arial" w:eastAsia="Arial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322" w:right="-20"/>
        <w:jc w:val="left"/>
        <w:tabs>
          <w:tab w:pos="780" w:val="left"/>
          <w:tab w:pos="114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797979"/>
          <w:w w:val="51"/>
          <w:position w:val="-2"/>
        </w:rPr>
        <w:t>...</w:t>
      </w:r>
      <w:r>
        <w:rPr>
          <w:rFonts w:ascii="Times New Roman" w:hAnsi="Times New Roman" w:cs="Times New Roman" w:eastAsia="Times New Roman"/>
          <w:sz w:val="11"/>
          <w:szCs w:val="11"/>
          <w:color w:val="797979"/>
          <w:spacing w:val="-8"/>
          <w:w w:val="51"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62"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979799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979799"/>
          <w:spacing w:val="-47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979799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979799"/>
          <w:spacing w:val="0"/>
          <w:w w:val="100"/>
          <w:position w:val="-2"/>
        </w:rPr>
      </w:r>
      <w:r>
        <w:rPr>
          <w:rFonts w:ascii="Arial" w:hAnsi="Arial" w:cs="Arial" w:eastAsia="Arial"/>
          <w:sz w:val="22"/>
          <w:szCs w:val="22"/>
          <w:color w:val="575759"/>
          <w:spacing w:val="0"/>
          <w:w w:val="66"/>
          <w:position w:val="-2"/>
        </w:rPr>
        <w:t>"'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8" w:lineRule="atLeast"/>
        <w:ind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979799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97979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7979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979799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75759"/>
          <w:spacing w:val="0"/>
          <w:w w:val="210"/>
        </w:rPr>
        <w:t>i:'</w:t>
      </w:r>
      <w:r>
        <w:rPr>
          <w:rFonts w:ascii="Times New Roman" w:hAnsi="Times New Roman" w:cs="Times New Roman" w:eastAsia="Times New Roman"/>
          <w:sz w:val="16"/>
          <w:szCs w:val="16"/>
          <w:color w:val="575759"/>
          <w:spacing w:val="73"/>
          <w:w w:val="2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AAAAA"/>
          <w:spacing w:val="0"/>
          <w:w w:val="21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80"/>
          <w:cols w:num="2" w:equalWidth="0">
            <w:col w:w="3632" w:space="5083"/>
            <w:col w:w="2945"/>
          </w:cols>
        </w:sectPr>
      </w:pPr>
      <w:rPr/>
    </w:p>
    <w:p>
      <w:pPr>
        <w:spacing w:before="0" w:after="0" w:line="88" w:lineRule="exact"/>
        <w:ind w:left="2345" w:right="3537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13.92pt;margin-top:37.920002pt;width:571.680012pt;height:785.040002pt;mso-position-horizontal-relative:page;mso-position-vertical-relative:page;z-index:-12618" coordorigin="278,758" coordsize="11434,15701">
            <v:group style="position:absolute;left:288;top:778;width:480;height:2" coordorigin="288,778" coordsize="480,2">
              <v:shape style="position:absolute;left:288;top:778;width:480;height:2" coordorigin="288,778" coordsize="480,0" path="m288,778l768,778e" filled="f" stroked="t" strokeweight=".96pt" strokecolor="#747474">
                <v:path arrowok="t"/>
              </v:shape>
            </v:group>
            <v:group style="position:absolute;left:288;top:768;width:2;height:1171" coordorigin="288,768" coordsize="2,1171">
              <v:shape style="position:absolute;left:288;top:768;width:2;height:1171" coordorigin="288,768" coordsize="0,1171" path="m288,1939l288,768e" filled="f" stroked="t" strokeweight=".96pt" strokecolor="#909090">
                <v:path arrowok="t"/>
              </v:shape>
            </v:group>
            <v:group style="position:absolute;left:523;top:778;width:5909;height:2" coordorigin="523,778" coordsize="5909,2">
              <v:shape style="position:absolute;left:523;top:778;width:5909;height:2" coordorigin="523,778" coordsize="5909,0" path="m523,778l6432,778e" filled="f" stroked="t" strokeweight=".72pt" strokecolor="#575757">
                <v:path arrowok="t"/>
              </v:shape>
            </v:group>
            <v:group style="position:absolute;left:994;top:787;width:1694;height:2" coordorigin="994,787" coordsize="1694,2">
              <v:shape style="position:absolute;left:994;top:787;width:1694;height:2" coordorigin="994,787" coordsize="1694,0" path="m994,787l2688,787e" filled="f" stroked="t" strokeweight=".96pt" strokecolor="#676767">
                <v:path arrowok="t"/>
              </v:shape>
            </v:group>
            <v:group style="position:absolute;left:2347;top:778;width:2;height:1085" coordorigin="2347,778" coordsize="2,1085">
              <v:shape style="position:absolute;left:2347;top:778;width:2;height:1085" coordorigin="2347,778" coordsize="0,1085" path="m2347,1862l2347,778e" filled="f" stroked="t" strokeweight=".48pt" strokecolor="#181818">
                <v:path arrowok="t"/>
              </v:shape>
            </v:group>
            <v:group style="position:absolute;left:2606;top:792;width:1272;height:2" coordorigin="2606,792" coordsize="1272,2">
              <v:shape style="position:absolute;left:2606;top:792;width:1272;height:2" coordorigin="2606,792" coordsize="1272,0" path="m2606,792l3878,792e" filled="f" stroked="t" strokeweight=".48pt" strokecolor="#2B2B2B">
                <v:path arrowok="t"/>
              </v:shape>
            </v:group>
            <v:group style="position:absolute;left:3821;top:797;width:7848;height:2" coordorigin="3821,797" coordsize="7848,2">
              <v:shape style="position:absolute;left:3821;top:797;width:7848;height:2" coordorigin="3821,797" coordsize="7848,0" path="m3821,797l11669,797e" filled="f" stroked="t" strokeweight=".72pt" strokecolor="#545454">
                <v:path arrowok="t"/>
              </v:shape>
            </v:group>
            <v:group style="position:absolute;left:7397;top:802;width:998;height:2" coordorigin="7397,802" coordsize="998,2">
              <v:shape style="position:absolute;left:7397;top:802;width:998;height:2" coordorigin="7397,802" coordsize="998,0" path="m7397,802l8395,802e" filled="f" stroked="t" strokeweight=".48pt" strokecolor="#282328">
                <v:path arrowok="t"/>
              </v:shape>
            </v:group>
            <v:group style="position:absolute;left:8304;top:806;width:3365;height:2" coordorigin="8304,806" coordsize="3365,2">
              <v:shape style="position:absolute;left:8304;top:806;width:3365;height:2" coordorigin="8304,806" coordsize="3365,0" path="m8304,806l11669,806e" filled="f" stroked="t" strokeweight=".96pt" strokecolor="#5B5B5B">
                <v:path arrowok="t"/>
              </v:shape>
            </v:group>
            <v:group style="position:absolute;left:9187;top:797;width:2;height:706" coordorigin="9187,797" coordsize="2,706">
              <v:shape style="position:absolute;left:9187;top:797;width:2;height:706" coordorigin="9187,797" coordsize="0,706" path="m9187,1502l9187,797e" filled="f" stroked="t" strokeweight=".96pt" strokecolor="#575757">
                <v:path arrowok="t"/>
              </v:shape>
            </v:group>
            <v:group style="position:absolute;left:11664;top:797;width:2;height:1819" coordorigin="11664,797" coordsize="2,1819">
              <v:shape style="position:absolute;left:11664;top:797;width:2;height:1819" coordorigin="11664,797" coordsize="0,1819" path="m11664,2616l11664,797e" filled="f" stroked="t" strokeweight=".96pt" strokecolor="#606060">
                <v:path arrowok="t"/>
              </v:shape>
            </v:group>
            <v:group style="position:absolute;left:288;top:768;width:2;height:10637" coordorigin="288,768" coordsize="2,10637">
              <v:shape style="position:absolute;left:288;top:768;width:2;height:10637" coordorigin="288,768" coordsize="0,10637" path="m288,11405l288,768e" filled="f" stroked="t" strokeweight=".96pt" strokecolor="#4F4F4F">
                <v:path arrowok="t"/>
              </v:shape>
            </v:group>
            <v:group style="position:absolute;left:9192;top:1445;width:2;height:418" coordorigin="9192,1445" coordsize="2,418">
              <v:shape style="position:absolute;left:9192;top:1445;width:2;height:418" coordorigin="9192,1445" coordsize="0,418" path="m9192,1862l9192,1445e" filled="f" stroked="t" strokeweight=".48pt" strokecolor="#1C1C1C">
                <v:path arrowok="t"/>
              </v:shape>
            </v:group>
            <v:group style="position:absolute;left:288;top:2304;width:2654;height:2" coordorigin="288,2304" coordsize="2654,2">
              <v:shape style="position:absolute;left:288;top:2304;width:2654;height:2" coordorigin="288,2304" coordsize="2654,0" path="m288,2304l2942,2304e" filled="f" stroked="t" strokeweight=".72pt" strokecolor="#5B5B5B">
                <v:path arrowok="t"/>
              </v:shape>
            </v:group>
            <v:group style="position:absolute;left:293;top:768;width:2;height:10637" coordorigin="293,768" coordsize="2,10637">
              <v:shape style="position:absolute;left:293;top:768;width:2;height:10637" coordorigin="293,768" coordsize="0,10637" path="m293,11405l293,768e" filled="f" stroked="t" strokeweight=".72pt" strokecolor="#484848">
                <v:path arrowok="t"/>
              </v:shape>
            </v:group>
            <v:group style="position:absolute;left:2352;top:1805;width:2;height:509" coordorigin="2352,1805" coordsize="2,509">
              <v:shape style="position:absolute;left:2352;top:1805;width:2;height:509" coordorigin="2352,1805" coordsize="0,509" path="m2352,2314l2352,1805e" filled="f" stroked="t" strokeweight=".72pt" strokecolor="#383838">
                <v:path arrowok="t"/>
              </v:shape>
            </v:group>
            <v:group style="position:absolute;left:2885;top:2309;width:994;height:2" coordorigin="2885,2309" coordsize="994,2">
              <v:shape style="position:absolute;left:2885;top:2309;width:994;height:2" coordorigin="2885,2309" coordsize="994,0" path="m2885,2309l3878,2309e" filled="f" stroked="t" strokeweight=".48pt" strokecolor="#2F2F2F">
                <v:path arrowok="t"/>
              </v:shape>
            </v:group>
            <v:group style="position:absolute;left:3821;top:2314;width:3994;height:2" coordorigin="3821,2314" coordsize="3994,2">
              <v:shape style="position:absolute;left:3821;top:2314;width:3994;height:2" coordorigin="3821,2314" coordsize="3994,0" path="m3821,2314l7814,2314e" filled="f" stroked="t" strokeweight=".96pt" strokecolor="#575757">
                <v:path arrowok="t"/>
              </v:shape>
            </v:group>
            <v:group style="position:absolute;left:7757;top:2318;width:638;height:2" coordorigin="7757,2318" coordsize="638,2">
              <v:shape style="position:absolute;left:7757;top:2318;width:638;height:2" coordorigin="7757,2318" coordsize="638,0" path="m7757,2318l8395,2318e" filled="f" stroked="t" strokeweight=".48pt" strokecolor="#444444">
                <v:path arrowok="t"/>
              </v:shape>
            </v:group>
            <v:group style="position:absolute;left:8366;top:2304;width:816;height:2" coordorigin="8366,2304" coordsize="816,2">
              <v:shape style="position:absolute;left:8366;top:2304;width:816;height:2" coordorigin="8366,2304" coordsize="816,0" path="m8366,2304l9182,2304e" filled="f" stroked="t" strokeweight=".48pt" strokecolor="#979797">
                <v:path arrowok="t"/>
              </v:shape>
            </v:group>
            <v:group style="position:absolute;left:9192;top:797;width:2;height:1536" coordorigin="9192,797" coordsize="2,1536">
              <v:shape style="position:absolute;left:9192;top:797;width:2;height:1536" coordorigin="9192,797" coordsize="0,1536" path="m9192,2333l9192,797e" filled="f" stroked="t" strokeweight=".48pt" strokecolor="#383838">
                <v:path arrowok="t"/>
              </v:shape>
            </v:group>
            <v:group style="position:absolute;left:9173;top:2304;width:96;height:2" coordorigin="9173,2304" coordsize="96,2">
              <v:shape style="position:absolute;left:9173;top:2304;width:96;height:2" coordorigin="9173,2304" coordsize="96,0" path="m9173,2304l9269,2304e" filled="f" stroked="t" strokeweight=".96pt" strokecolor="#3F3F3F">
                <v:path arrowok="t"/>
              </v:shape>
            </v:group>
            <v:group style="position:absolute;left:9226;top:2323;width:2448;height:2" coordorigin="9226,2323" coordsize="2448,2">
              <v:shape style="position:absolute;left:9226;top:2323;width:2448;height:2" coordorigin="9226,2323" coordsize="2448,0" path="m9226,2323l11674,2323e" filled="f" stroked="t" strokeweight=".96pt" strokecolor="#606064">
                <v:path arrowok="t"/>
              </v:shape>
            </v:group>
            <v:group style="position:absolute;left:288;top:2544;width:1435;height:2" coordorigin="288,2544" coordsize="1435,2">
              <v:shape style="position:absolute;left:288;top:2544;width:1435;height:2" coordorigin="288,2544" coordsize="1435,0" path="m288,2544l1723,2544e" filled="f" stroked="t" strokeweight=".72pt" strokecolor="#484848">
                <v:path arrowok="t"/>
              </v:shape>
            </v:group>
            <v:group style="position:absolute;left:1618;top:2554;width:3869;height:2" coordorigin="1618,2554" coordsize="3869,2">
              <v:shape style="position:absolute;left:1618;top:2554;width:3869;height:2" coordorigin="1618,2554" coordsize="3869,0" path="m1618,2554l5486,2554e" filled="f" stroked="t" strokeweight=".96pt" strokecolor="#4F4F4F">
                <v:path arrowok="t"/>
              </v:shape>
            </v:group>
            <v:group style="position:absolute;left:5429;top:2558;width:317;height:2" coordorigin="5429,2558" coordsize="317,2">
              <v:shape style="position:absolute;left:5429;top:2558;width:317;height:2" coordorigin="5429,2558" coordsize="317,0" path="m5429,2558l5746,2558e" filled="f" stroked="t" strokeweight=".48pt" strokecolor="#1F1F1F">
                <v:path arrowok="t"/>
              </v:shape>
            </v:group>
            <v:group style="position:absolute;left:5688;top:2563;width:3797;height:2" coordorigin="5688,2563" coordsize="3797,2">
              <v:shape style="position:absolute;left:5688;top:2563;width:3797;height:2" coordorigin="5688,2563" coordsize="3797,0" path="m5688,2563l9485,2563e" filled="f" stroked="t" strokeweight=".72pt" strokecolor="#4F4F4F">
                <v:path arrowok="t"/>
              </v:shape>
            </v:group>
            <v:group style="position:absolute;left:9240;top:2568;width:2434;height:2" coordorigin="9240,2568" coordsize="2434,2">
              <v:shape style="position:absolute;left:9240;top:2568;width:2434;height:2" coordorigin="9240,2568" coordsize="2434,0" path="m9240,2568l11674,2568e" filled="f" stroked="t" strokeweight=".48pt" strokecolor="#2B2B2B">
                <v:path arrowok="t"/>
              </v:shape>
            </v:group>
            <v:group style="position:absolute;left:288;top:2794;width:1958;height:2" coordorigin="288,2794" coordsize="1958,2">
              <v:shape style="position:absolute;left:288;top:2794;width:1958;height:2" coordorigin="288,2794" coordsize="1958,0" path="m288,2794l2246,2794e" filled="f" stroked="t" strokeweight=".72pt" strokecolor="#545454">
                <v:path arrowok="t"/>
              </v:shape>
            </v:group>
            <v:group style="position:absolute;left:1666;top:2794;width:1277;height:2" coordorigin="1666,2794" coordsize="1277,2">
              <v:shape style="position:absolute;left:1666;top:2794;width:1277;height:2" coordorigin="1666,2794" coordsize="1277,0" path="m1666,2794l2942,2794e" filled="f" stroked="t" strokeweight=".72pt" strokecolor="#3F3F3F">
                <v:path arrowok="t"/>
              </v:shape>
            </v:group>
            <v:group style="position:absolute;left:2885;top:2798;width:1363;height:2" coordorigin="2885,2798" coordsize="1363,2">
              <v:shape style="position:absolute;left:2885;top:2798;width:1363;height:2" coordorigin="2885,2798" coordsize="1363,0" path="m2885,2798l4248,2798e" filled="f" stroked="t" strokeweight=".48pt" strokecolor="#1F1F1F">
                <v:path arrowok="t"/>
              </v:shape>
            </v:group>
            <v:group style="position:absolute;left:4219;top:2789;width:1238;height:2" coordorigin="4219,2789" coordsize="1238,2">
              <v:shape style="position:absolute;left:4219;top:2789;width:1238;height:2" coordorigin="4219,2789" coordsize="1238,0" path="m4219,2789l5458,2789e" filled="f" stroked="t" strokeweight=".48pt" strokecolor="#1F1F1F">
                <v:path arrowok="t"/>
              </v:shape>
            </v:group>
            <v:group style="position:absolute;left:5458;top:2789;width:259;height:2" coordorigin="5458,2789" coordsize="259,2">
              <v:shape style="position:absolute;left:5458;top:2789;width:259;height:2" coordorigin="5458,2789" coordsize="259,0" path="m5458,2789l5717,2789e" filled="f" stroked="t" strokeweight=".96pt" strokecolor="#282828">
                <v:path arrowok="t"/>
              </v:shape>
            </v:group>
            <v:group style="position:absolute;left:5688;top:2803;width:2707;height:2" coordorigin="5688,2803" coordsize="2707,2">
              <v:shape style="position:absolute;left:5688;top:2803;width:2707;height:2" coordorigin="5688,2803" coordsize="2707,0" path="m5688,2803l8395,2803e" filled="f" stroked="t" strokeweight=".96pt" strokecolor="#5B5B5B">
                <v:path arrowok="t"/>
              </v:shape>
            </v:group>
            <v:group style="position:absolute;left:8338;top:2808;width:2146;height:2" coordorigin="8338,2808" coordsize="2146,2">
              <v:shape style="position:absolute;left:8338;top:2808;width:2146;height:2" coordorigin="8338,2808" coordsize="2146,0" path="m8338,2808l10483,2808e" filled="f" stroked="t" strokeweight=".48pt" strokecolor="#232323">
                <v:path arrowok="t"/>
              </v:shape>
            </v:group>
            <v:group style="position:absolute;left:10454;top:2789;width:1224;height:2" coordorigin="10454,2789" coordsize="1224,2">
              <v:shape style="position:absolute;left:10454;top:2789;width:1224;height:2" coordorigin="10454,2789" coordsize="1224,0" path="m10454,2789l11678,2789e" filled="f" stroked="t" strokeweight=".48pt" strokecolor="#484848">
                <v:path arrowok="t"/>
              </v:shape>
            </v:group>
            <v:group style="position:absolute;left:11666;top:2534;width:2;height:2054" coordorigin="11666,2534" coordsize="2,2054">
              <v:shape style="position:absolute;left:11666;top:2534;width:2;height:2054" coordorigin="11666,2534" coordsize="0,2054" path="m11666,4589l11666,2534e" filled="f" stroked="t" strokeweight=".48pt" strokecolor="#444444">
                <v:path arrowok="t"/>
              </v:shape>
            </v:group>
            <v:group style="position:absolute;left:288;top:3034;width:1656;height:2" coordorigin="288,3034" coordsize="1656,2">
              <v:shape style="position:absolute;left:288;top:3034;width:1656;height:2" coordorigin="288,3034" coordsize="1656,0" path="m288,3034l1944,3034e" filled="f" stroked="t" strokeweight=".72pt" strokecolor="#545454">
                <v:path arrowok="t"/>
              </v:shape>
            </v:group>
            <v:group style="position:absolute;left:1886;top:3038;width:3072;height:2" coordorigin="1886,3038" coordsize="3072,2">
              <v:shape style="position:absolute;left:1886;top:3038;width:3072;height:2" coordorigin="1886,3038" coordsize="3072,0" path="m1886,3038l4958,3038e" filled="f" stroked="t" strokeweight=".48pt" strokecolor="#2F2F2F">
                <v:path arrowok="t"/>
              </v:shape>
            </v:group>
            <v:group style="position:absolute;left:4282;top:3043;width:3014;height:2" coordorigin="4282,3043" coordsize="3014,2">
              <v:shape style="position:absolute;left:4282;top:3043;width:3014;height:2" coordorigin="4282,3043" coordsize="3014,0" path="m4282,3043l7296,3043e" filled="f" stroked="t" strokeweight=".96pt" strokecolor="#575757">
                <v:path arrowok="t"/>
              </v:shape>
            </v:group>
            <v:group style="position:absolute;left:6960;top:3043;width:4690;height:2" coordorigin="6960,3043" coordsize="4690,2">
              <v:shape style="position:absolute;left:6960;top:3043;width:4690;height:2" coordorigin="6960,3043" coordsize="4690,0" path="m6960,3043l11650,3043e" filled="f" stroked="t" strokeweight=".72pt" strokecolor="#444444">
                <v:path arrowok="t"/>
              </v:shape>
            </v:group>
            <v:group style="position:absolute;left:7397;top:3048;width:998;height:2" coordorigin="7397,3048" coordsize="998,2">
              <v:shape style="position:absolute;left:7397;top:3048;width:998;height:2" coordorigin="7397,3048" coordsize="998,0" path="m7397,3048l8395,3048e" filled="f" stroked="t" strokeweight=".48pt" strokecolor="#2B2B2B">
                <v:path arrowok="t"/>
              </v:shape>
            </v:group>
            <v:group style="position:absolute;left:8366;top:3034;width:811;height:2" coordorigin="8366,3034" coordsize="811,2">
              <v:shape style="position:absolute;left:8366;top:3034;width:811;height:2" coordorigin="8366,3034" coordsize="811,0" path="m8366,3034l9178,3034e" filled="f" stroked="t" strokeweight=".48pt" strokecolor="#000000">
                <v:path arrowok="t"/>
              </v:shape>
            </v:group>
            <v:group style="position:absolute;left:9178;top:3034;width:91;height:2" coordorigin="9178,3034" coordsize="91,2">
              <v:shape style="position:absolute;left:9178;top:3034;width:91;height:2" coordorigin="9178,3034" coordsize="91,0" path="m9178,3034l9269,3034e" filled="f" stroked="t" strokeweight=".96pt" strokecolor="#282828">
                <v:path arrowok="t"/>
              </v:shape>
            </v:group>
            <v:group style="position:absolute;left:9221;top:3053;width:2453;height:2" coordorigin="9221,3053" coordsize="2453,2">
              <v:shape style="position:absolute;left:9221;top:3053;width:2453;height:2" coordorigin="9221,3053" coordsize="2453,0" path="m9221,3053l11674,3053e" filled="f" stroked="t" strokeweight=".96pt" strokecolor="#5B5B5B">
                <v:path arrowok="t"/>
              </v:shape>
            </v:group>
            <v:group style="position:absolute;left:288;top:3274;width:1435;height:2" coordorigin="288,3274" coordsize="1435,2">
              <v:shape style="position:absolute;left:288;top:3274;width:1435;height:2" coordorigin="288,3274" coordsize="1435,0" path="m288,3274l1723,3274e" filled="f" stroked="t" strokeweight=".72pt" strokecolor="#6B6B6B">
                <v:path arrowok="t"/>
              </v:shape>
            </v:group>
            <v:group style="position:absolute;left:1666;top:3283;width:5059;height:2" coordorigin="1666,3283" coordsize="5059,2">
              <v:shape style="position:absolute;left:1666;top:3283;width:5059;height:2" coordorigin="1666,3283" coordsize="5059,0" path="m1666,3283l6725,3283e" filled="f" stroked="t" strokeweight=".72pt" strokecolor="#676767">
                <v:path arrowok="t"/>
              </v:shape>
            </v:group>
            <v:group style="position:absolute;left:6667;top:3288;width:1728;height:2" coordorigin="6667,3288" coordsize="1728,2">
              <v:shape style="position:absolute;left:6667;top:3288;width:1728;height:2" coordorigin="6667,3288" coordsize="1728,0" path="m6667,3288l8395,3288e" filled="f" stroked="t" strokeweight=".48pt" strokecolor="#4F4F4F">
                <v:path arrowok="t"/>
              </v:shape>
            </v:group>
            <v:group style="position:absolute;left:8299;top:3293;width:3374;height:2" coordorigin="8299,3293" coordsize="3374,2">
              <v:shape style="position:absolute;left:8299;top:3293;width:3374;height:2" coordorigin="8299,3293" coordsize="3374,0" path="m8299,3293l11674,3293e" filled="f" stroked="t" strokeweight=".96pt" strokecolor="#747474">
                <v:path arrowok="t"/>
              </v:shape>
            </v:group>
            <v:group style="position:absolute;left:288;top:3514;width:1435;height:2" coordorigin="288,3514" coordsize="1435,2">
              <v:shape style="position:absolute;left:288;top:3514;width:1435;height:2" coordorigin="288,3514" coordsize="1435,0" path="m288,3514l1723,3514e" filled="f" stroked="t" strokeweight=".96pt" strokecolor="#747474">
                <v:path arrowok="t"/>
              </v:shape>
            </v:group>
            <v:group style="position:absolute;left:1666;top:3518;width:1277;height:2" coordorigin="1666,3518" coordsize="1277,2">
              <v:shape style="position:absolute;left:1666;top:3518;width:1277;height:2" coordorigin="1666,3518" coordsize="1277,0" path="m1666,3518l2942,3518e" filled="f" stroked="t" strokeweight=".48pt" strokecolor="#4B4B4B">
                <v:path arrowok="t"/>
              </v:shape>
            </v:group>
            <v:group style="position:absolute;left:2914;top:3528;width:384;height:2" coordorigin="2914,3528" coordsize="384,2">
              <v:shape style="position:absolute;left:2914;top:3528;width:384;height:2" coordorigin="2914,3528" coordsize="384,0" path="m2914,3528l3298,3528e" filled="f" stroked="t" strokeweight=".48pt" strokecolor="#7C7C7C">
                <v:path arrowok="t"/>
              </v:shape>
            </v:group>
            <v:group style="position:absolute;left:3230;top:3523;width:3494;height:2" coordorigin="3230,3523" coordsize="3494,2">
              <v:shape style="position:absolute;left:3230;top:3523;width:3494;height:2" coordorigin="3230,3523" coordsize="3494,0" path="m3230,3523l6725,3523e" filled="f" stroked="t" strokeweight=".96pt" strokecolor="#707070">
                <v:path arrowok="t"/>
              </v:shape>
            </v:group>
            <v:group style="position:absolute;left:6667;top:3528;width:1147;height:2" coordorigin="6667,3528" coordsize="1147,2">
              <v:shape style="position:absolute;left:6667;top:3528;width:1147;height:2" coordorigin="6667,3528" coordsize="1147,0" path="m6667,3528l7814,3528e" filled="f" stroked="t" strokeweight=".48pt" strokecolor="#484848">
                <v:path arrowok="t"/>
              </v:shape>
            </v:group>
            <v:group style="position:absolute;left:7757;top:3533;width:3917;height:2" coordorigin="7757,3533" coordsize="3917,2">
              <v:shape style="position:absolute;left:7757;top:3533;width:3917;height:2" coordorigin="7757,3533" coordsize="3917,0" path="m7757,3533l11674,3533e" filled="f" stroked="t" strokeweight=".72pt" strokecolor="#707070">
                <v:path arrowok="t"/>
              </v:shape>
            </v:group>
            <v:group style="position:absolute;left:3859;top:3514;width:2;height:778" coordorigin="3859,3514" coordsize="2,778">
              <v:shape style="position:absolute;left:3859;top:3514;width:2;height:778" coordorigin="3859,3514" coordsize="0,778" path="m3859,4291l3859,3514e" filled="f" stroked="t" strokeweight=".96pt" strokecolor="#575757">
                <v:path arrowok="t"/>
              </v:shape>
            </v:group>
            <v:group style="position:absolute;left:6998;top:3523;width:2;height:768" coordorigin="6998,3523" coordsize="2,768">
              <v:shape style="position:absolute;left:6998;top:3523;width:2;height:768" coordorigin="6998,3523" coordsize="0,768" path="m6998,4291l6998,3523e" filled="f" stroked="t" strokeweight=".96pt" strokecolor="#545454">
                <v:path arrowok="t"/>
              </v:shape>
            </v:group>
            <v:group style="position:absolute;left:6979;top:4008;width:2198;height:2" coordorigin="6979,4008" coordsize="2198,2">
              <v:shape style="position:absolute;left:6979;top:4008;width:2198;height:2" coordorigin="6979,4008" coordsize="2198,0" path="m6979,4008l9178,4008e" filled="f" stroked="t" strokeweight=".48pt" strokecolor="#777777">
                <v:path arrowok="t"/>
              </v:shape>
            </v:group>
            <v:group style="position:absolute;left:293;top:3720;width:2;height:317" coordorigin="293,3720" coordsize="2,317">
              <v:shape style="position:absolute;left:293;top:3720;width:2;height:317" coordorigin="293,3720" coordsize="0,317" path="m293,4037l293,3720e" filled="f" stroked="t" strokeweight=".48pt" strokecolor="#131313">
                <v:path arrowok="t"/>
              </v:shape>
            </v:group>
            <v:group style="position:absolute;left:9178;top:4008;width:1277;height:2" coordorigin="9178,4008" coordsize="1277,2">
              <v:shape style="position:absolute;left:9178;top:4008;width:1277;height:2" coordorigin="9178,4008" coordsize="1277,0" path="m9178,4008l10454,4008e" filled="f" stroked="t" strokeweight=".48pt" strokecolor="#000000">
                <v:path arrowok="t"/>
              </v:shape>
            </v:group>
            <v:group style="position:absolute;left:10454;top:4008;width:1224;height:2" coordorigin="10454,4008" coordsize="1224,2">
              <v:shape style="position:absolute;left:10454;top:4008;width:1224;height:2" coordorigin="10454,4008" coordsize="1224,0" path="m10454,4008l11678,4008e" filled="f" stroked="t" strokeweight=".48pt" strokecolor="#444444">
                <v:path arrowok="t"/>
              </v:shape>
            </v:group>
            <v:group style="position:absolute;left:288;top:4272;width:326;height:2" coordorigin="288,4272" coordsize="326,2">
              <v:shape style="position:absolute;left:288;top:4272;width:326;height:2" coordorigin="288,4272" coordsize="326,0" path="m288,4272l614,4272e" filled="f" stroked="t" strokeweight=".96pt" strokecolor="#676767">
                <v:path arrowok="t"/>
              </v:shape>
            </v:group>
            <v:group style="position:absolute;left:523;top:4277;width:528;height:2" coordorigin="523,4277" coordsize="528,2">
              <v:shape style="position:absolute;left:523;top:4277;width:528;height:2" coordorigin="523,4277" coordsize="528,0" path="m523,4277l1051,4277e" filled="f" stroked="t" strokeweight=".48pt" strokecolor="#3B3B3B">
                <v:path arrowok="t"/>
              </v:shape>
            </v:group>
            <v:group style="position:absolute;left:994;top:4282;width:2894;height:2" coordorigin="994,4282" coordsize="2894,2">
              <v:shape style="position:absolute;left:994;top:4282;width:2894;height:2" coordorigin="994,4282" coordsize="2894,0" path="m994,4282l3888,4282e" filled="f" stroked="t" strokeweight=".96pt" strokecolor="#575757">
                <v:path arrowok="t"/>
              </v:shape>
            </v:group>
            <v:group style="position:absolute;left:3811;top:4282;width:2914;height:2" coordorigin="3811,4282" coordsize="2914,2">
              <v:shape style="position:absolute;left:3811;top:4282;width:2914;height:2" coordorigin="3811,4282" coordsize="2914,0" path="m3811,4282l6725,4282e" filled="f" stroked="t" strokeweight=".72pt" strokecolor="#2F2F2F">
                <v:path arrowok="t"/>
              </v:shape>
            </v:group>
            <v:group style="position:absolute;left:6667;top:4291;width:3816;height:2" coordorigin="6667,4291" coordsize="3816,2">
              <v:shape style="position:absolute;left:6667;top:4291;width:3816;height:2" coordorigin="6667,4291" coordsize="3816,0" path="m6667,4291l10483,4291e" filled="f" stroked="t" strokeweight=".96pt" strokecolor="#545454">
                <v:path arrowok="t"/>
              </v:shape>
            </v:group>
            <v:group style="position:absolute;left:10426;top:4296;width:1248;height:2" coordorigin="10426,4296" coordsize="1248,2">
              <v:shape style="position:absolute;left:10426;top:4296;width:1248;height:2" coordorigin="10426,4296" coordsize="1248,0" path="m10426,4296l11674,4296e" filled="f" stroked="t" strokeweight=".48pt" strokecolor="#3B3B3B">
                <v:path arrowok="t"/>
              </v:shape>
            </v:group>
            <v:group style="position:absolute;left:288;top:4550;width:1435;height:2" coordorigin="288,4550" coordsize="1435,2">
              <v:shape style="position:absolute;left:288;top:4550;width:1435;height:2" coordorigin="288,4550" coordsize="1435,0" path="m288,4550l1723,4550e" filled="f" stroked="t" strokeweight=".72pt" strokecolor="#484848">
                <v:path arrowok="t"/>
              </v:shape>
            </v:group>
            <v:group style="position:absolute;left:1666;top:4555;width:278;height:2" coordorigin="1666,4555" coordsize="278,2">
              <v:shape style="position:absolute;left:1666;top:4555;width:278;height:2" coordorigin="1666,4555" coordsize="278,0" path="m1666,4555l1944,4555e" filled="f" stroked="t" strokeweight=".48pt" strokecolor="#3F3F3F">
                <v:path arrowok="t"/>
              </v:shape>
            </v:group>
            <v:group style="position:absolute;left:1843;top:4560;width:3245;height:2" coordorigin="1843,4560" coordsize="3245,2">
              <v:shape style="position:absolute;left:1843;top:4560;width:3245;height:2" coordorigin="1843,4560" coordsize="3245,0" path="m1843,4560l5088,4560e" filled="f" stroked="t" strokeweight=".96pt" strokecolor="#575757">
                <v:path arrowok="t"/>
              </v:shape>
            </v:group>
            <v:group style="position:absolute;left:2352;top:4272;width:2;height:1042" coordorigin="2352,4272" coordsize="2,1042">
              <v:shape style="position:absolute;left:2352;top:4272;width:2;height:1042" coordorigin="2352,4272" coordsize="0,1042" path="m2352,5314l2352,4272e" filled="f" stroked="t" strokeweight=".96pt" strokecolor="#545454">
                <v:path arrowok="t"/>
              </v:shape>
            </v:group>
            <v:group style="position:absolute;left:4901;top:4565;width:3494;height:2" coordorigin="4901,4565" coordsize="3494,2">
              <v:shape style="position:absolute;left:4901;top:4565;width:3494;height:2" coordorigin="4901,4565" coordsize="3494,0" path="m4901,4565l8395,4565e" filled="f" stroked="t" strokeweight=".48pt" strokecolor="#232323">
                <v:path arrowok="t"/>
              </v:shape>
            </v:group>
            <v:group style="position:absolute;left:8366;top:4550;width:811;height:2" coordorigin="8366,4550" coordsize="811,2">
              <v:shape style="position:absolute;left:8366;top:4550;width:811;height:2" coordorigin="8366,4550" coordsize="811,0" path="m8366,4550l9178,4550e" filled="f" stroked="t" strokeweight=".48pt" strokecolor="#000000">
                <v:path arrowok="t"/>
              </v:shape>
            </v:group>
            <v:group style="position:absolute;left:9043;top:4570;width:2635;height:2" coordorigin="9043,4570" coordsize="2635,2">
              <v:shape style="position:absolute;left:9043;top:4570;width:2635;height:2" coordorigin="9043,4570" coordsize="2635,0" path="m9043,4570l11678,4570e" filled="f" stroked="t" strokeweight=".96pt" strokecolor="#606060">
                <v:path arrowok="t"/>
              </v:shape>
            </v:group>
            <v:group style="position:absolute;left:2342;top:4800;width:2616;height:2" coordorigin="2342,4800" coordsize="2616,2">
              <v:shape style="position:absolute;left:2342;top:4800;width:2616;height:2" coordorigin="2342,4800" coordsize="2616,0" path="m2342,4800l4958,4800e" filled="f" stroked="t" strokeweight=".72pt" strokecolor="#444444">
                <v:path arrowok="t"/>
              </v:shape>
            </v:group>
            <v:group style="position:absolute;left:4901;top:4805;width:1824;height:2" coordorigin="4901,4805" coordsize="1824,2">
              <v:shape style="position:absolute;left:4901;top:4805;width:1824;height:2" coordorigin="4901,4805" coordsize="1824,0" path="m4901,4805l6725,4805e" filled="f" stroked="t" strokeweight=".48pt" strokecolor="#232323">
                <v:path arrowok="t"/>
              </v:shape>
            </v:group>
            <v:group style="position:absolute;left:6696;top:4795;width:1090;height:2" coordorigin="6696,4795" coordsize="1090,2">
              <v:shape style="position:absolute;left:6696;top:4795;width:1090;height:2" coordorigin="6696,4795" coordsize="1090,0" path="m6696,4795l7786,4795e" filled="f" stroked="t" strokeweight=".96pt" strokecolor="#1F1F1F">
                <v:path arrowok="t"/>
              </v:shape>
            </v:group>
            <v:group style="position:absolute;left:7536;top:4810;width:4147;height:2" coordorigin="7536,4810" coordsize="4147,2">
              <v:shape style="position:absolute;left:7536;top:4810;width:4147;height:2" coordorigin="7536,4810" coordsize="4147,0" path="m7536,4810l11683,4810e" filled="f" stroked="t" strokeweight=".96pt" strokecolor="#5B5B5B">
                <v:path arrowok="t"/>
              </v:shape>
            </v:group>
            <v:group style="position:absolute;left:11674;top:797;width:2;height:4037" coordorigin="11674,797" coordsize="2,4037">
              <v:shape style="position:absolute;left:11674;top:797;width:2;height:4037" coordorigin="11674,797" coordsize="0,4037" path="m11674,4834l11674,797e" filled="f" stroked="t" strokeweight=".72pt" strokecolor="#4F4F4F">
                <v:path arrowok="t"/>
              </v:shape>
            </v:group>
            <v:group style="position:absolute;left:293;top:4766;width:2;height:302" coordorigin="293,4766" coordsize="2,302">
              <v:shape style="position:absolute;left:293;top:4766;width:2;height:302" coordorigin="293,4766" coordsize="0,302" path="m293,5069l293,4766e" filled="f" stroked="t" strokeweight=".48pt" strokecolor="#181818">
                <v:path arrowok="t"/>
              </v:shape>
            </v:group>
            <v:group style="position:absolute;left:4934;top:4800;width:2;height:955" coordorigin="4934,4800" coordsize="2,955">
              <v:shape style="position:absolute;left:4934;top:4800;width:2;height:955" coordorigin="4934,4800" coordsize="0,955" path="m4934,5755l4934,4800e" filled="f" stroked="t" strokeweight=".96pt" strokecolor="#4F4F4F">
                <v:path arrowok="t"/>
              </v:shape>
            </v:group>
            <v:group style="position:absolute;left:7786;top:4786;width:2;height:254" coordorigin="7786,4786" coordsize="2,254">
              <v:shape style="position:absolute;left:7786;top:4786;width:2;height:254" coordorigin="7786,4786" coordsize="0,254" path="m7786,5040l7786,4786e" filled="f" stroked="t" strokeweight=".48pt" strokecolor="#444444">
                <v:path arrowok="t"/>
              </v:shape>
            </v:group>
            <v:group style="position:absolute;left:11674;top:4608;width:2;height:1195" coordorigin="11674,4608" coordsize="2,1195">
              <v:shape style="position:absolute;left:11674;top:4608;width:2;height:1195" coordorigin="11674,4608" coordsize="0,1195" path="m11674,5803l11674,4608e" filled="f" stroked="t" strokeweight=".96pt" strokecolor="#646464">
                <v:path arrowok="t"/>
              </v:shape>
            </v:group>
            <v:group style="position:absolute;left:4925;top:5294;width:2093;height:2" coordorigin="4925,5294" coordsize="2093,2">
              <v:shape style="position:absolute;left:4925;top:5294;width:2093;height:2" coordorigin="4925,5294" coordsize="2093,0" path="m4925,5294l7018,5294e" filled="f" stroked="t" strokeweight=".48pt" strokecolor="#2F2F2F">
                <v:path arrowok="t"/>
              </v:shape>
            </v:group>
            <v:group style="position:absolute;left:6989;top:5285;width:802;height:2" coordorigin="6989,5285" coordsize="802,2">
              <v:shape style="position:absolute;left:6989;top:5285;width:802;height:2" coordorigin="6989,5285" coordsize="802,0" path="m6989,5285l7790,5285e" filled="f" stroked="t" strokeweight=".48pt" strokecolor="#2F2F2F">
                <v:path arrowok="t"/>
              </v:shape>
            </v:group>
            <v:group style="position:absolute;left:7786;top:5040;width:2;height:250" coordorigin="7786,5040" coordsize="2,250">
              <v:shape style="position:absolute;left:7786;top:5040;width:2;height:250" coordorigin="7786,5040" coordsize="0,250" path="m7786,5290l7786,5040e" filled="f" stroked="t" strokeweight=".48pt" strokecolor="#2B2B2B">
                <v:path arrowok="t"/>
              </v:shape>
            </v:group>
            <v:group style="position:absolute;left:7752;top:5299;width:3931;height:2" coordorigin="7752,5299" coordsize="3931,2">
              <v:shape style="position:absolute;left:7752;top:5299;width:3931;height:2" coordorigin="7752,5299" coordsize="3931,0" path="m7752,5299l11683,5299e" filled="f" stroked="t" strokeweight=".96pt" strokecolor="#5B5B5B">
                <v:path arrowok="t"/>
              </v:shape>
            </v:group>
            <v:group style="position:absolute;left:298;top:5184;width:2;height:2112" coordorigin="298,5184" coordsize="2,2112">
              <v:shape style="position:absolute;left:298;top:5184;width:2;height:2112" coordorigin="298,5184" coordsize="0,2112" path="m298,7296l298,5184e" filled="f" stroked="t" strokeweight=".96pt" strokecolor="#5B5B5B">
                <v:path arrowok="t"/>
              </v:shape>
            </v:group>
            <v:group style="position:absolute;left:2357;top:5256;width:2;height:542" coordorigin="2357,5256" coordsize="2,542">
              <v:shape style="position:absolute;left:2357;top:5256;width:2;height:542" coordorigin="2357,5256" coordsize="0,542" path="m2357,5798l2357,5256e" filled="f" stroked="t" strokeweight=".48pt" strokecolor="#181818">
                <v:path arrowok="t"/>
              </v:shape>
            </v:group>
            <v:group style="position:absolute;left:4925;top:5534;width:2093;height:2" coordorigin="4925,5534" coordsize="2093,2">
              <v:shape style="position:absolute;left:4925;top:5534;width:2093;height:2" coordorigin="4925,5534" coordsize="2093,0" path="m4925,5534l7018,5534e" filled="f" stroked="t" strokeweight=".48pt" strokecolor="#2B2B2B">
                <v:path arrowok="t"/>
              </v:shape>
            </v:group>
            <v:group style="position:absolute;left:6989;top:5558;width:1378;height:2" coordorigin="6989,5558" coordsize="1378,2">
              <v:shape style="position:absolute;left:6989;top:5558;width:1378;height:2" coordorigin="6989,5558" coordsize="1378,0" path="m6989,5558l8366,5558e" filled="f" stroked="t" strokeweight=".96pt" strokecolor="#939393">
                <v:path arrowok="t"/>
              </v:shape>
            </v:group>
            <v:group style="position:absolute;left:8198;top:5539;width:3485;height:2" coordorigin="8198,5539" coordsize="3485,2">
              <v:shape style="position:absolute;left:8198;top:5539;width:3485;height:2" coordorigin="8198,5539" coordsize="3485,0" path="m8198,5539l11683,5539e" filled="f" stroked="t" strokeweight=".96pt" strokecolor="#5B5B5B">
                <v:path arrowok="t"/>
              </v:shape>
            </v:group>
            <v:group style="position:absolute;left:4934;top:5779;width:4363;height:2" coordorigin="4934,5779" coordsize="4363,2">
              <v:shape style="position:absolute;left:4934;top:5779;width:4363;height:2" coordorigin="4934,5779" coordsize="4363,0" path="m4934,5779l9298,5779e" filled="f" stroked="t" strokeweight=".96pt" strokecolor="#5B5B5B">
                <v:path arrowok="t"/>
              </v:shape>
            </v:group>
            <v:group style="position:absolute;left:9240;top:5784;width:2443;height:2" coordorigin="9240,5784" coordsize="2443,2">
              <v:shape style="position:absolute;left:9240;top:5784;width:2443;height:2" coordorigin="9240,5784" coordsize="2443,0" path="m9240,5784l11683,5784e" filled="f" stroked="t" strokeweight=".48pt" strokecolor="#343434">
                <v:path arrowok="t"/>
              </v:shape>
            </v:group>
            <v:group style="position:absolute;left:2357;top:4272;width:2;height:8093" coordorigin="2357,4272" coordsize="2,8093">
              <v:shape style="position:absolute;left:2357;top:4272;width:2;height:8093" coordorigin="2357,4272" coordsize="0,8093" path="m2357,12365l2357,4272e" filled="f" stroked="t" strokeweight=".72pt" strokecolor="#444444">
                <v:path arrowok="t"/>
              </v:shape>
            </v:group>
            <v:group style="position:absolute;left:2352;top:6014;width:590;height:2" coordorigin="2352,6014" coordsize="590,2">
              <v:shape style="position:absolute;left:2352;top:6014;width:590;height:2" coordorigin="2352,6014" coordsize="590,0" path="m2352,6014l2942,6014e" filled="f" stroked="t" strokeweight=".48pt" strokecolor="#383838">
                <v:path arrowok="t"/>
              </v:shape>
            </v:group>
            <v:group style="position:absolute;left:2885;top:6019;width:5510;height:2" coordorigin="2885,6019" coordsize="5510,2">
              <v:shape style="position:absolute;left:2885;top:6019;width:5510;height:2" coordorigin="2885,6019" coordsize="5510,0" path="m2885,6019l8395,6019e" filled="f" stroked="t" strokeweight=".96pt" strokecolor="#5B5B5B">
                <v:path arrowok="t"/>
              </v:shape>
            </v:group>
            <v:group style="position:absolute;left:4939;top:5741;width:2;height:1248" coordorigin="4939,5741" coordsize="2,1248">
              <v:shape style="position:absolute;left:4939;top:5741;width:2;height:1248" coordorigin="4939,5741" coordsize="0,1248" path="m4939,6989l4939,5741e" filled="f" stroked="t" strokeweight=".48pt" strokecolor="#232323">
                <v:path arrowok="t"/>
              </v:shape>
            </v:group>
            <v:group style="position:absolute;left:8338;top:6019;width:869;height:2" coordorigin="8338,6019" coordsize="869,2">
              <v:shape style="position:absolute;left:8338;top:6019;width:869;height:2" coordorigin="8338,6019" coordsize="869,0" path="m8338,6019l9206,6019e" filled="f" stroked="t" strokeweight=".72pt" strokecolor="#3F3F3F">
                <v:path arrowok="t"/>
              </v:shape>
            </v:group>
            <v:group style="position:absolute;left:9149;top:6024;width:1334;height:2" coordorigin="9149,6024" coordsize="1334,2">
              <v:shape style="position:absolute;left:9149;top:6024;width:1334;height:2" coordorigin="9149,6024" coordsize="1334,0" path="m9149,6024l10483,6024e" filled="f" stroked="t" strokeweight=".48pt" strokecolor="#1F1F1F">
                <v:path arrowok="t"/>
              </v:shape>
            </v:group>
            <v:group style="position:absolute;left:10426;top:6024;width:1258;height:2" coordorigin="10426,6024" coordsize="1258,2">
              <v:shape style="position:absolute;left:10426;top:6024;width:1258;height:2" coordorigin="10426,6024" coordsize="1258,0" path="m10426,6024l11683,6024e" filled="f" stroked="t" strokeweight=".48pt" strokecolor="#383838">
                <v:path arrowok="t"/>
              </v:shape>
            </v:group>
            <v:group style="position:absolute;left:288;top:6254;width:763;height:2" coordorigin="288,6254" coordsize="763,2">
              <v:shape style="position:absolute;left:288;top:6254;width:763;height:2" coordorigin="288,6254" coordsize="763,0" path="m288,6254l1051,6254e" filled="f" stroked="t" strokeweight=".48pt" strokecolor="#444444">
                <v:path arrowok="t"/>
              </v:shape>
            </v:group>
            <v:group style="position:absolute;left:922;top:6259;width:2957;height:2" coordorigin="922,6259" coordsize="2957,2">
              <v:shape style="position:absolute;left:922;top:6259;width:2957;height:2" coordorigin="922,6259" coordsize="2957,0" path="m922,6259l3878,6259e" filled="f" stroked="t" strokeweight=".96pt" strokecolor="#545454">
                <v:path arrowok="t"/>
              </v:shape>
            </v:group>
            <v:group style="position:absolute;left:3821;top:6264;width:3634;height:2" coordorigin="3821,6264" coordsize="3634,2">
              <v:shape style="position:absolute;left:3821;top:6264;width:3634;height:2" coordorigin="3821,6264" coordsize="3634,0" path="m3821,6264l7454,6264e" filled="f" stroked="t" strokeweight=".48pt" strokecolor="#232323">
                <v:path arrowok="t"/>
              </v:shape>
            </v:group>
            <v:group style="position:absolute;left:7426;top:6274;width:1752;height:2" coordorigin="7426,6274" coordsize="1752,2">
              <v:shape style="position:absolute;left:7426;top:6274;width:1752;height:2" coordorigin="7426,6274" coordsize="1752,0" path="m7426,6274l9178,6274e" filled="f" stroked="t" strokeweight=".48pt" strokecolor="#646464">
                <v:path arrowok="t"/>
              </v:shape>
            </v:group>
            <v:group style="position:absolute;left:9178;top:6274;width:1277;height:2" coordorigin="9178,6274" coordsize="1277,2">
              <v:shape style="position:absolute;left:9178;top:6274;width:1277;height:2" coordorigin="9178,6274" coordsize="1277,0" path="m9178,6274l10454,6274e" filled="f" stroked="t" strokeweight=".96pt" strokecolor="#484848">
                <v:path arrowok="t"/>
              </v:shape>
            </v:group>
            <v:group style="position:absolute;left:10066;top:6269;width:1618;height:2" coordorigin="10066,6269" coordsize="1618,2">
              <v:shape style="position:absolute;left:10066;top:6269;width:1618;height:2" coordorigin="10066,6269" coordsize="1618,0" path="m10066,6269l11683,6269e" filled="f" stroked="t" strokeweight=".72pt" strokecolor="#5B5B5B">
                <v:path arrowok="t"/>
              </v:shape>
            </v:group>
            <v:group style="position:absolute;left:7786;top:6269;width:2;height:701" coordorigin="7786,6269" coordsize="2,701">
              <v:shape style="position:absolute;left:7786;top:6269;width:2;height:701" coordorigin="7786,6269" coordsize="0,701" path="m7786,6970l7786,6269e" filled="f" stroked="t" strokeweight=".48pt" strokecolor="#5B5B5B">
                <v:path arrowok="t"/>
              </v:shape>
            </v:group>
            <v:group style="position:absolute;left:2352;top:6739;width:8131;height:2" coordorigin="2352,6739" coordsize="8131,2">
              <v:shape style="position:absolute;left:2352;top:6739;width:8131;height:2" coordorigin="2352,6739" coordsize="8131,0" path="m2352,6739l10483,6739e" filled="f" stroked="t" strokeweight=".96pt" strokecolor="#545454">
                <v:path arrowok="t"/>
              </v:shape>
            </v:group>
            <v:group style="position:absolute;left:10426;top:6739;width:1258;height:2" coordorigin="10426,6739" coordsize="1258,2">
              <v:shape style="position:absolute;left:10426;top:6739;width:1258;height:2" coordorigin="10426,6739" coordsize="1258,0" path="m10426,6739l11683,6739e" filled="f" stroked="t" strokeweight=".96pt" strokecolor="#676767">
                <v:path arrowok="t"/>
              </v:shape>
            </v:group>
            <v:group style="position:absolute;left:2352;top:6984;width:9331;height:2" coordorigin="2352,6984" coordsize="9331,2">
              <v:shape style="position:absolute;left:2352;top:6984;width:9331;height:2" coordorigin="2352,6984" coordsize="9331,0" path="m2352,6984l11683,6984e" filled="f" stroked="t" strokeweight=".48pt" strokecolor="#2B2B2B">
                <v:path arrowok="t"/>
              </v:shape>
            </v:group>
            <v:group style="position:absolute;left:288;top:7219;width:2093;height:2" coordorigin="288,7219" coordsize="2093,2">
              <v:shape style="position:absolute;left:288;top:7219;width:2093;height:2" coordorigin="288,7219" coordsize="2093,0" path="m288,7219l2381,7219e" filled="f" stroked="t" strokeweight=".96pt" strokecolor="#606060">
                <v:path arrowok="t"/>
              </v:shape>
            </v:group>
            <v:group style="position:absolute;left:2362;top:6936;width:2;height:2606" coordorigin="2362,6936" coordsize="2,2606">
              <v:shape style="position:absolute;left:2362;top:6936;width:2;height:2606" coordorigin="2362,6936" coordsize="0,2606" path="m2362,9542l2362,6936e" filled="f" stroked="t" strokeweight=".96pt" strokecolor="#545454">
                <v:path arrowok="t"/>
              </v:shape>
            </v:group>
            <v:group style="position:absolute;left:2304;top:7219;width:2654;height:2" coordorigin="2304,7219" coordsize="2654,2">
              <v:shape style="position:absolute;left:2304;top:7219;width:2654;height:2" coordorigin="2304,7219" coordsize="2654,0" path="m2304,7219l4958,7219e" filled="f" stroked="t" strokeweight=".72pt" strokecolor="#4B4B4B">
                <v:path arrowok="t"/>
              </v:shape>
            </v:group>
            <v:group style="position:absolute;left:4901;top:7224;width:4397;height:2" coordorigin="4901,7224" coordsize="4397,2">
              <v:shape style="position:absolute;left:4901;top:7224;width:4397;height:2" coordorigin="4901,7224" coordsize="4397,0" path="m4901,7224l9298,7224e" filled="f" stroked="t" strokeweight=".48pt" strokecolor="#232323">
                <v:path arrowok="t"/>
              </v:shape>
            </v:group>
            <v:group style="position:absolute;left:9269;top:7234;width:2410;height:2" coordorigin="9269,7234" coordsize="2410,2">
              <v:shape style="position:absolute;left:9269;top:7234;width:2410;height:2" coordorigin="9269,7234" coordsize="2410,0" path="m9269,7234l11678,7234e" filled="f" stroked="t" strokeweight=".48pt" strokecolor="#646464">
                <v:path arrowok="t"/>
              </v:shape>
            </v:group>
            <v:group style="position:absolute;left:302;top:7195;width:2;height:322" coordorigin="302,7195" coordsize="2,322">
              <v:shape style="position:absolute;left:302;top:7195;width:2;height:322" coordorigin="302,7195" coordsize="0,322" path="m302,7517l302,7195e" filled="f" stroked="t" strokeweight=".48pt" strokecolor="#484848">
                <v:path arrowok="t"/>
              </v:shape>
            </v:group>
            <v:group style="position:absolute;left:11681;top:1075;width:2;height:6442" coordorigin="11681,1075" coordsize="2,6442">
              <v:shape style="position:absolute;left:11681;top:1075;width:2;height:6442" coordorigin="11681,1075" coordsize="0,6442" path="m11681,7517l11681,1075e" filled="f" stroked="t" strokeweight=".48pt" strokecolor="#484848">
                <v:path arrowok="t"/>
              </v:shape>
            </v:group>
            <v:group style="position:absolute;left:298;top:7694;width:754;height:2" coordorigin="298,7694" coordsize="754,2">
              <v:shape style="position:absolute;left:298;top:7694;width:754;height:2" coordorigin="298,7694" coordsize="754,0" path="m298,7694l1051,7694e" filled="f" stroked="t" strokeweight=".48pt" strokecolor="#484848">
                <v:path arrowok="t"/>
              </v:shape>
            </v:group>
            <v:group style="position:absolute;left:302;top:7459;width:2;height:259" coordorigin="302,7459" coordsize="2,259">
              <v:shape style="position:absolute;left:302;top:7459;width:2;height:259" coordorigin="302,7459" coordsize="0,259" path="m302,7718l302,7459e" filled="f" stroked="t" strokeweight=".48pt" strokecolor="#282828">
                <v:path arrowok="t"/>
              </v:shape>
            </v:group>
            <v:group style="position:absolute;left:1022;top:7685;width:672;height:2" coordorigin="1022,7685" coordsize="672,2">
              <v:shape style="position:absolute;left:1022;top:7685;width:672;height:2" coordorigin="1022,7685" coordsize="672,0" path="m1022,7685l1694,7685e" filled="f" stroked="t" strokeweight=".48pt" strokecolor="#343434">
                <v:path arrowok="t"/>
              </v:shape>
            </v:group>
            <v:group style="position:absolute;left:1502;top:7699;width:10190;height:2" coordorigin="1502,7699" coordsize="10190,2">
              <v:shape style="position:absolute;left:1502;top:7699;width:10190;height:2" coordorigin="1502,7699" coordsize="10190,0" path="m1502,7699l11693,7699e" filled="f" stroked="t" strokeweight=".96pt" strokecolor="#57575B">
                <v:path arrowok="t"/>
              </v:shape>
            </v:group>
            <v:group style="position:absolute;left:11683;top:7445;width:2;height:1834" coordorigin="11683,7445" coordsize="2,1834">
              <v:shape style="position:absolute;left:11683;top:7445;width:2;height:1834" coordorigin="11683,7445" coordsize="0,1834" path="m11683,9278l11683,7445e" filled="f" stroked="t" strokeweight=".96pt" strokecolor="#6B6B6B">
                <v:path arrowok="t"/>
              </v:shape>
            </v:group>
            <v:group style="position:absolute;left:298;top:7651;width:2;height:7190" coordorigin="298,7651" coordsize="2,7190">
              <v:shape style="position:absolute;left:298;top:7651;width:2;height:7190" coordorigin="298,7651" coordsize="0,7190" path="m298,14842l298,7651e" filled="f" stroked="t" strokeweight=".72pt" strokecolor="#4B4B4B">
                <v:path arrowok="t"/>
              </v:shape>
            </v:group>
            <v:group style="position:absolute;left:4951;top:7690;width:2;height:269" coordorigin="4951,7690" coordsize="2,269">
              <v:shape style="position:absolute;left:4951;top:7690;width:2;height:269" coordorigin="4951,7690" coordsize="0,269" path="m4951,7958l4951,7690e" filled="f" stroked="t" strokeweight="1.2pt" strokecolor="#5B5B5B">
                <v:path arrowok="t"/>
              </v:shape>
            </v:group>
            <v:group style="position:absolute;left:4934;top:7939;width:6758;height:2" coordorigin="4934,7939" coordsize="6758,2">
              <v:shape style="position:absolute;left:4934;top:7939;width:6758;height:2" coordorigin="4934,7939" coordsize="6758,0" path="m4934,7939l11693,7939e" filled="f" stroked="t" strokeweight=".96pt" strokecolor="#5B5B5B">
                <v:path arrowok="t"/>
              </v:shape>
            </v:group>
            <v:group style="position:absolute;left:4944;top:7901;width:2;height:293" coordorigin="4944,7901" coordsize="2,293">
              <v:shape style="position:absolute;left:4944;top:7901;width:2;height:293" coordorigin="4944,7901" coordsize="0,293" path="m4944,8194l4944,7901e" filled="f" stroked="t" strokeweight=".96pt" strokecolor="#5B5B5B">
                <v:path arrowok="t"/>
              </v:shape>
            </v:group>
            <v:group style="position:absolute;left:4934;top:8179;width:5549;height:2" coordorigin="4934,8179" coordsize="5549,2">
              <v:shape style="position:absolute;left:4934;top:8179;width:5549;height:2" coordorigin="4934,8179" coordsize="5549,0" path="m4934,8179l10483,8179e" filled="f" stroked="t" strokeweight=".96pt" strokecolor="#5B5B5B">
                <v:path arrowok="t"/>
              </v:shape>
            </v:group>
            <v:group style="position:absolute;left:10426;top:8184;width:1267;height:2" coordorigin="10426,8184" coordsize="1267,2">
              <v:shape style="position:absolute;left:10426;top:8184;width:1267;height:2" coordorigin="10426,8184" coordsize="1267,0" path="m10426,8184l11693,8184e" filled="f" stroked="t" strokeweight=".48pt" strokecolor="#3F3F3F">
                <v:path arrowok="t"/>
              </v:shape>
            </v:group>
            <v:group style="position:absolute;left:288;top:8438;width:293;height:2" coordorigin="288,8438" coordsize="293,2">
              <v:shape style="position:absolute;left:288;top:8438;width:293;height:2" coordorigin="288,8438" coordsize="293,0" path="m288,8438l581,8438e" filled="f" stroked="t" strokeweight=".72pt" strokecolor="#575757">
                <v:path arrowok="t"/>
              </v:shape>
            </v:group>
            <v:group style="position:absolute;left:523;top:8443;width:528;height:2" coordorigin="523,8443" coordsize="528,2">
              <v:shape style="position:absolute;left:523;top:8443;width:528;height:2" coordorigin="523,8443" coordsize="528,0" path="m523,8443l1051,8443e" filled="f" stroked="t" strokeweight=".48pt" strokecolor="#3F3F3F">
                <v:path arrowok="t"/>
              </v:shape>
            </v:group>
            <v:group style="position:absolute;left:994;top:8443;width:1387;height:2" coordorigin="994,8443" coordsize="1387,2">
              <v:shape style="position:absolute;left:994;top:8443;width:1387;height:2" coordorigin="994,8443" coordsize="1387,0" path="m994,8443l2381,8443e" filled="f" stroked="t" strokeweight=".48pt" strokecolor="#2B2B2F">
                <v:path arrowok="t"/>
              </v:shape>
            </v:group>
            <v:group style="position:absolute;left:2304;top:8448;width:9389;height:2" coordorigin="2304,8448" coordsize="9389,2">
              <v:shape style="position:absolute;left:2304;top:8448;width:9389;height:2" coordorigin="2304,8448" coordsize="9389,0" path="m2304,8448l11693,8448e" filled="f" stroked="t" strokeweight=".96pt" strokecolor="#646464">
                <v:path arrowok="t"/>
              </v:shape>
            </v:group>
            <v:group style="position:absolute;left:4951;top:8136;width:2;height:322" coordorigin="4951,8136" coordsize="2,322">
              <v:shape style="position:absolute;left:4951;top:8136;width:2;height:322" coordorigin="4951,8136" coordsize="0,322" path="m4951,8458l4951,8136e" filled="f" stroked="t" strokeweight="1.2pt" strokecolor="#4F4F4F">
                <v:path arrowok="t"/>
              </v:shape>
            </v:group>
            <v:group style="position:absolute;left:302;top:8395;width:2;height:1147" coordorigin="302,8395" coordsize="2,1147">
              <v:shape style="position:absolute;left:302;top:8395;width:2;height:1147" coordorigin="302,8395" coordsize="0,1147" path="m302,9542l302,8395e" filled="f" stroked="t" strokeweight=".48pt" strokecolor="#2B2B2B">
                <v:path arrowok="t"/>
              </v:shape>
            </v:group>
            <v:group style="position:absolute;left:298;top:9250;width:1426;height:2" coordorigin="298,9250" coordsize="1426,2">
              <v:shape style="position:absolute;left:298;top:9250;width:1426;height:2" coordorigin="298,9250" coordsize="1426,0" path="m298,9250l1723,9250e" filled="f" stroked="t" strokeweight=".48pt" strokecolor="#2F2F2F">
                <v:path arrowok="t"/>
              </v:shape>
            </v:group>
            <v:group style="position:absolute;left:1594;top:9254;width:10099;height:2" coordorigin="1594,9254" coordsize="10099,2">
              <v:shape style="position:absolute;left:1594;top:9254;width:10099;height:2" coordorigin="1594,9254" coordsize="10099,0" path="m1594,9254l11693,9254e" filled="f" stroked="t" strokeweight=".96pt" strokecolor="#575757">
                <v:path arrowok="t"/>
              </v:shape>
            </v:group>
            <v:group style="position:absolute;left:11688;top:9202;width:2;height:341" coordorigin="11688,9202" coordsize="2,341">
              <v:shape style="position:absolute;left:11688;top:9202;width:2;height:341" coordorigin="11688,9202" coordsize="0,341" path="m11688,9542l11688,9202e" filled="f" stroked="t" strokeweight=".48pt" strokecolor="#3F3F3F">
                <v:path arrowok="t"/>
              </v:shape>
            </v:group>
            <v:group style="position:absolute;left:307;top:9485;width:2;height:1958" coordorigin="307,9485" coordsize="2,1958">
              <v:shape style="position:absolute;left:307;top:9485;width:2;height:1958" coordorigin="307,9485" coordsize="0,1958" path="m307,11443l307,9485e" filled="f" stroked="t" strokeweight=".96pt" strokecolor="#575757">
                <v:path arrowok="t"/>
              </v:shape>
            </v:group>
            <v:group style="position:absolute;left:2366;top:9485;width:2;height:1214" coordorigin="2366,9485" coordsize="2,1214">
              <v:shape style="position:absolute;left:2366;top:9485;width:2;height:1214" coordorigin="2366,9485" coordsize="0,1214" path="m2366,10699l2366,9485e" filled="f" stroked="t" strokeweight=".48pt" strokecolor="#232323">
                <v:path arrowok="t"/>
              </v:shape>
            </v:group>
            <v:group style="position:absolute;left:11688;top:4608;width:2;height:5174" coordorigin="11688,4608" coordsize="2,5174">
              <v:shape style="position:absolute;left:11688;top:4608;width:2;height:5174" coordorigin="11688,4608" coordsize="0,5174" path="m11688,9782l11688,4608e" filled="f" stroked="t" strokeweight=".48pt" strokecolor="#545454">
                <v:path arrowok="t"/>
              </v:shape>
            </v:group>
            <v:group style="position:absolute;left:298;top:10190;width:754;height:2" coordorigin="298,10190" coordsize="754,2">
              <v:shape style="position:absolute;left:298;top:10190;width:754;height:2" coordorigin="298,10190" coordsize="754,0" path="m298,10190l1051,10190e" filled="f" stroked="t" strokeweight=".48pt" strokecolor="#383838">
                <v:path arrowok="t"/>
              </v:shape>
            </v:group>
            <v:group style="position:absolute;left:994;top:10195;width:10709;height:2" coordorigin="994,10195" coordsize="10709,2">
              <v:shape style="position:absolute;left:994;top:10195;width:10709;height:2" coordorigin="994,10195" coordsize="10709,0" path="m994,10195l11702,10195e" filled="f" stroked="t" strokeweight=".96pt" strokecolor="#5B5B5B">
                <v:path arrowok="t"/>
              </v:shape>
            </v:group>
            <v:group style="position:absolute;left:11693;top:4608;width:2;height:6091" coordorigin="11693,4608" coordsize="2,6091">
              <v:shape style="position:absolute;left:11693;top:4608;width:2;height:6091" coordorigin="11693,4608" coordsize="0,6091" path="m11693,10699l11693,4608e" filled="f" stroked="t" strokeweight=".96pt" strokecolor="#575757">
                <v:path arrowok="t"/>
              </v:shape>
            </v:group>
            <v:group style="position:absolute;left:298;top:10435;width:3725;height:2" coordorigin="298,10435" coordsize="3725,2">
              <v:shape style="position:absolute;left:298;top:10435;width:3725;height:2" coordorigin="298,10435" coordsize="3725,0" path="m298,10435l4022,10435e" filled="f" stroked="t" strokeweight=".96pt" strokecolor="#575757">
                <v:path arrowok="t"/>
              </v:shape>
            </v:group>
            <v:group style="position:absolute;left:3965;top:10440;width:283;height:2" coordorigin="3965,10440" coordsize="283,2">
              <v:shape style="position:absolute;left:3965;top:10440;width:283;height:2" coordorigin="3965,10440" coordsize="283,0" path="m3965,10440l4248,10440e" filled="f" stroked="t" strokeweight=".48pt" strokecolor="#2F2F2F">
                <v:path arrowok="t"/>
              </v:shape>
            </v:group>
            <v:group style="position:absolute;left:4190;top:10435;width:768;height:2" coordorigin="4190,10435" coordsize="768,2">
              <v:shape style="position:absolute;left:4190;top:10435;width:768;height:2" coordorigin="4190,10435" coordsize="768,0" path="m4190,10435l4958,10435e" filled="f" stroked="t" strokeweight=".72pt" strokecolor="#444444">
                <v:path arrowok="t"/>
              </v:shape>
            </v:group>
            <v:group style="position:absolute;left:4901;top:10440;width:2117;height:2" coordorigin="4901,10440" coordsize="2117,2">
              <v:shape style="position:absolute;left:4901;top:10440;width:2117;height:2" coordorigin="4901,10440" coordsize="2117,0" path="m4901,10440l7018,10440e" filled="f" stroked="t" strokeweight=".48pt" strokecolor="#2B2B2B">
                <v:path arrowok="t"/>
              </v:shape>
            </v:group>
            <v:group style="position:absolute;left:6960;top:10435;width:854;height:2" coordorigin="6960,10435" coordsize="854,2">
              <v:shape style="position:absolute;left:6960;top:10435;width:854;height:2" coordorigin="6960,10435" coordsize="854,0" path="m6960,10435l7814,10435e" filled="f" stroked="t" strokeweight=".72pt" strokecolor="#484848">
                <v:path arrowok="t"/>
              </v:shape>
            </v:group>
            <v:group style="position:absolute;left:7757;top:10440;width:3946;height:2" coordorigin="7757,10440" coordsize="3946,2">
              <v:shape style="position:absolute;left:7757;top:10440;width:3946;height:2" coordorigin="7757,10440" coordsize="3946,0" path="m7757,10440l11702,10440e" filled="f" stroked="t" strokeweight=".48pt" strokecolor="#2F2F2F">
                <v:path arrowok="t"/>
              </v:shape>
            </v:group>
            <v:group style="position:absolute;left:298;top:10675;width:11405;height:2" coordorigin="298,10675" coordsize="11405,2">
              <v:shape style="position:absolute;left:298;top:10675;width:11405;height:2" coordorigin="298,10675" coordsize="11405,0" path="m298,10675l11702,10675e" filled="f" stroked="t" strokeweight=".96pt" strokecolor="#606060">
                <v:path arrowok="t"/>
              </v:shape>
            </v:group>
            <v:group style="position:absolute;left:2369;top:10622;width:2;height:1805" coordorigin="2369,10622" coordsize="2,1805">
              <v:shape style="position:absolute;left:2369;top:10622;width:2;height:1805" coordorigin="2369,10622" coordsize="0,1805" path="m2369,12427l2369,10622e" filled="f" stroked="t" strokeweight=".96pt" strokecolor="#4F4F4F">
                <v:path arrowok="t"/>
              </v:shape>
            </v:group>
            <v:group style="position:absolute;left:11693;top:10622;width:2;height:1046" coordorigin="11693,10622" coordsize="2,1046">
              <v:shape style="position:absolute;left:11693;top:10622;width:2;height:1046" coordorigin="11693,10622" coordsize="0,1046" path="m11693,11669l11693,10622e" filled="f" stroked="t" strokeweight=".96pt" strokecolor="#6B6B6B">
                <v:path arrowok="t"/>
              </v:shape>
            </v:group>
            <v:group style="position:absolute;left:720;top:11155;width:1224;height:2" coordorigin="720,11155" coordsize="1224,2">
              <v:shape style="position:absolute;left:720;top:11155;width:1224;height:2" coordorigin="720,11155" coordsize="1224,0" path="m720,11155l1944,11155e" filled="f" stroked="t" strokeweight=".96pt" strokecolor="#646464">
                <v:path arrowok="t"/>
              </v:shape>
            </v:group>
            <v:group style="position:absolute;left:1886;top:11160;width:8597;height:2" coordorigin="1886,11160" coordsize="8597,2">
              <v:shape style="position:absolute;left:1886;top:11160;width:8597;height:2" coordorigin="1886,11160" coordsize="8597,0" path="m1886,11160l10483,11160e" filled="f" stroked="t" strokeweight=".48pt" strokecolor="#232323">
                <v:path arrowok="t"/>
              </v:shape>
            </v:group>
            <v:group style="position:absolute;left:10426;top:11160;width:1277;height:2" coordorigin="10426,11160" coordsize="1277,2">
              <v:shape style="position:absolute;left:10426;top:11160;width:1277;height:2" coordorigin="10426,11160" coordsize="1277,0" path="m10426,11160l11702,11160e" filled="f" stroked="t" strokeweight=".48pt" strokecolor="#3B3B3B">
                <v:path arrowok="t"/>
              </v:shape>
            </v:group>
            <v:group style="position:absolute;left:298;top:11400;width:1426;height:2" coordorigin="298,11400" coordsize="1426,2">
              <v:shape style="position:absolute;left:298;top:11400;width:1426;height:2" coordorigin="298,11400" coordsize="1426,0" path="m298,11400l1723,11400e" filled="f" stroked="t" strokeweight=".48pt" strokecolor="#343434">
                <v:path arrowok="t"/>
              </v:shape>
            </v:group>
            <v:group style="position:absolute;left:1666;top:11400;width:1277;height:2" coordorigin="1666,11400" coordsize="1277,2">
              <v:shape style="position:absolute;left:1666;top:11400;width:1277;height:2" coordorigin="1666,11400" coordsize="1277,0" path="m1666,11400l2942,11400e" filled="f" stroked="t" strokeweight=".48pt" strokecolor="#1F1F1F">
                <v:path arrowok="t"/>
              </v:shape>
            </v:group>
            <v:group style="position:absolute;left:2914;top:11386;width:2803;height:2" coordorigin="2914,11386" coordsize="2803,2">
              <v:shape style="position:absolute;left:2914;top:11386;width:2803;height:2" coordorigin="2914,11386" coordsize="2803,0" path="m2914,11386l5717,11386e" filled="f" stroked="t" strokeweight=".48pt" strokecolor="#000000">
                <v:path arrowok="t"/>
              </v:shape>
            </v:group>
            <v:group style="position:absolute;left:5717;top:11386;width:1709;height:2" coordorigin="5717,11386" coordsize="1709,2">
              <v:shape style="position:absolute;left:5717;top:11386;width:1709;height:2" coordorigin="5717,11386" coordsize="1709,0" path="m5717,11386l7426,11386e" filled="f" stroked="t" strokeweight=".48pt" strokecolor="#6B6B6B">
                <v:path arrowok="t"/>
              </v:shape>
            </v:group>
            <v:group style="position:absolute;left:7426;top:11386;width:1752;height:2" coordorigin="7426,11386" coordsize="1752,2">
              <v:shape style="position:absolute;left:7426;top:11386;width:1752;height:2" coordorigin="7426,11386" coordsize="1752,0" path="m7426,11386l9178,11386e" filled="f" stroked="t" strokeweight=".48pt" strokecolor="#000000">
                <v:path arrowok="t"/>
              </v:shape>
            </v:group>
            <v:group style="position:absolute;left:9149;top:11400;width:2554;height:2" coordorigin="9149,11400" coordsize="2554,2">
              <v:shape style="position:absolute;left:9149;top:11400;width:2554;height:2" coordorigin="9149,11400" coordsize="2554,0" path="m9149,11400l11702,11400e" filled="f" stroked="t" strokeweight=".48pt" strokecolor="#2B2B2B">
                <v:path arrowok="t"/>
              </v:shape>
            </v:group>
            <v:group style="position:absolute;left:293;top:11630;width:734;height:2" coordorigin="293,11630" coordsize="734,2">
              <v:shape style="position:absolute;left:293;top:11630;width:734;height:2" coordorigin="293,11630" coordsize="734,0" path="m293,11630l1027,11630e" filled="f" stroked="t" strokeweight=".96pt" strokecolor="#3F3F3F">
                <v:path arrowok="t"/>
              </v:shape>
            </v:group>
            <v:group style="position:absolute;left:312;top:11352;width:2;height:1944" coordorigin="312,11352" coordsize="2,1944">
              <v:shape style="position:absolute;left:312;top:11352;width:2;height:1944" coordorigin="312,11352" coordsize="0,1944" path="m312,13296l312,11352e" filled="f" stroked="t" strokeweight=".48pt" strokecolor="#282828">
                <v:path arrowok="t"/>
              </v:shape>
            </v:group>
            <v:group style="position:absolute;left:1022;top:11381;width:2;height:259" coordorigin="1022,11381" coordsize="2,259">
              <v:shape style="position:absolute;left:1022;top:11381;width:2;height:259" coordorigin="1022,11381" coordsize="0,259" path="m1022,11640l1022,11381e" filled="f" stroked="t" strokeweight=".48pt" strokecolor="#545454">
                <v:path arrowok="t"/>
              </v:shape>
            </v:group>
            <v:group style="position:absolute;left:902;top:11645;width:10800;height:2" coordorigin="902,11645" coordsize="10800,2">
              <v:shape style="position:absolute;left:902;top:11645;width:10800;height:2" coordorigin="902,11645" coordsize="10800,0" path="m902,11645l11702,11645e" filled="f" stroked="t" strokeweight=".96pt" strokecolor="#5B6060">
                <v:path arrowok="t"/>
              </v:shape>
            </v:group>
            <v:group style="position:absolute;left:1699;top:11395;width:2;height:1901" coordorigin="1699,11395" coordsize="2,1901">
              <v:shape style="position:absolute;left:1699;top:11395;width:2;height:1901" coordorigin="1699,11395" coordsize="0,1901" path="m1699,13296l1699,11395e" filled="f" stroked="t" strokeweight=".96pt" strokecolor="#545454">
                <v:path arrowok="t"/>
              </v:shape>
            </v:group>
            <v:group style="position:absolute;left:7430;top:11395;width:2;height:1459" coordorigin="7430,11395" coordsize="2,1459">
              <v:shape style="position:absolute;left:7430;top:11395;width:2;height:1459" coordorigin="7430,11395" coordsize="0,1459" path="m7430,12854l7430,11395e" filled="f" stroked="t" strokeweight=".96pt" strokecolor="#575757">
                <v:path arrowok="t"/>
              </v:shape>
            </v:group>
            <v:group style="position:absolute;left:1022;top:11621;width:2;height:509" coordorigin="1022,11621" coordsize="2,509">
              <v:shape style="position:absolute;left:1022;top:11621;width:2;height:509" coordorigin="1022,11621" coordsize="0,509" path="m1022,12130l1022,11621e" filled="f" stroked="t" strokeweight=".48pt" strokecolor="#777777">
                <v:path arrowok="t"/>
              </v:shape>
            </v:group>
            <v:group style="position:absolute;left:11698;top:11592;width:2;height:1262" coordorigin="11698,11592" coordsize="2,1262">
              <v:shape style="position:absolute;left:11698;top:11592;width:2;height:1262" coordorigin="11698,11592" coordsize="0,1262" path="m11698,12854l11698,11592e" filled="f" stroked="t" strokeweight=".48pt" strokecolor="#3B3B3B">
                <v:path arrowok="t"/>
              </v:shape>
            </v:group>
            <v:group style="position:absolute;left:1022;top:12130;width:2;height:1541" coordorigin="1022,12130" coordsize="2,1541">
              <v:shape style="position:absolute;left:1022;top:12130;width:2;height:1541" coordorigin="1022,12130" coordsize="0,1541" path="m1022,13670l1022,12130e" filled="f" stroked="t" strokeweight=".48pt" strokecolor="#000000">
                <v:path arrowok="t"/>
              </v:shape>
            </v:group>
            <v:group style="position:absolute;left:2369;top:12370;width:2;height:221" coordorigin="2369,12370" coordsize="2,221">
              <v:shape style="position:absolute;left:2369;top:12370;width:2;height:221" coordorigin="2369,12370" coordsize="0,221" path="m2369,12590l2369,12370e" filled="f" stroked="t" strokeweight=".72pt" strokecolor="#3B3B3B">
                <v:path arrowok="t"/>
              </v:shape>
            </v:group>
            <v:group style="position:absolute;left:2374;top:12533;width:2;height:2208" coordorigin="2374,12533" coordsize="2,2208">
              <v:shape style="position:absolute;left:2374;top:12533;width:2;height:2208" coordorigin="2374,12533" coordsize="0,2208" path="m2374,14741l2374,12533e" filled="f" stroked="t" strokeweight=".48pt" strokecolor="#282828">
                <v:path arrowok="t"/>
              </v:shape>
            </v:group>
            <v:group style="position:absolute;left:7435;top:12797;width:2;height:898" coordorigin="7435,12797" coordsize="2,898">
              <v:shape style="position:absolute;left:7435;top:12797;width:2;height:898" coordorigin="7435,12797" coordsize="0,898" path="m7435,13694l7435,12797e" filled="f" stroked="t" strokeweight=".48pt" strokecolor="#232323">
                <v:path arrowok="t"/>
              </v:shape>
            </v:group>
            <v:group style="position:absolute;left:11698;top:7445;width:2;height:6816" coordorigin="11698,7445" coordsize="2,6816">
              <v:shape style="position:absolute;left:11698;top:7445;width:2;height:6816" coordorigin="11698,7445" coordsize="0,6816" path="m11698,14261l11698,7445e" filled="f" stroked="t" strokeweight=".72pt" strokecolor="#5B5B5B">
                <v:path arrowok="t"/>
              </v:shape>
            </v:group>
            <v:group style="position:absolute;left:288;top:13666;width:264;height:2" coordorigin="288,13666" coordsize="264,2">
              <v:shape style="position:absolute;left:288;top:13666;width:264;height:2" coordorigin="288,13666" coordsize="264,0" path="m288,13666l552,13666e" filled="f" stroked="t" strokeweight=".48pt" strokecolor="#606060">
                <v:path arrowok="t"/>
              </v:shape>
            </v:group>
            <v:group style="position:absolute;left:317;top:13238;width:2;height:1776" coordorigin="317,13238" coordsize="2,1776">
              <v:shape style="position:absolute;left:317;top:13238;width:2;height:1776" coordorigin="317,13238" coordsize="0,1776" path="m317,15014l317,13238e" filled="f" stroked="t" strokeweight=".96pt" strokecolor="#575757">
                <v:path arrowok="t"/>
              </v:shape>
            </v:group>
            <v:group style="position:absolute;left:552;top:13666;width:475;height:2" coordorigin="552,13666" coordsize="475,2">
              <v:shape style="position:absolute;left:552;top:13666;width:475;height:2" coordorigin="552,13666" coordsize="475,0" path="m552,13666l1027,13666e" filled="f" stroked="t" strokeweight=".48pt" strokecolor="#000000">
                <v:path arrowok="t"/>
              </v:shape>
            </v:group>
            <v:group style="position:absolute;left:1018;top:13666;width:682;height:2" coordorigin="1018,13666" coordsize="682,2">
              <v:shape style="position:absolute;left:1018;top:13666;width:682;height:2" coordorigin="1018,13666" coordsize="682,0" path="m1018,13666l1699,13666e" filled="f" stroked="t" strokeweight=".48pt" strokecolor="#383838">
                <v:path arrowok="t"/>
              </v:shape>
            </v:group>
            <v:group style="position:absolute;left:1704;top:13238;width:2;height:461" coordorigin="1704,13238" coordsize="2,461">
              <v:shape style="position:absolute;left:1704;top:13238;width:2;height:461" coordorigin="1704,13238" coordsize="0,461" path="m1704,13699l1704,13238e" filled="f" stroked="t" strokeweight=".48pt" strokecolor="#1F1F1F">
                <v:path arrowok="t"/>
              </v:shape>
            </v:group>
            <v:group style="position:absolute;left:1690;top:13666;width:226;height:2" coordorigin="1690,13666" coordsize="226,2">
              <v:shape style="position:absolute;left:1690;top:13666;width:226;height:2" coordorigin="1690,13666" coordsize="226,0" path="m1690,13666l1915,13666e" filled="f" stroked="t" strokeweight=".48pt" strokecolor="#232323">
                <v:path arrowok="t"/>
              </v:shape>
            </v:group>
            <v:group style="position:absolute;left:1915;top:13666;width:432;height:2" coordorigin="1915,13666" coordsize="432,2">
              <v:shape style="position:absolute;left:1915;top:13666;width:432;height:2" coordorigin="1915,13666" coordsize="432,0" path="m1915,13666l2347,13666e" filled="f" stroked="t" strokeweight=".48pt" strokecolor="#000000">
                <v:path arrowok="t"/>
              </v:shape>
            </v:group>
            <v:group style="position:absolute;left:1022;top:13661;width:2;height:154" coordorigin="1022,13661" coordsize="2,154">
              <v:shape style="position:absolute;left:1022;top:13661;width:2;height:154" coordorigin="1022,13661" coordsize="0,154" path="m1022,13814l1022,13661e" filled="f" stroked="t" strokeweight=".48pt" strokecolor="#747474">
                <v:path arrowok="t"/>
              </v:shape>
            </v:group>
            <v:group style="position:absolute;left:1704;top:11395;width:2;height:5054" coordorigin="1704,11395" coordsize="2,5054">
              <v:shape style="position:absolute;left:1704;top:11395;width:2;height:5054" coordorigin="1704,11395" coordsize="0,5054" path="m1704,16450l1704,11395e" filled="f" stroked="t" strokeweight=".48pt" strokecolor="#484848">
                <v:path arrowok="t"/>
              </v:shape>
            </v:group>
            <v:group style="position:absolute;left:7440;top:13637;width:2;height:1560" coordorigin="7440,13637" coordsize="2,1560">
              <v:shape style="position:absolute;left:7440;top:13637;width:2;height:1560" coordorigin="7440,13637" coordsize="0,1560" path="m7440,15197l7440,13637e" filled="f" stroked="t" strokeweight=".96pt" strokecolor="#575757">
                <v:path arrowok="t"/>
              </v:shape>
            </v:group>
            <v:group style="position:absolute;left:1022;top:13814;width:2;height:2611" coordorigin="1022,13814" coordsize="2,2611">
              <v:shape style="position:absolute;left:1022;top:13814;width:2;height:2611" coordorigin="1022,13814" coordsize="0,2611" path="m1022,16426l1022,13814e" filled="f" stroked="t" strokeweight=".48pt" strokecolor="#000000">
                <v:path arrowok="t"/>
              </v:shape>
            </v:group>
            <v:group style="position:absolute;left:1704;top:13786;width:2;height:643" coordorigin="1704,13786" coordsize="2,643">
              <v:shape style="position:absolute;left:1704;top:13786;width:2;height:643" coordorigin="1704,13786" coordsize="0,643" path="m1704,14429l1704,13786e" filled="f" stroked="t" strokeweight=".48pt" strokecolor="#1F1F1F">
                <v:path arrowok="t"/>
              </v:shape>
            </v:group>
            <v:group style="position:absolute;left:11669;top:14232;width:2;height:2198" coordorigin="11669,14232" coordsize="2,2198">
              <v:shape style="position:absolute;left:11669;top:14232;width:2;height:2198" coordorigin="11669,14232" coordsize="0,2198" path="m11669,16430l11669,14232e" filled="f" stroked="t" strokeweight=".48pt" strokecolor="#000000">
                <v:path arrowok="t"/>
              </v:shape>
            </v:group>
            <v:group style="position:absolute;left:1709;top:14371;width:2;height:2078" coordorigin="1709,14371" coordsize="2,2078">
              <v:shape style="position:absolute;left:1709;top:14371;width:2;height:2078" coordorigin="1709,14371" coordsize="0,2078" path="m1709,16450l1709,14371e" filled="f" stroked="t" strokeweight=".96pt" strokecolor="#575757">
                <v:path arrowok="t"/>
              </v:shape>
            </v:group>
            <v:group style="position:absolute;left:2374;top:14683;width:2;height:514" coordorigin="2374,14683" coordsize="2,514">
              <v:shape style="position:absolute;left:2374;top:14683;width:2;height:514" coordorigin="2374,14683" coordsize="0,514" path="m2374,15197l2374,14683e" filled="f" stroked="t" strokeweight=".48pt" strokecolor="#3F3F3F">
                <v:path arrowok="t"/>
              </v:shape>
            </v:group>
            <v:group style="position:absolute;left:322;top:14923;width:2;height:950" coordorigin="322,14923" coordsize="2,950">
              <v:shape style="position:absolute;left:322;top:14923;width:2;height:950" coordorigin="322,14923" coordsize="0,950" path="m322,15874l322,14923e" filled="f" stroked="t" strokeweight=".48pt" strokecolor="#282828">
                <v:path arrowok="t"/>
              </v:shape>
            </v:group>
            <v:group style="position:absolute;left:2374;top:15139;width:2;height:240" coordorigin="2374,15139" coordsize="2,240">
              <v:shape style="position:absolute;left:2374;top:15139;width:2;height:240" coordorigin="2374,15139" coordsize="0,240" path="m2374,15379l2374,15139e" filled="f" stroked="t" strokeweight=".48pt" strokecolor="#5B5B5B">
                <v:path arrowok="t"/>
              </v:shape>
            </v:group>
            <v:group style="position:absolute;left:7445;top:15139;width:2;height:734" coordorigin="7445,15139" coordsize="2,734">
              <v:shape style="position:absolute;left:7445;top:15139;width:2;height:734" coordorigin="7445,15139" coordsize="0,734" path="m7445,15874l7445,15139e" filled="f" stroked="t" strokeweight=".48pt" strokecolor="#2B2B2B">
                <v:path arrowok="t"/>
              </v:shape>
            </v:group>
            <v:group style="position:absolute;left:2374;top:15322;width:2;height:1128" coordorigin="2374,15322" coordsize="2,1128">
              <v:shape style="position:absolute;left:2374;top:15322;width:2;height:1128" coordorigin="2374,15322" coordsize="0,1128" path="m2374,16450l2374,15322e" filled="f" stroked="t" strokeweight=".48pt" strokecolor="#777777">
                <v:path arrowok="t"/>
              </v:shape>
            </v:group>
            <v:group style="position:absolute;left:293;top:16421;width:259;height:2" coordorigin="293,16421" coordsize="259,2">
              <v:shape style="position:absolute;left:293;top:16421;width:259;height:2" coordorigin="293,16421" coordsize="259,0" path="m293,16421l552,16421e" filled="f" stroked="t" strokeweight=".48pt" strokecolor="#676767">
                <v:path arrowok="t"/>
              </v:shape>
            </v:group>
            <v:group style="position:absolute;left:324;top:9658;width:2;height:6782" coordorigin="324,9658" coordsize="2,6782">
              <v:shape style="position:absolute;left:324;top:9658;width:2;height:6782" coordorigin="324,9658" coordsize="0,6782" path="m324,16440l324,9658e" filled="f" stroked="t" strokeweight=".72pt" strokecolor="#484848">
                <v:path arrowok="t"/>
              </v:shape>
            </v:group>
            <v:group style="position:absolute;left:552;top:16421;width:475;height:2" coordorigin="552,16421" coordsize="475,2">
              <v:shape style="position:absolute;left:552;top:16421;width:475;height:2" coordorigin="552,16421" coordsize="475,0" path="m552,16421l1027,16421e" filled="f" stroked="t" strokeweight=".48pt" strokecolor="#000000">
                <v:path arrowok="t"/>
              </v:shape>
            </v:group>
            <v:group style="position:absolute;left:922;top:16440;width:10781;height:2" coordorigin="922,16440" coordsize="10781,2">
              <v:shape style="position:absolute;left:922;top:16440;width:10781;height:2" coordorigin="922,16440" coordsize="10781,0" path="m922,16440l11702,16440e" filled="f" stroked="t" strokeweight=".96pt" strokecolor="#808080">
                <v:path arrowok="t"/>
              </v:shape>
            </v:group>
            <v:group style="position:absolute;left:7450;top:15816;width:2;height:634" coordorigin="7450,15816" coordsize="2,634">
              <v:shape style="position:absolute;left:7450;top:15816;width:2;height:634" coordorigin="7450,15816" coordsize="0,634" path="m7450,16450l7450,15816e" filled="f" stroked="t" strokeweight=".72pt" strokecolor="#4F4F4F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0.160004pt;margin-top:-2.308336pt;width:6.648pt;height:25pt;mso-position-horizontal-relative:page;mso-position-vertical-relative:paragraph;z-index:-12609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B8BABA"/>
                      <w:spacing w:val="0"/>
                      <w:w w:val="10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979799"/>
          <w:spacing w:val="0"/>
          <w:w w:val="93"/>
          <w:position w:val="-2"/>
        </w:rPr>
        <w:t>.,•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2460" w:right="3372"/>
        <w:jc w:val="center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7"/>
          <w:szCs w:val="37"/>
          <w:color w:val="B8BABA"/>
          <w:spacing w:val="0"/>
          <w:w w:val="103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spacing w:before="0" w:after="0" w:line="360" w:lineRule="exact"/>
        <w:ind w:left="166" w:right="-96"/>
        <w:jc w:val="left"/>
        <w:tabs>
          <w:tab w:pos="2440" w:val="left"/>
          <w:tab w:pos="4200" w:val="left"/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4.559998pt;margin-top:1.739617pt;width:31.051276pt;height:32.5pt;mso-position-horizontal-relative:page;mso-position-vertical-relative:paragraph;z-index:-12611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Arial" w:hAnsi="Arial" w:cs="Arial" w:eastAsia="Arial"/>
                      <w:sz w:val="65"/>
                      <w:szCs w:val="65"/>
                    </w:rPr>
                  </w:pPr>
                  <w:rPr/>
                  <w:r>
                    <w:rPr>
                      <w:rFonts w:ascii="Arial" w:hAnsi="Arial" w:cs="Arial" w:eastAsia="Arial"/>
                      <w:sz w:val="65"/>
                      <w:szCs w:val="65"/>
                      <w:color w:val="3F3F3F"/>
                      <w:spacing w:val="-19"/>
                      <w:w w:val="71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3F3F3F"/>
                      <w:spacing w:val="-35"/>
                      <w:w w:val="70"/>
                      <w:position w:val="-1"/>
                    </w:rPr>
                    <w:t>/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3F3F3F"/>
                      <w:spacing w:val="-76"/>
                      <w:w w:val="70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3F3F3F"/>
                      <w:spacing w:val="-63"/>
                      <w:w w:val="70"/>
                      <w:position w:val="-1"/>
                    </w:rPr>
                    <w:t>/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575759"/>
          <w:spacing w:val="0"/>
          <w:w w:val="32"/>
          <w:position w:val="6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575759"/>
          <w:spacing w:val="-4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8BABA"/>
          <w:spacing w:val="0"/>
          <w:w w:val="55"/>
          <w:position w:val="6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B8BAB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B8BABA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30"/>
          <w:szCs w:val="30"/>
          <w:color w:val="3F3F3F"/>
          <w:spacing w:val="0"/>
          <w:w w:val="100"/>
          <w:b/>
          <w:bCs/>
          <w:position w:val="6"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3F3F3F"/>
          <w:spacing w:val="-71"/>
          <w:w w:val="100"/>
          <w:b/>
          <w:bCs/>
          <w:position w:val="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F3F3F"/>
          <w:spacing w:val="0"/>
          <w:w w:val="100"/>
          <w:b/>
          <w:bCs/>
          <w:position w:val="6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F3F3F"/>
          <w:spacing w:val="0"/>
          <w:w w:val="100"/>
          <w:b/>
          <w:bCs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4"/>
        </w:rPr>
        <w:t>Şe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14"/>
        </w:rPr>
        <w:t>vk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4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1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2"/>
          <w:position w:val="1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67" w:lineRule="exact"/>
        <w:ind w:left="2670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58"/>
          <w:position w:val="13"/>
        </w:rPr>
        <w:t>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58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3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3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1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97"/>
          <w:position w:val="13"/>
        </w:rPr>
        <w:t>i</w:t>
      </w:r>
      <w:r>
        <w:rPr>
          <w:rFonts w:ascii="Arial" w:hAnsi="Arial" w:cs="Arial" w:eastAsia="Arial"/>
          <w:sz w:val="41"/>
          <w:szCs w:val="41"/>
          <w:color w:val="575759"/>
          <w:spacing w:val="0"/>
          <w:w w:val="72"/>
          <w:i/>
          <w:position w:val="-1"/>
        </w:rPr>
        <w:t>(</w:t>
      </w:r>
      <w:r>
        <w:rPr>
          <w:rFonts w:ascii="Arial" w:hAnsi="Arial" w:cs="Arial" w:eastAsia="Arial"/>
          <w:sz w:val="41"/>
          <w:szCs w:val="41"/>
          <w:color w:val="575759"/>
          <w:spacing w:val="0"/>
          <w:w w:val="71"/>
          <w:i/>
          <w:position w:val="-1"/>
        </w:rPr>
        <w:t>}_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593" w:lineRule="exact"/>
        <w:ind w:right="371"/>
        <w:jc w:val="right"/>
        <w:rPr>
          <w:rFonts w:ascii="Arial" w:hAnsi="Arial" w:cs="Arial" w:eastAsia="Arial"/>
          <w:sz w:val="54"/>
          <w:szCs w:val="54"/>
        </w:rPr>
      </w:pPr>
      <w:rPr/>
      <w:r>
        <w:rPr/>
        <w:pict>
          <v:group style="position:absolute;margin-left:245.639999pt;margin-top:.775763pt;width:89.640002pt;height:3.12pt;mso-position-horizontal-relative:page;mso-position-vertical-relative:paragraph;z-index:-12616" coordorigin="4913,16" coordsize="1793,62">
            <v:group style="position:absolute;left:5458;top:47;width:1238;height:2" coordorigin="5458,47" coordsize="1238,2">
              <v:shape style="position:absolute;left:5458;top:47;width:1238;height:2" coordorigin="5458,47" coordsize="1238,0" path="m5458,47l6696,47e" filled="f" stroked="t" strokeweight=".96pt" strokecolor="#3F4444">
                <v:path arrowok="t"/>
              </v:shape>
            </v:group>
            <v:group style="position:absolute;left:4944;top:47;width:509;height:2" coordorigin="4944,47" coordsize="509,2">
              <v:shape style="position:absolute;left:4944;top:47;width:509;height:2" coordorigin="4944,47" coordsize="509,0" path="m4944,47l5453,47e" filled="f" stroked="t" strokeweight="3.12pt" strokecolor="#4B4B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9"/>
          <w:szCs w:val="39"/>
          <w:color w:val="3F3F3F"/>
          <w:spacing w:val="0"/>
          <w:w w:val="93"/>
          <w:i/>
        </w:rPr>
        <w:t>!Y'</w:t>
      </w:r>
      <w:r>
        <w:rPr>
          <w:rFonts w:ascii="Times New Roman" w:hAnsi="Times New Roman" w:cs="Times New Roman" w:eastAsia="Times New Roman"/>
          <w:sz w:val="39"/>
          <w:szCs w:val="39"/>
          <w:color w:val="3F3F3F"/>
          <w:spacing w:val="-24"/>
          <w:w w:val="93"/>
          <w:i/>
        </w:rPr>
        <w:t> </w:t>
      </w:r>
      <w:r>
        <w:rPr>
          <w:rFonts w:ascii="Arial" w:hAnsi="Arial" w:cs="Arial" w:eastAsia="Arial"/>
          <w:sz w:val="54"/>
          <w:szCs w:val="54"/>
          <w:color w:val="3F3F3F"/>
          <w:spacing w:val="0"/>
          <w:w w:val="93"/>
          <w:i/>
        </w:rPr>
        <w:t>'''ll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</w:rPr>
      </w:r>
    </w:p>
    <w:p>
      <w:pPr>
        <w:spacing w:before="0" w:after="0" w:line="168" w:lineRule="exact"/>
        <w:ind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F3F3F"/>
          <w:spacing w:val="-25"/>
          <w:w w:val="136"/>
          <w:position w:val="4"/>
        </w:rPr>
        <w:t>.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282"/>
          <w:i/>
          <w:position w:val="1"/>
        </w:rPr>
        <w:t>-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  <w:i/>
          <w:position w:val="1"/>
        </w:rPr>
        <w:t>  </w:t>
      </w:r>
      <w:r>
        <w:rPr>
          <w:rFonts w:ascii="Arial" w:hAnsi="Arial" w:cs="Arial" w:eastAsia="Arial"/>
          <w:sz w:val="20"/>
          <w:szCs w:val="20"/>
          <w:color w:val="676767"/>
          <w:spacing w:val="-1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75759"/>
          <w:spacing w:val="0"/>
          <w:w w:val="228"/>
          <w:position w:val="1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75759"/>
          <w:spacing w:val="0"/>
          <w:w w:val="100"/>
          <w:position w:val="17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75759"/>
          <w:spacing w:val="0"/>
          <w:w w:val="100"/>
          <w:position w:val="17"/>
        </w:rPr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385"/>
          <w:position w:val="17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80"/>
          <w:cols w:num="2" w:equalWidth="0">
            <w:col w:w="6054" w:space="2982"/>
            <w:col w:w="2624"/>
          </w:cols>
        </w:sectPr>
      </w:pPr>
      <w:rPr/>
    </w:p>
    <w:p>
      <w:pPr>
        <w:spacing w:before="26" w:after="0" w:line="744" w:lineRule="exact"/>
        <w:ind w:left="810" w:right="213"/>
        <w:jc w:val="center"/>
        <w:rPr>
          <w:rFonts w:ascii="Arial" w:hAnsi="Arial" w:cs="Arial" w:eastAsia="Arial"/>
          <w:sz w:val="65"/>
          <w:szCs w:val="65"/>
        </w:rPr>
      </w:pPr>
      <w:rPr/>
      <w:r>
        <w:rPr>
          <w:rFonts w:ascii="Arial" w:hAnsi="Arial" w:cs="Arial" w:eastAsia="Arial"/>
          <w:sz w:val="65"/>
          <w:szCs w:val="65"/>
          <w:color w:val="2F2F2F"/>
          <w:spacing w:val="0"/>
          <w:w w:val="81"/>
          <w:b/>
          <w:bCs/>
          <w:i/>
          <w:position w:val="-1"/>
        </w:rPr>
        <w:t>l_</w:t>
      </w:r>
      <w:r>
        <w:rPr>
          <w:rFonts w:ascii="Arial" w:hAnsi="Arial" w:cs="Arial" w:eastAsia="Arial"/>
          <w:sz w:val="65"/>
          <w:szCs w:val="65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834" w:right="240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14"/>
        </w:rPr>
        <w:t>!ZMIR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57" w:lineRule="exact"/>
        <w:ind w:left="562" w:right="-52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3"/>
          <w:b/>
          <w:bCs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2" w:lineRule="exact"/>
        <w:ind w:left="611" w:right="-14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7" w:right="503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98.23999pt;margin-top:-6.409549pt;width:51.84pt;height:45.119999pt;mso-position-horizontal-relative:page;mso-position-vertical-relative:paragraph;z-index:-12608" type="#_x0000_t75">
            <v:imagedata r:id="rId37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YÜK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HI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93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7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"/>
          <w:w w:val="9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Dl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1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94" w:lineRule="exact"/>
        <w:ind w:left="62" w:right="520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w w:val="101"/>
        </w:rPr>
        <w:t>İTFAİ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w w:val="10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BAŞKANLIGT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3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Müdalıale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589" w:right="578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5"/>
          <w:position w:val="-1"/>
        </w:rPr>
        <w:t>YANGT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40" w:bottom="280" w:left="260" w:right="320"/>
          <w:cols w:num="2" w:equalWidth="0">
            <w:col w:w="1626" w:space="1774"/>
            <w:col w:w="7940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</w:sectPr>
      </w:pPr>
      <w:rPr/>
    </w:p>
    <w:p>
      <w:pPr>
        <w:spacing w:before="38" w:after="0" w:line="240" w:lineRule="auto"/>
        <w:ind w:left="110" w:right="-20"/>
        <w:jc w:val="left"/>
        <w:tabs>
          <w:tab w:pos="1320" w:val="left"/>
          <w:tab w:pos="3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w w:val="65"/>
        </w:rPr>
        <w:t>K:l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65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arihi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4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29" w:right="-65"/>
        <w:jc w:val="left"/>
        <w:tabs>
          <w:tab w:pos="1340" w:val="left"/>
          <w:tab w:pos="3160" w:val="left"/>
          <w:tab w:pos="4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8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16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3"/>
          <w:w w:val="11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16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"/>
          <w:w w:val="11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7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3014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28/2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14" w:lineRule="exact"/>
        <w:ind w:left="134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20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28/2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63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4"/>
          <w:w w:val="108"/>
          <w:position w:val="-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-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161616"/>
          <w:spacing w:val="-13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17:00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9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2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9"/>
          <w:w w:val="10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6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93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1"/>
        </w:rPr>
        <w:t>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31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ez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  <w:cols w:num="2" w:equalWidth="0">
            <w:col w:w="4859" w:space="686"/>
            <w:col w:w="5795"/>
          </w:cols>
        </w:sectPr>
      </w:pPr>
      <w:rPr/>
    </w:p>
    <w:p>
      <w:pPr>
        <w:spacing w:before="19" w:after="0" w:line="192" w:lineRule="exact"/>
        <w:ind w:left="110" w:right="-66"/>
        <w:jc w:val="left"/>
        <w:tabs>
          <w:tab w:pos="1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0"/>
          <w:position w:val="-1"/>
        </w:rPr>
        <w:t>!Ya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"/>
          <w:w w:val="9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7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192" w:lineRule="exact"/>
        <w:ind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-1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4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9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-1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  <w:cols w:num="2" w:equalWidth="0">
            <w:col w:w="2243" w:space="2101"/>
            <w:col w:w="6996"/>
          </w:cols>
        </w:sectPr>
      </w:pPr>
      <w:rPr/>
    </w:p>
    <w:p>
      <w:pPr>
        <w:spacing w:before="27" w:after="0" w:line="192" w:lineRule="exact"/>
        <w:ind w:left="110" w:right="-20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w w:val="75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8"/>
          <w:w w:val="75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4"/>
          <w:w w:val="100"/>
          <w:position w:val="-1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5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7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Bo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-1"/>
        </w:rPr>
        <w:t>Arsa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</w:sectPr>
      </w:pPr>
      <w:rPr/>
    </w:p>
    <w:p>
      <w:pPr>
        <w:spacing w:before="0" w:after="0" w:line="494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2"/>
        </w:rPr>
        <w:t>Betonan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  <w:position w:val="2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2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2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0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0"/>
          <w:w w:val="102"/>
          <w:position w:val="22"/>
        </w:rPr>
        <w:t>A</w:t>
      </w:r>
      <w:r>
        <w:rPr>
          <w:rFonts w:ascii="Arial" w:hAnsi="Arial" w:cs="Arial" w:eastAsia="Arial"/>
          <w:sz w:val="48"/>
          <w:szCs w:val="48"/>
          <w:color w:val="2F2F2F"/>
          <w:spacing w:val="-5"/>
          <w:w w:val="44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0"/>
          <w:w w:val="104"/>
          <w:position w:val="2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2"/>
          <w:position w:val="22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2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94" w:lineRule="exact"/>
        <w:ind w:right="-11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48"/>
          <w:szCs w:val="48"/>
          <w:color w:val="8E8E90"/>
          <w:spacing w:val="-75"/>
          <w:w w:val="5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  <w:position w:val="2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5"/>
          <w:w w:val="96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6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8"/>
          <w:w w:val="9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5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9"/>
        </w:rPr>
        <w:t>.....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.....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9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9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...............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1"/>
          <w:w w:val="12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7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1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"/>
          <w:w w:val="1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4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9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5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7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57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0.857422pt;margin-top:-6.260432pt;width:.897992pt;height:19pt;mso-position-horizontal-relative:page;mso-position-vertical-relative:paragraph;z-index:-12605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8E8E90"/>
                      <w:spacing w:val="-190"/>
                      <w:w w:val="100"/>
                    </w:rPr>
                    <w:t>1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w w:val="94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:17:45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32" w:lineRule="exact"/>
        <w:ind w:right="89"/>
        <w:jc w:val="righ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A5A5A5"/>
          <w:spacing w:val="0"/>
          <w:w w:val="52"/>
          <w:position w:val="-25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260" w:right="320"/>
          <w:cols w:num="3" w:equalWidth="0">
            <w:col w:w="5289" w:space="284"/>
            <w:col w:w="404" w:space="180"/>
            <w:col w:w="5183"/>
          </w:cols>
        </w:sectPr>
      </w:pPr>
      <w:rPr/>
    </w:p>
    <w:p>
      <w:pPr>
        <w:spacing w:before="0" w:after="0" w:line="174" w:lineRule="exact"/>
        <w:ind w:left="11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3"/>
        </w:rPr>
        <w:t>!Yana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8" w:lineRule="exact"/>
        <w:ind w:right="-20"/>
        <w:jc w:val="left"/>
        <w:tabs>
          <w:tab w:pos="3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74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7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5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Öğreni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61616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6161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emedi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4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"/>
          <w:w w:val="9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4"/>
        </w:rPr>
        <w:t>iracı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27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1" w:after="0" w:line="192" w:lineRule="exact"/>
        <w:ind w:left="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207"/>
          <w:position w:val="-1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20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2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1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ğur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  <w:position w:val="-1"/>
        </w:rPr>
        <w:t>ŞAHIN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  <w:cols w:num="2" w:equalWidth="0">
            <w:col w:w="1091" w:space="1125"/>
            <w:col w:w="9124"/>
          </w:cols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34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283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86"/>
          <w:w w:val="2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3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7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f.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</w:rPr>
        <w:t>855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17:01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</w:rPr>
        <w:t>ar</w:t>
      </w:r>
      <w:r>
        <w:rPr>
          <w:rFonts w:ascii="Arial" w:hAnsi="Arial" w:cs="Arial" w:eastAsia="Arial"/>
          <w:sz w:val="16"/>
          <w:szCs w:val="16"/>
          <w:color w:val="2F2F2F"/>
          <w:spacing w:val="-9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17:06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53" w:lineRule="exact"/>
        <w:ind w:left="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4"/>
          <w:szCs w:val="24"/>
          <w:color w:val="2F2F2F"/>
          <w:spacing w:val="-9"/>
          <w:w w:val="17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9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192" w:lineRule="exact"/>
        <w:ind w:left="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5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8"/>
          <w:position w:val="-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9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61616"/>
          <w:spacing w:val="-3"/>
          <w:w w:val="74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-1"/>
        </w:rPr>
        <w:t>yet-Jandar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4"/>
          <w:position w:val="-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5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  <w:cols w:num="3" w:equalWidth="0">
            <w:col w:w="592" w:space="1550"/>
            <w:col w:w="1744" w:space="819"/>
            <w:col w:w="6635"/>
          </w:cols>
        </w:sectPr>
      </w:pPr>
      <w:rPr/>
    </w:p>
    <w:p>
      <w:pPr>
        <w:spacing w:before="23" w:after="0" w:line="193" w:lineRule="exact"/>
        <w:ind w:left="2161" w:right="-20"/>
        <w:jc w:val="left"/>
        <w:tabs>
          <w:tab w:pos="4700" w:val="left"/>
          <w:tab w:pos="6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Sayı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61616"/>
          <w:spacing w:val="7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53" w:lineRule="exact"/>
        <w:ind w:left="129" w:right="-20"/>
        <w:jc w:val="left"/>
        <w:tabs>
          <w:tab w:pos="2140" w:val="left"/>
          <w:tab w:pos="3040" w:val="left"/>
          <w:tab w:pos="470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2F2F2F"/>
          <w:spacing w:val="-14"/>
          <w:w w:val="17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7:30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9" w:lineRule="exact"/>
        <w:ind w:left="216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0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19:20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61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2"/>
        </w:rPr>
        <w:t>GelenA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1115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6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CANBULAT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110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3"/>
          <w:position w:val="-1"/>
        </w:rPr>
        <w:t>pıayı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2" w:lineRule="exact"/>
        <w:ind w:left="17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39"/>
          <w:position w:val="-6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8"/>
          <w:w w:val="139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-6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22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6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6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190" w:lineRule="exact"/>
        <w:ind w:left="10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öndl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ıne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right="-20"/>
        <w:jc w:val="left"/>
        <w:tabs>
          <w:tab w:pos="1900" w:val="left"/>
          <w:tab w:pos="3480" w:val="left"/>
          <w:tab w:pos="5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8"/>
        </w:rPr>
        <w:t>u</w:t>
      </w:r>
      <w:r>
        <w:rPr>
          <w:rFonts w:ascii="Arial" w:hAnsi="Arial" w:cs="Arial" w:eastAsia="Arial"/>
          <w:sz w:val="18"/>
          <w:szCs w:val="18"/>
          <w:color w:val="2F2F2F"/>
          <w:spacing w:val="-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75"/>
          <w:position w:val="-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75"/>
          <w:position w:val="-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"/>
          <w:w w:val="110"/>
          <w:position w:val="-8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8"/>
        </w:rPr>
        <w:t>pük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2"/>
          <w:w w:val="100"/>
          <w:position w:val="-8"/>
        </w:rPr>
        <w:t>K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8"/>
        </w:rPr>
        <w:t>g.</w:t>
      </w:r>
      <w:r>
        <w:rPr>
          <w:rFonts w:ascii="Arial" w:hAnsi="Arial" w:cs="Arial" w:eastAsia="Arial"/>
          <w:sz w:val="17"/>
          <w:szCs w:val="17"/>
          <w:color w:val="4D4D4D"/>
          <w:spacing w:val="-38"/>
          <w:w w:val="100"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8"/>
        </w:rPr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88"/>
          <w:position w:val="-8"/>
        </w:rPr>
        <w:t>I</w:t>
      </w:r>
      <w:r>
        <w:rPr>
          <w:rFonts w:ascii="Arial" w:hAnsi="Arial" w:cs="Arial" w:eastAsia="Arial"/>
          <w:sz w:val="17"/>
          <w:szCs w:val="17"/>
          <w:color w:val="2F2F2F"/>
          <w:spacing w:val="3"/>
          <w:w w:val="88"/>
          <w:position w:val="-8"/>
        </w:rPr>
        <w:t>K</w:t>
      </w:r>
      <w:r>
        <w:rPr>
          <w:rFonts w:ascii="Arial" w:hAnsi="Arial" w:cs="Arial" w:eastAsia="Arial"/>
          <w:sz w:val="17"/>
          <w:szCs w:val="17"/>
          <w:color w:val="4D4D4D"/>
          <w:spacing w:val="-11"/>
          <w:w w:val="139"/>
          <w:position w:val="-8"/>
        </w:rPr>
        <w:t>.</w:t>
      </w:r>
      <w:r>
        <w:rPr>
          <w:rFonts w:ascii="Arial" w:hAnsi="Arial" w:cs="Arial" w:eastAsia="Arial"/>
          <w:sz w:val="17"/>
          <w:szCs w:val="17"/>
          <w:color w:val="2F2F2F"/>
          <w:spacing w:val="-2"/>
          <w:w w:val="107"/>
          <w:position w:val="-8"/>
        </w:rPr>
        <w:t>K</w:t>
      </w:r>
      <w:r>
        <w:rPr>
          <w:rFonts w:ascii="Arial" w:hAnsi="Arial" w:cs="Arial" w:eastAsia="Arial"/>
          <w:sz w:val="17"/>
          <w:szCs w:val="17"/>
          <w:color w:val="646464"/>
          <w:spacing w:val="-16"/>
          <w:w w:val="139"/>
          <w:position w:val="-8"/>
        </w:rPr>
        <w:t>.</w:t>
      </w:r>
      <w:r>
        <w:rPr>
          <w:rFonts w:ascii="Arial" w:hAnsi="Arial" w:cs="Arial" w:eastAsia="Arial"/>
          <w:sz w:val="17"/>
          <w:szCs w:val="17"/>
          <w:color w:val="2F2F2F"/>
          <w:spacing w:val="-22"/>
          <w:w w:val="107"/>
          <w:position w:val="-8"/>
        </w:rPr>
        <w:t>T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11"/>
          <w:position w:val="-8"/>
        </w:rPr>
        <w:t>.</w:t>
      </w:r>
      <w:r>
        <w:rPr>
          <w:rFonts w:ascii="Arial" w:hAnsi="Arial" w:cs="Arial" w:eastAsia="Arial"/>
          <w:sz w:val="17"/>
          <w:szCs w:val="17"/>
          <w:color w:val="4D4D4D"/>
          <w:spacing w:val="-2"/>
          <w:w w:val="100"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8"/>
        </w:rPr>
        <w:t>Kg.</w:t>
      </w:r>
      <w:r>
        <w:rPr>
          <w:rFonts w:ascii="Arial" w:hAnsi="Arial" w:cs="Arial" w:eastAsia="Arial"/>
          <w:sz w:val="17"/>
          <w:szCs w:val="17"/>
          <w:color w:val="2F2F2F"/>
          <w:spacing w:val="-40"/>
          <w:w w:val="100"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8"/>
        </w:rPr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69"/>
          <w:position w:val="-9"/>
        </w:rPr>
        <w:t>K:02</w:t>
      </w:r>
      <w:r>
        <w:rPr>
          <w:rFonts w:ascii="Arial" w:hAnsi="Arial" w:cs="Arial" w:eastAsia="Arial"/>
          <w:sz w:val="25"/>
          <w:szCs w:val="25"/>
          <w:color w:val="2F2F2F"/>
          <w:spacing w:val="-4"/>
          <w:w w:val="69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  <w:position w:val="-9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  <w:cols w:num="3" w:equalWidth="0">
            <w:col w:w="1400" w:space="794"/>
            <w:col w:w="1176" w:space="1335"/>
            <w:col w:w="6635"/>
          </w:cols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170" w:right="-49" w:firstLine="202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39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4"/>
          <w:w w:val="13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2" w:lineRule="exact"/>
        <w:ind w:left="1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right="-20"/>
        <w:jc w:val="left"/>
        <w:tabs>
          <w:tab w:pos="1880" w:val="left"/>
          <w:tab w:pos="3460" w:val="left"/>
          <w:tab w:pos="502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10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71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2F2F2F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  <w:cols w:num="2" w:equalWidth="0">
            <w:col w:w="3566" w:space="1167"/>
            <w:col w:w="6607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48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4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3" w:after="0" w:line="240" w:lineRule="auto"/>
        <w:ind w:left="129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8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ngııı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12" w:lineRule="exact"/>
        <w:ind w:left="1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7"/>
        </w:rPr>
        <w:t>Testim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-7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54" w:lineRule="auto"/>
        <w:ind w:right="44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verile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arsada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8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dikkatsizce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zmaritini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irkeli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  <w:cols w:num="2" w:equalWidth="0">
            <w:col w:w="1632" w:space="529"/>
            <w:col w:w="9179"/>
          </w:cols>
        </w:sectPr>
      </w:pPr>
      <w:rPr/>
    </w:p>
    <w:p>
      <w:pPr>
        <w:spacing w:before="0" w:after="0" w:line="361" w:lineRule="exact"/>
        <w:ind w:left="556"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9"/>
          <w:w w:val="115"/>
          <w:position w:val="-4"/>
        </w:rPr>
        <w:t>,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32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69"/>
          <w:w w:val="32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90"/>
          <w:w w:val="98"/>
          <w:position w:val="-4"/>
        </w:rPr>
        <w:t>D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32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66"/>
          <w:w w:val="32"/>
          <w:position w:val="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8"/>
          <w:w w:val="98"/>
          <w:position w:val="-4"/>
        </w:rPr>
        <w:t>ö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125"/>
          <w:w w:val="56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4"/>
          <w:w w:val="97"/>
          <w:position w:val="-4"/>
        </w:rPr>
        <w:t>m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84"/>
          <w:w w:val="56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97"/>
          <w:position w:val="-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0"/>
          <w:w w:val="110"/>
          <w:position w:val="-4"/>
        </w:rPr>
        <w:t>ş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37"/>
          <w:w w:val="56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3"/>
          <w:w w:val="84"/>
          <w:position w:val="-4"/>
        </w:rPr>
        <w:t>ü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0"/>
          <w:w w:val="56"/>
          <w:position w:val="6"/>
        </w:rPr>
        <w:t>---------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10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9"/>
          <w:position w:val="-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8"/>
          <w:w w:val="99"/>
          <w:position w:val="-4"/>
        </w:rPr>
        <w:t>a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92"/>
          <w:w w:val="56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  <w:t>r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179"/>
          <w:w w:val="56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9"/>
          <w:position w:val="-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8"/>
          <w:w w:val="100"/>
          <w:position w:val="-4"/>
        </w:rPr>
        <w:t>h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0"/>
          <w:w w:val="56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12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7"/>
          <w:position w:val="-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4"/>
          <w:w w:val="127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4"/>
        </w:rPr>
        <w:t>12.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9"/>
          <w:w w:val="106"/>
          <w:position w:val="-4"/>
        </w:rPr>
        <w:t>0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60"/>
          <w:w w:val="56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5"/>
          <w:w w:val="106"/>
          <w:position w:val="-4"/>
        </w:rPr>
        <w:t>5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91"/>
          <w:w w:val="56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4"/>
          <w:w w:val="106"/>
          <w:position w:val="-4"/>
        </w:rPr>
        <w:t>2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36"/>
          <w:w w:val="56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1"/>
          <w:w w:val="106"/>
          <w:position w:val="-4"/>
        </w:rPr>
        <w:t>0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56"/>
          <w:w w:val="56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8"/>
          <w:w w:val="106"/>
          <w:position w:val="-4"/>
        </w:rPr>
        <w:t>1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87"/>
          <w:w w:val="56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5"/>
          <w:w w:val="106"/>
          <w:position w:val="-4"/>
        </w:rPr>
        <w:t>7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0"/>
          <w:w w:val="56"/>
          <w:position w:val="6"/>
        </w:rPr>
        <w:t>--------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55"/>
          <w:w w:val="56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161616"/>
          <w:spacing w:val="0"/>
          <w:w w:val="69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161616"/>
          <w:spacing w:val="-50"/>
          <w:w w:val="69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0"/>
          <w:w w:val="55"/>
          <w:position w:val="6"/>
        </w:rPr>
        <w:t>-------------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35"/>
          <w:w w:val="55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3"/>
          <w:w w:val="103"/>
          <w:position w:val="-4"/>
        </w:rPr>
        <w:t>I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113"/>
          <w:w w:val="55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-4"/>
        </w:rPr>
        <w:t>Saatİ: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1"/>
          <w:w w:val="106"/>
          <w:position w:val="-4"/>
        </w:rPr>
        <w:t>9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79"/>
          <w:w w:val="55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05"/>
          <w:position w:val="-4"/>
        </w:rPr>
        <w:t>: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174"/>
          <w:w w:val="55"/>
          <w:position w:val="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4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5"/>
          <w:w w:val="106"/>
          <w:position w:val="-4"/>
        </w:rPr>
        <w:t>0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0"/>
          <w:w w:val="55"/>
          <w:position w:val="6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23"/>
          <w:w w:val="55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0"/>
          <w:w w:val="44"/>
          <w:position w:val="6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42"/>
          <w:w w:val="44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161616"/>
          <w:spacing w:val="0"/>
          <w:w w:val="63"/>
          <w:position w:val="6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161616"/>
          <w:spacing w:val="-53"/>
          <w:w w:val="63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0"/>
          <w:w w:val="43"/>
          <w:position w:val="6"/>
        </w:rPr>
        <w:t>-------------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73"/>
          <w:w w:val="43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161616"/>
          <w:spacing w:val="0"/>
          <w:w w:val="69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161616"/>
          <w:spacing w:val="-50"/>
          <w:w w:val="69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0"/>
          <w:w w:val="40"/>
          <w:position w:val="6"/>
        </w:rPr>
        <w:t>--------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43"/>
          <w:w w:val="40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41"/>
          <w:position w:val="6"/>
        </w:rPr>
        <w:t>-----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43"/>
          <w:w w:val="41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161616"/>
          <w:spacing w:val="0"/>
          <w:w w:val="69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161616"/>
          <w:spacing w:val="-10"/>
          <w:w w:val="69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10"/>
          <w:w w:val="100"/>
          <w:position w:val="6"/>
        </w:rPr>
      </w:r>
      <w:r>
        <w:rPr>
          <w:rFonts w:ascii="Courier New" w:hAnsi="Courier New" w:cs="Courier New" w:eastAsia="Courier New"/>
          <w:sz w:val="31"/>
          <w:szCs w:val="31"/>
          <w:color w:val="2F2F2F"/>
          <w:spacing w:val="0"/>
          <w:w w:val="100"/>
          <w:u w:val="single" w:color="2E2E2E"/>
          <w:position w:val="6"/>
        </w:rPr>
        <w:t> 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138"/>
          <w:w w:val="100"/>
          <w:u w:val="single" w:color="2E2E2E"/>
          <w:position w:val="6"/>
        </w:rPr>
        <w:t> 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138"/>
          <w:w w:val="100"/>
          <w:u w:val="single" w:color="2E2E2E"/>
          <w:position w:val="6"/>
        </w:rPr>
      </w:r>
      <w:r>
        <w:rPr>
          <w:rFonts w:ascii="Courier New" w:hAnsi="Courier New" w:cs="Courier New" w:eastAsia="Courier New"/>
          <w:sz w:val="31"/>
          <w:szCs w:val="31"/>
          <w:color w:val="2F2F2F"/>
          <w:spacing w:val="-138"/>
          <w:w w:val="100"/>
          <w:position w:val="6"/>
        </w:rPr>
      </w:r>
      <w:r>
        <w:rPr>
          <w:rFonts w:ascii="Courier New" w:hAnsi="Courier New" w:cs="Courier New" w:eastAsia="Courier New"/>
          <w:sz w:val="31"/>
          <w:szCs w:val="31"/>
          <w:color w:val="2F2F2F"/>
          <w:spacing w:val="0"/>
          <w:w w:val="63"/>
          <w:position w:val="6"/>
        </w:rPr>
        <w:t>,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</w:sectPr>
      </w:pPr>
      <w:rPr/>
    </w:p>
    <w:p>
      <w:pPr>
        <w:spacing w:before="8" w:after="0" w:line="203" w:lineRule="exact"/>
        <w:ind w:left="205" w:right="-67"/>
        <w:jc w:val="left"/>
        <w:tabs>
          <w:tab w:pos="1020" w:val="left"/>
          <w:tab w:pos="1520" w:val="left"/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1"/>
        </w:rPr>
        <w:t>ÖIU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Yaralı</w:t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8" w:after="0" w:line="193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  <w:cols w:num="2" w:equalWidth="0">
            <w:col w:w="5006" w:space="3714"/>
            <w:col w:w="2620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</w:sectPr>
      </w:pPr>
      <w:rPr/>
    </w:p>
    <w:p>
      <w:pPr>
        <w:spacing w:before="38" w:after="0" w:line="240" w:lineRule="auto"/>
        <w:ind w:left="228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7.561724pt;margin-top:40.462811pt;width:562.805753pt;height:764.017188pt;mso-position-horizontal-relative:page;mso-position-vertical-relative:page;z-index:-12607" coordorigin="351,809" coordsize="11256,15280">
            <v:shape style="position:absolute;left:2861;top:13824;width:3226;height:2266" type="#_x0000_t75">
              <v:imagedata r:id="rId38" o:title=""/>
            </v:shape>
            <v:group style="position:absolute;left:365;top:835;width:11211;height:2" coordorigin="365,835" coordsize="11211,2">
              <v:shape style="position:absolute;left:365;top:835;width:11211;height:2" coordorigin="365,835" coordsize="11211,0" path="m365,835l11576,835e" filled="f" stroked="t" strokeweight=".711962pt" strokecolor="#484848">
                <v:path arrowok="t"/>
              </v:shape>
            </v:group>
            <v:group style="position:absolute;left:375;top:816;width:2;height:14991" coordorigin="375,816" coordsize="2,14991">
              <v:shape style="position:absolute;left:375;top:816;width:2;height:14991" coordorigin="375,816" coordsize="0,14991" path="m375,15807l375,816e" filled="f" stroked="t" strokeweight=".711962pt" strokecolor="#4B4B4B">
                <v:path arrowok="t"/>
              </v:shape>
            </v:group>
            <v:group style="position:absolute;left:2402;top:821;width:2;height:1499" coordorigin="2402,821" coordsize="2,1499">
              <v:shape style="position:absolute;left:2402;top:821;width:2;height:1499" coordorigin="2402,821" coordsize="0,1499" path="m2402,2320l2402,821e" filled="f" stroked="t" strokeweight=".949282pt" strokecolor="#444444">
                <v:path arrowok="t"/>
              </v:shape>
            </v:group>
            <v:group style="position:absolute;left:9172;top:826;width:2;height:1499" coordorigin="9172,826" coordsize="2,1499">
              <v:shape style="position:absolute;left:9172;top:826;width:2;height:1499" coordorigin="9172,826" coordsize="0,1499" path="m9172,2325l9172,826e" filled="f" stroked="t" strokeweight=".949282pt" strokecolor="#484848">
                <v:path arrowok="t"/>
              </v:shape>
            </v:group>
            <v:group style="position:absolute;left:11569;top:826;width:2;height:3323" coordorigin="11569,826" coordsize="2,3323">
              <v:shape style="position:absolute;left:11569;top:826;width:2;height:3323" coordorigin="11569,826" coordsize="0,3323" path="m11569,4149l11569,826e" filled="f" stroked="t" strokeweight=".711962pt" strokecolor="#575757">
                <v:path arrowok="t"/>
              </v:shape>
            </v:group>
            <v:group style="position:absolute;left:361;top:2320;width:11216;height:2" coordorigin="361,2320" coordsize="11216,2">
              <v:shape style="position:absolute;left:361;top:2320;width:11216;height:2" coordorigin="361,2320" coordsize="11216,0" path="m361,2320l11576,2320e" filled="f" stroked="t" strokeweight=".711962pt" strokecolor="#4B4B4B">
                <v:path arrowok="t"/>
              </v:shape>
            </v:group>
            <v:group style="position:absolute;left:365;top:2537;width:11211;height:2" coordorigin="365,2537" coordsize="11211,2">
              <v:shape style="position:absolute;left:365;top:2537;width:11211;height:2" coordorigin="365,2537" coordsize="11211,0" path="m365,2537l11576,2537e" filled="f" stroked="t" strokeweight=".711962pt" strokecolor="#4B4B4B">
                <v:path arrowok="t"/>
              </v:shape>
            </v:group>
            <v:group style="position:absolute;left:2409;top:4125;width:2;height:11678" coordorigin="2409,4125" coordsize="2,11678">
              <v:shape style="position:absolute;left:2409;top:4125;width:2;height:11678" coordorigin="2409,4125" coordsize="0,11678" path="m2409,15802l2409,4125e" filled="f" stroked="t" strokeweight=".949282pt" strokecolor="#3F3F3F">
                <v:path arrowok="t"/>
              </v:shape>
            </v:group>
            <v:group style="position:absolute;left:3892;top:3390;width:2;height:754" coordorigin="3892,3390" coordsize="2,754">
              <v:shape style="position:absolute;left:3892;top:3390;width:2;height:754" coordorigin="3892,3390" coordsize="0,754" path="m3892,4144l3892,3390e" filled="f" stroked="t" strokeweight=".949282pt" strokecolor="#444444">
                <v:path arrowok="t"/>
              </v:shape>
            </v:group>
            <v:group style="position:absolute;left:365;top:4132;width:11216;height:2" coordorigin="365,4132" coordsize="11216,2">
              <v:shape style="position:absolute;left:365;top:4132;width:11216;height:2" coordorigin="365,4132" coordsize="11216,0" path="m365,4132l11581,4132e" filled="f" stroked="t" strokeweight=".949282pt" strokecolor="#484848">
                <v:path arrowok="t"/>
              </v:shape>
            </v:group>
            <v:group style="position:absolute;left:11591;top:5213;width:2;height:10584" coordorigin="11591,5213" coordsize="2,10584">
              <v:shape style="position:absolute;left:11591;top:5213;width:2;height:10584" coordorigin="11591,5213" coordsize="0,10584" path="m11591,15798l11591,5213e" filled="f" stroked="t" strokeweight=".711962pt" strokecolor="#545454">
                <v:path arrowok="t"/>
              </v:shape>
            </v:group>
            <v:group style="position:absolute;left:365;top:2755;width:11216;height:2" coordorigin="365,2755" coordsize="11216,2">
              <v:shape style="position:absolute;left:365;top:2755;width:11216;height:2" coordorigin="365,2755" coordsize="11216,0" path="m365,2755l11581,2755e" filled="f" stroked="t" strokeweight=".711962pt" strokecolor="#484848">
                <v:path arrowok="t"/>
              </v:shape>
            </v:group>
            <v:group style="position:absolute;left:365;top:2972;width:11216;height:2" coordorigin="365,2972" coordsize="11216,2">
              <v:shape style="position:absolute;left:365;top:2972;width:11216;height:2" coordorigin="365,2972" coordsize="11216,0" path="m365,2972l11581,2972e" filled="f" stroked="t" strokeweight=".949282pt" strokecolor="#4B4B4B">
                <v:path arrowok="t"/>
              </v:shape>
            </v:group>
            <v:group style="position:absolute;left:365;top:3187;width:11211;height:2" coordorigin="365,3187" coordsize="11211,2">
              <v:shape style="position:absolute;left:365;top:3187;width:11211;height:2" coordorigin="365,3187" coordsize="11211,0" path="m365,3187l11576,3187e" filled="f" stroked="t" strokeweight=".711962pt" strokecolor="#484848">
                <v:path arrowok="t"/>
              </v:shape>
            </v:group>
            <v:group style="position:absolute;left:361;top:3402;width:11225;height:2" coordorigin="361,3402" coordsize="11225,2">
              <v:shape style="position:absolute;left:361;top:3402;width:11225;height:2" coordorigin="361,3402" coordsize="11225,0" path="m361,3402l11586,3402e" filled="f" stroked="t" strokeweight=".949282pt" strokecolor="#484848">
                <v:path arrowok="t"/>
              </v:shape>
            </v:group>
            <v:group style="position:absolute;left:365;top:4411;width:11216;height:2" coordorigin="365,4411" coordsize="11216,2">
              <v:shape style="position:absolute;left:365;top:4411;width:11216;height:2" coordorigin="365,4411" coordsize="11216,0" path="m365,4411l11581,4411e" filled="f" stroked="t" strokeweight=".711962pt" strokecolor="#484848">
                <v:path arrowok="t"/>
              </v:shape>
            </v:group>
            <v:group style="position:absolute;left:2392;top:4631;width:9189;height:2" coordorigin="2392,4631" coordsize="9189,2">
              <v:shape style="position:absolute;left:2392;top:4631;width:9189;height:2" coordorigin="2392,4631" coordsize="9189,0" path="m2392,4631l11581,4631e" filled="f" stroked="t" strokeweight=".711962pt" strokecolor="#484848">
                <v:path arrowok="t"/>
              </v:shape>
            </v:group>
            <v:group style="position:absolute;left:4958;top:4621;width:2;height:2072" coordorigin="4958,4621" coordsize="2,2072">
              <v:shape style="position:absolute;left:4958;top:4621;width:2;height:2072" coordorigin="4958,4621" coordsize="0,2072" path="m4958,6693l4958,4621e" filled="f" stroked="t" strokeweight=".711962pt" strokecolor="#444444">
                <v:path arrowok="t"/>
              </v:shape>
            </v:group>
            <v:group style="position:absolute;left:4946;top:5118;width:6635;height:2" coordorigin="4946,5118" coordsize="6635,2">
              <v:shape style="position:absolute;left:4946;top:5118;width:6635;height:2" coordorigin="4946,5118" coordsize="6635,0" path="m4946,5118l11581,5118e" filled="f" stroked="t" strokeweight=".711962pt" strokecolor="#5B5B5B">
                <v:path arrowok="t"/>
              </v:shape>
            </v:group>
            <v:group style="position:absolute;left:4951;top:5361;width:6635;height:2" coordorigin="4951,5361" coordsize="6635,2">
              <v:shape style="position:absolute;left:4951;top:5361;width:6635;height:2" coordorigin="4951,5361" coordsize="6635,0" path="m4951,5361l11586,5361e" filled="f" stroked="t" strokeweight=".711962pt" strokecolor="#484848">
                <v:path arrowok="t"/>
              </v:shape>
            </v:group>
            <v:group style="position:absolute;left:4951;top:5600;width:6635;height:2" coordorigin="4951,5600" coordsize="6635,2">
              <v:shape style="position:absolute;left:4951;top:5600;width:6635;height:2" coordorigin="4951,5600" coordsize="6635,0" path="m4951,5600l11586,5600e" filled="f" stroked="t" strokeweight=".711962pt" strokecolor="#484848">
                <v:path arrowok="t"/>
              </v:shape>
            </v:group>
            <v:group style="position:absolute;left:2392;top:5815;width:9194;height:2" coordorigin="2392,5815" coordsize="9194,2">
              <v:shape style="position:absolute;left:2392;top:5815;width:9194;height:2" coordorigin="2392,5815" coordsize="9194,0" path="m2392,5815l11586,5815e" filled="f" stroked="t" strokeweight=".711962pt" strokecolor="#484848">
                <v:path arrowok="t"/>
              </v:shape>
            </v:group>
            <v:group style="position:absolute;left:7862;top:6039;width:2;height:649" coordorigin="7862,6039" coordsize="2,649">
              <v:shape style="position:absolute;left:7862;top:6039;width:2;height:649" coordorigin="7862,6039" coordsize="0,649" path="m7862,6689l7862,6039e" filled="f" stroked="t" strokeweight=".711962pt" strokecolor="#4F4F4F">
                <v:path arrowok="t"/>
              </v:shape>
            </v:group>
            <v:group style="position:absolute;left:361;top:6044;width:11230;height:2" coordorigin="361,6044" coordsize="11230,2">
              <v:shape style="position:absolute;left:361;top:6044;width:11230;height:2" coordorigin="361,6044" coordsize="11230,0" path="m361,6044l11591,6044e" filled="f" stroked="t" strokeweight=".711962pt" strokecolor="#4B4B4B">
                <v:path arrowok="t"/>
              </v:shape>
            </v:group>
            <v:group style="position:absolute;left:2397;top:6469;width:9194;height:2" coordorigin="2397,6469" coordsize="9194,2">
              <v:shape style="position:absolute;left:2397;top:6469;width:9194;height:2" coordorigin="2397,6469" coordsize="9194,0" path="m2397,6469l11591,6469e" filled="f" stroked="t" strokeweight=".711962pt" strokecolor="#4B4B4B">
                <v:path arrowok="t"/>
              </v:shape>
            </v:group>
            <v:group style="position:absolute;left:2397;top:6684;width:9189;height:2" coordorigin="2397,6684" coordsize="9189,2">
              <v:shape style="position:absolute;left:2397;top:6684;width:9189;height:2" coordorigin="2397,6684" coordsize="9189,0" path="m2397,6684l11586,6684e" filled="f" stroked="t" strokeweight=".711962pt" strokecolor="#484848">
                <v:path arrowok="t"/>
              </v:shape>
            </v:group>
            <v:group style="position:absolute;left:361;top:7326;width:11230;height:2" coordorigin="361,7326" coordsize="11230,2">
              <v:shape style="position:absolute;left:361;top:7326;width:11230;height:2" coordorigin="361,7326" coordsize="11230,0" path="m361,7326l11591,7326e" filled="f" stroked="t" strokeweight=".711962pt" strokecolor="#4B4B4B">
                <v:path arrowok="t"/>
              </v:shape>
            </v:group>
            <v:group style="position:absolute;left:365;top:6901;width:11221;height:2" coordorigin="365,6901" coordsize="11221,2">
              <v:shape style="position:absolute;left:365;top:6901;width:11221;height:2" coordorigin="365,6901" coordsize="11221,0" path="m365,6901l11586,6901e" filled="f" stroked="t" strokeweight=".949282pt" strokecolor="#484848">
                <v:path arrowok="t"/>
              </v:shape>
            </v:group>
            <v:group style="position:absolute;left:4962;top:7314;width:2;height:678" coordorigin="4962,7314" coordsize="2,678">
              <v:shape style="position:absolute;left:4962;top:7314;width:2;height:678" coordorigin="4962,7314" coordsize="0,678" path="m4962,7992l4962,7314e" filled="f" stroked="t" strokeweight=".711962pt" strokecolor="#444444">
                <v:path arrowok="t"/>
              </v:shape>
            </v:group>
            <v:group style="position:absolute;left:4955;top:7548;width:6635;height:2" coordorigin="4955,7548" coordsize="6635,2">
              <v:shape style="position:absolute;left:4955;top:7548;width:6635;height:2" coordorigin="4955,7548" coordsize="6635,0" path="m4955,7548l11591,7548e" filled="f" stroked="t" strokeweight=".711962pt" strokecolor="#4B4B4B">
                <v:path arrowok="t"/>
              </v:shape>
            </v:group>
            <v:group style="position:absolute;left:4951;top:7765;width:6640;height:2" coordorigin="4951,7765" coordsize="6640,2">
              <v:shape style="position:absolute;left:4951;top:7765;width:6640;height:2" coordorigin="4951,7765" coordsize="6640,0" path="m4951,7765l11591,7765e" filled="f" stroked="t" strokeweight=".949282pt" strokecolor="#4F4F4F">
                <v:path arrowok="t"/>
              </v:shape>
            </v:group>
            <v:group style="position:absolute;left:361;top:9835;width:11240;height:2" coordorigin="361,9835" coordsize="11240,2">
              <v:shape style="position:absolute;left:361;top:9835;width:11240;height:2" coordorigin="361,9835" coordsize="11240,0" path="m361,9835l11600,9835e" filled="f" stroked="t" strokeweight=".711962pt" strokecolor="#4B4B4B">
                <v:path arrowok="t"/>
              </v:shape>
            </v:group>
            <v:group style="position:absolute;left:365;top:7980;width:11225;height:2" coordorigin="365,7980" coordsize="11225,2">
              <v:shape style="position:absolute;left:365;top:7980;width:11225;height:2" coordorigin="365,7980" coordsize="11225,0" path="m365,7980l11591,7980e" filled="f" stroked="t" strokeweight=".949282pt" strokecolor="#484848">
                <v:path arrowok="t"/>
              </v:shape>
            </v:group>
            <v:group style="position:absolute;left:365;top:8784;width:11225;height:2" coordorigin="365,8784" coordsize="11225,2">
              <v:shape style="position:absolute;left:365;top:8784;width:11225;height:2" coordorigin="365,8784" coordsize="11225,0" path="m365,8784l11591,8784e" filled="f" stroked="t" strokeweight=".711962pt" strokecolor="#484848">
                <v:path arrowok="t"/>
              </v:shape>
            </v:group>
            <v:group style="position:absolute;left:365;top:10169;width:11235;height:2" coordorigin="365,10169" coordsize="11235,2">
              <v:shape style="position:absolute;left:365;top:10169;width:11235;height:2" coordorigin="365,10169" coordsize="11235,0" path="m365,10169l11600,10169e" filled="f" stroked="t" strokeweight=".711962pt" strokecolor="#4B4B4B">
                <v:path arrowok="t"/>
              </v:shape>
            </v:group>
            <v:group style="position:absolute;left:365;top:10403;width:11235;height:2" coordorigin="365,10403" coordsize="11235,2">
              <v:shape style="position:absolute;left:365;top:10403;width:11235;height:2" coordorigin="365,10403" coordsize="11235,0" path="m365,10403l11600,10403e" filled="f" stroked="t" strokeweight=".711962pt" strokecolor="#4B4B4B">
                <v:path arrowok="t"/>
              </v:shape>
            </v:group>
            <v:group style="position:absolute;left:7423;top:11086;width:2;height:4707" coordorigin="7423,11086" coordsize="2,4707">
              <v:shape style="position:absolute;left:7423;top:11086;width:2;height:4707" coordorigin="7423,11086" coordsize="0,4707" path="m7423,15793l7423,11086e" filled="f" stroked="t" strokeweight=".711962pt" strokecolor="#484848">
                <v:path arrowok="t"/>
              </v:shape>
            </v:group>
            <v:group style="position:absolute;left:1747;top:11257;width:2;height:4540" coordorigin="1747,11257" coordsize="2,4540">
              <v:shape style="position:absolute;left:1747;top:11257;width:2;height:4540" coordorigin="1747,11257" coordsize="0,4540" path="m1747,15798l1747,11257e" filled="f" stroked="t" strokeweight=".711962pt" strokecolor="#444444">
                <v:path arrowok="t"/>
              </v:shape>
            </v:group>
            <v:group style="position:absolute;left:365;top:11329;width:11235;height:2" coordorigin="365,11329" coordsize="11235,2">
              <v:shape style="position:absolute;left:365;top:11329;width:11235;height:2" coordorigin="365,11329" coordsize="11235,0" path="m365,11329l11600,11329e" filled="f" stroked="t" strokeweight=".711962pt" strokecolor="#4B4B4B">
                <v:path arrowok="t"/>
              </v:shape>
            </v:group>
            <v:group style="position:absolute;left:370;top:13415;width:2050;height:2" coordorigin="370,13415" coordsize="2050,2">
              <v:shape style="position:absolute;left:370;top:13415;width:2050;height:2" coordorigin="370,13415" coordsize="2050,0" path="m370,13415l2421,13415e" filled="f" stroked="t" strokeweight=".711962pt" strokecolor="#444444">
                <v:path arrowok="t"/>
              </v:shape>
            </v:group>
            <v:group style="position:absolute;left:370;top:15788;width:2487;height:2" coordorigin="370,15788" coordsize="2487,2">
              <v:shape style="position:absolute;left:370;top:15788;width:2487;height:2" coordorigin="370,15788" coordsize="2487,0" path="m370,15788l2857,15788e" filled="f" stroked="t" strokeweight=".711962pt" strokecolor="#575757">
                <v:path arrowok="t"/>
              </v:shape>
            </v:group>
            <v:group style="position:absolute;left:1172;top:11257;width:2;height:4545" coordorigin="1172,11257" coordsize="2,4545">
              <v:shape style="position:absolute;left:1172;top:11257;width:2;height:4545" coordorigin="1172,11257" coordsize="0,4545" path="m1172,15802l1172,11257e" filled="f" stroked="t" strokeweight=".711962pt" strokecolor="#484848">
                <v:path arrowok="t"/>
              </v:shape>
            </v:group>
            <v:group style="position:absolute;left:4837;top:12842;width:589;height:2" coordorigin="4837,12842" coordsize="589,2">
              <v:shape style="position:absolute;left:4837;top:12842;width:589;height:2" coordorigin="4837,12842" coordsize="589,0" path="m4837,12842l5425,12842e" filled="f" stroked="t" strokeweight=".949282pt" strokecolor="#3F447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1.52pt;height:30.72pt;mso-position-horizontal-relative:char;mso-position-vertical-relative:line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6" w:lineRule="exact"/>
        <w:ind w:left="2422" w:right="150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10"/>
          <w:position w:val="-3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232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1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1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0"/>
          <w:position w:val="1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2"/>
          <w:w w:val="8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71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32" w:right="-5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9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47"/>
          <w:szCs w:val="47"/>
          <w:color w:val="18268C"/>
          <w:spacing w:val="0"/>
          <w:w w:val="195"/>
        </w:rPr>
        <w:t>l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95" w:lineRule="exact"/>
        <w:ind w:left="29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2"/>
        </w:rPr>
        <w:t>ğurŞAHİN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4" w:lineRule="exact"/>
        <w:ind w:left="35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shape style="position:absolute;margin-left:433.920013pt;margin-top:22.821342pt;width:122.879997pt;height:66.239998pt;mso-position-horizontal-relative:page;mso-position-vertical-relative:paragraph;z-index:-12606" type="#_x0000_t75">
            <v:imagedata r:id="rId40" o:title=""/>
          </v:shape>
        </w:pict>
      </w:r>
      <w:r>
        <w:rPr>
          <w:rFonts w:ascii="Arial" w:hAnsi="Arial" w:cs="Arial" w:eastAsia="Arial"/>
          <w:sz w:val="25"/>
          <w:szCs w:val="25"/>
          <w:color w:val="3D596E"/>
          <w:w w:val="79"/>
          <w:b/>
          <w:bCs/>
        </w:rPr>
        <w:t>1</w:t>
      </w:r>
      <w:r>
        <w:rPr>
          <w:rFonts w:ascii="Arial" w:hAnsi="Arial" w:cs="Arial" w:eastAsia="Arial"/>
          <w:sz w:val="25"/>
          <w:szCs w:val="25"/>
          <w:color w:val="3D596E"/>
          <w:spacing w:val="-35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D596E"/>
          <w:spacing w:val="0"/>
          <w:w w:val="68"/>
          <w:b/>
          <w:bCs/>
        </w:rPr>
        <w:t>S</w:t>
      </w:r>
      <w:r>
        <w:rPr>
          <w:rFonts w:ascii="Arial" w:hAnsi="Arial" w:cs="Arial" w:eastAsia="Arial"/>
          <w:sz w:val="25"/>
          <w:szCs w:val="25"/>
          <w:color w:val="3D596E"/>
          <w:spacing w:val="28"/>
          <w:w w:val="68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D596E"/>
          <w:spacing w:val="0"/>
          <w:w w:val="52"/>
          <w:b/>
          <w:bCs/>
        </w:rPr>
        <w:t>MaJts</w:t>
      </w:r>
      <w:r>
        <w:rPr>
          <w:rFonts w:ascii="Arial" w:hAnsi="Arial" w:cs="Arial" w:eastAsia="Arial"/>
          <w:sz w:val="25"/>
          <w:szCs w:val="25"/>
          <w:color w:val="3D596E"/>
          <w:spacing w:val="-5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596E"/>
          <w:spacing w:val="0"/>
          <w:w w:val="58"/>
          <w:b/>
          <w:bCs/>
        </w:rPr>
        <w:t>-2017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74" w:lineRule="exact"/>
        <w:ind w:left="541" w:right="-20"/>
        <w:jc w:val="left"/>
        <w:tabs>
          <w:tab w:pos="122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598083pt;margin-top:-1.685544pt;width:4.32pt;height:8pt;mso-position-horizontal-relative:page;mso-position-vertical-relative:paragraph;z-index:-1260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C1C1C1"/>
                      <w:spacing w:val="0"/>
                      <w:w w:val="30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A5A5A5"/>
          <w:spacing w:val="0"/>
          <w:w w:val="79"/>
          <w:position w:val="-7"/>
        </w:rPr>
        <w:t>.,</w:t>
      </w:r>
      <w:r>
        <w:rPr>
          <w:rFonts w:ascii="Arial" w:hAnsi="Arial" w:cs="Arial" w:eastAsia="Arial"/>
          <w:sz w:val="19"/>
          <w:szCs w:val="19"/>
          <w:color w:val="A5A5A5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9"/>
          <w:szCs w:val="19"/>
          <w:color w:val="A5A5A5"/>
          <w:spacing w:val="0"/>
          <w:w w:val="100"/>
          <w:position w:val="-7"/>
        </w:rPr>
      </w:r>
      <w:r>
        <w:rPr>
          <w:rFonts w:ascii="Arial" w:hAnsi="Arial" w:cs="Arial" w:eastAsia="Arial"/>
          <w:sz w:val="13"/>
          <w:szCs w:val="13"/>
          <w:color w:val="C1C1C1"/>
          <w:spacing w:val="0"/>
          <w:w w:val="100"/>
          <w:position w:val="3"/>
        </w:rPr>
        <w:t>•</w:t>
      </w:r>
      <w:r>
        <w:rPr>
          <w:rFonts w:ascii="Arial" w:hAnsi="Arial" w:cs="Arial" w:eastAsia="Arial"/>
          <w:sz w:val="13"/>
          <w:szCs w:val="13"/>
          <w:color w:val="C1C1C1"/>
          <w:spacing w:val="0"/>
          <w:w w:val="100"/>
          <w:position w:val="3"/>
        </w:rPr>
        <w:t>   </w:t>
      </w:r>
      <w:r>
        <w:rPr>
          <w:rFonts w:ascii="Arial" w:hAnsi="Arial" w:cs="Arial" w:eastAsia="Arial"/>
          <w:sz w:val="13"/>
          <w:szCs w:val="13"/>
          <w:color w:val="C1C1C1"/>
          <w:spacing w:val="8"/>
          <w:w w:val="100"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8E8E90"/>
          <w:spacing w:val="5"/>
          <w:w w:val="248"/>
          <w:position w:val="3"/>
        </w:rPr>
        <w:t>ı</w:t>
      </w:r>
      <w:r>
        <w:rPr>
          <w:rFonts w:ascii="Arial" w:hAnsi="Arial" w:cs="Arial" w:eastAsia="Arial"/>
          <w:sz w:val="31"/>
          <w:szCs w:val="31"/>
          <w:color w:val="8E8E90"/>
          <w:spacing w:val="0"/>
          <w:w w:val="87"/>
          <w:position w:val="1"/>
        </w:rPr>
        <w:t>"'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71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C1C1C1"/>
          <w:spacing w:val="0"/>
          <w:w w:val="211"/>
          <w:position w:val="1"/>
        </w:rPr>
        <w:t>'.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320"/>
          <w:cols w:num="3" w:equalWidth="0">
            <w:col w:w="4273" w:space="208"/>
            <w:col w:w="1389" w:space="2893"/>
            <w:col w:w="2577"/>
          </w:cols>
        </w:sectPr>
      </w:pPr>
      <w:rPr/>
    </w:p>
    <w:p>
      <w:pPr>
        <w:spacing w:before="84" w:after="0" w:line="216" w:lineRule="auto"/>
        <w:ind w:left="608" w:right="-155" w:firstLine="6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90"/>
          <w:szCs w:val="90"/>
          <w:color w:val="282828"/>
          <w:spacing w:val="-378"/>
          <w:w w:val="166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6"/>
          <w:szCs w:val="16"/>
          <w:color w:val="383838"/>
          <w:spacing w:val="3"/>
          <w:w w:val="106"/>
          <w:position w:val="0"/>
        </w:rPr>
        <w:t>I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6"/>
          <w:position w:val="0"/>
        </w:rPr>
        <w:t>ZMIR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528" w:right="463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61.76001pt;margin-top:-3.30093pt;width:48.959999pt;height:44.16pt;mso-position-horizontal-relative:page;mso-position-vertical-relative:paragraph;z-index:-12603" type="#_x0000_t75">
            <v:imagedata r:id="rId41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left="-36" w:right="412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7" w:lineRule="exact"/>
        <w:ind w:left="1270" w:right="543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00" w:bottom="280" w:left="180" w:right="260"/>
          <w:cols w:num="2" w:equalWidth="0">
            <w:col w:w="1641" w:space="1231"/>
            <w:col w:w="8608"/>
          </w:cols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2" w:lineRule="auto"/>
        <w:ind w:left="124" w:right="3783" w:firstLine="9"/>
        <w:jc w:val="left"/>
        <w:tabs>
          <w:tab w:pos="1660" w:val="left"/>
          <w:tab w:pos="3940" w:val="left"/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12.05.20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7JBi!dirim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16:54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4D4D4D"/>
          <w:spacing w:val="0"/>
          <w:w w:val="59"/>
        </w:rPr>
        <w:t>t</w:t>
      </w:r>
      <w:r>
        <w:rPr>
          <w:rFonts w:ascii="Arial" w:hAnsi="Arial" w:cs="Arial" w:eastAsia="Arial"/>
          <w:sz w:val="27"/>
          <w:szCs w:val="27"/>
          <w:color w:val="4D4D4D"/>
          <w:spacing w:val="-1"/>
          <w:w w:val="5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12.05.2017JKayıtNo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3013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JBildiriınAlan: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ROOLU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Devlet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Hastanesi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Bahçesi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19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'Doğru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Devlet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Hastanesi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Bahçesi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3" w:right="-20"/>
        <w:jc w:val="left"/>
        <w:tabs>
          <w:tab w:pos="1800" w:val="left"/>
          <w:tab w:pos="402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03" w:lineRule="exact"/>
        <w:ind w:left="143" w:right="-20"/>
        <w:jc w:val="left"/>
        <w:tabs>
          <w:tab w:pos="306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2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3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</w:sectPr>
      </w:pPr>
      <w:rPr/>
    </w:p>
    <w:p>
      <w:pPr>
        <w:spacing w:before="0" w:after="0" w:line="246" w:lineRule="exact"/>
        <w:ind w:left="3067" w:right="-111"/>
        <w:jc w:val="left"/>
        <w:tabs>
          <w:tab w:pos="55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88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8"/>
          <w:u w:val="single" w:color="000000"/>
          <w:position w:val="3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8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88"/>
          <w:u w:val="single" w:color="000000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88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88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4"/>
          <w:u w:val="single" w:color="000000"/>
          <w:position w:val="3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4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3"/>
          <w:u w:val="single" w:color="0000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3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3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3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3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u w:val="single" w:color="000000"/>
          <w:position w:val="3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83"/>
          <w:u w:val="single" w:color="000000"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83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83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3"/>
          <w:u w:val="single" w:color="0000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83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83"/>
          <w:position w:val="3"/>
        </w:rPr>
      </w:r>
      <w:r>
        <w:rPr>
          <w:rFonts w:ascii="Arial" w:hAnsi="Arial" w:cs="Arial" w:eastAsia="Arial"/>
          <w:sz w:val="46"/>
          <w:szCs w:val="46"/>
          <w:color w:val="282828"/>
          <w:spacing w:val="11"/>
          <w:w w:val="83"/>
          <w:position w:val="-20"/>
        </w:rPr>
      </w:r>
      <w:r>
        <w:rPr>
          <w:rFonts w:ascii="Arial" w:hAnsi="Arial" w:cs="Arial" w:eastAsia="Arial"/>
          <w:sz w:val="46"/>
          <w:szCs w:val="46"/>
          <w:color w:val="282828"/>
          <w:spacing w:val="22"/>
          <w:w w:val="83"/>
          <w:strike/>
          <w:position w:val="-20"/>
        </w:rPr>
        <w:t>ı</w:t>
      </w:r>
      <w:r>
        <w:rPr>
          <w:rFonts w:ascii="Arial" w:hAnsi="Arial" w:cs="Arial" w:eastAsia="Arial"/>
          <w:sz w:val="46"/>
          <w:szCs w:val="46"/>
          <w:color w:val="282828"/>
          <w:spacing w:val="22"/>
          <w:w w:val="83"/>
          <w:strike/>
          <w:position w:val="-20"/>
        </w:rPr>
      </w:r>
      <w:r>
        <w:rPr>
          <w:rFonts w:ascii="Arial" w:hAnsi="Arial" w:cs="Arial" w:eastAsia="Arial"/>
          <w:sz w:val="46"/>
          <w:szCs w:val="46"/>
          <w:color w:val="282828"/>
          <w:spacing w:val="22"/>
          <w:w w:val="83"/>
          <w:position w:val="-20"/>
        </w:rPr>
      </w:r>
      <w:r>
        <w:rPr>
          <w:rFonts w:ascii="Arial" w:hAnsi="Arial" w:cs="Arial" w:eastAsia="Arial"/>
          <w:sz w:val="46"/>
          <w:szCs w:val="46"/>
          <w:color w:val="282828"/>
          <w:spacing w:val="22"/>
          <w:w w:val="83"/>
          <w:position w:val="-2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92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u w:val="single" w:color="000000"/>
          <w:position w:val="3"/>
        </w:rPr>
        <w:t>Kag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u w:val="single" w:color="000000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9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9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9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u w:val="single" w:color="000000"/>
          <w:position w:val="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4"/>
          <w:w w:val="84"/>
          <w:u w:val="single" w:color="0000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4"/>
          <w:w w:val="84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4"/>
          <w:w w:val="84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4"/>
          <w:w w:val="84"/>
          <w:position w:val="3"/>
        </w:rPr>
      </w:r>
      <w:r>
        <w:rPr>
          <w:rFonts w:ascii="Arial" w:hAnsi="Arial" w:cs="Arial" w:eastAsia="Arial"/>
          <w:sz w:val="46"/>
          <w:szCs w:val="46"/>
          <w:color w:val="282828"/>
          <w:spacing w:val="-94"/>
          <w:w w:val="46"/>
          <w:position w:val="-20"/>
        </w:rPr>
      </w:r>
      <w:r>
        <w:rPr>
          <w:rFonts w:ascii="Arial" w:hAnsi="Arial" w:cs="Arial" w:eastAsia="Arial"/>
          <w:sz w:val="46"/>
          <w:szCs w:val="46"/>
          <w:color w:val="282828"/>
          <w:spacing w:val="22"/>
          <w:w w:val="46"/>
          <w:strike/>
          <w:position w:val="-20"/>
        </w:rPr>
        <w:t>ı</w:t>
      </w:r>
      <w:r>
        <w:rPr>
          <w:rFonts w:ascii="Arial" w:hAnsi="Arial" w:cs="Arial" w:eastAsia="Arial"/>
          <w:sz w:val="46"/>
          <w:szCs w:val="46"/>
          <w:color w:val="282828"/>
          <w:spacing w:val="22"/>
          <w:w w:val="46"/>
          <w:strike/>
          <w:position w:val="-20"/>
        </w:rPr>
      </w:r>
      <w:r>
        <w:rPr>
          <w:rFonts w:ascii="Arial" w:hAnsi="Arial" w:cs="Arial" w:eastAsia="Arial"/>
          <w:sz w:val="46"/>
          <w:szCs w:val="46"/>
          <w:color w:val="282828"/>
          <w:spacing w:val="22"/>
          <w:w w:val="46"/>
          <w:position w:val="-20"/>
        </w:rPr>
      </w:r>
      <w:r>
        <w:rPr>
          <w:rFonts w:ascii="Arial" w:hAnsi="Arial" w:cs="Arial" w:eastAsia="Arial"/>
          <w:sz w:val="46"/>
          <w:szCs w:val="46"/>
          <w:color w:val="282828"/>
          <w:spacing w:val="22"/>
          <w:w w:val="46"/>
          <w:position w:val="-2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83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3"/>
          <w:u w:val="single" w:color="000000"/>
          <w:position w:val="3"/>
        </w:rPr>
        <w:t>Jışn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3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4"/>
          <w:u w:val="single" w:color="0000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4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4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0"/>
          <w:position w:val="3"/>
        </w:rPr>
        <w:t>_ç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9"/>
          <w:w w:val="8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0"/>
          <w:position w:val="3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8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3"/>
        </w:rPr>
        <w:t>Digr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606060"/>
          <w:w w:val="209"/>
        </w:rPr>
        <w:t>1-</w:t>
      </w:r>
      <w:r>
        <w:rPr>
          <w:rFonts w:ascii="Arial" w:hAnsi="Arial" w:cs="Arial" w:eastAsia="Arial"/>
          <w:sz w:val="21"/>
          <w:szCs w:val="21"/>
          <w:color w:val="606060"/>
          <w:spacing w:val="5"/>
          <w:w w:val="209"/>
        </w:rPr>
        <w:t>-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61"/>
        </w:rPr>
        <w:t>---</w:t>
      </w:r>
      <w:r>
        <w:rPr>
          <w:rFonts w:ascii="Arial" w:hAnsi="Arial" w:cs="Arial" w:eastAsia="Arial"/>
          <w:sz w:val="21"/>
          <w:szCs w:val="21"/>
          <w:color w:val="383838"/>
          <w:spacing w:val="2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5"/>
          <w:w w:val="208"/>
        </w:rPr>
        <w:t>-</w:t>
      </w:r>
      <w:r>
        <w:rPr>
          <w:rFonts w:ascii="Arial" w:hAnsi="Arial" w:cs="Arial" w:eastAsia="Arial"/>
          <w:sz w:val="21"/>
          <w:szCs w:val="21"/>
          <w:color w:val="383838"/>
          <w:spacing w:val="-23"/>
          <w:w w:val="90"/>
        </w:rPr>
        <w:t>·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374"/>
        </w:rPr>
        <w:t>--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-2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58"/>
        </w:rPr>
        <w:t>----</w:t>
      </w:r>
      <w:r>
        <w:rPr>
          <w:rFonts w:ascii="Arial" w:hAnsi="Arial" w:cs="Arial" w:eastAsia="Arial"/>
          <w:sz w:val="21"/>
          <w:szCs w:val="21"/>
          <w:color w:val="383838"/>
          <w:spacing w:val="-132"/>
          <w:w w:val="358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358"/>
        </w:rPr>
        <w:t>---</w:t>
      </w:r>
      <w:r>
        <w:rPr>
          <w:rFonts w:ascii="Arial" w:hAnsi="Arial" w:cs="Arial" w:eastAsia="Arial"/>
          <w:sz w:val="21"/>
          <w:szCs w:val="21"/>
          <w:color w:val="606060"/>
          <w:spacing w:val="-117"/>
          <w:w w:val="358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374"/>
        </w:rPr>
        <w:t>--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-2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356"/>
        </w:rPr>
        <w:t>----</w:t>
      </w:r>
      <w:r>
        <w:rPr>
          <w:rFonts w:ascii="Arial" w:hAnsi="Arial" w:cs="Arial" w:eastAsia="Arial"/>
          <w:sz w:val="21"/>
          <w:szCs w:val="21"/>
          <w:color w:val="606060"/>
          <w:spacing w:val="-125"/>
          <w:w w:val="356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225"/>
        </w:rPr>
        <w:t>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2" w:equalWidth="0">
            <w:col w:w="5940" w:space="122"/>
            <w:col w:w="5418"/>
          </w:cols>
        </w:sectPr>
      </w:pPr>
      <w:rPr/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9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7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5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14" w:lineRule="exact"/>
        <w:ind w:left="188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313" w:right="-20"/>
        <w:jc w:val="left"/>
        <w:tabs>
          <w:tab w:pos="1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2" w:equalWidth="0">
            <w:col w:w="3965" w:space="1166"/>
            <w:col w:w="6349"/>
          </w:cols>
        </w:sectPr>
      </w:pPr>
      <w:rPr/>
    </w:p>
    <w:p>
      <w:pPr>
        <w:spacing w:before="4" w:after="0" w:line="216" w:lineRule="exact"/>
        <w:ind w:left="124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777777"/>
          <w:spacing w:val="0"/>
          <w:w w:val="51"/>
          <w:position w:val="-2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124" w:right="-8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8"/>
          <w:szCs w:val="28"/>
          <w:color w:val="383838"/>
          <w:spacing w:val="-12"/>
          <w:w w:val="102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27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7"/>
          <w:w w:val="2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27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3"/>
          <w:w w:val="2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43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43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75"/>
          <w:w w:val="4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9"/>
          <w:w w:val="11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9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4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8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0"/>
          <w:w w:val="10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1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7"/>
          <w:w w:val="10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318" w:lineRule="exact"/>
        <w:ind w:right="-86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A0A0A0"/>
          <w:spacing w:val="0"/>
          <w:w w:val="61"/>
          <w:position w:val="-4"/>
        </w:rPr>
        <w:t>--.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17:00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5" w:equalWidth="0">
            <w:col w:w="615" w:space="1396"/>
            <w:col w:w="2295" w:space="2"/>
            <w:col w:w="1348" w:space="838"/>
            <w:col w:w="174" w:space="339"/>
            <w:col w:w="4473"/>
          </w:cols>
        </w:sectPr>
      </w:pPr>
      <w:rPr/>
    </w:p>
    <w:p>
      <w:pPr>
        <w:spacing w:before="0" w:after="0" w:line="194" w:lineRule="exact"/>
        <w:ind w:left="1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22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7"/>
        </w:rPr>
        <w:t>ElekL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8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Aııza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7" w:lineRule="auto"/>
        <w:ind w:right="4746" w:firstLine="2202"/>
        <w:jc w:val="left"/>
        <w:tabs>
          <w:tab w:pos="1460" w:val="left"/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!Emniyet-Jandarma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2" w:equalWidth="0">
            <w:col w:w="651" w:space="1248"/>
            <w:col w:w="9581"/>
          </w:cols>
        </w:sectPr>
      </w:pPr>
      <w:rPr/>
    </w:p>
    <w:p>
      <w:pPr>
        <w:spacing w:before="0" w:after="0" w:line="200" w:lineRule="exact"/>
        <w:ind w:left="1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'-'lcı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14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1"/>
          <w:position w:val="-1"/>
        </w:rPr>
        <w:t>PitL,.se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6" w:lineRule="auto"/>
        <w:ind w:right="-53" w:firstLine="9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2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2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9"/>
          <w:w w:val="2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7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7"/>
          <w:w w:val="2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4" w:equalWidth="0">
            <w:col w:w="1300" w:space="594"/>
            <w:col w:w="1224" w:space="1114"/>
            <w:col w:w="1285" w:space="1499"/>
            <w:col w:w="4464"/>
          </w:cols>
        </w:sectPr>
      </w:pPr>
      <w:rPr/>
    </w:p>
    <w:p>
      <w:pPr>
        <w:spacing w:before="24" w:after="0" w:line="240" w:lineRule="auto"/>
        <w:ind w:left="110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BCBCBC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18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</w:sectPr>
      </w:pPr>
      <w:rPr/>
    </w:p>
    <w:p>
      <w:pPr>
        <w:spacing w:before="29" w:after="0" w:line="240" w:lineRule="auto"/>
        <w:ind w:left="114" w:right="-7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-32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oıayı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0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2" w:equalWidth="0">
            <w:col w:w="1576" w:space="408"/>
            <w:col w:w="9496"/>
          </w:cols>
        </w:sectPr>
      </w:pPr>
      <w:rPr/>
    </w:p>
    <w:p>
      <w:pPr>
        <w:spacing w:before="14" w:after="0" w:line="137" w:lineRule="exact"/>
        <w:ind w:left="119" w:right="-68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49"/>
          <w:position w:val="-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49"/>
          <w:position w:val="-7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5"/>
          <w:w w:val="49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7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122" w:lineRule="exact"/>
        <w:ind w:right="-20"/>
        <w:jc w:val="left"/>
        <w:tabs>
          <w:tab w:pos="1920" w:val="left"/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-8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77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-8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95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2" w:equalWidth="0">
            <w:col w:w="2263" w:space="1838"/>
            <w:col w:w="7379"/>
          </w:cols>
        </w:sectPr>
      </w:pPr>
      <w:rPr/>
    </w:p>
    <w:p>
      <w:pPr>
        <w:spacing w:before="0" w:after="0" w:line="399" w:lineRule="exact"/>
        <w:ind w:left="114" w:right="-20"/>
        <w:jc w:val="left"/>
        <w:tabs>
          <w:tab w:pos="4120" w:val="left"/>
          <w:tab w:pos="6020" w:val="left"/>
          <w:tab w:pos="75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0"/>
          <w:szCs w:val="10"/>
          <w:color w:val="BCBCBC"/>
          <w:spacing w:val="0"/>
          <w:w w:val="156"/>
          <w:position w:val="20"/>
        </w:rPr>
        <w:t>i</w:t>
      </w:r>
      <w:r>
        <w:rPr>
          <w:rFonts w:ascii="Arial" w:hAnsi="Arial" w:cs="Arial" w:eastAsia="Arial"/>
          <w:sz w:val="10"/>
          <w:szCs w:val="10"/>
          <w:color w:val="BCBCBC"/>
          <w:spacing w:val="-42"/>
          <w:w w:val="156"/>
          <w:position w:val="20"/>
        </w:rPr>
        <w:t> </w:t>
      </w:r>
      <w:r>
        <w:rPr>
          <w:rFonts w:ascii="Arial" w:hAnsi="Arial" w:cs="Arial" w:eastAsia="Arial"/>
          <w:sz w:val="10"/>
          <w:szCs w:val="10"/>
          <w:color w:val="BCBCBC"/>
          <w:spacing w:val="0"/>
          <w:w w:val="100"/>
          <w:position w:val="20"/>
        </w:rPr>
        <w:tab/>
      </w:r>
      <w:r>
        <w:rPr>
          <w:rFonts w:ascii="Arial" w:hAnsi="Arial" w:cs="Arial" w:eastAsia="Arial"/>
          <w:sz w:val="10"/>
          <w:szCs w:val="10"/>
          <w:color w:val="BCBCBC"/>
          <w:spacing w:val="0"/>
          <w:w w:val="100"/>
          <w:position w:val="20"/>
        </w:rPr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56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5" w:after="0" w:line="251" w:lineRule="auto"/>
        <w:ind w:left="114" w:right="5405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:söndürme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95" w:lineRule="exact"/>
        <w:ind w:left="114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E8E90"/>
          <w:spacing w:val="0"/>
          <w:w w:val="34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8E8E9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E8E9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Devlet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Hastanesine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bahçede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4D4D4D"/>
          <w:w w:val="55"/>
          <w:position w:val="1"/>
        </w:rPr>
        <w:t>:</w:t>
      </w:r>
      <w:r>
        <w:rPr>
          <w:rFonts w:ascii="Arial" w:hAnsi="Arial" w:cs="Arial" w:eastAsia="Arial"/>
          <w:sz w:val="29"/>
          <w:szCs w:val="29"/>
          <w:color w:val="4D4D4D"/>
          <w:spacing w:val="-6"/>
          <w:w w:val="55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()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8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bahçedeki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tutuştuıması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7" w:lineRule="auto"/>
        <w:ind w:left="119" w:right="4609" w:firstLine="-9"/>
        <w:jc w:val="left"/>
        <w:tabs>
          <w:tab w:pos="194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-12"/>
          <w:w w:val="5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Sigorralı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5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5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!Bedeli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52" w:lineRule="exact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56041pt;margin-top:8.592814pt;width:51.989944pt;height:65.5pt;mso-position-horizontal-relative:page;mso-position-vertical-relative:paragraph;z-index:-12599" type="#_x0000_t202" filled="f" stroked="f">
            <v:textbox inset="0,0,0,0">
              <w:txbxContent>
                <w:p>
                  <w:pPr>
                    <w:spacing w:before="0" w:after="0" w:line="1310" w:lineRule="exact"/>
                    <w:ind w:right="-236"/>
                    <w:jc w:val="left"/>
                    <w:rPr>
                      <w:rFonts w:ascii="Arial" w:hAnsi="Arial" w:cs="Arial" w:eastAsia="Arial"/>
                      <w:sz w:val="131"/>
                      <w:szCs w:val="131"/>
                    </w:rPr>
                  </w:pPr>
                  <w:rPr/>
                  <w:r>
                    <w:rPr>
                      <w:rFonts w:ascii="Arial" w:hAnsi="Arial" w:cs="Arial" w:eastAsia="Arial"/>
                      <w:sz w:val="131"/>
                      <w:szCs w:val="131"/>
                      <w:color w:val="3459A1"/>
                      <w:spacing w:val="-242"/>
                      <w:w w:val="214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31"/>
                      <w:szCs w:val="13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Tc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0"/>
          <w:w w:val="75"/>
          <w:position w:val="0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-7"/>
          <w:w w:val="166"/>
          <w:position w:val="-6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-7"/>
          <w:w w:val="102"/>
          <w:position w:val="-6"/>
        </w:rPr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0"/>
          <w:w w:val="102"/>
          <w:emboss/>
          <w:position w:val="-6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0"/>
          <w:w w:val="102"/>
          <w:emboss/>
          <w:position w:val="-6"/>
        </w:rPr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0"/>
          <w:w w:val="102"/>
          <w:position w:val="-6"/>
        </w:rPr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0"/>
          <w:w w:val="100"/>
          <w:position w:val="-6"/>
        </w:rPr>
        <w:t>      </w:t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-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6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2" w:after="0" w:line="240" w:lineRule="auto"/>
        <w:ind w:left="114" w:right="-20"/>
        <w:jc w:val="left"/>
        <w:tabs>
          <w:tab w:pos="1880" w:val="left"/>
          <w:tab w:pos="268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w w:val="7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w w:val="7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7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0"/>
        </w:rPr>
        <w:t>i.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0A0A0"/>
          <w:spacing w:val="7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17:35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20" w:lineRule="atLeast"/>
        <w:ind w:left="2032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5"/>
        </w:rPr>
        <w:t>Gitmiş"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•ng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2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n•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Koyru.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</w:sectPr>
      </w:pPr>
      <w:rPr/>
    </w:p>
    <w:p>
      <w:pPr>
        <w:spacing w:before="0" w:after="0" w:line="556" w:lineRule="atLeast"/>
        <w:ind w:left="1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BCBCBC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51"/>
        </w:rPr>
        <w:t>  </w:t>
      </w:r>
      <w:r>
        <w:rPr>
          <w:rFonts w:ascii="Arial" w:hAnsi="Arial" w:cs="Arial" w:eastAsia="Arial"/>
          <w:sz w:val="14"/>
          <w:szCs w:val="14"/>
          <w:color w:val="BCBCBC"/>
          <w:spacing w:val="10"/>
          <w:w w:val="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56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Jöl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9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51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3" w:equalWidth="0">
            <w:col w:w="680" w:space="251"/>
            <w:col w:w="4351" w:space="3063"/>
            <w:col w:w="3135"/>
          </w:cols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1" w:lineRule="exact"/>
        <w:ind w:left="1082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874CF"/>
          <w:spacing w:val="0"/>
          <w:w w:val="89"/>
          <w:b/>
          <w:bCs/>
          <w:position w:val="-1"/>
        </w:rPr>
        <w:t>ALBAY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7EEF"/>
          <w:spacing w:val="0"/>
          <w:w w:val="100"/>
          <w:position w:val="-2"/>
        </w:rPr>
        <w:t>Itfaiy</w:t>
      </w:r>
      <w:r>
        <w:rPr>
          <w:rFonts w:ascii="Arial" w:hAnsi="Arial" w:cs="Arial" w:eastAsia="Arial"/>
          <w:sz w:val="19"/>
          <w:szCs w:val="19"/>
          <w:color w:val="317EEF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317EEF"/>
          <w:spacing w:val="7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F7CC1"/>
          <w:spacing w:val="0"/>
          <w:w w:val="100"/>
          <w:position w:val="-2"/>
        </w:rPr>
        <w:t>Kuze</w:t>
      </w:r>
      <w:r>
        <w:rPr>
          <w:rFonts w:ascii="Arial" w:hAnsi="Arial" w:cs="Arial" w:eastAsia="Arial"/>
          <w:sz w:val="19"/>
          <w:szCs w:val="19"/>
          <w:color w:val="4F7CC1"/>
          <w:spacing w:val="0"/>
          <w:w w:val="100"/>
          <w:position w:val="-2"/>
        </w:rPr>
        <w:t>y</w:t>
      </w:r>
      <w:r>
        <w:rPr>
          <w:rFonts w:ascii="Arial" w:hAnsi="Arial" w:cs="Arial" w:eastAsia="Arial"/>
          <w:sz w:val="19"/>
          <w:szCs w:val="19"/>
          <w:color w:val="4F7CC1"/>
          <w:spacing w:val="-6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874CF"/>
          <w:spacing w:val="0"/>
          <w:w w:val="102"/>
          <w:position w:val="-2"/>
        </w:rPr>
        <w:t>B</w:t>
      </w:r>
      <w:r>
        <w:rPr>
          <w:rFonts w:ascii="Arial" w:hAnsi="Arial" w:cs="Arial" w:eastAsia="Arial"/>
          <w:sz w:val="19"/>
          <w:szCs w:val="19"/>
          <w:color w:val="3874CF"/>
          <w:spacing w:val="-6"/>
          <w:w w:val="103"/>
          <w:position w:val="-2"/>
        </w:rPr>
        <w:t>ö</w:t>
      </w:r>
      <w:r>
        <w:rPr>
          <w:rFonts w:ascii="Arial" w:hAnsi="Arial" w:cs="Arial" w:eastAsia="Arial"/>
          <w:sz w:val="19"/>
          <w:szCs w:val="19"/>
          <w:color w:val="3459A1"/>
          <w:spacing w:val="-16"/>
          <w:w w:val="142"/>
          <w:position w:val="-2"/>
        </w:rPr>
        <w:t>l</w:t>
      </w:r>
      <w:r>
        <w:rPr>
          <w:rFonts w:ascii="Arial" w:hAnsi="Arial" w:cs="Arial" w:eastAsia="Arial"/>
          <w:sz w:val="19"/>
          <w:szCs w:val="19"/>
          <w:color w:val="0E66F4"/>
          <w:spacing w:val="0"/>
          <w:w w:val="106"/>
          <w:position w:val="-2"/>
        </w:rPr>
        <w:t>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Amın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7" w:lineRule="atLeast"/>
        <w:ind w:left="1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left="736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55"/>
          <w:i/>
          <w:position w:val="1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55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36"/>
          <w:w w:val="55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55"/>
          <w:position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55"/>
          <w:position w:val="1"/>
        </w:rPr>
        <w:t>?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29"/>
          <w:w w:val="55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6"/>
          <w:position w:val="1"/>
        </w:rPr>
        <w:t>M&lt;ıvı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83"/>
          <w:position w:val="1"/>
        </w:rPr>
        <w:t>7Ji7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9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D4D4D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4D4D4D"/>
          <w:spacing w:val="32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2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52" w:lineRule="exact"/>
        <w:ind w:left="565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3.714844pt;margin-top:11.010305pt;width:28.905396pt;height:42.5pt;mso-position-horizontal-relative:page;mso-position-vertical-relative:paragraph;z-index:-12598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Times New Roman" w:hAnsi="Times New Roman" w:cs="Times New Roman" w:eastAsia="Times New Roman"/>
                      <w:sz w:val="85"/>
                      <w:szCs w:val="8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283390"/>
                      <w:w w:val="77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283390"/>
                      <w:spacing w:val="-60"/>
                      <w:w w:val="77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9"/>
          <w:szCs w:val="69"/>
          <w:color w:val="363B60"/>
          <w:w w:val="286"/>
          <w:position w:val="-4"/>
        </w:rPr>
        <w:t>i</w:t>
      </w:r>
      <w:r>
        <w:rPr>
          <w:rFonts w:ascii="Arial" w:hAnsi="Arial" w:cs="Arial" w:eastAsia="Arial"/>
          <w:sz w:val="69"/>
          <w:szCs w:val="69"/>
          <w:color w:val="383838"/>
          <w:w w:val="259"/>
          <w:position w:val="-4"/>
        </w:rPr>
        <w:t>i</w:t>
      </w:r>
      <w:r>
        <w:rPr>
          <w:rFonts w:ascii="Arial" w:hAnsi="Arial" w:cs="Arial" w:eastAsia="Arial"/>
          <w:sz w:val="69"/>
          <w:szCs w:val="69"/>
          <w:color w:val="606060"/>
          <w:w w:val="109"/>
          <w:position w:val="-4"/>
        </w:rPr>
        <w:t>;t</w:t>
      </w:r>
      <w:r>
        <w:rPr>
          <w:rFonts w:ascii="Arial" w:hAnsi="Arial" w:cs="Arial" w:eastAsia="Arial"/>
          <w:sz w:val="69"/>
          <w:szCs w:val="69"/>
          <w:color w:val="606060"/>
          <w:spacing w:val="-109"/>
          <w:w w:val="110"/>
          <w:position w:val="-4"/>
        </w:rPr>
        <w:t>i</w:t>
      </w:r>
      <w:r>
        <w:rPr>
          <w:rFonts w:ascii="Arial" w:hAnsi="Arial" w:cs="Arial" w:eastAsia="Arial"/>
          <w:sz w:val="69"/>
          <w:szCs w:val="69"/>
          <w:color w:val="8E8E90"/>
          <w:spacing w:val="1"/>
          <w:w w:val="41"/>
          <w:position w:val="-4"/>
        </w:rPr>
        <w:t>·</w:t>
      </w:r>
      <w:r>
        <w:rPr>
          <w:rFonts w:ascii="Arial" w:hAnsi="Arial" w:cs="Arial" w:eastAsia="Arial"/>
          <w:sz w:val="69"/>
          <w:szCs w:val="69"/>
          <w:color w:val="4D4D4D"/>
          <w:spacing w:val="0"/>
          <w:w w:val="41"/>
          <w:position w:val="-4"/>
        </w:rPr>
        <w:t>·</w:t>
      </w:r>
      <w:r>
        <w:rPr>
          <w:rFonts w:ascii="Arial" w:hAnsi="Arial" w:cs="Arial" w:eastAsia="Arial"/>
          <w:sz w:val="69"/>
          <w:szCs w:val="69"/>
          <w:color w:val="4D4D4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69"/>
          <w:szCs w:val="69"/>
          <w:color w:val="4D4D4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47"/>
          <w:szCs w:val="47"/>
          <w:color w:val="1624A1"/>
          <w:spacing w:val="0"/>
          <w:w w:val="237"/>
          <w:i/>
          <w:position w:val="-4"/>
        </w:rPr>
        <w:t>A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89" w:lineRule="atLeast"/>
        <w:ind w:left="664" w:right="-20"/>
        <w:jc w:val="left"/>
        <w:tabs>
          <w:tab w:pos="32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shape style="position:absolute;margin-left:421.440002pt;margin-top:16.464828pt;width:107.519997pt;height:46.080002pt;mso-position-horizontal-relative:page;mso-position-vertical-relative:paragraph;z-index:-12601" type="#_x0000_t75">
            <v:imagedata r:id="rId42" o:title=""/>
          </v:shape>
        </w:pict>
      </w:r>
      <w:r>
        <w:rPr>
          <w:rFonts w:ascii="Arial" w:hAnsi="Arial" w:cs="Arial" w:eastAsia="Arial"/>
          <w:sz w:val="26"/>
          <w:szCs w:val="26"/>
          <w:color w:val="777777"/>
          <w:spacing w:val="-10"/>
          <w:w w:val="171"/>
        </w:rPr>
        <w:t>;</w:t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97"/>
        </w:rPr>
        <w:t>ır"u</w:t>
      </w:r>
      <w:r>
        <w:rPr>
          <w:rFonts w:ascii="Arial" w:hAnsi="Arial" w:cs="Arial" w:eastAsia="Arial"/>
          <w:sz w:val="26"/>
          <w:szCs w:val="26"/>
          <w:color w:val="8E8E90"/>
          <w:spacing w:val="0"/>
          <w:w w:val="128"/>
        </w:rPr>
        <w:t>·</w:t>
      </w:r>
      <w:r>
        <w:rPr>
          <w:rFonts w:ascii="Arial" w:hAnsi="Arial" w:cs="Arial" w:eastAsia="Arial"/>
          <w:sz w:val="26"/>
          <w:szCs w:val="26"/>
          <w:color w:val="8E8E90"/>
          <w:spacing w:val="-46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626DA5"/>
          <w:spacing w:val="-22"/>
          <w:w w:val="90"/>
        </w:rPr>
        <w:t>'</w:t>
      </w:r>
      <w:r>
        <w:rPr>
          <w:rFonts w:ascii="Arial" w:hAnsi="Arial" w:cs="Arial" w:eastAsia="Arial"/>
          <w:sz w:val="26"/>
          <w:szCs w:val="26"/>
          <w:color w:val="363B60"/>
          <w:spacing w:val="-30"/>
          <w:w w:val="147"/>
        </w:rPr>
        <w:t>)</w:t>
      </w:r>
      <w:r>
        <w:rPr>
          <w:rFonts w:ascii="Arial" w:hAnsi="Arial" w:cs="Arial" w:eastAsia="Arial"/>
          <w:sz w:val="26"/>
          <w:szCs w:val="26"/>
          <w:color w:val="BCBCBC"/>
          <w:spacing w:val="-58"/>
          <w:w w:val="206"/>
        </w:rPr>
        <w:t>,</w:t>
      </w:r>
      <w:r>
        <w:rPr>
          <w:rFonts w:ascii="Arial" w:hAnsi="Arial" w:cs="Arial" w:eastAsia="Arial"/>
          <w:sz w:val="26"/>
          <w:szCs w:val="26"/>
          <w:color w:val="A0A0A0"/>
          <w:spacing w:val="-12"/>
          <w:w w:val="182"/>
        </w:rPr>
        <w:t>.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72"/>
        </w:rPr>
        <w:t>.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283390"/>
          <w:spacing w:val="0"/>
          <w:w w:val="522"/>
        </w:rPr>
        <w:t>/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4" w:equalWidth="0">
            <w:col w:w="797" w:space="1728"/>
            <w:col w:w="1826" w:space="428"/>
            <w:col w:w="888" w:space="2027"/>
            <w:col w:w="3786"/>
          </w:cols>
        </w:sectPr>
      </w:pPr>
      <w:rPr/>
    </w:p>
    <w:p>
      <w:pPr>
        <w:spacing w:before="0" w:after="0" w:line="191" w:lineRule="atLeast"/>
        <w:ind w:left="24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7EEF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21"/>
          <w:szCs w:val="21"/>
          <w:color w:val="317EE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7CC1"/>
          <w:spacing w:val="0"/>
          <w:w w:val="108"/>
        </w:rPr>
        <w:t>Gru</w:t>
      </w:r>
      <w:r>
        <w:rPr>
          <w:rFonts w:ascii="Times New Roman" w:hAnsi="Times New Roman" w:cs="Times New Roman" w:eastAsia="Times New Roman"/>
          <w:sz w:val="19"/>
          <w:szCs w:val="19"/>
          <w:color w:val="4F7CC1"/>
          <w:spacing w:val="7"/>
          <w:w w:val="10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59A1"/>
          <w:spacing w:val="8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7CC1"/>
          <w:spacing w:val="0"/>
          <w:w w:val="11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7CC1"/>
          <w:spacing w:val="0"/>
          <w:w w:val="12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7CC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74CF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E66F4"/>
          <w:spacing w:val="0"/>
          <w:w w:val="10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E66F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0E66F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Yasin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EROGLU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4.001914pt;margin-top:41.417637pt;width:565.41628pt;height:766.959454pt;mso-position-horizontal-relative:page;mso-position-vertical-relative:page;z-index:-12600" coordorigin="280,828" coordsize="11308,15339">
            <v:group style="position:absolute;left:313;top:852;width:11235;height:2" coordorigin="313,852" coordsize="11235,2">
              <v:shape style="position:absolute;left:313;top:852;width:11235;height:2" coordorigin="313,852" coordsize="11235,0" path="m313,852l11548,852e" filled="f" stroked="t" strokeweight=".711962pt" strokecolor="#606060">
                <v:path arrowok="t"/>
              </v:shape>
            </v:group>
            <v:group style="position:absolute;left:2062;top:835;width:2;height:1404" coordorigin="2062,835" coordsize="2,1404">
              <v:shape style="position:absolute;left:2062;top:835;width:2;height:1404" coordorigin="2062,835" coordsize="0,1404" path="m2062,2239l2062,835e" filled="f" stroked="t" strokeweight=".711962pt" strokecolor="#808080">
                <v:path arrowok="t"/>
              </v:shape>
            </v:group>
            <v:group style="position:absolute;left:8491;top:850;width:2;height:1394" coordorigin="8491,850" coordsize="2,1394">
              <v:shape style="position:absolute;left:8491;top:850;width:2;height:1394" coordorigin="8491,850" coordsize="0,1394" path="m8491,2244l8491,850e" filled="f" stroked="t" strokeweight=".711962pt" strokecolor="#5B5B5B">
                <v:path arrowok="t"/>
              </v:shape>
            </v:group>
            <v:group style="position:absolute;left:11555;top:855;width:2;height:15306" coordorigin="11555,855" coordsize="2,15306">
              <v:shape style="position:absolute;left:11555;top:855;width:2;height:15306" coordorigin="11555,855" coordsize="0,15306" path="m11555,16160l11555,855e" filled="f" stroked="t" strokeweight=".711962pt" strokecolor="#676767">
                <v:path arrowok="t"/>
              </v:shape>
            </v:group>
            <v:group style="position:absolute;left:304;top:2234;width:11244;height:2" coordorigin="304,2234" coordsize="11244,2">
              <v:shape style="position:absolute;left:304;top:2234;width:11244;height:2" coordorigin="304,2234" coordsize="11244,0" path="m304,2234l11548,2234e" filled="f" stroked="t" strokeweight=".711962pt" strokecolor="#5B5B5B">
                <v:path arrowok="t"/>
              </v:shape>
            </v:group>
            <v:group style="position:absolute;left:304;top:2473;width:11249;height:2" coordorigin="304,2473" coordsize="11249,2">
              <v:shape style="position:absolute;left:304;top:2473;width:11249;height:2" coordorigin="304,2473" coordsize="11249,0" path="m304,2473l11553,2473e" filled="f" stroked="t" strokeweight=".711962pt" strokecolor="#5B5B5B">
                <v:path arrowok="t"/>
              </v:shape>
            </v:group>
            <v:group style="position:absolute;left:304;top:2712;width:11249;height:2" coordorigin="304,2712" coordsize="11249,2">
              <v:shape style="position:absolute;left:304;top:2712;width:11249;height:2" coordorigin="304,2712" coordsize="11249,0" path="m304,2712l11553,2712e" filled="f" stroked="t" strokeweight=".711962pt" strokecolor="#5B5B5B">
                <v:path arrowok="t"/>
              </v:shape>
            </v:group>
            <v:group style="position:absolute;left:309;top:2955;width:11244;height:2" coordorigin="309,2955" coordsize="11244,2">
              <v:shape style="position:absolute;left:309;top:2955;width:11244;height:2" coordorigin="309,2955" coordsize="11244,0" path="m309,2955l11553,2955e" filled="f" stroked="t" strokeweight=".711962pt" strokecolor="#5B5B5B">
                <v:path arrowok="t"/>
              </v:shape>
            </v:group>
            <v:group style="position:absolute;left:304;top:3192;width:11244;height:2" coordorigin="304,3192" coordsize="11244,2">
              <v:shape style="position:absolute;left:304;top:3192;width:11244;height:2" coordorigin="304,3192" coordsize="11244,0" path="m304,3192l11548,3192e" filled="f" stroked="t" strokeweight=".711962pt" strokecolor="#777777">
                <v:path arrowok="t"/>
              </v:shape>
            </v:group>
            <v:group style="position:absolute;left:3225;top:3423;width:2;height:750" coordorigin="3225,3423" coordsize="2,750">
              <v:shape style="position:absolute;left:3225;top:3423;width:2;height:750" coordorigin="3225,3423" coordsize="0,750" path="m3225,4173l3225,3423e" filled="f" stroked="t" strokeweight=".711962pt" strokecolor="#4F4F4F">
                <v:path arrowok="t"/>
              </v:shape>
            </v:group>
            <v:group style="position:absolute;left:304;top:3437;width:11254;height:2" coordorigin="304,3437" coordsize="11254,2">
              <v:shape style="position:absolute;left:304;top:3437;width:11254;height:2" coordorigin="304,3437" coordsize="11254,0" path="m304,3437l11558,3437e" filled="f" stroked="t" strokeweight=".711962pt" strokecolor="#5B5B5B">
                <v:path arrowok="t"/>
              </v:shape>
            </v:group>
            <v:group style="position:absolute;left:6313;top:3428;width:2;height:750" coordorigin="6313,3428" coordsize="2,750">
              <v:shape style="position:absolute;left:6313;top:3428;width:2;height:750" coordorigin="6313,3428" coordsize="0,750" path="m6313,4177l6313,3428e" filled="f" stroked="t" strokeweight=".949282pt" strokecolor="#707070">
                <v:path arrowok="t"/>
              </v:shape>
            </v:group>
            <v:group style="position:absolute;left:2055;top:4158;width:2;height:11988" coordorigin="2055,4158" coordsize="2,11988">
              <v:shape style="position:absolute;left:2055;top:4158;width:2;height:11988" coordorigin="2055,4158" coordsize="0,11988" path="m2055,16146l2055,4158e" filled="f" stroked="t" strokeweight=".711962pt" strokecolor="#4F4F4F">
                <v:path arrowok="t"/>
              </v:shape>
            </v:group>
            <v:group style="position:absolute;left:299;top:4168;width:11254;height:2" coordorigin="299,4168" coordsize="11254,2">
              <v:shape style="position:absolute;left:299;top:4168;width:11254;height:2" coordorigin="299,4168" coordsize="11254,0" path="m299,4168l11553,4168e" filled="f" stroked="t" strokeweight=".711962pt" strokecolor="#545454">
                <v:path arrowok="t"/>
              </v:shape>
            </v:group>
            <v:group style="position:absolute;left:304;top:4445;width:11254;height:2" coordorigin="304,4445" coordsize="11254,2">
              <v:shape style="position:absolute;left:304;top:4445;width:11254;height:2" coordorigin="304,4445" coordsize="11254,0" path="m304,4445l11558,4445e" filled="f" stroked="t" strokeweight=".711962pt" strokecolor="#606060">
                <v:path arrowok="t"/>
              </v:shape>
            </v:group>
            <v:group style="position:absolute;left:2050;top:4688;width:9507;height:2" coordorigin="2050,4688" coordsize="9507,2">
              <v:shape style="position:absolute;left:2050;top:4688;width:9507;height:2" coordorigin="2050,4688" coordsize="9507,0" path="m2050,4688l11558,4688e" filled="f" stroked="t" strokeweight=".711962pt" strokecolor="#606060">
                <v:path arrowok="t"/>
              </v:shape>
            </v:group>
            <v:group style="position:absolute;left:4281;top:4683;width:2;height:2167" coordorigin="4281,4683" coordsize="2,2167">
              <v:shape style="position:absolute;left:4281;top:4683;width:2;height:2167" coordorigin="4281,4683" coordsize="0,2167" path="m4281,6851l4281,4683e" filled="f" stroked="t" strokeweight=".711962pt" strokecolor="#4F4F4F">
                <v:path arrowok="t"/>
              </v:shape>
            </v:group>
            <v:group style="position:absolute;left:4277;top:5170;width:7281;height:2" coordorigin="4277,5170" coordsize="7281,2">
              <v:shape style="position:absolute;left:4277;top:5170;width:7281;height:2" coordorigin="4277,5170" coordsize="7281,0" path="m4277,5170l11558,5170e" filled="f" stroked="t" strokeweight=".711962pt" strokecolor="#606060">
                <v:path arrowok="t"/>
              </v:shape>
            </v:group>
            <v:group style="position:absolute;left:4277;top:5414;width:7281;height:2" coordorigin="4277,5414" coordsize="7281,2">
              <v:shape style="position:absolute;left:4277;top:5414;width:7281;height:2" coordorigin="4277,5414" coordsize="7281,0" path="m4277,5414l11558,5414e" filled="f" stroked="t" strokeweight=".711962pt" strokecolor="#777777">
                <v:path arrowok="t"/>
              </v:shape>
            </v:group>
            <v:group style="position:absolute;left:4277;top:5653;width:7281;height:2" coordorigin="4277,5653" coordsize="7281,2">
              <v:shape style="position:absolute;left:4277;top:5653;width:7281;height:2" coordorigin="4277,5653" coordsize="7281,0" path="m4277,5653l11558,5653e" filled="f" stroked="t" strokeweight=".711962pt" strokecolor="#606060">
                <v:path arrowok="t"/>
              </v:shape>
            </v:group>
            <v:group style="position:absolute;left:2050;top:5896;width:9507;height:2" coordorigin="2050,5896" coordsize="9507,2">
              <v:shape style="position:absolute;left:2050;top:5896;width:9507;height:2" coordorigin="2050,5896" coordsize="9507,0" path="m2050,5896l11558,5896e" filled="f" stroked="t" strokeweight=".711962pt" strokecolor="#5B5B5B">
                <v:path arrowok="t"/>
              </v:shape>
            </v:group>
            <v:group style="position:absolute;left:7177;top:6130;width:2;height:726" coordorigin="7177,6130" coordsize="2,726">
              <v:shape style="position:absolute;left:7177;top:6130;width:2;height:726" coordorigin="7177,6130" coordsize="0,726" path="m7177,6856l7177,6130e" filled="f" stroked="t" strokeweight=".711962pt" strokecolor="#5B5B5B">
                <v:path arrowok="t"/>
              </v:shape>
            </v:group>
            <v:group style="position:absolute;left:2046;top:6607;width:9512;height:2" coordorigin="2046,6607" coordsize="9512,2">
              <v:shape style="position:absolute;left:2046;top:6607;width:9512;height:2" coordorigin="2046,6607" coordsize="9512,0" path="m2046,6607l11558,6607e" filled="f" stroked="t" strokeweight=".711962pt" strokecolor="#606060">
                <v:path arrowok="t"/>
              </v:shape>
            </v:group>
            <v:group style="position:absolute;left:2046;top:6846;width:9512;height:2" coordorigin="2046,6846" coordsize="9512,2">
              <v:shape style="position:absolute;left:2046;top:6846;width:9512;height:2" coordorigin="2046,6846" coordsize="9512,0" path="m2046,6846l11558,6846e" filled="f" stroked="t" strokeweight=".711962pt" strokecolor="#646464">
                <v:path arrowok="t"/>
              </v:shape>
            </v:group>
            <v:group style="position:absolute;left:294;top:7090;width:11263;height:2" coordorigin="294,7090" coordsize="11263,2">
              <v:shape style="position:absolute;left:294;top:7090;width:11263;height:2" coordorigin="294,7090" coordsize="11263,0" path="m294,7090l11558,7090e" filled="f" stroked="t" strokeweight=".711962pt" strokecolor="#5B5B5B">
                <v:path arrowok="t"/>
              </v:shape>
            </v:group>
            <v:group style="position:absolute;left:294;top:6135;width:11263;height:2" coordorigin="294,6135" coordsize="11263,2">
              <v:shape style="position:absolute;left:294;top:6135;width:11263;height:2" coordorigin="294,6135" coordsize="11263,0" path="m294,6135l11558,6135e" filled="f" stroked="t" strokeweight=".711962pt" strokecolor="#5B5B5B">
                <v:path arrowok="t"/>
              </v:shape>
            </v:group>
            <v:group style="position:absolute;left:4284;top:7557;width:2;height:735" coordorigin="4284,7557" coordsize="2,735">
              <v:shape style="position:absolute;left:4284;top:7557;width:2;height:735" coordorigin="4284,7557" coordsize="0,735" path="m4284,8293l4284,7557e" filled="f" stroked="t" strokeweight=".711962pt" strokecolor="#545454">
                <v:path arrowok="t"/>
              </v:shape>
            </v:group>
            <v:group style="position:absolute;left:304;top:7562;width:11258;height:2" coordorigin="304,7562" coordsize="11258,2">
              <v:shape style="position:absolute;left:304;top:7562;width:11258;height:2" coordorigin="304,7562" coordsize="11258,0" path="m304,7562l11562,7562e" filled="f" stroked="t" strokeweight=".711962pt" strokecolor="#606060">
                <v:path arrowok="t"/>
              </v:shape>
            </v:group>
            <v:group style="position:absolute;left:4277;top:7806;width:7276;height:2" coordorigin="4277,7806" coordsize="7276,2">
              <v:shape style="position:absolute;left:4277;top:7806;width:7276;height:2" coordorigin="4277,7806" coordsize="7276,0" path="m4277,7806l11553,7806e" filled="f" stroked="t" strokeweight=".711962pt" strokecolor="#646464">
                <v:path arrowok="t"/>
              </v:shape>
            </v:group>
            <v:group style="position:absolute;left:4277;top:8044;width:7281;height:2" coordorigin="4277,8044" coordsize="7281,2">
              <v:shape style="position:absolute;left:4277;top:8044;width:7281;height:2" coordorigin="4277,8044" coordsize="7281,0" path="m4277,8044l11558,8044e" filled="f" stroked="t" strokeweight=".711962pt" strokecolor="#606060">
                <v:path arrowok="t"/>
              </v:shape>
            </v:group>
            <v:group style="position:absolute;left:294;top:8283;width:11268;height:2" coordorigin="294,8283" coordsize="11268,2">
              <v:shape style="position:absolute;left:294;top:8283;width:11268;height:2" coordorigin="294,8283" coordsize="11268,0" path="m294,8283l11562,8283e" filled="f" stroked="t" strokeweight=".711962pt" strokecolor="#606060">
                <v:path arrowok="t"/>
              </v:shape>
            </v:group>
            <v:group style="position:absolute;left:299;top:9090;width:11263;height:2" coordorigin="299,9090" coordsize="11263,2">
              <v:shape style="position:absolute;left:299;top:9090;width:11263;height:2" coordorigin="299,9090" coordsize="11263,0" path="m299,9090l11562,9090e" filled="f" stroked="t" strokeweight=".711962pt" strokecolor="#606060">
                <v:path arrowok="t"/>
              </v:shape>
            </v:group>
            <v:group style="position:absolute;left:285;top:9933;width:11277;height:2" coordorigin="285,9933" coordsize="11277,2">
              <v:shape style="position:absolute;left:285;top:9933;width:11277;height:2" coordorigin="285,9933" coordsize="11277,0" path="m285,9933l11562,9933e" filled="f" stroked="t" strokeweight=".474641pt" strokecolor="#606060">
                <v:path arrowok="t"/>
              </v:shape>
            </v:group>
            <v:group style="position:absolute;left:294;top:10174;width:11268;height:2" coordorigin="294,10174" coordsize="11268,2">
              <v:shape style="position:absolute;left:294;top:10174;width:11268;height:2" coordorigin="294,10174" coordsize="11268,0" path="m294,10174l11562,10174e" filled="f" stroked="t" strokeweight=".711962pt" strokecolor="#606060">
                <v:path arrowok="t"/>
              </v:shape>
            </v:group>
            <v:group style="position:absolute;left:299;top:10415;width:11268;height:2" coordorigin="299,10415" coordsize="11268,2">
              <v:shape style="position:absolute;left:299;top:10415;width:11268;height:2" coordorigin="299,10415" coordsize="11268,0" path="m299,10415l11567,10415e" filled="f" stroked="t" strokeweight=".711962pt" strokecolor="#606060">
                <v:path arrowok="t"/>
              </v:shape>
            </v:group>
            <v:group style="position:absolute;left:1457;top:11124;width:2;height:5022" coordorigin="1457,11124" coordsize="2,5022">
              <v:shape style="position:absolute;left:1457;top:11124;width:2;height:5022" coordorigin="1457,11124" coordsize="0,5022" path="m1457,16146l1457,11124e" filled="f" stroked="t" strokeweight=".711962pt" strokecolor="#545454">
                <v:path arrowok="t"/>
              </v:shape>
            </v:group>
            <v:group style="position:absolute;left:294;top:11136;width:11273;height:2" coordorigin="294,11136" coordsize="11273,2">
              <v:shape style="position:absolute;left:294;top:11136;width:11273;height:2" coordorigin="294,11136" coordsize="11273,0" path="m294,11136l11567,11136e" filled="f" stroked="t" strokeweight=".711962pt" strokecolor="#606060">
                <v:path arrowok="t"/>
              </v:shape>
            </v:group>
            <v:group style="position:absolute;left:290;top:11377;width:11282;height:2" coordorigin="290,11377" coordsize="11282,2">
              <v:shape style="position:absolute;left:290;top:11377;width:11282;height:2" coordorigin="290,11377" coordsize="11282,0" path="m290,11377l11572,11377e" filled="f" stroked="t" strokeweight=".711962pt" strokecolor="#606060">
                <v:path arrowok="t"/>
              </v:shape>
            </v:group>
            <v:group style="position:absolute;left:290;top:16144;width:11292;height:2" coordorigin="290,16144" coordsize="11292,2">
              <v:shape style="position:absolute;left:290;top:16144;width:11292;height:2" coordorigin="290,16144" coordsize="11292,0" path="m290,16144l11581,16144e" filled="f" stroked="t" strokeweight=".711962pt" strokecolor="#646464">
                <v:path arrowok="t"/>
              </v:shape>
            </v:group>
            <v:group style="position:absolute;left:1115;top:11124;width:2;height:5022" coordorigin="1115,11124" coordsize="2,5022">
              <v:shape style="position:absolute;left:1115;top:11124;width:2;height:5022" coordorigin="1115,11124" coordsize="0,5022" path="m1115,16146l1115,11124e" filled="f" stroked="t" strokeweight=".711962pt" strokecolor="#545454">
                <v:path arrowok="t"/>
              </v:shape>
            </v:group>
            <v:group style="position:absolute;left:294;top:13456;width:1766;height:2" coordorigin="294,13456" coordsize="1766,2">
              <v:shape style="position:absolute;left:294;top:13456;width:1766;height:2" coordorigin="294,13456" coordsize="1766,0" path="m294,13456l2060,13456e" filled="f" stroked="t" strokeweight=".711962pt" strokecolor="#646464">
                <v:path arrowok="t"/>
              </v:shape>
            </v:group>
            <v:group style="position:absolute;left:6730;top:11128;width:2;height:5022" coordorigin="6730,11128" coordsize="2,5022">
              <v:shape style="position:absolute;left:6730;top:11128;width:2;height:5022" coordorigin="6730,11128" coordsize="0,5022" path="m6730,16151l6730,11128e" filled="f" stroked="t" strokeweight=".711962pt" strokecolor="#575757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18" w:lineRule="exact"/>
        <w:ind w:left="81" w:right="-20"/>
        <w:jc w:val="left"/>
        <w:rPr>
          <w:rFonts w:ascii="Arial" w:hAnsi="Arial" w:cs="Arial" w:eastAsia="Arial"/>
          <w:sz w:val="93"/>
          <w:szCs w:val="9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6.287086pt;margin-top:32.451370pt;width:71.400569pt;height:23.5pt;mso-position-horizontal-relative:page;mso-position-vertical-relative:paragraph;z-index:-12597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1"/>
                    <w:jc w:val="left"/>
                    <w:tabs>
                      <w:tab w:pos="660" w:val="left"/>
                    </w:tabs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63B60"/>
                      <w:spacing w:val="0"/>
                      <w:w w:val="100"/>
                    </w:rPr>
                    <w:t>A.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63B60"/>
                      <w:spacing w:val="6"/>
                      <w:w w:val="100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83838"/>
                      <w:spacing w:val="0"/>
                      <w:w w:val="100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83838"/>
                      <w:spacing w:val="-5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8383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A316E"/>
                      <w:spacing w:val="0"/>
                      <w:w w:val="262"/>
                      <w:i/>
                    </w:rPr>
                    <w:t>;r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3"/>
          <w:szCs w:val="93"/>
          <w:color w:val="283390"/>
          <w:spacing w:val="0"/>
          <w:w w:val="62"/>
          <w:position w:val="-6"/>
        </w:rPr>
        <w:t>r.::J-</w:t>
      </w:r>
      <w:r>
        <w:rPr>
          <w:rFonts w:ascii="Arial" w:hAnsi="Arial" w:cs="Arial" w:eastAsia="Arial"/>
          <w:sz w:val="93"/>
          <w:szCs w:val="93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43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100"/>
          <w:b/>
          <w:bCs/>
          <w:position w:val="1"/>
        </w:rPr>
        <w:t>.n:ra!ri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100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-19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2"/>
          <w:b/>
          <w:bCs/>
          <w:position w:val="1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-69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ltfaiv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83838"/>
          <w:spacing w:val="3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383838"/>
          <w:spacing w:val="-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6"/>
        </w:rPr>
        <w:t>Bölg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6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-4"/>
          <w:w w:val="96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9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235" w:lineRule="exact"/>
        <w:ind w:left="285" w:right="-20"/>
        <w:jc w:val="left"/>
        <w:rPr>
          <w:rFonts w:ascii="Arial" w:hAnsi="Arial" w:cs="Arial" w:eastAsia="Arial"/>
          <w:sz w:val="137"/>
          <w:szCs w:val="137"/>
        </w:rPr>
      </w:pPr>
      <w:rPr/>
      <w:r>
        <w:rPr/>
        <w:br w:type="column"/>
      </w:r>
      <w:r>
        <w:rPr>
          <w:rFonts w:ascii="Arial" w:hAnsi="Arial" w:cs="Arial" w:eastAsia="Arial"/>
          <w:sz w:val="137"/>
          <w:szCs w:val="137"/>
          <w:color w:val="2A316E"/>
          <w:spacing w:val="0"/>
          <w:w w:val="100"/>
          <w:i/>
          <w:position w:val="-1"/>
        </w:rPr>
        <w:t>V</w:t>
      </w:r>
      <w:r>
        <w:rPr>
          <w:rFonts w:ascii="Arial" w:hAnsi="Arial" w:cs="Arial" w:eastAsia="Arial"/>
          <w:sz w:val="137"/>
          <w:szCs w:val="137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-34" w:right="57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Öne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ATAN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40.960007pt;margin-top:17.468403pt;width:45.119999pt;height:38.400002pt;mso-position-horizontal-relative:page;mso-position-vertical-relative:paragraph;z-index:-12602" type="#_x0000_t75">
            <v:imagedata r:id="rId43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3" w:equalWidth="0">
            <w:col w:w="503" w:space="1534"/>
            <w:col w:w="2062" w:space="535"/>
            <w:col w:w="684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935" w:right="459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798412pt;margin-top:-16.334486pt;width:39.464882pt;height:42pt;mso-position-horizontal-relative:page;mso-position-vertical-relative:paragraph;z-index:-12594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Arial" w:hAnsi="Arial" w:cs="Arial" w:eastAsia="Arial"/>
                      <w:sz w:val="84"/>
                      <w:szCs w:val="84"/>
                    </w:rPr>
                  </w:pPr>
                  <w:rPr/>
                  <w:r>
                    <w:rPr>
                      <w:rFonts w:ascii="Arial" w:hAnsi="Arial" w:cs="Arial" w:eastAsia="Arial"/>
                      <w:sz w:val="84"/>
                      <w:szCs w:val="84"/>
                      <w:color w:val="3D3D3D"/>
                      <w:spacing w:val="0"/>
                      <w:w w:val="169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4.559204pt;margin-top:3.237696pt;width:35.531102pt;height:55pt;mso-position-horizontal-relative:page;mso-position-vertical-relative:paragraph;z-index:-12590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Times New Roman" w:hAnsi="Times New Roman" w:cs="Times New Roman" w:eastAsia="Times New Roman"/>
                      <w:sz w:val="110"/>
                      <w:szCs w:val="1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565656"/>
                      <w:spacing w:val="0"/>
                      <w:w w:val="194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OÜYÜKŞEHİR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81" w:lineRule="exact"/>
        <w:ind w:left="4074" w:right="467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96"/>
          <w:position w:val="-2"/>
        </w:rPr>
        <w:t>iTFAI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97"/>
          <w:position w:val="-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DAiRESi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2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861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04.795868pt;margin-top:13.185195pt;width:28.162545pt;height:.1pt;mso-position-horizontal-relative:page;mso-position-vertical-relative:paragraph;z-index:-12595" coordorigin="10096,264" coordsize="563,2">
            <v:shape style="position:absolute;left:10096;top:264;width:563;height:2" coordorigin="10096,264" coordsize="563,0" path="m10096,264l10659,264e" filled="f" stroked="t" strokeweight="3.786561pt" strokecolor="#64676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545448pt;margin-top:6.15437pt;width:50.661002pt;height:7.5pt;mso-position-horizontal-relative:page;mso-position-vertical-relative:paragraph;z-index:-1259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D3D3D"/>
                      <w:spacing w:val="0"/>
                      <w:w w:val="103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1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634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4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6" w:after="0" w:line="240" w:lineRule="auto"/>
        <w:ind w:left="108" w:right="-20"/>
        <w:jc w:val="left"/>
        <w:tabs>
          <w:tab w:pos="1320" w:val="left"/>
          <w:tab w:pos="314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35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5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12/05/2017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18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2"/>
          <w:w w:val="72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16:02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0"/>
        </w:rPr>
        <w:t>rrci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IIO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7" w:right="-20"/>
        <w:jc w:val="left"/>
        <w:tabs>
          <w:tab w:pos="1320" w:val="left"/>
          <w:tab w:pos="3140" w:val="left"/>
          <w:tab w:pos="4360" w:val="left"/>
          <w:tab w:pos="5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8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9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5"/>
        </w:rPr>
        <w:t>_111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-10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6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  <w:t>[</w:t>
      </w:r>
      <w:r>
        <w:rPr>
          <w:rFonts w:ascii="Arial" w:hAnsi="Arial" w:cs="Arial" w:eastAsia="Arial"/>
          <w:sz w:val="16"/>
          <w:szCs w:val="16"/>
          <w:color w:val="3D3D3D"/>
          <w:spacing w:val="8"/>
          <w:w w:val="100"/>
        </w:rPr>
        <w:t>K</w:t>
      </w:r>
      <w:r>
        <w:rPr>
          <w:rFonts w:ascii="Arial" w:hAnsi="Arial" w:cs="Arial" w:eastAsia="Arial"/>
          <w:sz w:val="16"/>
          <w:szCs w:val="16"/>
          <w:color w:val="565656"/>
          <w:spacing w:val="2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  <w:t>yıt</w:t>
      </w:r>
      <w:r>
        <w:rPr>
          <w:rFonts w:ascii="Arial" w:hAnsi="Arial" w:cs="Arial" w:eastAsia="Arial"/>
          <w:sz w:val="16"/>
          <w:szCs w:val="16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3012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[Bildirim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8" w:lineRule="auto"/>
        <w:ind w:left="122" w:right="5649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13ildirileıı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-21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7"/>
        </w:rPr>
        <w:t>Eği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nmilş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9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8"/>
        </w:rPr>
        <w:t>l.l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Balçova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ZMIR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7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79"/>
        </w:rPr>
        <w:t>oi!,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808285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08285"/>
          <w:spacing w:val="-26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92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itim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77"/>
        </w:rPr>
        <w:t>il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ıııüş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ön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7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Ba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2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4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1"/>
        </w:rPr>
        <w:t>ov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12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88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122" w:right="-20"/>
        <w:jc w:val="left"/>
        <w:tabs>
          <w:tab w:pos="1320" w:val="left"/>
          <w:tab w:pos="4260" w:val="left"/>
          <w:tab w:pos="8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7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8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6"/>
        </w:rPr>
        <w:t>_Ç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86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8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67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2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00" w:lineRule="exact"/>
        <w:ind w:left="3644" w:right="3415" w:firstLine="-3517"/>
        <w:jc w:val="left"/>
        <w:tabs>
          <w:tab w:pos="362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423386pt;margin-top:14.629023pt;width:32.771988pt;height:26pt;mso-position-horizontal-relative:page;mso-position-vertical-relative:paragraph;z-index:-1259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65656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83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3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96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5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39"/>
          <w:position w:val="1"/>
        </w:rPr>
        <w:t>e: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83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0"/>
        </w:rPr>
        <w:t>!Kullanım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102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0"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gi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1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8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elik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55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2"/>
          <w:szCs w:val="42"/>
          <w:color w:val="AFAFAF"/>
          <w:spacing w:val="0"/>
          <w:w w:val="582"/>
          <w:position w:val="-5"/>
        </w:rPr>
        <w:t>ll</w:t>
      </w:r>
      <w:r>
        <w:rPr>
          <w:rFonts w:ascii="Arial" w:hAnsi="Arial" w:cs="Arial" w:eastAsia="Arial"/>
          <w:sz w:val="42"/>
          <w:szCs w:val="42"/>
          <w:color w:val="AFAFAF"/>
          <w:spacing w:val="-596"/>
          <w:w w:val="582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86"/>
          <w:position w:val="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3"/>
          <w:position w:val="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  <w:position w:val="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16:09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108" w:right="-20"/>
        <w:jc w:val="left"/>
        <w:tabs>
          <w:tab w:pos="2120" w:val="left"/>
          <w:tab w:pos="5700" w:val="left"/>
          <w:tab w:pos="111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80"/>
          <w:position w:val="9"/>
        </w:rPr>
        <w:t>!Ya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81"/>
          <w:position w:val="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  <w:position w:val="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  <w:position w:val="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81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0"/>
          <w:position w:val="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8"/>
          <w:position w:val="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7"/>
          <w:position w:val="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  <w:position w:val="9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8"/>
          <w:position w:val="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6"/>
          <w:position w:val="9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8"/>
          <w:position w:val="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  <w:t>Balçova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  <w:t>Belediyesi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-12"/>
          <w:w w:val="47"/>
          <w:position w:val="9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9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95"/>
          <w:position w:val="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5"/>
          <w:position w:val="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5"/>
          <w:position w:val="9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6"/>
          <w:position w:val="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</w:r>
      <w:r>
        <w:rPr>
          <w:rFonts w:ascii="Arial" w:hAnsi="Arial" w:cs="Arial" w:eastAsia="Arial"/>
          <w:sz w:val="41"/>
          <w:szCs w:val="41"/>
          <w:color w:val="AFAFAF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2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96"/>
          <w:position w:val="1"/>
        </w:rPr>
        <w:t>Anıi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46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46"/>
          <w:position w:val="1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4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6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4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7"/>
          <w:position w:val="1"/>
        </w:rPr>
        <w:t>tfa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6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4"/>
          <w:position w:val="1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86"/>
          <w:position w:val="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86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6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NDAR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03" w:lineRule="exact"/>
        <w:ind w:left="2134" w:right="-20"/>
        <w:jc w:val="left"/>
        <w:tabs>
          <w:tab w:pos="4660" w:val="left"/>
          <w:tab w:pos="7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6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rvıkı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-1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3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03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Var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8"/>
          <w:position w:val="0"/>
        </w:rPr>
        <w:t>Saati:l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9"/>
          <w:position w:val="0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0"/>
        </w:rPr>
        <w:t>06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280" w:right="240"/>
        </w:sectPr>
      </w:pPr>
      <w:rPr/>
    </w:p>
    <w:p>
      <w:pPr>
        <w:spacing w:before="0" w:after="0" w:line="194" w:lineRule="exact"/>
        <w:ind w:left="10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7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4"/>
        </w:rPr>
        <w:t>1'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4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667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80" w:right="240"/>
          <w:cols w:num="2" w:equalWidth="0">
            <w:col w:w="536" w:space="1598"/>
            <w:col w:w="9266"/>
          </w:cols>
        </w:sectPr>
      </w:pPr>
      <w:rPr/>
    </w:p>
    <w:p>
      <w:pPr>
        <w:spacing w:before="0" w:after="0" w:line="282" w:lineRule="exact"/>
        <w:ind w:left="127" w:right="-20"/>
        <w:jc w:val="left"/>
        <w:tabs>
          <w:tab w:pos="4680" w:val="left"/>
          <w:tab w:pos="6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69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3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6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5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707270"/>
          <w:spacing w:val="0"/>
          <w:w w:val="130"/>
          <w:position w:val="-2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4671" w:right="471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54" w:lineRule="auto"/>
        <w:ind w:left="2148" w:right="4340" w:firstLine="2523"/>
        <w:jc w:val="left"/>
        <w:tabs>
          <w:tab w:pos="4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!Emniyet-Jandarma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0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8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4"/>
        </w:rPr>
        <w:t>sı: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Doğal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04" w:lineRule="exact"/>
        <w:ind w:left="2143" w:right="2595" w:firstLine="-2016"/>
        <w:jc w:val="left"/>
        <w:tabs>
          <w:tab w:pos="2120" w:val="left"/>
          <w:tab w:pos="4660" w:val="left"/>
          <w:tab w:pos="7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9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4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7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rsonel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8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97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9"/>
        </w:rPr>
        <w:t>il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8"/>
        </w:rPr>
        <w:t>Saa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2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dı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4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214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6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9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107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0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4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4"/>
        </w:rPr>
        <w:t>yı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3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konteynırını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levii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du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7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56" w:right="415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Söndilrmede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87" w:lineRule="exact"/>
        <w:ind w:left="168" w:right="-20"/>
        <w:jc w:val="left"/>
        <w:tabs>
          <w:tab w:pos="2120" w:val="left"/>
          <w:tab w:pos="4680" w:val="left"/>
          <w:tab w:pos="6580" w:val="left"/>
          <w:tab w:pos="8140" w:val="left"/>
          <w:tab w:pos="972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31"/>
          <w:position w:val="-2"/>
        </w:rPr>
        <w:t>öndürıne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2"/>
          <w:w w:val="13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  <w:position w:val="-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söndilrme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-3"/>
        </w:rPr>
        <w:t>IKöpil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-3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3"/>
        </w:rPr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00"/>
          <w:position w:val="-4"/>
        </w:rPr>
        <w:t>:</w:t>
      </w:r>
      <w:r>
        <w:rPr>
          <w:rFonts w:ascii="Arial" w:hAnsi="Arial" w:cs="Arial" w:eastAsia="Arial"/>
          <w:sz w:val="16"/>
          <w:szCs w:val="16"/>
          <w:color w:val="565656"/>
          <w:spacing w:val="3"/>
          <w:w w:val="100"/>
          <w:position w:val="-4"/>
        </w:rPr>
        <w:t>C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-4"/>
        </w:rPr>
        <w:t>02</w:t>
      </w:r>
      <w:r>
        <w:rPr>
          <w:rFonts w:ascii="Arial" w:hAnsi="Arial" w:cs="Arial" w:eastAsia="Arial"/>
          <w:sz w:val="16"/>
          <w:szCs w:val="16"/>
          <w:color w:val="3D3D3D"/>
          <w:spacing w:val="24"/>
          <w:w w:val="100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8"/>
          <w:w w:val="109"/>
          <w:position w:val="-4"/>
        </w:rPr>
        <w:t>K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02"/>
          <w:position w:val="-4"/>
        </w:rPr>
        <w:t>g.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5045" w:right="-20"/>
        <w:jc w:val="left"/>
        <w:tabs>
          <w:tab w:pos="6580" w:val="left"/>
          <w:tab w:pos="8140" w:val="left"/>
          <w:tab w:pos="97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0,3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51"/>
          <w:position w:val="0"/>
        </w:rPr>
        <w:t>1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-59"/>
          <w:w w:val="70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217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konteynırını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yanmıştı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9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0"/>
          <w:w w:val="17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öndürıne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20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konteynırını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132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9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soruşturmaci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olda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düşürülen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214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08285"/>
          <w:spacing w:val="7"/>
          <w:w w:val="10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zınuritiııiıı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tutuşturm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9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9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310" w:lineRule="atLeast"/>
        <w:ind w:left="127" w:right="4031"/>
        <w:jc w:val="left"/>
        <w:tabs>
          <w:tab w:pos="212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2"/>
        </w:rPr>
        <w:t>:si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2"/>
          <w:position w:val="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92"/>
          <w:position w:val="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2"/>
        </w:rPr>
        <w:t>rtalı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2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  <w:position w:val="1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1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  <w:position w:val="0"/>
        </w:rPr>
        <w:t>r: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4"/>
          <w:w w:val="80"/>
          <w:position w:val="0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69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69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270"/>
          <w:spacing w:val="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Ge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eç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6" w:after="0" w:line="243" w:lineRule="auto"/>
        <w:ind w:left="108" w:right="9713" w:firstLine="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tfeslim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1" w:lineRule="exact"/>
        <w:ind w:left="132" w:right="-20"/>
        <w:jc w:val="left"/>
        <w:tabs>
          <w:tab w:pos="2160" w:val="left"/>
          <w:tab w:pos="6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7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0"/>
          <w:position w:val="1"/>
        </w:rPr>
        <w:t>ilı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0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9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  <w:position w:val="1"/>
        </w:rPr>
        <w:t>12/05/2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8"/>
          <w:position w:val="1"/>
        </w:rPr>
        <w:t>0</w:t>
      </w:r>
      <w:r>
        <w:rPr>
          <w:rFonts w:ascii="Arial" w:hAnsi="Arial" w:cs="Arial" w:eastAsia="Arial"/>
          <w:sz w:val="23"/>
          <w:szCs w:val="23"/>
          <w:color w:val="3D3D3D"/>
          <w:spacing w:val="-6"/>
          <w:w w:val="186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  <w:position w:val="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!s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22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12" w:right="-20"/>
        <w:jc w:val="left"/>
        <w:tabs>
          <w:tab w:pos="540" w:val="left"/>
          <w:tab w:pos="1000" w:val="left"/>
          <w:tab w:pos="1500" w:val="left"/>
          <w:tab w:pos="2220" w:val="left"/>
          <w:tab w:pos="8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2"/>
          <w:szCs w:val="12"/>
          <w:color w:val="3D3D3D"/>
          <w:spacing w:val="0"/>
          <w:w w:val="155"/>
          <w:position w:val="2"/>
        </w:rPr>
        <w:t>\</w:t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4"/>
          <w:szCs w:val="14"/>
          <w:color w:val="808285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808285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0828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80828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Ölii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92"/>
          <w:position w:val="-2"/>
        </w:rPr>
        <w:t>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92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5"/>
          <w:w w:val="19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2"/>
        </w:rPr>
        <w:t>EKİ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7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97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2"/>
        </w:rPr>
        <w:t>Balçova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  <w:position w:val="-2"/>
        </w:rPr>
        <w:t>ONAYLAY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18"/>
          <w:position w:val="-2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8"/>
          <w:position w:val="-2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08" w:right="-20"/>
        <w:jc w:val="left"/>
        <w:tabs>
          <w:tab w:pos="88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65656"/>
          <w:spacing w:val="0"/>
          <w:w w:val="153"/>
          <w:position w:val="10"/>
        </w:rPr>
        <w:t>f-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52"/>
          <w:position w:val="0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22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4"/>
          <w:w w:val="118"/>
          <w:i/>
          <w:position w:val="0"/>
        </w:rPr>
        <w:t>l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18"/>
          <w:i/>
          <w:position w:val="0"/>
        </w:rPr>
        <w:t>l</w:t>
      </w:r>
      <w:r>
        <w:rPr>
          <w:rFonts w:ascii="Arial" w:hAnsi="Arial" w:cs="Arial" w:eastAsia="Arial"/>
          <w:sz w:val="21"/>
          <w:szCs w:val="21"/>
          <w:color w:val="3D3D3D"/>
          <w:spacing w:val="46"/>
          <w:w w:val="118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0"/>
          <w:position w:val="0"/>
        </w:rPr>
        <w:t>JIIJU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  <w:position w:val="0"/>
        </w:rPr>
        <w:t>7LU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9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b/>
          <w:bCs/>
          <w:position w:val="0"/>
        </w:rPr>
        <w:t>1/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276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3" w:lineRule="exact"/>
        <w:ind w:left="4751" w:right="-20"/>
        <w:jc w:val="left"/>
        <w:tabs>
          <w:tab w:pos="8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80" w:right="240"/>
        </w:sectPr>
      </w:pPr>
      <w:rPr/>
    </w:p>
    <w:p>
      <w:pPr>
        <w:spacing w:before="86" w:after="0" w:line="163" w:lineRule="exact"/>
        <w:ind w:right="1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29"/>
          <w:position w:val="-1"/>
        </w:rPr>
        <w:t>'ü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right="19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D3D3D"/>
          <w:w w:val="83"/>
        </w:rPr>
        <w:t>&lt;1</w:t>
      </w:r>
      <w:r>
        <w:rPr>
          <w:rFonts w:ascii="Times New Roman" w:hAnsi="Times New Roman" w:cs="Times New Roman" w:eastAsia="Times New Roman"/>
          <w:sz w:val="8"/>
          <w:szCs w:val="8"/>
          <w:color w:val="3D3D3D"/>
          <w:w w:val="84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</w:rPr>
      </w:r>
    </w:p>
    <w:p>
      <w:pPr>
        <w:spacing w:before="0" w:after="0" w:line="124" w:lineRule="exac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85"/>
        </w:rPr>
        <w:t>&gt;-.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7" w:lineRule="exact"/>
        <w:ind w:right="-20"/>
        <w:jc w:val="left"/>
        <w:tabs>
          <w:tab w:pos="12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707270"/>
          <w:w w:val="92"/>
          <w:b/>
          <w:bCs/>
          <w:position w:val="-1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707270"/>
          <w:spacing w:val="4"/>
          <w:w w:val="92"/>
          <w:b/>
          <w:bCs/>
          <w:position w:val="-1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1"/>
          <w:w w:val="83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707270"/>
          <w:spacing w:val="5"/>
          <w:w w:val="124"/>
          <w:b/>
          <w:bCs/>
          <w:position w:val="-1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77"/>
          <w:b/>
          <w:bCs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b/>
          <w:bCs/>
          <w:position w:val="-1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26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270"/>
          <w:spacing w:val="0"/>
          <w:w w:val="100"/>
          <w:b/>
          <w:bCs/>
          <w:position w:val="-1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707270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07270"/>
          <w:spacing w:val="0"/>
          <w:w w:val="135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707270"/>
          <w:spacing w:val="-3"/>
          <w:w w:val="135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78"/>
          <w:b/>
          <w:bCs/>
          <w:position w:val="-1"/>
        </w:rPr>
        <w:t>i3ÖLGE.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78"/>
          <w:b/>
          <w:bCs/>
          <w:position w:val="-1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4"/>
          <w:w w:val="78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46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80" w:right="240"/>
          <w:cols w:num="2" w:equalWidth="0">
            <w:col w:w="445" w:space="2068"/>
            <w:col w:w="8887"/>
          </w:cols>
        </w:sectPr>
      </w:pPr>
      <w:rPr/>
    </w:p>
    <w:p>
      <w:pPr>
        <w:spacing w:before="0" w:after="0" w:line="264" w:lineRule="exact"/>
        <w:ind w:left="255" w:right="-78"/>
        <w:jc w:val="left"/>
        <w:tabs>
          <w:tab w:pos="22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565656"/>
          <w:spacing w:val="0"/>
          <w:w w:val="78"/>
          <w:position w:val="6"/>
        </w:rPr>
        <w:t>.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6"/>
        </w:rPr>
      </w:r>
      <w:r>
        <w:rPr>
          <w:rFonts w:ascii="Arial" w:hAnsi="Arial" w:cs="Arial" w:eastAsia="Arial"/>
          <w:sz w:val="20"/>
          <w:szCs w:val="20"/>
          <w:color w:val="3D3D3D"/>
          <w:spacing w:val="-12"/>
          <w:w w:val="110"/>
          <w:position w:val="-1"/>
        </w:rPr>
        <w:t>2</w:t>
      </w:r>
      <w:r>
        <w:rPr>
          <w:rFonts w:ascii="Arial" w:hAnsi="Arial" w:cs="Arial" w:eastAsia="Arial"/>
          <w:sz w:val="20"/>
          <w:szCs w:val="20"/>
          <w:color w:val="565656"/>
          <w:spacing w:val="12"/>
          <w:w w:val="188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96"/>
          <w:position w:val="-1"/>
        </w:rPr>
        <w:t>POSTA</w:t>
      </w:r>
      <w:r>
        <w:rPr>
          <w:rFonts w:ascii="Arial" w:hAnsi="Arial" w:cs="Arial" w:eastAsia="Arial"/>
          <w:sz w:val="20"/>
          <w:szCs w:val="20"/>
          <w:color w:val="3D3D3D"/>
          <w:spacing w:val="-9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707270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20"/>
          <w:szCs w:val="20"/>
          <w:color w:val="70727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707270"/>
          <w:spacing w:val="3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707270"/>
          <w:spacing w:val="-3"/>
          <w:w w:val="101"/>
          <w:position w:val="-1"/>
        </w:rPr>
        <w:t>U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11"/>
          <w:position w:val="-1"/>
        </w:rPr>
        <w:t>PLARAMIRI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260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-6"/>
        </w:rPr>
        <w:t>Hüseyin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10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2"/>
          <w:b/>
          <w:bCs/>
          <w:position w:val="-6"/>
        </w:rPr>
        <w:t>AKTOPRAK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35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Courier New" w:hAnsi="Courier New" w:cs="Courier New" w:eastAsia="Courier New"/>
          <w:sz w:val="98"/>
          <w:szCs w:val="98"/>
          <w:color w:val="707270"/>
          <w:w w:val="148"/>
          <w:i/>
          <w:position w:val="-63"/>
        </w:rPr>
        <w:t>6</w:t>
      </w:r>
      <w:r>
        <w:rPr>
          <w:rFonts w:ascii="Courier New" w:hAnsi="Courier New" w:cs="Courier New" w:eastAsia="Courier New"/>
          <w:sz w:val="98"/>
          <w:szCs w:val="98"/>
          <w:color w:val="707270"/>
          <w:spacing w:val="-384"/>
          <w:w w:val="100"/>
          <w:i/>
          <w:position w:val="-63"/>
        </w:rPr>
        <w:t> 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82"/>
          <w:position w:val="-27"/>
        </w:rPr>
        <w:t>:ı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82"/>
          <w:position w:val="-27"/>
        </w:rPr>
        <w:t>  </w:t>
      </w:r>
      <w:r>
        <w:rPr>
          <w:rFonts w:ascii="Arial" w:hAnsi="Arial" w:cs="Arial" w:eastAsia="Arial"/>
          <w:sz w:val="20"/>
          <w:szCs w:val="20"/>
          <w:color w:val="565656"/>
          <w:spacing w:val="27"/>
          <w:w w:val="82"/>
          <w:position w:val="-27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59"/>
          <w:b/>
          <w:bCs/>
          <w:position w:val="-27"/>
        </w:rPr>
        <w:t>f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80" w:right="240"/>
          <w:cols w:num="2" w:equalWidth="0">
            <w:col w:w="4846" w:space="3507"/>
            <w:col w:w="3047"/>
          </w:cols>
        </w:sectPr>
      </w:pPr>
      <w:rPr/>
    </w:p>
    <w:p>
      <w:pPr>
        <w:spacing w:before="0" w:after="0" w:line="532" w:lineRule="exact"/>
        <w:ind w:left="4799" w:right="-20"/>
        <w:jc w:val="left"/>
        <w:tabs>
          <w:tab w:pos="9300" w:val="left"/>
        </w:tabs>
        <w:rPr>
          <w:rFonts w:ascii="Arial" w:hAnsi="Arial" w:cs="Arial" w:eastAsia="Arial"/>
          <w:sz w:val="59"/>
          <w:szCs w:val="5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674347pt;margin-top:22.234259pt;width:73.771297pt;height:8pt;mso-position-horizontal-relative:page;mso-position-vertical-relative:paragraph;z-index:-12591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1380" w:val="left"/>
                    </w:tabs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565656"/>
                      <w:w w:val="147"/>
                      <w:b/>
                      <w:bCs/>
                    </w:rPr>
                    <w:t>qıl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565656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D3D3D"/>
                      <w:spacing w:val="0"/>
                      <w:w w:val="40"/>
                      <w:b/>
                      <w:bCs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D3D3D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D3D3D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AFAFAF"/>
                      <w:spacing w:val="0"/>
                      <w:w w:val="19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Tanj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3"/>
        </w:rPr>
        <w:t>DÜN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</w:r>
      <w:r>
        <w:rPr>
          <w:rFonts w:ascii="Arial" w:hAnsi="Arial" w:cs="Arial" w:eastAsia="Arial"/>
          <w:sz w:val="59"/>
          <w:szCs w:val="59"/>
          <w:color w:val="707270"/>
          <w:spacing w:val="0"/>
          <w:w w:val="40"/>
          <w:position w:val="-5"/>
        </w:rPr>
      </w:r>
      <w:r>
        <w:rPr>
          <w:rFonts w:ascii="Arial" w:hAnsi="Arial" w:cs="Arial" w:eastAsia="Arial"/>
          <w:sz w:val="59"/>
          <w:szCs w:val="59"/>
          <w:color w:val="707270"/>
          <w:spacing w:val="-37"/>
          <w:w w:val="40"/>
          <w:emboss/>
          <w:position w:val="-5"/>
        </w:rPr>
        <w:t>·</w:t>
      </w:r>
      <w:r>
        <w:rPr>
          <w:rFonts w:ascii="Arial" w:hAnsi="Arial" w:cs="Arial" w:eastAsia="Arial"/>
          <w:sz w:val="59"/>
          <w:szCs w:val="59"/>
          <w:color w:val="707270"/>
          <w:spacing w:val="-37"/>
          <w:w w:val="40"/>
          <w:emboss/>
          <w:position w:val="-5"/>
        </w:rPr>
      </w:r>
      <w:r>
        <w:rPr>
          <w:rFonts w:ascii="Arial" w:hAnsi="Arial" w:cs="Arial" w:eastAsia="Arial"/>
          <w:sz w:val="59"/>
          <w:szCs w:val="59"/>
          <w:color w:val="707270"/>
          <w:spacing w:val="-37"/>
          <w:w w:val="40"/>
          <w:position w:val="-5"/>
        </w:rPr>
      </w:r>
      <w:r>
        <w:rPr>
          <w:rFonts w:ascii="Arial" w:hAnsi="Arial" w:cs="Arial" w:eastAsia="Arial"/>
          <w:sz w:val="59"/>
          <w:szCs w:val="59"/>
          <w:color w:val="707270"/>
          <w:spacing w:val="-37"/>
          <w:w w:val="40"/>
          <w:position w:val="-5"/>
        </w:rPr>
      </w:r>
      <w:r>
        <w:rPr>
          <w:rFonts w:ascii="Arial" w:hAnsi="Arial" w:cs="Arial" w:eastAsia="Arial"/>
          <w:sz w:val="59"/>
          <w:szCs w:val="59"/>
          <w:color w:val="3F4480"/>
          <w:spacing w:val="0"/>
          <w:w w:val="70"/>
          <w:position w:val="-5"/>
        </w:rPr>
        <w:t>w</w:t>
      </w:r>
      <w:r>
        <w:rPr>
          <w:rFonts w:ascii="Arial" w:hAnsi="Arial" w:cs="Arial" w:eastAsia="Arial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right="1294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47"/>
          <w:szCs w:val="47"/>
          <w:color w:val="565656"/>
          <w:w w:val="84"/>
          <w:position w:val="-28"/>
        </w:rPr>
        <w:t>{i</w:t>
      </w:r>
      <w:r>
        <w:rPr>
          <w:rFonts w:ascii="Arial" w:hAnsi="Arial" w:cs="Arial" w:eastAsia="Arial"/>
          <w:sz w:val="47"/>
          <w:szCs w:val="47"/>
          <w:color w:val="565656"/>
          <w:spacing w:val="-93"/>
          <w:w w:val="84"/>
          <w:position w:val="-28"/>
        </w:rPr>
        <w:t>ı</w:t>
      </w:r>
      <w:r>
        <w:rPr>
          <w:rFonts w:ascii="Arial" w:hAnsi="Arial" w:cs="Arial" w:eastAsia="Arial"/>
          <w:sz w:val="47"/>
          <w:szCs w:val="47"/>
          <w:color w:val="3D3D3D"/>
          <w:spacing w:val="0"/>
          <w:w w:val="52"/>
          <w:position w:val="-28"/>
        </w:rPr>
        <w:t>ıtıı</w:t>
      </w:r>
      <w:r>
        <w:rPr>
          <w:rFonts w:ascii="Arial" w:hAnsi="Arial" w:cs="Arial" w:eastAsia="Arial"/>
          <w:sz w:val="47"/>
          <w:szCs w:val="47"/>
          <w:color w:val="3D3D3D"/>
          <w:spacing w:val="23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-6"/>
          <w:w w:val="107"/>
          <w:position w:val="-28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66"/>
          <w:position w:val="-28"/>
        </w:rPr>
        <w:t>v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100"/>
          <w:position w:val="-28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4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0"/>
          <w:w w:val="163"/>
          <w:position w:val="-28"/>
        </w:rPr>
        <w:t>g·</w:t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3"/>
          <w:w w:val="163"/>
          <w:position w:val="-2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0"/>
          <w:w w:val="163"/>
          <w:position w:val="-28"/>
        </w:rPr>
        <w:t>.j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280" w:right="240"/>
        </w:sectPr>
      </w:pPr>
      <w:rPr/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90" w:lineRule="atLeast"/>
        <w:ind w:left="2238" w:right="-134"/>
        <w:jc w:val="left"/>
        <w:tabs>
          <w:tab w:pos="4160" w:val="left"/>
        </w:tabs>
        <w:rPr>
          <w:rFonts w:ascii="Times New Roman" w:hAnsi="Times New Roman" w:cs="Times New Roman" w:eastAsia="Times New Roman"/>
          <w:sz w:val="63"/>
          <w:szCs w:val="63"/>
        </w:rPr>
      </w:pPr>
      <w:rPr/>
      <w:r>
        <w:rPr>
          <w:rFonts w:ascii="Arial" w:hAnsi="Arial" w:cs="Arial" w:eastAsia="Arial"/>
          <w:sz w:val="24"/>
          <w:szCs w:val="24"/>
          <w:color w:val="AFAFAF"/>
          <w:spacing w:val="0"/>
          <w:w w:val="142"/>
        </w:rPr>
        <w:t>lm</w:t>
      </w:r>
      <w:r>
        <w:rPr>
          <w:rFonts w:ascii="Arial" w:hAnsi="Arial" w:cs="Arial" w:eastAsia="Arial"/>
          <w:sz w:val="24"/>
          <w:szCs w:val="24"/>
          <w:color w:val="AFAFAF"/>
          <w:spacing w:val="-28"/>
          <w:w w:val="14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A9C99"/>
          <w:spacing w:val="0"/>
          <w:w w:val="87"/>
          <w:b/>
          <w:bCs/>
        </w:rPr>
        <w:t>_.H</w:t>
      </w:r>
      <w:r>
        <w:rPr>
          <w:rFonts w:ascii="Times New Roman" w:hAnsi="Times New Roman" w:cs="Times New Roman" w:eastAsia="Times New Roman"/>
          <w:sz w:val="30"/>
          <w:szCs w:val="30"/>
          <w:color w:val="9A9C99"/>
          <w:spacing w:val="10"/>
          <w:w w:val="87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AFAFAF"/>
          <w:spacing w:val="0"/>
          <w:w w:val="100"/>
        </w:rPr>
        <w:t>YAK</w:t>
      </w:r>
      <w:r>
        <w:rPr>
          <w:rFonts w:ascii="Arial" w:hAnsi="Arial" w:cs="Arial" w:eastAsia="Arial"/>
          <w:sz w:val="24"/>
          <w:szCs w:val="24"/>
          <w:color w:val="AFAFA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59"/>
          <w:i/>
        </w:rPr>
        <w:t>:c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63"/>
          <w:szCs w:val="63"/>
          <w:color w:val="0E3A9A"/>
          <w:spacing w:val="0"/>
          <w:w w:val="59"/>
          <w:position w:val="-15"/>
        </w:rPr>
        <w:t>"'</w:t>
      </w:r>
      <w:r>
        <w:rPr>
          <w:rFonts w:ascii="Times New Roman" w:hAnsi="Times New Roman" w:cs="Times New Roman" w:eastAsia="Times New Roman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9" w:lineRule="atLeast"/>
        <w:ind w:right="-135"/>
        <w:jc w:val="left"/>
        <w:rPr>
          <w:rFonts w:ascii="Arial" w:hAnsi="Arial" w:cs="Arial" w:eastAsia="Arial"/>
          <w:sz w:val="63"/>
          <w:szCs w:val="63"/>
        </w:rPr>
      </w:pPr>
      <w:rPr/>
      <w:r>
        <w:rPr>
          <w:rFonts w:ascii="Arial" w:hAnsi="Arial" w:cs="Arial" w:eastAsia="Arial"/>
          <w:sz w:val="63"/>
          <w:szCs w:val="63"/>
          <w:color w:val="3F4480"/>
          <w:spacing w:val="0"/>
          <w:w w:val="125"/>
          <w:i/>
        </w:rPr>
        <w:t>TL-</w:t>
      </w:r>
      <w:r>
        <w:rPr>
          <w:rFonts w:ascii="Arial" w:hAnsi="Arial" w:cs="Arial" w:eastAsia="Arial"/>
          <w:sz w:val="63"/>
          <w:szCs w:val="63"/>
          <w:color w:val="000000"/>
          <w:spacing w:val="0"/>
          <w:w w:val="100"/>
        </w:rPr>
      </w:r>
    </w:p>
    <w:p>
      <w:pPr>
        <w:spacing w:before="0" w:after="0" w:line="162" w:lineRule="exact"/>
        <w:ind w:right="-146"/>
        <w:jc w:val="left"/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Arial" w:hAnsi="Arial" w:cs="Arial" w:eastAsia="Arial"/>
          <w:sz w:val="71"/>
          <w:szCs w:val="71"/>
          <w:color w:val="AFAFAF"/>
          <w:spacing w:val="-13"/>
          <w:w w:val="15"/>
          <w:position w:val="-45"/>
        </w:rPr>
        <w:t>.</w:t>
      </w:r>
      <w:r>
        <w:rPr>
          <w:rFonts w:ascii="Arial" w:hAnsi="Arial" w:cs="Arial" w:eastAsia="Arial"/>
          <w:sz w:val="5"/>
          <w:szCs w:val="5"/>
          <w:color w:val="7EA0A8"/>
          <w:spacing w:val="-16"/>
          <w:w w:val="143"/>
          <w:position w:val="-52"/>
        </w:rPr>
        <w:t>1</w:t>
      </w:r>
      <w:r>
        <w:rPr>
          <w:rFonts w:ascii="Arial" w:hAnsi="Arial" w:cs="Arial" w:eastAsia="Arial"/>
          <w:sz w:val="71"/>
          <w:szCs w:val="71"/>
          <w:color w:val="AFAFAF"/>
          <w:spacing w:val="0"/>
          <w:w w:val="15"/>
          <w:position w:val="-45"/>
        </w:rPr>
        <w:t>.</w:t>
      </w:r>
      <w:r>
        <w:rPr>
          <w:rFonts w:ascii="Arial" w:hAnsi="Arial" w:cs="Arial" w:eastAsia="Arial"/>
          <w:sz w:val="71"/>
          <w:szCs w:val="71"/>
          <w:color w:val="AFAFAF"/>
          <w:spacing w:val="-70"/>
          <w:w w:val="100"/>
          <w:position w:val="-45"/>
        </w:rPr>
        <w:t> </w:t>
      </w:r>
      <w:r>
        <w:rPr>
          <w:rFonts w:ascii="Arial" w:hAnsi="Arial" w:cs="Arial" w:eastAsia="Arial"/>
          <w:sz w:val="71"/>
          <w:szCs w:val="71"/>
          <w:color w:val="808285"/>
          <w:spacing w:val="-6"/>
          <w:w w:val="22"/>
          <w:position w:val="-45"/>
        </w:rPr>
        <w:t>,</w:t>
      </w:r>
      <w:r>
        <w:rPr>
          <w:rFonts w:ascii="Arial" w:hAnsi="Arial" w:cs="Arial" w:eastAsia="Arial"/>
          <w:sz w:val="71"/>
          <w:szCs w:val="71"/>
          <w:color w:val="808285"/>
          <w:spacing w:val="-1"/>
          <w:w w:val="22"/>
          <w:position w:val="-45"/>
        </w:rPr>
        <w:t>.</w:t>
      </w:r>
      <w:r>
        <w:rPr>
          <w:rFonts w:ascii="Arial" w:hAnsi="Arial" w:cs="Arial" w:eastAsia="Arial"/>
          <w:sz w:val="71"/>
          <w:szCs w:val="71"/>
          <w:color w:val="9A9C99"/>
          <w:spacing w:val="-1"/>
          <w:w w:val="112"/>
          <w:position w:val="-45"/>
        </w:rPr>
      </w:r>
      <w:r>
        <w:rPr>
          <w:rFonts w:ascii="Arial" w:hAnsi="Arial" w:cs="Arial" w:eastAsia="Arial"/>
          <w:sz w:val="71"/>
          <w:szCs w:val="71"/>
          <w:color w:val="9A9C99"/>
          <w:spacing w:val="-148"/>
          <w:w w:val="112"/>
          <w:emboss/>
          <w:position w:val="-45"/>
        </w:rPr>
        <w:t>,</w:t>
      </w:r>
      <w:r>
        <w:rPr>
          <w:rFonts w:ascii="Arial" w:hAnsi="Arial" w:cs="Arial" w:eastAsia="Arial"/>
          <w:sz w:val="71"/>
          <w:szCs w:val="71"/>
          <w:color w:val="9A9C99"/>
          <w:spacing w:val="-148"/>
          <w:w w:val="112"/>
          <w:emboss/>
          <w:position w:val="-45"/>
        </w:rPr>
      </w:r>
      <w:r>
        <w:rPr>
          <w:rFonts w:ascii="Arial" w:hAnsi="Arial" w:cs="Arial" w:eastAsia="Arial"/>
          <w:sz w:val="71"/>
          <w:szCs w:val="71"/>
          <w:color w:val="9A9C99"/>
          <w:spacing w:val="-148"/>
          <w:w w:val="112"/>
          <w:position w:val="-45"/>
        </w:rPr>
      </w:r>
      <w:r>
        <w:rPr>
          <w:rFonts w:ascii="Arial" w:hAnsi="Arial" w:cs="Arial" w:eastAsia="Arial"/>
          <w:sz w:val="71"/>
          <w:szCs w:val="71"/>
          <w:color w:val="9A9C99"/>
          <w:spacing w:val="-148"/>
          <w:w w:val="112"/>
          <w:position w:val="-45"/>
        </w:rPr>
      </w:r>
      <w:r>
        <w:rPr>
          <w:rFonts w:ascii="Arial" w:hAnsi="Arial" w:cs="Arial" w:eastAsia="Arial"/>
          <w:sz w:val="5"/>
          <w:szCs w:val="5"/>
          <w:color w:val="3D3D3D"/>
          <w:spacing w:val="0"/>
          <w:w w:val="115"/>
          <w:position w:val="-52"/>
        </w:rPr>
        <w:t>•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-20"/>
        <w:jc w:val="left"/>
        <w:rPr>
          <w:rFonts w:ascii="Arial" w:hAnsi="Arial" w:cs="Arial" w:eastAsia="Arial"/>
          <w:sz w:val="71"/>
          <w:szCs w:val="71"/>
        </w:rPr>
      </w:pPr>
      <w:rPr/>
      <w:r>
        <w:rPr/>
        <w:br w:type="column"/>
      </w:r>
      <w:r>
        <w:rPr>
          <w:rFonts w:ascii="Arial" w:hAnsi="Arial" w:cs="Arial" w:eastAsia="Arial"/>
          <w:sz w:val="71"/>
          <w:szCs w:val="71"/>
          <w:color w:val="808285"/>
          <w:w w:val="15"/>
          <w:position w:val="-45"/>
        </w:rPr>
        <w:t>-</w:t>
      </w:r>
      <w:r>
        <w:rPr>
          <w:rFonts w:ascii="Arial" w:hAnsi="Arial" w:cs="Arial" w:eastAsia="Arial"/>
          <w:sz w:val="71"/>
          <w:szCs w:val="71"/>
          <w:color w:val="808285"/>
          <w:spacing w:val="-90"/>
          <w:w w:val="100"/>
          <w:position w:val="-4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  <w:position w:val="-52"/>
        </w:rPr>
        <w:t>'it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  <w:position w:val="-52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5"/>
          <w:w w:val="100"/>
          <w:position w:val="-52"/>
        </w:rPr>
        <w:t> </w:t>
      </w:r>
      <w:r>
        <w:rPr>
          <w:rFonts w:ascii="Arial" w:hAnsi="Arial" w:cs="Arial" w:eastAsia="Arial"/>
          <w:sz w:val="11"/>
          <w:szCs w:val="11"/>
          <w:color w:val="3D3D3D"/>
          <w:spacing w:val="0"/>
          <w:w w:val="100"/>
          <w:b/>
          <w:bCs/>
          <w:i/>
          <w:position w:val="-52"/>
        </w:rPr>
        <w:t>J</w:t>
      </w:r>
      <w:r>
        <w:rPr>
          <w:rFonts w:ascii="Arial" w:hAnsi="Arial" w:cs="Arial" w:eastAsia="Arial"/>
          <w:sz w:val="11"/>
          <w:szCs w:val="11"/>
          <w:color w:val="3D3D3D"/>
          <w:spacing w:val="2"/>
          <w:w w:val="100"/>
          <w:b/>
          <w:bCs/>
          <w:i/>
          <w:position w:val="-52"/>
        </w:rPr>
        <w:t> </w:t>
      </w:r>
      <w:r>
        <w:rPr>
          <w:rFonts w:ascii="Arial" w:hAnsi="Arial" w:cs="Arial" w:eastAsia="Arial"/>
          <w:sz w:val="71"/>
          <w:szCs w:val="71"/>
          <w:color w:val="9A9C99"/>
          <w:spacing w:val="0"/>
          <w:w w:val="32"/>
          <w:position w:val="-45"/>
        </w:rPr>
        <w:t>.</w:t>
      </w:r>
      <w:r>
        <w:rPr>
          <w:rFonts w:ascii="Arial" w:hAnsi="Arial" w:cs="Arial" w:eastAsia="Arial"/>
          <w:sz w:val="71"/>
          <w:szCs w:val="71"/>
          <w:color w:val="9A9C99"/>
          <w:spacing w:val="-92"/>
          <w:w w:val="100"/>
          <w:position w:val="-45"/>
        </w:rPr>
        <w:t> </w:t>
      </w:r>
      <w:r>
        <w:rPr>
          <w:rFonts w:ascii="Arial" w:hAnsi="Arial" w:cs="Arial" w:eastAsia="Arial"/>
          <w:sz w:val="71"/>
          <w:szCs w:val="71"/>
          <w:color w:val="1C2391"/>
          <w:spacing w:val="0"/>
          <w:w w:val="75"/>
          <w:i/>
          <w:position w:val="-45"/>
        </w:rPr>
        <w:t>T</w:t>
      </w:r>
      <w:r>
        <w:rPr>
          <w:rFonts w:ascii="Arial" w:hAnsi="Arial" w:cs="Arial" w:eastAsia="Arial"/>
          <w:sz w:val="71"/>
          <w:szCs w:val="7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80" w:right="240"/>
          <w:cols w:num="4" w:equalWidth="0">
            <w:col w:w="4393" w:space="325"/>
            <w:col w:w="1190" w:space="3216"/>
            <w:col w:w="352" w:space="253"/>
            <w:col w:w="1671"/>
          </w:cols>
        </w:sectPr>
      </w:pPr>
      <w:rPr/>
    </w:p>
    <w:p>
      <w:pPr>
        <w:spacing w:before="0" w:after="0" w:line="576" w:lineRule="atLeast"/>
        <w:ind w:left="2683" w:right="-20"/>
        <w:jc w:val="left"/>
        <w:tabs>
          <w:tab w:pos="8320" w:val="left"/>
          <w:tab w:pos="8860" w:val="left"/>
          <w:tab w:pos="9220" w:val="left"/>
          <w:tab w:pos="97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14"/>
          <w:szCs w:val="14"/>
          <w:color w:val="2656A5"/>
          <w:spacing w:val="0"/>
          <w:w w:val="69"/>
        </w:rPr>
        <w:t>..1.</w:t>
      </w:r>
      <w:r>
        <w:rPr>
          <w:rFonts w:ascii="Arial" w:hAnsi="Arial" w:cs="Arial" w:eastAsia="Arial"/>
          <w:sz w:val="14"/>
          <w:szCs w:val="14"/>
          <w:color w:val="2656A5"/>
          <w:spacing w:val="0"/>
          <w:w w:val="69"/>
        </w:rPr>
        <w:t>     </w:t>
      </w:r>
      <w:r>
        <w:rPr>
          <w:rFonts w:ascii="Arial" w:hAnsi="Arial" w:cs="Arial" w:eastAsia="Arial"/>
          <w:sz w:val="14"/>
          <w:szCs w:val="14"/>
          <w:color w:val="2656A5"/>
          <w:spacing w:val="6"/>
          <w:w w:val="69"/>
        </w:rPr>
        <w:t> </w:t>
      </w:r>
      <w:r>
        <w:rPr>
          <w:rFonts w:ascii="Arial" w:hAnsi="Arial" w:cs="Arial" w:eastAsia="Arial"/>
          <w:sz w:val="22"/>
          <w:szCs w:val="22"/>
          <w:color w:val="114BAF"/>
          <w:spacing w:val="0"/>
          <w:w w:val="69"/>
          <w:position w:val="-4"/>
        </w:rPr>
        <w:t>·"""</w:t>
      </w:r>
      <w:r>
        <w:rPr>
          <w:rFonts w:ascii="Arial" w:hAnsi="Arial" w:cs="Arial" w:eastAsia="Arial"/>
          <w:sz w:val="22"/>
          <w:szCs w:val="22"/>
          <w:color w:val="114BAF"/>
          <w:spacing w:val="0"/>
          <w:w w:val="69"/>
          <w:position w:val="-4"/>
        </w:rPr>
        <w:t>  </w:t>
      </w:r>
      <w:r>
        <w:rPr>
          <w:rFonts w:ascii="Arial" w:hAnsi="Arial" w:cs="Arial" w:eastAsia="Arial"/>
          <w:sz w:val="22"/>
          <w:szCs w:val="22"/>
          <w:color w:val="114BAF"/>
          <w:spacing w:val="4"/>
          <w:w w:val="69"/>
          <w:position w:val="-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114BAF"/>
          <w:spacing w:val="0"/>
          <w:w w:val="207"/>
          <w:i/>
          <w:position w:val="4"/>
        </w:rPr>
        <w:t>-.10.</w:t>
      </w:r>
      <w:r>
        <w:rPr>
          <w:rFonts w:ascii="Times New Roman" w:hAnsi="Times New Roman" w:cs="Times New Roman" w:eastAsia="Times New Roman"/>
          <w:sz w:val="8"/>
          <w:szCs w:val="8"/>
          <w:color w:val="114BAF"/>
          <w:spacing w:val="0"/>
          <w:w w:val="100"/>
          <w:i/>
          <w:position w:val="4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114BAF"/>
          <w:spacing w:val="0"/>
          <w:w w:val="100"/>
          <w:i/>
          <w:position w:val="4"/>
        </w:rPr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-12"/>
          <w:w w:val="100"/>
          <w:position w:val="2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131"/>
          <w:position w:val="2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-54"/>
          <w:w w:val="124"/>
          <w:position w:val="2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color w:val="808285"/>
          <w:spacing w:val="0"/>
          <w:w w:val="74"/>
          <w:position w:val="2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808285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08285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6"/>
          <w:szCs w:val="26"/>
          <w:color w:val="565656"/>
          <w:spacing w:val="0"/>
          <w:w w:val="100"/>
          <w:i/>
          <w:position w:val="2"/>
        </w:rPr>
        <w:t>ti</w:t>
      </w:r>
      <w:r>
        <w:rPr>
          <w:rFonts w:ascii="Times New Roman" w:hAnsi="Times New Roman" w:cs="Times New Roman" w:eastAsia="Times New Roman"/>
          <w:sz w:val="26"/>
          <w:szCs w:val="26"/>
          <w:color w:val="565656"/>
          <w:spacing w:val="51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A9C99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A9C9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9A9C9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-4"/>
          <w:w w:val="101"/>
          <w:position w:val="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5C39C"/>
          <w:spacing w:val="-1"/>
          <w:w w:val="67"/>
          <w:position w:val="2"/>
        </w:rPr>
        <w:t>.</w:t>
      </w:r>
      <w:r>
        <w:rPr>
          <w:rFonts w:ascii="Arial" w:hAnsi="Arial" w:cs="Arial" w:eastAsia="Arial"/>
          <w:sz w:val="31"/>
          <w:szCs w:val="31"/>
          <w:color w:val="565656"/>
          <w:spacing w:val="0"/>
          <w:w w:val="66"/>
          <w:position w:val="2"/>
        </w:rPr>
        <w:t>üf!ı'j.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444" w:lineRule="atLeast"/>
        <w:ind w:right="2910"/>
        <w:jc w:val="right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9A9C99"/>
          <w:spacing w:val="0"/>
          <w:w w:val="108"/>
        </w:rPr>
        <w:t>1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0" w:after="0" w:line="157" w:lineRule="exact"/>
        <w:ind w:left="279" w:right="-20"/>
        <w:jc w:val="left"/>
        <w:tabs>
          <w:tab w:pos="2160" w:val="left"/>
          <w:tab w:pos="88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position w:val="-7"/>
        </w:rPr>
        <w:t>..;.:</w:t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0"/>
          <w:w w:val="71"/>
          <w:position w:val="-16"/>
        </w:rPr>
        <w:t>h-</w:t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3"/>
          <w:w w:val="71"/>
          <w:position w:val="-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0"/>
          <w:w w:val="71"/>
          <w:position w:val="-16"/>
        </w:rPr>
        <w:t>.:d',ln</w:t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37"/>
          <w:w w:val="71"/>
          <w:position w:val="-16"/>
        </w:rPr>
        <w:t> </w:t>
      </w:r>
      <w:r>
        <w:rPr>
          <w:rFonts w:ascii="Arial" w:hAnsi="Arial" w:cs="Arial" w:eastAsia="Arial"/>
          <w:sz w:val="16"/>
          <w:szCs w:val="16"/>
          <w:color w:val="AFAFAF"/>
          <w:spacing w:val="0"/>
          <w:w w:val="100"/>
          <w:position w:val="-16"/>
        </w:rPr>
        <w:t>[</w:t>
      </w:r>
      <w:r>
        <w:rPr>
          <w:rFonts w:ascii="Arial" w:hAnsi="Arial" w:cs="Arial" w:eastAsia="Arial"/>
          <w:sz w:val="16"/>
          <w:szCs w:val="16"/>
          <w:color w:val="AFAFAF"/>
          <w:spacing w:val="3"/>
          <w:w w:val="100"/>
          <w:position w:val="-16"/>
        </w:rPr>
        <w:t> </w:t>
      </w:r>
      <w:r>
        <w:rPr>
          <w:rFonts w:ascii="Arial" w:hAnsi="Arial" w:cs="Arial" w:eastAsia="Arial"/>
          <w:sz w:val="16"/>
          <w:szCs w:val="16"/>
          <w:color w:val="AFAFAF"/>
          <w:spacing w:val="0"/>
          <w:w w:val="100"/>
          <w:position w:val="-16"/>
        </w:rPr>
        <w:t>.;Jtl</w:t>
      </w:r>
      <w:r>
        <w:rPr>
          <w:rFonts w:ascii="Arial" w:hAnsi="Arial" w:cs="Arial" w:eastAsia="Arial"/>
          <w:sz w:val="16"/>
          <w:szCs w:val="16"/>
          <w:color w:val="AFAFAF"/>
          <w:spacing w:val="28"/>
          <w:w w:val="100"/>
          <w:position w:val="-16"/>
        </w:rPr>
        <w:t> </w:t>
      </w:r>
      <w:r>
        <w:rPr>
          <w:rFonts w:ascii="Arial" w:hAnsi="Arial" w:cs="Arial" w:eastAsia="Arial"/>
          <w:sz w:val="30"/>
          <w:szCs w:val="30"/>
          <w:color w:val="AFAFAF"/>
          <w:spacing w:val="0"/>
          <w:w w:val="85"/>
          <w:position w:val="-16"/>
        </w:rPr>
        <w:t>n</w:t>
      </w:r>
      <w:r>
        <w:rPr>
          <w:rFonts w:ascii="Arial" w:hAnsi="Arial" w:cs="Arial" w:eastAsia="Arial"/>
          <w:sz w:val="30"/>
          <w:szCs w:val="30"/>
          <w:color w:val="AFAFAF"/>
          <w:spacing w:val="0"/>
          <w:w w:val="18"/>
          <w:position w:val="-16"/>
        </w:rPr>
        <w:t>..</w:t>
      </w:r>
      <w:r>
        <w:rPr>
          <w:rFonts w:ascii="Arial" w:hAnsi="Arial" w:cs="Arial" w:eastAsia="Arial"/>
          <w:sz w:val="30"/>
          <w:szCs w:val="30"/>
          <w:color w:val="AFAFAF"/>
          <w:spacing w:val="-7"/>
          <w:w w:val="18"/>
          <w:position w:val="-16"/>
        </w:rPr>
        <w:t>.</w:t>
      </w:r>
      <w:r>
        <w:rPr>
          <w:rFonts w:ascii="Arial" w:hAnsi="Arial" w:cs="Arial" w:eastAsia="Arial"/>
          <w:sz w:val="30"/>
          <w:szCs w:val="30"/>
          <w:color w:val="AFAFAF"/>
          <w:spacing w:val="0"/>
          <w:w w:val="62"/>
          <w:position w:val="-16"/>
        </w:rPr>
        <w:t>.</w:t>
      </w:r>
      <w:r>
        <w:rPr>
          <w:rFonts w:ascii="Arial" w:hAnsi="Arial" w:cs="Arial" w:eastAsia="Arial"/>
          <w:sz w:val="30"/>
          <w:szCs w:val="30"/>
          <w:color w:val="AFAFAF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30"/>
          <w:szCs w:val="30"/>
          <w:color w:val="AFAFAF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8"/>
          <w:szCs w:val="18"/>
          <w:color w:val="808285"/>
          <w:spacing w:val="0"/>
          <w:w w:val="100"/>
          <w:i/>
          <w:position w:val="-1"/>
        </w:rPr>
        <w:t>r,..</w:t>
      </w:r>
      <w:r>
        <w:rPr>
          <w:rFonts w:ascii="Times New Roman" w:hAnsi="Times New Roman" w:cs="Times New Roman" w:eastAsia="Times New Roman"/>
          <w:sz w:val="18"/>
          <w:szCs w:val="18"/>
          <w:color w:val="808285"/>
          <w:spacing w:val="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5"/>
          <w:spacing w:val="17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707E"/>
          <w:spacing w:val="8"/>
          <w:w w:val="106"/>
          <w:i/>
          <w:position w:val="-1"/>
        </w:rPr>
        <w:t>.</w:t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69"/>
          <w:position w:val="-14"/>
        </w:rPr>
        <w:t>»</w:t>
      </w:r>
      <w:r>
        <w:rPr>
          <w:rFonts w:ascii="Arial" w:hAnsi="Arial" w:cs="Arial" w:eastAsia="Arial"/>
          <w:sz w:val="26"/>
          <w:szCs w:val="26"/>
          <w:color w:val="565656"/>
          <w:spacing w:val="-32"/>
          <w:w w:val="100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34"/>
          <w:i/>
          <w:position w:val="-14"/>
        </w:rPr>
        <w:t>:</w:t>
      </w:r>
      <w:r>
        <w:rPr>
          <w:rFonts w:ascii="Arial" w:hAnsi="Arial" w:cs="Arial" w:eastAsia="Arial"/>
          <w:sz w:val="26"/>
          <w:szCs w:val="26"/>
          <w:color w:val="565656"/>
          <w:spacing w:val="-46"/>
          <w:w w:val="35"/>
          <w:i/>
          <w:position w:val="-14"/>
        </w:rPr>
        <w:t>(</w:t>
      </w:r>
      <w:r>
        <w:rPr>
          <w:rFonts w:ascii="Arial" w:hAnsi="Arial" w:cs="Arial" w:eastAsia="Arial"/>
          <w:sz w:val="26"/>
          <w:szCs w:val="26"/>
          <w:color w:val="808285"/>
          <w:spacing w:val="-45"/>
          <w:w w:val="44"/>
          <w:i/>
          <w:position w:val="-1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-12"/>
          <w:w w:val="173"/>
          <w:position w:val="-1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-38"/>
          <w:w w:val="119"/>
          <w:position w:val="-1"/>
        </w:rPr>
        <w:t>,</w:t>
      </w:r>
      <w:r>
        <w:rPr>
          <w:rFonts w:ascii="Arial" w:hAnsi="Arial" w:cs="Arial" w:eastAsia="Arial"/>
          <w:sz w:val="26"/>
          <w:szCs w:val="26"/>
          <w:color w:val="707270"/>
          <w:spacing w:val="-39"/>
          <w:w w:val="119"/>
          <w:position w:val="-14"/>
        </w:rPr>
        <w:t>;</w:t>
      </w:r>
      <w:r>
        <w:rPr>
          <w:rFonts w:ascii="Arial" w:hAnsi="Arial" w:cs="Arial" w:eastAsia="Arial"/>
          <w:sz w:val="26"/>
          <w:szCs w:val="26"/>
          <w:color w:val="565656"/>
          <w:spacing w:val="-35"/>
          <w:w w:val="33"/>
          <w:position w:val="-14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0"/>
          <w:w w:val="119"/>
          <w:position w:val="-1"/>
        </w:rPr>
        <w:t>y</w:t>
      </w:r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0"/>
          <w:w w:val="77"/>
          <w:position w:val="-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0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18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0"/>
          <w:w w:val="158"/>
          <w:position w:val="-1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52"/>
          <w:w w:val="158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FAFAF"/>
          <w:spacing w:val="0"/>
          <w:w w:val="58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FAFAF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0"/>
          <w:w w:val="315"/>
          <w:position w:val="-1"/>
        </w:rPr>
        <w:t>/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80" w:right="240"/>
        </w:sectPr>
      </w:pPr>
      <w:rPr/>
    </w:p>
    <w:p>
      <w:pPr>
        <w:spacing w:before="0" w:after="0" w:line="154" w:lineRule="atLeast"/>
        <w:ind w:left="279" w:right="-71"/>
        <w:jc w:val="left"/>
        <w:tabs>
          <w:tab w:pos="8620" w:val="left"/>
          <w:tab w:pos="90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-6"/>
        </w:rPr>
        <w:t>&lt;il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-6"/>
        </w:rPr>
      </w:r>
      <w:r>
        <w:rPr>
          <w:rFonts w:ascii="Arial" w:hAnsi="Arial" w:cs="Arial" w:eastAsia="Arial"/>
          <w:sz w:val="14"/>
          <w:szCs w:val="14"/>
          <w:color w:val="AFAFAF"/>
          <w:spacing w:val="-11"/>
          <w:w w:val="140"/>
          <w:position w:val="0"/>
        </w:rPr>
        <w:t>'</w:t>
      </w:r>
      <w:r>
        <w:rPr>
          <w:rFonts w:ascii="Arial" w:hAnsi="Arial" w:cs="Arial" w:eastAsia="Arial"/>
          <w:sz w:val="14"/>
          <w:szCs w:val="14"/>
          <w:color w:val="707270"/>
          <w:spacing w:val="0"/>
          <w:w w:val="140"/>
          <w:position w:val="0"/>
        </w:rPr>
        <w:t>",</w:t>
      </w:r>
      <w:r>
        <w:rPr>
          <w:rFonts w:ascii="Arial" w:hAnsi="Arial" w:cs="Arial" w:eastAsia="Arial"/>
          <w:sz w:val="14"/>
          <w:szCs w:val="14"/>
          <w:color w:val="70727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4"/>
          <w:szCs w:val="14"/>
          <w:color w:val="707270"/>
          <w:spacing w:val="0"/>
          <w:w w:val="100"/>
          <w:position w:val="0"/>
        </w:rPr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67"/>
          <w:i/>
          <w:position w:val="0"/>
        </w:rPr>
        <w:t>!</w:t>
      </w:r>
      <w:r>
        <w:rPr>
          <w:rFonts w:ascii="Arial" w:hAnsi="Arial" w:cs="Arial" w:eastAsia="Arial"/>
          <w:sz w:val="14"/>
          <w:szCs w:val="14"/>
          <w:color w:val="3D3D3D"/>
          <w:spacing w:val="-5"/>
          <w:w w:val="67"/>
          <w:i/>
          <w:position w:val="0"/>
        </w:rPr>
        <w:t>!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67"/>
          <w:i/>
          <w:position w:val="0"/>
        </w:rPr>
        <w:t>•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67"/>
          <w:i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565656"/>
          <w:spacing w:val="9"/>
          <w:w w:val="67"/>
          <w:i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67"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4" w:lineRule="atLeas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9A9C99"/>
          <w:spacing w:val="0"/>
          <w:w w:val="100"/>
          <w:b/>
          <w:bCs/>
        </w:rPr>
        <w:t>-I</w:t>
      </w:r>
      <w:r>
        <w:rPr>
          <w:rFonts w:ascii="Arial" w:hAnsi="Arial" w:cs="Arial" w:eastAsia="Arial"/>
          <w:sz w:val="9"/>
          <w:szCs w:val="9"/>
          <w:color w:val="9A9C99"/>
          <w:spacing w:val="1"/>
          <w:w w:val="100"/>
          <w:b/>
          <w:bCs/>
        </w:rPr>
        <w:t>(</w:t>
      </w:r>
      <w:r>
        <w:rPr>
          <w:rFonts w:ascii="Arial" w:hAnsi="Arial" w:cs="Arial" w:eastAsia="Arial"/>
          <w:sz w:val="9"/>
          <w:szCs w:val="9"/>
          <w:color w:val="565656"/>
          <w:spacing w:val="0"/>
          <w:w w:val="100"/>
          <w:b/>
          <w:bCs/>
        </w:rPr>
        <w:t>.,</w:t>
      </w:r>
      <w:r>
        <w:rPr>
          <w:rFonts w:ascii="Arial" w:hAnsi="Arial" w:cs="Arial" w:eastAsia="Arial"/>
          <w:sz w:val="9"/>
          <w:szCs w:val="9"/>
          <w:color w:val="565656"/>
          <w:spacing w:val="0"/>
          <w:w w:val="100"/>
          <w:b/>
          <w:bCs/>
        </w:rPr>
        <w:t>J</w:t>
      </w:r>
      <w:r>
        <w:rPr>
          <w:rFonts w:ascii="Arial" w:hAnsi="Arial" w:cs="Arial" w:eastAsia="Arial"/>
          <w:sz w:val="9"/>
          <w:szCs w:val="9"/>
          <w:color w:val="565656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9"/>
          <w:szCs w:val="9"/>
          <w:color w:val="808285"/>
          <w:spacing w:val="0"/>
          <w:w w:val="100"/>
        </w:rPr>
        <w:t>•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80" w:right="240"/>
          <w:cols w:num="2" w:equalWidth="0">
            <w:col w:w="9194" w:space="494"/>
            <w:col w:w="1712"/>
          </w:cols>
        </w:sectPr>
      </w:pPr>
      <w:rPr/>
    </w:p>
    <w:p>
      <w:pPr>
        <w:spacing w:before="0" w:after="0" w:line="67" w:lineRule="exact"/>
        <w:ind w:left="283" w:right="-20"/>
        <w:jc w:val="left"/>
        <w:tabs>
          <w:tab w:pos="8920" w:val="left"/>
          <w:tab w:pos="95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18.341154pt;margin-top:38.020596pt;width:562.067605pt;height:737.984755pt;mso-position-horizontal-relative:page;mso-position-vertical-relative:page;z-index:-12596" coordorigin="367,760" coordsize="11241,14760">
            <v:group style="position:absolute;left:374;top:775;width:521;height:2" coordorigin="374,775" coordsize="521,2">
              <v:shape style="position:absolute;left:374;top:775;width:521;height:2" coordorigin="374,775" coordsize="521,0" path="m374,775l895,775e" filled="f" stroked="t" strokeweight=".47332pt" strokecolor="#606060">
                <v:path arrowok="t"/>
              </v:shape>
            </v:group>
            <v:group style="position:absolute;left:383;top:768;width:2;height:582" coordorigin="383,768" coordsize="2,582">
              <v:shape style="position:absolute;left:383;top:768;width:2;height:582" coordorigin="383,768" coordsize="0,582" path="m383,1349l383,768e" filled="f" stroked="t" strokeweight=".70998pt" strokecolor="#838383">
                <v:path arrowok="t"/>
              </v:shape>
            </v:group>
            <v:group style="position:absolute;left:374;top:777;width:3261;height:2" coordorigin="374,777" coordsize="3261,2">
              <v:shape style="position:absolute;left:374;top:777;width:3261;height:2" coordorigin="374,777" coordsize="3261,0" path="m374,777l3635,777e" filled="f" stroked="t" strokeweight=".70998pt" strokecolor="#707070">
                <v:path arrowok="t"/>
              </v:shape>
            </v:group>
            <v:group style="position:absolute;left:2404;top:768;width:2;height:1087" coordorigin="2404,768" coordsize="2,1087">
              <v:shape style="position:absolute;left:2404;top:768;width:2;height:1087" coordorigin="2404,768" coordsize="0,1087" path="m2404,1855l2404,768e" filled="f" stroked="t" strokeweight=".70998pt" strokecolor="#5B5B5B">
                <v:path arrowok="t"/>
              </v:shape>
            </v:group>
            <v:group style="position:absolute;left:3526;top:782;width:8042;height:2" coordorigin="3526,782" coordsize="8042,2">
              <v:shape style="position:absolute;left:3526;top:782;width:8042;height:2" coordorigin="3526,782" coordsize="8042,0" path="m3526,782l11568,782e" filled="f" stroked="t" strokeweight=".70998pt" strokecolor="#545454">
                <v:path arrowok="t"/>
              </v:shape>
            </v:group>
            <v:group style="position:absolute;left:9161;top:777;width:2;height:1497" coordorigin="9161,777" coordsize="2,1497">
              <v:shape style="position:absolute;left:9161;top:777;width:2;height:1497" coordorigin="9161,777" coordsize="0,1497" path="m9161,2274l9161,777e" filled="f" stroked="t" strokeweight=".70998pt" strokecolor="#575757">
                <v:path arrowok="t"/>
              </v:shape>
            </v:group>
            <v:group style="position:absolute;left:11038;top:784;width:530;height:2" coordorigin="11038,784" coordsize="530,2">
              <v:shape style="position:absolute;left:11038;top:784;width:530;height:2" coordorigin="11038,784" coordsize="530,0" path="m11038,784l11568,784e" filled="f" stroked="t" strokeweight=".47332pt" strokecolor="#575757">
                <v:path arrowok="t"/>
              </v:shape>
            </v:group>
            <v:group style="position:absolute;left:11596;top:763;width:2;height:558" coordorigin="11596,763" coordsize="2,558">
              <v:shape style="position:absolute;left:11596;top:763;width:2;height:558" coordorigin="11596,763" coordsize="0,558" path="m11596,1321l11596,763e" filled="f" stroked="t" strokeweight=".23666pt" strokecolor="#000000">
                <v:path arrowok="t"/>
              </v:shape>
            </v:group>
            <v:group style="position:absolute;left:381;top:1568;width:2;height:224" coordorigin="381,1568" coordsize="2,224">
              <v:shape style="position:absolute;left:381;top:1568;width:2;height:224" coordorigin="381,1568" coordsize="0,224" path="m381,1793l381,1568e" filled="f" stroked="t" strokeweight=".47332pt" strokecolor="#808080">
                <v:path arrowok="t"/>
              </v:shape>
            </v:group>
            <v:group style="position:absolute;left:379;top:2260;width:199;height:2" coordorigin="379,2260" coordsize="199,2">
              <v:shape style="position:absolute;left:379;top:2260;width:199;height:2" coordorigin="379,2260" coordsize="199,0" path="m379,2260l577,2260e" filled="f" stroked="t" strokeweight=".47332pt" strokecolor="#484848">
                <v:path arrowok="t"/>
              </v:shape>
            </v:group>
            <v:group style="position:absolute;left:390;top:768;width:2;height:14731" coordorigin="390,768" coordsize="2,14731">
              <v:shape style="position:absolute;left:390;top:768;width:2;height:14731" coordorigin="390,768" coordsize="0,14731" path="m390,15499l390,768e" filled="f" stroked="t" strokeweight=".70998pt" strokecolor="#606060">
                <v:path arrowok="t"/>
              </v:shape>
            </v:group>
            <v:group style="position:absolute;left:521;top:2262;width:3114;height:2" coordorigin="521,2262" coordsize="3114,2">
              <v:shape style="position:absolute;left:521;top:2262;width:3114;height:2" coordorigin="521,2262" coordsize="3114,0" path="m521,2262l3635,2262e" filled="f" stroked="t" strokeweight=".70998pt" strokecolor="#646464">
                <v:path arrowok="t"/>
              </v:shape>
            </v:group>
            <v:group style="position:absolute;left:2404;top:1240;width:2;height:1035" coordorigin="2404,1240" coordsize="2,1035">
              <v:shape style="position:absolute;left:2404;top:1240;width:2;height:1035" coordorigin="2404,1240" coordsize="0,1035" path="m2404,2274l2404,1240e" filled="f" stroked="t" strokeweight=".47332pt" strokecolor="#545454">
                <v:path arrowok="t"/>
              </v:shape>
            </v:group>
            <v:group style="position:absolute;left:3526;top:2264;width:393;height:2" coordorigin="3526,2264" coordsize="393,2">
              <v:shape style="position:absolute;left:3526;top:2264;width:393;height:2" coordorigin="3526,2264" coordsize="393,0" path="m3526,2264l3919,2264e" filled="f" stroked="t" strokeweight=".47332pt" strokecolor="#4F4F4F">
                <v:path arrowok="t"/>
              </v:shape>
            </v:group>
            <v:group style="position:absolute;left:3862;top:2262;width:2991;height:2" coordorigin="3862,2262" coordsize="2991,2">
              <v:shape style="position:absolute;left:3862;top:2262;width:2991;height:2" coordorigin="3862,2262" coordsize="2991,0" path="m3862,2262l6854,2262e" filled="f" stroked="t" strokeweight=".70998pt" strokecolor="#5B5B5B">
                <v:path arrowok="t"/>
              </v:shape>
            </v:group>
            <v:group style="position:absolute;left:6797;top:2264;width:222;height:2" coordorigin="6797,2264" coordsize="222,2">
              <v:shape style="position:absolute;left:6797;top:2264;width:222;height:2" coordorigin="6797,2264" coordsize="222,0" path="m6797,2264l7019,2264e" filled="f" stroked="t" strokeweight=".47332pt" strokecolor="#3B3B3B">
                <v:path arrowok="t"/>
              </v:shape>
            </v:group>
            <v:group style="position:absolute;left:6963;top:2267;width:4610;height:2" coordorigin="6963,2267" coordsize="4610,2">
              <v:shape style="position:absolute;left:6963;top:2267;width:4610;height:2" coordorigin="6963,2267" coordsize="4610,0" path="m6963,2267l11573,2267e" filled="f" stroked="t" strokeweight=".70998pt" strokecolor="#575757">
                <v:path arrowok="t"/>
              </v:shape>
            </v:group>
            <v:group style="position:absolute;left:379;top:2481;width:2433;height:2" coordorigin="379,2481" coordsize="2433,2">
              <v:shape style="position:absolute;left:379;top:2481;width:2433;height:2" coordorigin="379,2481" coordsize="2433,0" path="m379,2481l2812,2481e" filled="f" stroked="t" strokeweight=".70998pt" strokecolor="#6B6B6B">
                <v:path arrowok="t"/>
              </v:shape>
            </v:group>
            <v:group style="position:absolute;left:386;top:768;width:2;height:8772" coordorigin="386,768" coordsize="2,8772">
              <v:shape style="position:absolute;left:386;top:768;width:2;height:8772" coordorigin="386,768" coordsize="0,8772" path="m386,9539l386,768e" filled="f" stroked="t" strokeweight=".70998pt" strokecolor="#606060">
                <v:path arrowok="t"/>
              </v:shape>
            </v:group>
            <v:group style="position:absolute;left:2755;top:2484;width:8813;height:2" coordorigin="2755,2484" coordsize="8813,2">
              <v:shape style="position:absolute;left:2755;top:2484;width:8813;height:2" coordorigin="2755,2484" coordsize="8813,0" path="m2755,2484l11568,2484e" filled="f" stroked="t" strokeweight=".70998pt" strokecolor="#575757">
                <v:path arrowok="t"/>
              </v:shape>
            </v:group>
            <v:group style="position:absolute;left:374;top:2696;width:3853;height:2" coordorigin="374,2696" coordsize="3853,2">
              <v:shape style="position:absolute;left:374;top:2696;width:3853;height:2" coordorigin="374,2696" coordsize="3853,0" path="m374,2696l4227,2696e" filled="f" stroked="t" strokeweight=".70998pt" strokecolor="#676767">
                <v:path arrowok="t"/>
              </v:shape>
            </v:group>
            <v:group style="position:absolute;left:4170;top:2698;width:369;height:2" coordorigin="4170,2698" coordsize="369,2">
              <v:shape style="position:absolute;left:4170;top:2698;width:369;height:2" coordorigin="4170,2698" coordsize="369,0" path="m4170,2698l4539,2698e" filled="f" stroked="t" strokeweight=".47332pt" strokecolor="#484848">
                <v:path arrowok="t"/>
              </v:shape>
            </v:group>
            <v:group style="position:absolute;left:4482;top:2698;width:1245;height:2" coordorigin="4482,2698" coordsize="1245,2">
              <v:shape style="position:absolute;left:4482;top:2698;width:1245;height:2" coordorigin="4482,2698" coordsize="1245,0" path="m4482,2698l5727,2698e" filled="f" stroked="t" strokeweight=".70998pt" strokecolor="#575757">
                <v:path arrowok="t"/>
              </v:shape>
            </v:group>
            <v:group style="position:absolute;left:5670;top:2698;width:2731;height:2" coordorigin="5670,2698" coordsize="2731,2">
              <v:shape style="position:absolute;left:5670;top:2698;width:2731;height:2" coordorigin="5670,2698" coordsize="2731,0" path="m5670,2698l8401,2698e" filled="f" stroked="t" strokeweight=".47332pt" strokecolor="#4B4B4B">
                <v:path arrowok="t"/>
              </v:shape>
            </v:group>
            <v:group style="position:absolute;left:8345;top:2701;width:3223;height:2" coordorigin="8345,2701" coordsize="3223,2">
              <v:shape style="position:absolute;left:8345;top:2701;width:3223;height:2" coordorigin="8345,2701" coordsize="3223,0" path="m8345,2701l11568,2701e" filled="f" stroked="t" strokeweight=".70998pt" strokecolor="#575757">
                <v:path arrowok="t"/>
              </v:shape>
            </v:group>
            <v:group style="position:absolute;left:11566;top:2460;width:2;height:267" coordorigin="11566,2460" coordsize="2,267">
              <v:shape style="position:absolute;left:11566;top:2460;width:2;height:267" coordorigin="11566,2460" coordsize="0,267" path="m11566,2727l11566,2460e" filled="f" stroked="t" strokeweight=".23666pt" strokecolor="#3F3F3F">
                <v:path arrowok="t"/>
              </v:shape>
            </v:group>
            <v:group style="position:absolute;left:383;top:2920;width:11185;height:2" coordorigin="383,2920" coordsize="11185,2">
              <v:shape style="position:absolute;left:383;top:2920;width:11185;height:2" coordorigin="383,2920" coordsize="11185,0" path="m383,2920l11568,2920e" filled="f" stroked="t" strokeweight=".70998pt" strokecolor="#575757">
                <v:path arrowok="t"/>
              </v:shape>
            </v:group>
            <v:group style="position:absolute;left:379;top:3130;width:11194;height:2" coordorigin="379,3130" coordsize="11194,2">
              <v:shape style="position:absolute;left:379;top:3130;width:11194;height:2" coordorigin="379,3130" coordsize="11194,0" path="m379,3130l11573,3130e" filled="f" stroked="t" strokeweight=".70998pt" strokecolor="#5B5B5B">
                <v:path arrowok="t"/>
              </v:shape>
            </v:group>
            <v:group style="position:absolute;left:379;top:3344;width:2996;height:2" coordorigin="379,3344" coordsize="2996,2">
              <v:shape style="position:absolute;left:379;top:3344;width:2996;height:2" coordorigin="379,3344" coordsize="2996,0" path="m379,3344l3375,3344e" filled="f" stroked="t" strokeweight=".70998pt" strokecolor="#646464">
                <v:path arrowok="t"/>
              </v:shape>
            </v:group>
            <v:group style="position:absolute;left:3318;top:3347;width:265;height:2" coordorigin="3318,3347" coordsize="265,2">
              <v:shape style="position:absolute;left:3318;top:3347;width:265;height:2" coordorigin="3318,3347" coordsize="265,0" path="m3318,3347l3583,3347e" filled="f" stroked="t" strokeweight=".47332pt" strokecolor="#343434">
                <v:path arrowok="t"/>
              </v:shape>
            </v:group>
            <v:group style="position:absolute;left:3526;top:3347;width:701;height:2" coordorigin="3526,3347" coordsize="701,2">
              <v:shape style="position:absolute;left:3526;top:3347;width:701;height:2" coordorigin="3526,3347" coordsize="701,0" path="m3526,3347l4227,3347e" filled="f" stroked="t" strokeweight=".94664pt" strokecolor="#606060">
                <v:path arrowok="t"/>
              </v:shape>
            </v:group>
            <v:group style="position:absolute;left:4170;top:3347;width:369;height:2" coordorigin="4170,3347" coordsize="369,2">
              <v:shape style="position:absolute;left:4170;top:3347;width:369;height:2" coordorigin="4170,3347" coordsize="369,0" path="m4170,3347l4539,3347e" filled="f" stroked="t" strokeweight=".47332pt" strokecolor="#3B3B3B">
                <v:path arrowok="t"/>
              </v:shape>
            </v:group>
            <v:group style="position:absolute;left:4449;top:3347;width:7123;height:2" coordorigin="4449,3347" coordsize="7123,2">
              <v:shape style="position:absolute;left:4449;top:3347;width:7123;height:2" coordorigin="4449,3347" coordsize="7123,0" path="m4449,3347l11573,3347e" filled="f" stroked="t" strokeweight=".70998pt" strokecolor="#545454">
                <v:path arrowok="t"/>
              </v:shape>
            </v:group>
            <v:group style="position:absolute;left:3900;top:3337;width:2;height:286" coordorigin="3900,3337" coordsize="2,286">
              <v:shape style="position:absolute;left:3900;top:3337;width:2;height:286" coordorigin="3900,3337" coordsize="0,286" path="m3900,3623l3900,3337e" filled="f" stroked="t" strokeweight=".94664pt" strokecolor="#545454">
                <v:path arrowok="t"/>
              </v:shape>
            </v:group>
            <v:group style="position:absolute;left:6998;top:3337;width:2;height:748" coordorigin="6998,3337" coordsize="2,748">
              <v:shape style="position:absolute;left:6998;top:3337;width:2;height:748" coordorigin="6998,3337" coordsize="0,748" path="m6998,4086l6998,3337e" filled="f" stroked="t" strokeweight=".70998pt" strokecolor="#545454">
                <v:path arrowok="t"/>
              </v:shape>
            </v:group>
            <v:group style="position:absolute;left:11570;top:782;width:2;height:3309" coordorigin="11570,782" coordsize="2,3309">
              <v:shape style="position:absolute;left:11570;top:782;width:2;height:3309" coordorigin="11570,782" coordsize="0,3309" path="m11570,4090l11570,782e" filled="f" stroked="t" strokeweight=".23666pt" strokecolor="#545454">
                <v:path arrowok="t"/>
              </v:shape>
            </v:group>
            <v:group style="position:absolute;left:3905;top:3552;width:2;height:539" coordorigin="3905,3552" coordsize="2,539">
              <v:shape style="position:absolute;left:3905;top:3552;width:2;height:539" coordorigin="3905,3552" coordsize="0,539" path="m3905,4090l3905,3552e" filled="f" stroked="t" strokeweight=".70998pt" strokecolor="#4B4B4B">
                <v:path arrowok="t"/>
              </v:shape>
            </v:group>
            <v:group style="position:absolute;left:3895;top:3764;width:2845;height:2" coordorigin="3895,3764" coordsize="2845,2">
              <v:shape style="position:absolute;left:3895;top:3764;width:2845;height:2" coordorigin="3895,3764" coordsize="2845,0" path="m3895,3764l6740,3764e" filled="f" stroked="t" strokeweight=".70998pt" strokecolor="#747474">
                <v:path arrowok="t"/>
              </v:shape>
            </v:group>
            <v:group style="position:absolute;left:383;top:4076;width:511;height:2" coordorigin="383,4076" coordsize="511,2">
              <v:shape style="position:absolute;left:383;top:4076;width:511;height:2" coordorigin="383,4076" coordsize="511,0" path="m383,4076l895,4076e" filled="f" stroked="t" strokeweight=".94664pt" strokecolor="#777777">
                <v:path arrowok="t"/>
              </v:shape>
            </v:group>
            <v:group style="position:absolute;left:838;top:4076;width:364;height:2" coordorigin="838,4076" coordsize="364,2">
              <v:shape style="position:absolute;left:838;top:4076;width:364;height:2" coordorigin="838,4076" coordsize="364,0" path="m838,4076l1202,4076e" filled="f" stroked="t" strokeweight=".47332pt" strokecolor="#4F4F4F">
                <v:path arrowok="t"/>
              </v:shape>
            </v:group>
            <v:group style="position:absolute;left:1145;top:4078;width:1666;height:2" coordorigin="1145,4078" coordsize="1666,2">
              <v:shape style="position:absolute;left:1145;top:4078;width:1666;height:2" coordorigin="1145,4078" coordsize="1666,0" path="m1145,4078l2812,4078e" filled="f" stroked="t" strokeweight=".70998pt" strokecolor="#747474">
                <v:path arrowok="t"/>
              </v:shape>
            </v:group>
            <v:group style="position:absolute;left:2755;top:4078;width:620;height:2" coordorigin="2755,4078" coordsize="620,2">
              <v:shape style="position:absolute;left:2755;top:4078;width:620;height:2" coordorigin="2755,4078" coordsize="620,0" path="m2755,4078l3375,4078e" filled="f" stroked="t" strokeweight=".47332pt" strokecolor="#575757">
                <v:path arrowok="t"/>
              </v:shape>
            </v:group>
            <v:group style="position:absolute;left:3318;top:4076;width:909;height:2" coordorigin="3318,4076" coordsize="909,2">
              <v:shape style="position:absolute;left:3318;top:4076;width:909;height:2" coordorigin="3318,4076" coordsize="909,0" path="m3318,4076l4227,4076e" filled="f" stroked="t" strokeweight=".94664pt" strokecolor="#4F4F4F">
                <v:path arrowok="t"/>
              </v:shape>
            </v:group>
            <v:group style="position:absolute;left:4170;top:4076;width:369;height:2" coordorigin="4170,4076" coordsize="369,2">
              <v:shape style="position:absolute;left:4170;top:4076;width:369;height:2" coordorigin="4170,4076" coordsize="369,0" path="m4170,4076l4539,4076e" filled="f" stroked="t" strokeweight=".94664pt" strokecolor="#2B2B2B">
                <v:path arrowok="t"/>
              </v:shape>
            </v:group>
            <v:group style="position:absolute;left:4482;top:4081;width:6612;height:2" coordorigin="4482,4081" coordsize="6612,2">
              <v:shape style="position:absolute;left:4482;top:4081;width:6612;height:2" coordorigin="4482,4081" coordsize="6612,0" path="m4482,4081l11095,4081e" filled="f" stroked="t" strokeweight=".70998pt" strokecolor="#4F4F4F">
                <v:path arrowok="t"/>
              </v:shape>
            </v:group>
            <v:group style="position:absolute;left:10423;top:4083;width:1150;height:2" coordorigin="10423,4083" coordsize="1150,2">
              <v:shape style="position:absolute;left:10423;top:4083;width:1150;height:2" coordorigin="10423,4083" coordsize="1150,0" path="m10423,4083l11573,4083e" filled="f" stroked="t" strokeweight=".47332pt" strokecolor="#575757">
                <v:path arrowok="t"/>
              </v:shape>
            </v:group>
            <v:group style="position:absolute;left:379;top:4355;width:9618;height:2" coordorigin="379,4355" coordsize="9618,2">
              <v:shape style="position:absolute;left:379;top:4355;width:9618;height:2" coordorigin="379,4355" coordsize="9618,0" path="m379,4355l9997,4355e" filled="f" stroked="t" strokeweight=".70998pt" strokecolor="#606060">
                <v:path arrowok="t"/>
              </v:shape>
            </v:group>
            <v:group style="position:absolute;left:2407;top:4067;width:2;height:310" coordorigin="2407,4067" coordsize="2,310">
              <v:shape style="position:absolute;left:2407;top:4067;width:2;height:310" coordorigin="2407,4067" coordsize="0,310" path="m2407,4376l2407,4067e" filled="f" stroked="t" strokeweight=".94664pt" strokecolor="#676767">
                <v:path arrowok="t"/>
              </v:shape>
            </v:group>
            <v:group style="position:absolute;left:9940;top:4357;width:582;height:2" coordorigin="9940,4357" coordsize="582,2">
              <v:shape style="position:absolute;left:9940;top:4357;width:582;height:2" coordorigin="9940,4357" coordsize="582,0" path="m9940,4357l10522,4357e" filled="f" stroked="t" strokeweight=".47332pt" strokecolor="#484848">
                <v:path arrowok="t"/>
              </v:shape>
            </v:group>
            <v:group style="position:absolute;left:10465;top:4357;width:1112;height:2" coordorigin="10465,4357" coordsize="1112,2">
              <v:shape style="position:absolute;left:10465;top:4357;width:1112;height:2" coordorigin="10465,4357" coordsize="1112,0" path="m10465,4357l11577,4357e" filled="f" stroked="t" strokeweight=".70998pt" strokecolor="#5B5B5B">
                <v:path arrowok="t"/>
              </v:shape>
            </v:group>
            <v:group style="position:absolute;left:2409;top:4305;width:2;height:286" coordorigin="2409,4305" coordsize="2,286">
              <v:shape style="position:absolute;left:2409;top:4305;width:2;height:286" coordorigin="2409,4305" coordsize="0,286" path="m2409,4591l2409,4305e" filled="f" stroked="t" strokeweight=".47332pt" strokecolor="#3B3B3B">
                <v:path arrowok="t"/>
              </v:shape>
            </v:group>
            <v:group style="position:absolute;left:2404;top:4572;width:4449;height:2" coordorigin="2404,4572" coordsize="4449,2">
              <v:shape style="position:absolute;left:2404;top:4572;width:4449;height:2" coordorigin="2404,4572" coordsize="4449,0" path="m2404,4572l6854,4572e" filled="f" stroked="t" strokeweight=".70998pt" strokecolor="#606060">
                <v:path arrowok="t"/>
              </v:shape>
            </v:group>
            <v:group style="position:absolute;left:6797;top:4572;width:222;height:2" coordorigin="6797,4572" coordsize="222,2">
              <v:shape style="position:absolute;left:6797;top:4572;width:222;height:2" coordorigin="6797,4572" coordsize="222,0" path="m6797,4572l7019,4572e" filled="f" stroked="t" strokeweight=".47332pt" strokecolor="#3F3F3F">
                <v:path arrowok="t"/>
              </v:shape>
            </v:group>
            <v:group style="position:absolute;left:6963;top:4574;width:4615;height:2" coordorigin="6963,4574" coordsize="4615,2">
              <v:shape style="position:absolute;left:6963;top:4574;width:4615;height:2" coordorigin="6963,4574" coordsize="4615,0" path="m6963,4574l11577,4574e" filled="f" stroked="t" strokeweight=".70998pt" strokecolor="#575757">
                <v:path arrowok="t"/>
              </v:shape>
            </v:group>
            <v:group style="position:absolute;left:11570;top:4348;width:2;height:253" coordorigin="11570,4348" coordsize="2,253">
              <v:shape style="position:absolute;left:11570;top:4348;width:2;height:253" coordorigin="11570,4348" coordsize="0,253" path="m11570,4601l11570,4348e" filled="f" stroked="t" strokeweight=".70998pt" strokecolor="#646464">
                <v:path arrowok="t"/>
              </v:shape>
            </v:group>
            <v:group style="position:absolute;left:4951;top:4567;width:2;height:253" coordorigin="4951,4567" coordsize="2,253">
              <v:shape style="position:absolute;left:4951;top:4567;width:2;height:253" coordorigin="4951,4567" coordsize="0,253" path="m4951,4820l4951,4567e" filled="f" stroked="t" strokeweight=".70998pt" strokecolor="#4B4B4B">
                <v:path arrowok="t"/>
              </v:shape>
            </v:group>
            <v:group style="position:absolute;left:4941;top:5006;width:1884;height:2" coordorigin="4941,5006" coordsize="1884,2">
              <v:shape style="position:absolute;left:4941;top:5006;width:1884;height:2" coordorigin="4941,5006" coordsize="1884,0" path="m4941,5006l6825,5006e" filled="f" stroked="t" strokeweight=".23666pt" strokecolor="#181818">
                <v:path arrowok="t"/>
              </v:shape>
            </v:group>
            <v:group style="position:absolute;left:7850;top:4567;width:2;height:496" coordorigin="7850,4567" coordsize="2,496">
              <v:shape style="position:absolute;left:7850;top:4567;width:2;height:496" coordorigin="7850,4567" coordsize="0,496" path="m7850,5063l7850,4567e" filled="f" stroked="t" strokeweight=".70998pt" strokecolor="#545454">
                <v:path arrowok="t"/>
              </v:shape>
            </v:group>
            <v:group style="position:absolute;left:4951;top:4763;width:2;height:272" coordorigin="4951,4763" coordsize="2,272">
              <v:shape style="position:absolute;left:4951;top:4763;width:2;height:272" coordorigin="4951,4763" coordsize="0,272" path="m4951,5034l4951,4763e" filled="f" stroked="t" strokeweight=".47332pt" strokecolor="#232323">
                <v:path arrowok="t"/>
              </v:shape>
            </v:group>
            <v:group style="position:absolute;left:6825;top:5006;width:582;height:2" coordorigin="6825,5006" coordsize="582,2">
              <v:shape style="position:absolute;left:6825;top:5006;width:582;height:2" coordorigin="6825,5006" coordsize="582,0" path="m6825,5006l7407,5006e" filled="f" stroked="t" strokeweight=".23666pt" strokecolor="#000000">
                <v:path arrowok="t"/>
              </v:shape>
            </v:group>
            <v:group style="position:absolute;left:7407;top:5006;width:966;height:2" coordorigin="7407,5006" coordsize="966,2">
              <v:shape style="position:absolute;left:7407;top:5006;width:966;height:2" coordorigin="7407,5006" coordsize="966,0" path="m7407,5006l8373,5006e" filled="f" stroked="t" strokeweight=".23666pt" strokecolor="#343434">
                <v:path arrowok="t"/>
              </v:shape>
            </v:group>
            <v:group style="position:absolute;left:8373;top:5006;width:2693;height:2" coordorigin="8373,5006" coordsize="2693,2">
              <v:shape style="position:absolute;left:8373;top:5006;width:2693;height:2" coordorigin="8373,5006" coordsize="2693,0" path="m8373,5006l11066,5006e" filled="f" stroked="t" strokeweight=".23666pt" strokecolor="#000000">
                <v:path arrowok="t"/>
              </v:shape>
            </v:group>
            <v:group style="position:absolute;left:11066;top:5006;width:535;height:2" coordorigin="11066,5006" coordsize="535,2">
              <v:shape style="position:absolute;left:11066;top:5006;width:535;height:2" coordorigin="11066,5006" coordsize="535,0" path="m11066,5006l11601,5006e" filled="f" stroked="t" strokeweight=".23666pt" strokecolor="#2B2B2B">
                <v:path arrowok="t"/>
              </v:shape>
            </v:group>
            <v:group style="position:absolute;left:2407;top:4534;width:2;height:1816" coordorigin="2407,4534" coordsize="2,1816">
              <v:shape style="position:absolute;left:2407;top:4534;width:2;height:1816" coordorigin="2407,4534" coordsize="0,1816" path="m2407,6350l2407,4534e" filled="f" stroked="t" strokeweight=".70998pt" strokecolor="#575757">
                <v:path arrowok="t"/>
              </v:shape>
            </v:group>
            <v:group style="position:absolute;left:4953;top:4977;width:2;height:338" coordorigin="4953,4977" coordsize="2,338">
              <v:shape style="position:absolute;left:4953;top:4977;width:2;height:338" coordorigin="4953,4977" coordsize="0,338" path="m4953,5316l4953,4977e" filled="f" stroked="t" strokeweight=".70998pt" strokecolor="#5B5B5B">
                <v:path arrowok="t"/>
              </v:shape>
            </v:group>
            <v:group style="position:absolute;left:4941;top:5297;width:1912;height:2" coordorigin="4941,5297" coordsize="1912,2">
              <v:shape style="position:absolute;left:4941;top:5297;width:1912;height:2" coordorigin="4941,5297" coordsize="1912,0" path="m4941,5297l6854,5297e" filled="f" stroked="t" strokeweight=".70998pt" strokecolor="#6B6B6B">
                <v:path arrowok="t"/>
              </v:shape>
            </v:group>
            <v:group style="position:absolute;left:6797;top:5297;width:222;height:2" coordorigin="6797,5297" coordsize="222,2">
              <v:shape style="position:absolute;left:6797;top:5297;width:222;height:2" coordorigin="6797,5297" coordsize="222,0" path="m6797,5297l7019,5297e" filled="f" stroked="t" strokeweight=".47332pt" strokecolor="#484848">
                <v:path arrowok="t"/>
              </v:shape>
            </v:group>
            <v:group style="position:absolute;left:6963;top:5299;width:4615;height:2" coordorigin="6963,5299" coordsize="4615,2">
              <v:shape style="position:absolute;left:6963;top:5299;width:4615;height:2" coordorigin="6963,5299" coordsize="4615,0" path="m6963,5299l11577,5299e" filled="f" stroked="t" strokeweight=".70998pt" strokecolor="#676767">
                <v:path arrowok="t"/>
              </v:shape>
            </v:group>
            <v:group style="position:absolute;left:4951;top:5258;width:2;height:296" coordorigin="4951,5258" coordsize="2,296">
              <v:shape style="position:absolute;left:4951;top:5258;width:2;height:296" coordorigin="4951,5258" coordsize="0,296" path="m4951,5554l4951,5258e" filled="f" stroked="t" strokeweight=".70998pt" strokecolor="#484848">
                <v:path arrowok="t"/>
              </v:shape>
            </v:group>
            <v:group style="position:absolute;left:4951;top:5537;width:6626;height:2" coordorigin="4951,5537" coordsize="6626,2">
              <v:shape style="position:absolute;left:4951;top:5537;width:6626;height:2" coordorigin="4951,5537" coordsize="6626,0" path="m4951,5537l11577,5537e" filled="f" stroked="t" strokeweight=".70998pt" strokecolor="#4F4F4F">
                <v:path arrowok="t"/>
              </v:shape>
            </v:group>
            <v:group style="position:absolute;left:11580;top:4348;width:2;height:11165" coordorigin="11580,4348" coordsize="2,11165">
              <v:shape style="position:absolute;left:11580;top:4348;width:2;height:11165" coordorigin="11580,4348" coordsize="0,11165" path="m11580,15513l11580,4348e" filled="f" stroked="t" strokeweight=".70998pt" strokecolor="#606060">
                <v:path arrowok="t"/>
              </v:shape>
            </v:group>
            <v:group style="position:absolute;left:2400;top:5754;width:1197;height:2" coordorigin="2400,5754" coordsize="1197,2">
              <v:shape style="position:absolute;left:2400;top:5754;width:1197;height:2" coordorigin="2400,5754" coordsize="1197,0" path="m2400,5754l3597,5754e" filled="f" stroked="t" strokeweight=".70998pt" strokecolor="#646464">
                <v:path arrowok="t"/>
              </v:shape>
            </v:group>
            <v:group style="position:absolute;left:3526;top:5754;width:701;height:2" coordorigin="3526,5754" coordsize="701,2">
              <v:shape style="position:absolute;left:3526;top:5754;width:701;height:2" coordorigin="3526,5754" coordsize="701,0" path="m3526,5754l4227,5754e" filled="f" stroked="t" strokeweight=".47332pt" strokecolor="#4F4F4F">
                <v:path arrowok="t"/>
              </v:shape>
            </v:group>
            <v:group style="position:absolute;left:4127;top:5754;width:3398;height:2" coordorigin="4127,5754" coordsize="3398,2">
              <v:shape style="position:absolute;left:4127;top:5754;width:3398;height:2" coordorigin="4127,5754" coordsize="3398,0" path="m4127,5754l7526,5754e" filled="f" stroked="t" strokeweight=".70998pt" strokecolor="#545454">
                <v:path arrowok="t"/>
              </v:shape>
            </v:group>
            <v:group style="position:absolute;left:4956;top:5497;width:2;height:286" coordorigin="4956,5497" coordsize="2,286">
              <v:shape style="position:absolute;left:4956;top:5497;width:2;height:286" coordorigin="4956,5497" coordsize="0,286" path="m4956,5783l4956,5497e" filled="f" stroked="t" strokeweight=".47332pt" strokecolor="#444444">
                <v:path arrowok="t"/>
              </v:shape>
            </v:group>
            <v:group style="position:absolute;left:7379;top:5754;width:488;height:2" coordorigin="7379,5754" coordsize="488,2">
              <v:shape style="position:absolute;left:7379;top:5754;width:488;height:2" coordorigin="7379,5754" coordsize="488,0" path="m7379,5754l7867,5754e" filled="f" stroked="t" strokeweight=".47332pt" strokecolor="#343434">
                <v:path arrowok="t"/>
              </v:shape>
            </v:group>
            <v:group style="position:absolute;left:7810;top:5754;width:3768;height:2" coordorigin="7810,5754" coordsize="3768,2">
              <v:shape style="position:absolute;left:7810;top:5754;width:3768;height:2" coordorigin="7810,5754" coordsize="3768,0" path="m7810,5754l11577,5754e" filled="f" stroked="t" strokeweight=".70998pt" strokecolor="#545454">
                <v:path arrowok="t"/>
              </v:shape>
            </v:group>
            <v:group style="position:absolute;left:383;top:5983;width:3200;height:2" coordorigin="383,5983" coordsize="3200,2">
              <v:shape style="position:absolute;left:383;top:5983;width:3200;height:2" coordorigin="383,5983" coordsize="3200,0" path="m383,5983l3583,5983e" filled="f" stroked="t" strokeweight=".70998pt" strokecolor="#676767">
                <v:path arrowok="t"/>
              </v:shape>
            </v:group>
            <v:group style="position:absolute;left:3526;top:5983;width:701;height:2" coordorigin="3526,5983" coordsize="701,2">
              <v:shape style="position:absolute;left:3526;top:5983;width:701;height:2" coordorigin="3526,5983" coordsize="701,0" path="m3526,5983l4227,5983e" filled="f" stroked="t" strokeweight=".47332pt" strokecolor="#484848">
                <v:path arrowok="t"/>
              </v:shape>
            </v:group>
            <v:group style="position:absolute;left:4118;top:5983;width:3394;height:2" coordorigin="4118,5983" coordsize="3394,2">
              <v:shape style="position:absolute;left:4118;top:5983;width:3394;height:2" coordorigin="4118,5983" coordsize="3394,0" path="m4118,5983l7512,5983e" filled="f" stroked="t" strokeweight=".70998pt" strokecolor="#4F4F4F">
                <v:path arrowok="t"/>
              </v:shape>
            </v:group>
            <v:group style="position:absolute;left:7379;top:5983;width:488;height:2" coordorigin="7379,5983" coordsize="488,2">
              <v:shape style="position:absolute;left:7379;top:5983;width:488;height:2" coordorigin="7379,5983" coordsize="488,0" path="m7379,5983l7867,5983e" filled="f" stroked="t" strokeweight=".47332pt" strokecolor="#383838">
                <v:path arrowok="t"/>
              </v:shape>
            </v:group>
            <v:group style="position:absolute;left:7810;top:5983;width:2712;height:2" coordorigin="7810,5983" coordsize="2712,2">
              <v:shape style="position:absolute;left:7810;top:5983;width:2712;height:2" coordorigin="7810,5983" coordsize="2712,0" path="m7810,5983l10522,5983e" filled="f" stroked="t" strokeweight=".70998pt" strokecolor="#575757">
                <v:path arrowok="t"/>
              </v:shape>
            </v:group>
            <v:group style="position:absolute;left:10465;top:5983;width:630;height:2" coordorigin="10465,5983" coordsize="630,2">
              <v:shape style="position:absolute;left:10465;top:5983;width:630;height:2" coordorigin="10465,5983" coordsize="630,0" path="m10465,5983l11095,5983e" filled="f" stroked="t" strokeweight=".47332pt" strokecolor="#484848">
                <v:path arrowok="t"/>
              </v:shape>
            </v:group>
            <v:group style="position:absolute;left:10938;top:5983;width:644;height:2" coordorigin="10938,5983" coordsize="644,2">
              <v:shape style="position:absolute;left:10938;top:5983;width:644;height:2" coordorigin="10938,5983" coordsize="644,0" path="m10938,5983l11582,5983e" filled="f" stroked="t" strokeweight=".94664pt" strokecolor="#606060">
                <v:path arrowok="t"/>
              </v:shape>
            </v:group>
            <v:group style="position:absolute;left:7852;top:5978;width:2;height:277" coordorigin="7852,5978" coordsize="2,277">
              <v:shape style="position:absolute;left:7852;top:5978;width:2;height:277" coordorigin="7852,5978" coordsize="0,277" path="m7852,6255l7852,5978e" filled="f" stroked="t" strokeweight="1.1833pt" strokecolor="#676767">
                <v:path arrowok="t"/>
              </v:shape>
            </v:group>
            <v:group style="position:absolute;left:2409;top:6183;width:2;height:448" coordorigin="2409,6183" coordsize="2,448">
              <v:shape style="position:absolute;left:2409;top:6183;width:2;height:448" coordorigin="2409,6183" coordsize="0,448" path="m2409,6631l2409,6183e" filled="f" stroked="t" strokeweight=".47332pt" strokecolor="#444444">
                <v:path arrowok="t"/>
              </v:shape>
            </v:group>
            <v:group style="position:absolute;left:2404;top:6405;width:1515;height:2" coordorigin="2404,6405" coordsize="1515,2">
              <v:shape style="position:absolute;left:2404;top:6405;width:1515;height:2" coordorigin="2404,6405" coordsize="1515,0" path="m2404,6405l3919,6405e" filled="f" stroked="t" strokeweight=".70998pt" strokecolor="#606060">
                <v:path arrowok="t"/>
              </v:shape>
            </v:group>
            <v:group style="position:absolute;left:3862;top:6405;width:677;height:2" coordorigin="3862,6405" coordsize="677,2">
              <v:shape style="position:absolute;left:3862;top:6405;width:677;height:2" coordorigin="3862,6405" coordsize="677,0" path="m3862,6405l4539,6405e" filled="f" stroked="t" strokeweight=".47332pt" strokecolor="#444444">
                <v:path arrowok="t"/>
              </v:shape>
            </v:group>
            <v:group style="position:absolute;left:4482;top:6407;width:502;height:2" coordorigin="4482,6407" coordsize="502,2">
              <v:shape style="position:absolute;left:4482;top:6407;width:502;height:2" coordorigin="4482,6407" coordsize="502,0" path="m4482,6407l4984,6407e" filled="f" stroked="t" strokeweight=".70998pt" strokecolor="#5B5B5B">
                <v:path arrowok="t"/>
              </v:shape>
            </v:group>
            <v:group style="position:absolute;left:4953;top:5711;width:2;height:720" coordorigin="4953,5711" coordsize="2,720">
              <v:shape style="position:absolute;left:4953;top:5711;width:2;height:720" coordorigin="4953,5711" coordsize="0,720" path="m4953,6431l4953,5711e" filled="f" stroked="t" strokeweight=".94664pt" strokecolor="#575757">
                <v:path arrowok="t"/>
              </v:shape>
            </v:group>
            <v:group style="position:absolute;left:4913;top:6405;width:246;height:2" coordorigin="4913,6405" coordsize="246,2">
              <v:shape style="position:absolute;left:4913;top:6405;width:246;height:2" coordorigin="4913,6405" coordsize="246,0" path="m4913,6405l5159,6405e" filled="f" stroked="t" strokeweight=".47332pt" strokecolor="#444444">
                <v:path arrowok="t"/>
              </v:shape>
            </v:group>
            <v:group style="position:absolute;left:5088;top:6403;width:1765;height:2" coordorigin="5088,6403" coordsize="1765,2">
              <v:shape style="position:absolute;left:5088;top:6403;width:1765;height:2" coordorigin="5088,6403" coordsize="1765,0" path="m5088,6403l6854,6403e" filled="f" stroked="t" strokeweight=".70998pt" strokecolor="#575757">
                <v:path arrowok="t"/>
              </v:shape>
            </v:group>
            <v:group style="position:absolute;left:6797;top:6405;width:222;height:2" coordorigin="6797,6405" coordsize="222,2">
              <v:shape style="position:absolute;left:6797;top:6405;width:222;height:2" coordorigin="6797,6405" coordsize="222,0" path="m6797,6405l7019,6405e" filled="f" stroked="t" strokeweight=".47332pt" strokecolor="#3F3F3F">
                <v:path arrowok="t"/>
              </v:shape>
            </v:group>
            <v:group style="position:absolute;left:6963;top:6405;width:4615;height:2" coordorigin="6963,6405" coordsize="4615,2">
              <v:shape style="position:absolute;left:6963;top:6405;width:4615;height:2" coordorigin="6963,6405" coordsize="4615,0" path="m6963,6405l11577,6405e" filled="f" stroked="t" strokeweight=".70998pt" strokecolor="#575757">
                <v:path arrowok="t"/>
              </v:shape>
            </v:group>
            <v:group style="position:absolute;left:7852;top:5997;width:2;height:629" coordorigin="7852,5997" coordsize="2,629">
              <v:shape style="position:absolute;left:7852;top:5997;width:2;height:629" coordorigin="7852,5997" coordsize="0,629" path="m7852,6627l7852,5997e" filled="f" stroked="t" strokeweight=".70998pt" strokecolor="#545454">
                <v:path arrowok="t"/>
              </v:shape>
            </v:group>
            <v:group style="position:absolute;left:2400;top:6619;width:9178;height:2" coordorigin="2400,6619" coordsize="9178,2">
              <v:shape style="position:absolute;left:2400;top:6619;width:9178;height:2" coordorigin="2400,6619" coordsize="9178,0" path="m2400,6619l11577,6619e" filled="f" stroked="t" strokeweight=".70998pt" strokecolor="#575757">
                <v:path arrowok="t"/>
              </v:shape>
            </v:group>
            <v:group style="position:absolute;left:4956;top:6360;width:2;height:267" coordorigin="4956,6360" coordsize="2,267">
              <v:shape style="position:absolute;left:4956;top:6360;width:2;height:267" coordorigin="4956,6360" coordsize="0,267" path="m4956,6627l4956,6360e" filled="f" stroked="t" strokeweight=".47332pt" strokecolor="#3B3B3B">
                <v:path arrowok="t"/>
              </v:shape>
            </v:group>
            <v:group style="position:absolute;left:383;top:6836;width:194;height:2" coordorigin="383,6836" coordsize="194,2">
              <v:shape style="position:absolute;left:383;top:6836;width:194;height:2" coordorigin="383,6836" coordsize="194,0" path="m383,6836l577,6836e" filled="f" stroked="t" strokeweight=".47332pt" strokecolor="#444444">
                <v:path arrowok="t"/>
              </v:shape>
            </v:group>
            <v:group style="position:absolute;left:402;top:6836;width:2031;height:2" coordorigin="402,6836" coordsize="2031,2">
              <v:shape style="position:absolute;left:402;top:6836;width:2031;height:2" coordorigin="402,6836" coordsize="2031,0" path="m402,6836l2433,6836e" filled="f" stroked="t" strokeweight=".70998pt" strokecolor="#6B6B6B">
                <v:path arrowok="t"/>
              </v:shape>
            </v:group>
            <v:group style="position:absolute;left:1145;top:6836;width:483;height:2" coordorigin="1145,6836" coordsize="483,2">
              <v:shape style="position:absolute;left:1145;top:6836;width:483;height:2" coordorigin="1145,6836" coordsize="483,0" path="m1145,6836l1628,6836e" filled="f" stroked="t" strokeweight=".47332pt" strokecolor="#5B5B5B">
                <v:path arrowok="t"/>
              </v:shape>
            </v:group>
            <v:group style="position:absolute;left:2409;top:6574;width:2;height:715" coordorigin="2409,6574" coordsize="2,715">
              <v:shape style="position:absolute;left:2409;top:6574;width:2;height:715" coordorigin="2409,6574" coordsize="0,715" path="m2409,7289l2409,6574e" filled="f" stroked="t" strokeweight=".70998pt" strokecolor="#545454">
                <v:path arrowok="t"/>
              </v:shape>
            </v:group>
            <v:group style="position:absolute;left:2362;top:6836;width:2177;height:2" coordorigin="2362,6836" coordsize="2177,2">
              <v:shape style="position:absolute;left:2362;top:6836;width:2177;height:2" coordorigin="2362,6836" coordsize="2177,0" path="m2362,6836l4539,6836e" filled="f" stroked="t" strokeweight=".47332pt" strokecolor="#545454">
                <v:path arrowok="t"/>
              </v:shape>
            </v:group>
            <v:group style="position:absolute;left:4482;top:6836;width:3384;height:2" coordorigin="4482,6836" coordsize="3384,2">
              <v:shape style="position:absolute;left:4482;top:6836;width:3384;height:2" coordorigin="4482,6836" coordsize="3384,0" path="m4482,6836l7867,6836e" filled="f" stroked="t" strokeweight=".70998pt" strokecolor="#575757">
                <v:path arrowok="t"/>
              </v:shape>
            </v:group>
            <v:group style="position:absolute;left:7810;top:6836;width:592;height:2" coordorigin="7810,6836" coordsize="592,2">
              <v:shape style="position:absolute;left:7810;top:6836;width:592;height:2" coordorigin="7810,6836" coordsize="592,0" path="m7810,6836l8401,6836e" filled="f" stroked="t" strokeweight=".47332pt" strokecolor="#3F3F3F">
                <v:path arrowok="t"/>
              </v:shape>
            </v:group>
            <v:group style="position:absolute;left:8345;top:6839;width:3233;height:2" coordorigin="8345,6839" coordsize="3233,2">
              <v:shape style="position:absolute;left:8345;top:6839;width:3233;height:2" coordorigin="8345,6839" coordsize="3233,0" path="m8345,6839l11577,6839e" filled="f" stroked="t" strokeweight=".70998pt" strokecolor="#575757">
                <v:path arrowok="t"/>
              </v:shape>
            </v:group>
            <v:group style="position:absolute;left:379;top:7261;width:2442;height:2" coordorigin="379,7261" coordsize="2442,2">
              <v:shape style="position:absolute;left:379;top:7261;width:2442;height:2" coordorigin="379,7261" coordsize="2442,0" path="m379,7261l2821,7261e" filled="f" stroked="t" strokeweight=".70998pt" strokecolor="#6B6B6B">
                <v:path arrowok="t"/>
              </v:shape>
            </v:group>
            <v:group style="position:absolute;left:2215;top:7261;width:8879;height:2" coordorigin="2215,7261" coordsize="8879,2">
              <v:shape style="position:absolute;left:2215;top:7261;width:8879;height:2" coordorigin="2215,7261" coordsize="8879,0" path="m2215,7261l11095,7261e" filled="f" stroked="t" strokeweight=".70998pt" strokecolor="#575757">
                <v:path arrowok="t"/>
              </v:shape>
            </v:group>
            <v:group style="position:absolute;left:11019;top:7263;width:563;height:2" coordorigin="11019,7263" coordsize="563,2">
              <v:shape style="position:absolute;left:11019;top:7263;width:563;height:2" coordorigin="11019,7263" coordsize="563,0" path="m11019,7263l11582,7263e" filled="f" stroked="t" strokeweight=".94664pt" strokecolor="#6B6B6B">
                <v:path arrowok="t"/>
              </v:shape>
            </v:group>
            <v:group style="position:absolute;left:2409;top:7218;width:2;height:291" coordorigin="2409,7218" coordsize="2,291">
              <v:shape style="position:absolute;left:2409;top:7218;width:2;height:291" coordorigin="2409,7218" coordsize="0,291" path="m2409,7509l2409,7218e" filled="f" stroked="t" strokeweight=".47332pt" strokecolor="#343434">
                <v:path arrowok="t"/>
              </v:shape>
            </v:group>
            <v:group style="position:absolute;left:4956;top:7256;width:2;height:253" coordorigin="4956,7256" coordsize="2,253">
              <v:shape style="position:absolute;left:4956;top:7256;width:2;height:253" coordorigin="4956,7256" coordsize="0,253" path="m4956,7509l4956,7256e" filled="f" stroked="t" strokeweight=".47332pt" strokecolor="#343434">
                <v:path arrowok="t"/>
              </v:shape>
            </v:group>
            <v:group style="position:absolute;left:4951;top:7482;width:6144;height:2" coordorigin="4951,7482" coordsize="6144,2">
              <v:shape style="position:absolute;left:4951;top:7482;width:6144;height:2" coordorigin="4951,7482" coordsize="6144,0" path="m4951,7482l11095,7482e" filled="f" stroked="t" strokeweight=".70998pt" strokecolor="#575757">
                <v:path arrowok="t"/>
              </v:shape>
            </v:group>
            <v:group style="position:absolute;left:11038;top:7482;width:540;height:2" coordorigin="11038,7482" coordsize="540,2">
              <v:shape style="position:absolute;left:11038;top:7482;width:540;height:2" coordorigin="11038,7482" coordsize="540,0" path="m11038,7482l11577,7482e" filled="f" stroked="t" strokeweight=".94664pt" strokecolor="#6B6B6B">
                <v:path arrowok="t"/>
              </v:shape>
            </v:group>
            <v:group style="position:absolute;left:11573;top:7218;width:2;height:300" coordorigin="11573,7218" coordsize="2,300">
              <v:shape style="position:absolute;left:11573;top:7218;width:2;height:300" coordorigin="11573,7218" coordsize="0,300" path="m11573,7518l11573,7218e" filled="f" stroked="t" strokeweight=".47332pt" strokecolor="#4B4B4B">
                <v:path arrowok="t"/>
              </v:shape>
            </v:group>
            <v:group style="position:absolute;left:2409;top:7451;width:2;height:486" coordorigin="2409,7451" coordsize="2,486">
              <v:shape style="position:absolute;left:2409;top:7451;width:2;height:486" coordorigin="2409,7451" coordsize="0,486" path="m2409,7938l2409,7451e" filled="f" stroked="t" strokeweight=".94664pt" strokecolor="#5B5B5B">
                <v:path arrowok="t"/>
              </v:shape>
            </v:group>
            <v:group style="position:absolute;left:4946;top:7699;width:6148;height:2" coordorigin="4946,7699" coordsize="6148,2">
              <v:shape style="position:absolute;left:4946;top:7699;width:6148;height:2" coordorigin="4946,7699" coordsize="6148,0" path="m4946,7699l11095,7699e" filled="f" stroked="t" strokeweight=".70998pt" strokecolor="#545454">
                <v:path arrowok="t"/>
              </v:shape>
            </v:group>
            <v:group style="position:absolute;left:10905;top:7702;width:682;height:2" coordorigin="10905,7702" coordsize="682,2">
              <v:shape style="position:absolute;left:10905;top:7702;width:682;height:2" coordorigin="10905,7702" coordsize="682,0" path="m10905,7702l11587,7702e" filled="f" stroked="t" strokeweight=".94664pt" strokecolor="#6B6B6B">
                <v:path arrowok="t"/>
              </v:shape>
            </v:group>
            <v:group style="position:absolute;left:383;top:7914;width:194;height:2" coordorigin="383,7914" coordsize="194,2">
              <v:shape style="position:absolute;left:383;top:7914;width:194;height:2" coordorigin="383,7914" coordsize="194,0" path="m383,7914l577,7914e" filled="f" stroked="t" strokeweight=".47332pt" strokecolor="#484848">
                <v:path arrowok="t"/>
              </v:shape>
            </v:group>
            <v:group style="position:absolute;left:521;top:7914;width:696;height:2" coordorigin="521,7914" coordsize="696,2">
              <v:shape style="position:absolute;left:521;top:7914;width:696;height:2" coordorigin="521,7914" coordsize="696,0" path="m521,7914l1216,7914e" filled="f" stroked="t" strokeweight=".94664pt" strokecolor="#747474">
                <v:path arrowok="t"/>
              </v:shape>
            </v:group>
            <v:group style="position:absolute;left:1145;top:7914;width:483;height:2" coordorigin="1145,7914" coordsize="483,2">
              <v:shape style="position:absolute;left:1145;top:7914;width:483;height:2" coordorigin="1145,7914" coordsize="483,0" path="m1145,7914l1628,7914e" filled="f" stroked="t" strokeweight=".47332pt" strokecolor="#5B5B5B">
                <v:path arrowok="t"/>
              </v:shape>
            </v:group>
            <v:group style="position:absolute;left:1571;top:7914;width:1803;height:2" coordorigin="1571,7914" coordsize="1803,2">
              <v:shape style="position:absolute;left:1571;top:7914;width:1803;height:2" coordorigin="1571,7914" coordsize="1803,0" path="m1571,7914l3375,7914e" filled="f" stroked="t" strokeweight=".70998pt" strokecolor="#646464">
                <v:path arrowok="t"/>
              </v:shape>
            </v:group>
            <v:group style="position:absolute;left:3318;top:7914;width:265;height:2" coordorigin="3318,7914" coordsize="265,2">
              <v:shape style="position:absolute;left:3318;top:7914;width:265;height:2" coordorigin="3318,7914" coordsize="265,0" path="m3318,7914l3583,7914e" filled="f" stroked="t" strokeweight=".47332pt" strokecolor="#3B3B3B">
                <v:path arrowok="t"/>
              </v:shape>
            </v:group>
            <v:group style="position:absolute;left:3526;top:7916;width:8056;height:2" coordorigin="3526,7916" coordsize="8056,2">
              <v:shape style="position:absolute;left:3526;top:7916;width:8056;height:2" coordorigin="3526,7916" coordsize="8056,0" path="m3526,7916l11582,7916e" filled="f" stroked="t" strokeweight=".70998pt" strokecolor="#545454">
                <v:path arrowok="t"/>
              </v:shape>
            </v:group>
            <v:group style="position:absolute;left:4958;top:7451;width:2;height:472" coordorigin="4958,7451" coordsize="2,472">
              <v:shape style="position:absolute;left:4958;top:7451;width:2;height:472" coordorigin="4958,7451" coordsize="0,472" path="m4958,7923l4958,7451e" filled="f" stroked="t" strokeweight=".94664pt" strokecolor="#575757">
                <v:path arrowok="t"/>
              </v:shape>
            </v:group>
            <v:group style="position:absolute;left:2414;top:7866;width:2;height:515" coordorigin="2414,7866" coordsize="2,515">
              <v:shape style="position:absolute;left:2414;top:7866;width:2;height:515" coordorigin="2414,7866" coordsize="0,515" path="m2414,8381l2414,7866e" filled="f" stroked="t" strokeweight=".70998pt" strokecolor="#484848">
                <v:path arrowok="t"/>
              </v:shape>
            </v:group>
            <v:group style="position:absolute;left:383;top:8722;width:2991;height:2" coordorigin="383,8722" coordsize="2991,2">
              <v:shape style="position:absolute;left:383;top:8722;width:2991;height:2" coordorigin="383,8722" coordsize="2991,0" path="m383,8722l3375,8722e" filled="f" stroked="t" strokeweight=".70998pt" strokecolor="#747474">
                <v:path arrowok="t"/>
              </v:shape>
            </v:group>
            <v:group style="position:absolute;left:2412;top:8262;width:2;height:1373" coordorigin="2412,8262" coordsize="2,1373">
              <v:shape style="position:absolute;left:2412;top:8262;width:2;height:1373" coordorigin="2412,8262" coordsize="0,1373" path="m2412,9635l2412,8262e" filled="f" stroked="t" strokeweight=".94664pt" strokecolor="#5B5B5B">
                <v:path arrowok="t"/>
              </v:shape>
            </v:group>
            <v:group style="position:absolute;left:3318;top:8722;width:3734;height:2" coordorigin="3318,8722" coordsize="3734,2">
              <v:shape style="position:absolute;left:3318;top:8722;width:3734;height:2" coordorigin="3318,8722" coordsize="3734,0" path="m3318,8722l7052,8722e" filled="f" stroked="t" strokeweight=".70998pt" strokecolor="#575757">
                <v:path arrowok="t"/>
              </v:shape>
            </v:group>
            <v:group style="position:absolute;left:6963;top:8724;width:473;height:2" coordorigin="6963,8724" coordsize="473,2">
              <v:shape style="position:absolute;left:6963;top:8724;width:473;height:2" coordorigin="6963,8724" coordsize="473,0" path="m6963,8724l7436,8724e" filled="f" stroked="t" strokeweight=".47332pt" strokecolor="#383838">
                <v:path arrowok="t"/>
              </v:shape>
            </v:group>
            <v:group style="position:absolute;left:7379;top:8724;width:2617;height:2" coordorigin="7379,8724" coordsize="2617,2">
              <v:shape style="position:absolute;left:7379;top:8724;width:2617;height:2" coordorigin="7379,8724" coordsize="2617,0" path="m7379,8724l9997,8724e" filled="f" stroked="t" strokeweight=".70998pt" strokecolor="#575757">
                <v:path arrowok="t"/>
              </v:shape>
            </v:group>
            <v:group style="position:absolute;left:9940;top:8724;width:582;height:2" coordorigin="9940,8724" coordsize="582,2">
              <v:shape style="position:absolute;left:9940;top:8724;width:582;height:2" coordorigin="9940,8724" coordsize="582,0" path="m9940,8724l10522,8724e" filled="f" stroked="t" strokeweight=".47332pt" strokecolor="#444444">
                <v:path arrowok="t"/>
              </v:shape>
            </v:group>
            <v:group style="position:absolute;left:10465;top:8724;width:1117;height:2" coordorigin="10465,8724" coordsize="1117,2">
              <v:shape style="position:absolute;left:10465;top:8724;width:1117;height:2" coordorigin="10465,8724" coordsize="1117,0" path="m10465,8724l11582,8724e" filled="f" stroked="t" strokeweight=".70998pt" strokecolor="#5B5B5B">
                <v:path arrowok="t"/>
              </v:shape>
            </v:group>
            <v:group style="position:absolute;left:11577;top:8925;width:2;height:272" coordorigin="11577,8925" coordsize="2,272">
              <v:shape style="position:absolute;left:11577;top:8925;width:2;height:272" coordorigin="11577,8925" coordsize="0,272" path="m11577,9196l11577,8925e" filled="f" stroked="t" strokeweight=".47332pt" strokecolor="#444444">
                <v:path arrowok="t"/>
              </v:shape>
            </v:group>
            <v:group style="position:absolute;left:383;top:9601;width:194;height:2" coordorigin="383,9601" coordsize="194,2">
              <v:shape style="position:absolute;left:383;top:9601;width:194;height:2" coordorigin="383,9601" coordsize="194,0" path="m383,9601l577,9601e" filled="f" stroked="t" strokeweight=".47332pt" strokecolor="#545454">
                <v:path arrowok="t"/>
              </v:shape>
            </v:group>
            <v:group style="position:absolute;left:521;top:9601;width:1108;height:2" coordorigin="521,9601" coordsize="1108,2">
              <v:shape style="position:absolute;left:521;top:9601;width:1108;height:2" coordorigin="521,9601" coordsize="1108,0" path="m521,9601l1628,9601e" filled="f" stroked="t" strokeweight=".70998pt" strokecolor="#747474">
                <v:path arrowok="t"/>
              </v:shape>
            </v:group>
            <v:group style="position:absolute;left:1571;top:9604;width:8950;height:2" coordorigin="1571,9604" coordsize="8950,2">
              <v:shape style="position:absolute;left:1571;top:9604;width:8950;height:2" coordorigin="1571,9604" coordsize="8950,0" path="m1571,9604l10522,9604e" filled="f" stroked="t" strokeweight=".70998pt" strokecolor="#606060">
                <v:path arrowok="t"/>
              </v:shape>
            </v:group>
            <v:group style="position:absolute;left:10465;top:9606;width:630;height:2" coordorigin="10465,9606" coordsize="630,2">
              <v:shape style="position:absolute;left:10465;top:9606;width:630;height:2" coordorigin="10465,9606" coordsize="630,0" path="m10465,9606l11095,9606e" filled="f" stroked="t" strokeweight=".47332pt" strokecolor="#4B4B4B">
                <v:path arrowok="t"/>
              </v:shape>
            </v:group>
            <v:group style="position:absolute;left:10905;top:9606;width:682;height:2" coordorigin="10905,9606" coordsize="682,2">
              <v:shape style="position:absolute;left:10905;top:9606;width:682;height:2" coordorigin="10905,9606" coordsize="682,0" path="m10905,9606l11587,9606e" filled="f" stroked="t" strokeweight=".70998pt" strokecolor="#6B6B6B">
                <v:path arrowok="t"/>
              </v:shape>
            </v:group>
            <v:group style="position:absolute;left:388;top:9940;width:3531;height:2" coordorigin="388,9940" coordsize="3531,2">
              <v:shape style="position:absolute;left:388;top:9940;width:3531;height:2" coordorigin="388,9940" coordsize="3531,0" path="m388,9940l3919,9940e" filled="f" stroked="t" strokeweight=".70998pt" strokecolor="#6B6B6B">
                <v:path arrowok="t"/>
              </v:shape>
            </v:group>
            <v:group style="position:absolute;left:2414;top:9563;width:2;height:424" coordorigin="2414,9563" coordsize="2,424">
              <v:shape style="position:absolute;left:2414;top:9563;width:2;height:424" coordorigin="2414,9563" coordsize="0,424" path="m2414,9988l2414,9563e" filled="f" stroked="t" strokeweight=".47332pt" strokecolor="#3F3F3F">
                <v:path arrowok="t"/>
              </v:shape>
            </v:group>
            <v:group style="position:absolute;left:3862;top:9940;width:364;height:2" coordorigin="3862,9940" coordsize="364,2">
              <v:shape style="position:absolute;left:3862;top:9940;width:364;height:2" coordorigin="3862,9940" coordsize="364,0" path="m3862,9940l4227,9940e" filled="f" stroked="t" strokeweight=".47332pt" strokecolor="#4F4F4F">
                <v:path arrowok="t"/>
              </v:shape>
            </v:group>
            <v:group style="position:absolute;left:4146;top:9938;width:2707;height:2" coordorigin="4146,9938" coordsize="2707,2">
              <v:shape style="position:absolute;left:4146;top:9938;width:2707;height:2" coordorigin="4146,9938" coordsize="2707,0" path="m4146,9938l6854,9938e" filled="f" stroked="t" strokeweight=".70998pt" strokecolor="#545454">
                <v:path arrowok="t"/>
              </v:shape>
            </v:group>
            <v:group style="position:absolute;left:6797;top:9940;width:222;height:2" coordorigin="6797,9940" coordsize="222,2">
              <v:shape style="position:absolute;left:6797;top:9940;width:222;height:2" coordorigin="6797,9940" coordsize="222,0" path="m6797,9940l7019,9940e" filled="f" stroked="t" strokeweight=".47332pt" strokecolor="#2F2F2F">
                <v:path arrowok="t"/>
              </v:shape>
            </v:group>
            <v:group style="position:absolute;left:6963;top:9942;width:4629;height:2" coordorigin="6963,9942" coordsize="4629,2">
              <v:shape style="position:absolute;left:6963;top:9942;width:4629;height:2" coordorigin="6963,9942" coordsize="4629,0" path="m6963,9942l11592,9942e" filled="f" stroked="t" strokeweight=".70998pt" strokecolor="#575757">
                <v:path arrowok="t"/>
              </v:shape>
            </v:group>
            <v:group style="position:absolute;left:388;top:10174;width:1884;height:2" coordorigin="388,10174" coordsize="1884,2">
              <v:shape style="position:absolute;left:388;top:10174;width:1884;height:2" coordorigin="388,10174" coordsize="1884,0" path="m388,10174l2272,10174e" filled="f" stroked="t" strokeweight=".70998pt" strokecolor="#747474">
                <v:path arrowok="t"/>
              </v:shape>
            </v:group>
            <v:group style="position:absolute;left:1571;top:10176;width:10020;height:2" coordorigin="1571,10176" coordsize="10020,2">
              <v:shape style="position:absolute;left:1571;top:10176;width:10020;height:2" coordorigin="1571,10176" coordsize="10020,0" path="m1571,10176l11592,10176e" filled="f" stroked="t" strokeweight=".70998pt" strokecolor="#5B5B5B">
                <v:path arrowok="t"/>
              </v:shape>
            </v:group>
            <v:group style="position:absolute;left:2414;top:9916;width:2;height:710" coordorigin="2414,9916" coordsize="2,710">
              <v:shape style="position:absolute;left:2414;top:9916;width:2;height:710" coordorigin="2414,9916" coordsize="0,710" path="m2414,10626l2414,9916e" filled="f" stroked="t" strokeweight=".94664pt" strokecolor="#5B5B5B">
                <v:path arrowok="t"/>
              </v:shape>
            </v:group>
            <v:group style="position:absolute;left:3318;top:10174;width:265;height:2" coordorigin="3318,10174" coordsize="265,2">
              <v:shape style="position:absolute;left:3318;top:10174;width:265;height:2" coordorigin="3318,10174" coordsize="265,0" path="m3318,10174l3583,10174e" filled="f" stroked="t" strokeweight=".47332pt" strokecolor="#383838">
                <v:path arrowok="t"/>
              </v:shape>
            </v:group>
            <v:group style="position:absolute;left:4170;top:10174;width:369;height:2" coordorigin="4170,10174" coordsize="369,2">
              <v:shape style="position:absolute;left:4170;top:10174;width:369;height:2" coordorigin="4170,10174" coordsize="369,0" path="m4170,10174l4539,10174e" filled="f" stroked="t" strokeweight=".47332pt" strokecolor="#3F3F3F">
                <v:path arrowok="t"/>
              </v:shape>
            </v:group>
            <v:group style="position:absolute;left:6963;top:10174;width:473;height:2" coordorigin="6963,10174" coordsize="473,2">
              <v:shape style="position:absolute;left:6963;top:10174;width:473;height:2" coordorigin="6963,10174" coordsize="473,0" path="m6963,10174l7436,10174e" filled="f" stroked="t" strokeweight=".47332pt" strokecolor="#3B3B3B">
                <v:path arrowok="t"/>
              </v:shape>
            </v:group>
            <v:group style="position:absolute;left:393;top:9563;width:2;height:5935" coordorigin="393,9563" coordsize="2,5935">
              <v:shape style="position:absolute;left:393;top:9563;width:2;height:5935" coordorigin="393,9563" coordsize="0,5935" path="m393,15499l393,9563e" filled="f" stroked="t" strokeweight=".47332pt" strokecolor="#5B5B5B">
                <v:path arrowok="t"/>
              </v:shape>
            </v:group>
            <v:group style="position:absolute;left:383;top:10598;width:2428;height:2" coordorigin="383,10598" coordsize="2428,2">
              <v:shape style="position:absolute;left:383;top:10598;width:2428;height:2" coordorigin="383,10598" coordsize="2428,0" path="m383,10598l2812,10598e" filled="f" stroked="t" strokeweight=".70998pt" strokecolor="#6B6B6B">
                <v:path arrowok="t"/>
              </v:shape>
            </v:group>
            <v:group style="position:absolute;left:2755;top:10595;width:7767;height:2" coordorigin="2755,10595" coordsize="7767,2">
              <v:shape style="position:absolute;left:2755;top:10595;width:7767;height:2" coordorigin="2755,10595" coordsize="7767,0" path="m2755,10595l10522,10595e" filled="f" stroked="t" strokeweight=".70998pt" strokecolor="#545454">
                <v:path arrowok="t"/>
              </v:shape>
            </v:group>
            <v:group style="position:absolute;left:10465;top:10598;width:630;height:2" coordorigin="10465,10598" coordsize="630,2">
              <v:shape style="position:absolute;left:10465;top:10598;width:630;height:2" coordorigin="10465,10598" coordsize="630,0" path="m10465,10598l11095,10598e" filled="f" stroked="t" strokeweight=".47332pt" strokecolor="#3B3B3B">
                <v:path arrowok="t"/>
              </v:shape>
            </v:group>
            <v:group style="position:absolute;left:11038;top:10598;width:549;height:2" coordorigin="11038,10598" coordsize="549,2">
              <v:shape style="position:absolute;left:11038;top:10598;width:549;height:2" coordorigin="11038,10598" coordsize="549,0" path="m11038,10598l11587,10598e" filled="f" stroked="t" strokeweight=".70998pt" strokecolor="#575757">
                <v:path arrowok="t"/>
              </v:shape>
            </v:group>
            <v:group style="position:absolute;left:11582;top:10355;width:2;height:272" coordorigin="11582,10355" coordsize="2,272">
              <v:shape style="position:absolute;left:11582;top:10355;width:2;height:272" coordorigin="11582,10355" coordsize="0,272" path="m11582,10626l11582,10355e" filled="f" stroked="t" strokeweight=".47332pt" strokecolor="#3B3B3B">
                <v:path arrowok="t"/>
              </v:shape>
            </v:group>
            <v:group style="position:absolute;left:383;top:10812;width:1344;height:2" coordorigin="383,10812" coordsize="1344,2">
              <v:shape style="position:absolute;left:383;top:10812;width:1344;height:2" coordorigin="383,10812" coordsize="1344,0" path="m383,10812l1728,10812e" filled="f" stroked="t" strokeweight=".47332pt" strokecolor="#6B6B6B">
                <v:path arrowok="t"/>
              </v:shape>
            </v:group>
            <v:group style="position:absolute;left:1571;top:10815;width:10020;height:2" coordorigin="1571,10815" coordsize="10020,2">
              <v:shape style="position:absolute;left:1571;top:10815;width:10020;height:2" coordorigin="1571,10815" coordsize="10020,0" path="m1571,10815l11592,10815e" filled="f" stroked="t" strokeweight=".70998pt" strokecolor="#5B5B5B">
                <v:path arrowok="t"/>
              </v:shape>
            </v:group>
            <v:group style="position:absolute;left:2414;top:10555;width:2;height:286" coordorigin="2414,10555" coordsize="2,286">
              <v:shape style="position:absolute;left:2414;top:10555;width:2;height:286" coordorigin="2414,10555" coordsize="0,286" path="m2414,10841l2414,10555e" filled="f" stroked="t" strokeweight=".47332pt" strokecolor="#343434">
                <v:path arrowok="t"/>
              </v:shape>
            </v:group>
            <v:group style="position:absolute;left:2362;top:10812;width:450;height:2" coordorigin="2362,10812" coordsize="450,2">
              <v:shape style="position:absolute;left:2362;top:10812;width:450;height:2" coordorigin="2362,10812" coordsize="450,0" path="m2362,10812l2812,10812e" filled="f" stroked="t" strokeweight=".47332pt" strokecolor="#484848">
                <v:path arrowok="t"/>
              </v:shape>
            </v:group>
            <v:group style="position:absolute;left:11582;top:10555;width:2;height:944" coordorigin="11582,10555" coordsize="2,944">
              <v:shape style="position:absolute;left:11582;top:10555;width:2;height:944" coordorigin="11582,10555" coordsize="0,944" path="m11582,11499l11582,10555e" filled="f" stroked="t" strokeweight=".70998pt" strokecolor="#575757">
                <v:path arrowok="t"/>
              </v:shape>
            </v:group>
            <v:group style="position:absolute;left:549;top:10994;width:634;height:2" coordorigin="549,10994" coordsize="634,2">
              <v:shape style="position:absolute;left:549;top:10994;width:634;height:2" coordorigin="549,10994" coordsize="634,0" path="m549,10994l1183,10994e" filled="f" stroked="t" strokeweight=".23666pt" strokecolor="#777777">
                <v:path arrowok="t"/>
              </v:shape>
            </v:group>
            <v:group style="position:absolute;left:1181;top:10803;width:2;height:496" coordorigin="1181,10803" coordsize="2,496">
              <v:shape style="position:absolute;left:1181;top:10803;width:2;height:496" coordorigin="1181,10803" coordsize="0,496" path="m1181,11299l1181,10803e" filled="f" stroked="t" strokeweight=".47332pt" strokecolor="#575757">
                <v:path arrowok="t"/>
              </v:shape>
            </v:group>
            <v:group style="position:absolute;left:1169;top:10994;width:1235;height:2" coordorigin="1169,10994" coordsize="1235,2">
              <v:shape style="position:absolute;left:1169;top:10994;width:1235;height:2" coordorigin="1169,10994" coordsize="1235,0" path="m1169,10994l2404,10994e" filled="f" stroked="t" strokeweight=".23666pt" strokecolor="#606060">
                <v:path arrowok="t"/>
              </v:shape>
            </v:group>
            <v:group style="position:absolute;left:1600;top:10798;width:2;height:200" coordorigin="1600,10798" coordsize="2,200">
              <v:shape style="position:absolute;left:1600;top:10798;width:2;height:200" coordorigin="1600,10798" coordsize="0,200" path="m1600,10998l1600,10798e" filled="f" stroked="t" strokeweight=".23666pt" strokecolor="#4B4B4B">
                <v:path arrowok="t"/>
              </v:shape>
            </v:group>
            <v:group style="position:absolute;left:2419;top:10769;width:2;height:257" coordorigin="2419,10769" coordsize="2,257">
              <v:shape style="position:absolute;left:2419;top:10769;width:2;height:257" coordorigin="2419,10769" coordsize="0,257" path="m2419,11027l2419,10769e" filled="f" stroked="t" strokeweight=".70998pt" strokecolor="#3F3F3F">
                <v:path arrowok="t"/>
              </v:shape>
            </v:group>
            <v:group style="position:absolute;left:3436;top:10972;width:1694;height:2" coordorigin="3436,10972" coordsize="1694,2">
              <v:shape style="position:absolute;left:3436;top:10972;width:1694;height:2" coordorigin="3436,10972" coordsize="1694,0" path="m3436,10972l5131,10972e" filled="f" stroked="t" strokeweight=".70998pt" strokecolor="#484848">
                <v:path arrowok="t"/>
              </v:shape>
            </v:group>
            <v:group style="position:absolute;left:5131;top:10994;width:1860;height:2" coordorigin="5131,10994" coordsize="1860,2">
              <v:shape style="position:absolute;left:5131;top:10994;width:1860;height:2" coordorigin="5131,10994" coordsize="1860,0" path="m5131,10994l6991,10994e" filled="f" stroked="t" strokeweight=".23666pt" strokecolor="#000000">
                <v:path arrowok="t"/>
              </v:shape>
            </v:group>
            <v:group style="position:absolute;left:6991;top:10994;width:847;height:2" coordorigin="6991,10994" coordsize="847,2">
              <v:shape style="position:absolute;left:6991;top:10994;width:847;height:2" coordorigin="6991,10994" coordsize="847,0" path="m6991,10994l7838,10994e" filled="f" stroked="t" strokeweight=".23666pt" strokecolor="#575757">
                <v:path arrowok="t"/>
              </v:shape>
            </v:group>
            <v:group style="position:absolute;left:7407;top:10808;width:2;height:491" coordorigin="7407,10808" coordsize="2,491">
              <v:shape style="position:absolute;left:7407;top:10808;width:2;height:491" coordorigin="7407,10808" coordsize="0,491" path="m7407,11299l7407,10808e" filled="f" stroked="t" strokeweight=".70998pt" strokecolor="#4B4B4B">
                <v:path arrowok="t"/>
              </v:shape>
            </v:group>
            <v:group style="position:absolute;left:7838;top:10994;width:2655;height:2" coordorigin="7838,10994" coordsize="2655,2">
              <v:shape style="position:absolute;left:7838;top:10994;width:2655;height:2" coordorigin="7838,10994" coordsize="2655,0" path="m7838,10994l10494,10994e" filled="f" stroked="t" strokeweight=".23666pt" strokecolor="#444444">
                <v:path arrowok="t"/>
              </v:shape>
            </v:group>
            <v:group style="position:absolute;left:10494;top:10994;width:573;height:2" coordorigin="10494,10994" coordsize="573,2">
              <v:shape style="position:absolute;left:10494;top:10994;width:573;height:2" coordorigin="10494,10994" coordsize="573,0" path="m10494,10994l11066,10994e" filled="f" stroked="t" strokeweight=".23666pt" strokecolor="#000000">
                <v:path arrowok="t"/>
              </v:shape>
            </v:group>
            <v:group style="position:absolute;left:11066;top:10994;width:540;height:2" coordorigin="11066,10994" coordsize="540,2">
              <v:shape style="position:absolute;left:11066;top:10994;width:540;height:2" coordorigin="11066,10994" coordsize="540,0" path="m11066,10994l11606,10994e" filled="f" stroked="t" strokeweight=".23666pt" strokecolor="#6B6B6B">
                <v:path arrowok="t"/>
              </v:shape>
            </v:group>
            <v:group style="position:absolute;left:1600;top:10994;width:2;height:277" coordorigin="1600,10994" coordsize="2,277">
              <v:shape style="position:absolute;left:1600;top:10994;width:2;height:277" coordorigin="1600,10994" coordsize="0,277" path="m1600,11270l1600,10994e" filled="f" stroked="t" strokeweight=".23666pt" strokecolor="#747474">
                <v:path arrowok="t"/>
              </v:shape>
            </v:group>
            <v:group style="position:absolute;left:2416;top:10965;width:2;height:1077" coordorigin="2416,10965" coordsize="2,1077">
              <v:shape style="position:absolute;left:2416;top:10965;width:2;height:1077" coordorigin="2416,10965" coordsize="0,1077" path="m2416,12042l2416,10965e" filled="f" stroked="t" strokeweight=".94664pt" strokecolor="#606060">
                <v:path arrowok="t"/>
              </v:shape>
            </v:group>
            <v:group style="position:absolute;left:1600;top:11270;width:2;height:1788" coordorigin="1600,11270" coordsize="2,1788">
              <v:shape style="position:absolute;left:1600;top:11270;width:2;height:1788" coordorigin="1600,11270" coordsize="0,1788" path="m1600,13058l1600,11270e" filled="f" stroked="t" strokeweight=".23666pt" strokecolor="#000000">
                <v:path arrowok="t"/>
              </v:shape>
            </v:group>
            <v:group style="position:absolute;left:7407;top:11241;width:2;height:257" coordorigin="7407,11241" coordsize="2,257">
              <v:shape style="position:absolute;left:7407;top:11241;width:2;height:257" coordorigin="7407,11241" coordsize="0,257" path="m7407,11499l7407,11241e" filled="f" stroked="t" strokeweight=".70998pt" strokecolor="#343434">
                <v:path arrowok="t"/>
              </v:shape>
            </v:group>
            <v:group style="position:absolute;left:1183;top:11013;width:2;height:4491" coordorigin="1183,11013" coordsize="2,4491">
              <v:shape style="position:absolute;left:1183;top:11013;width:2;height:4491" coordorigin="1183,11013" coordsize="0,4491" path="m1183,15503l1183,11013e" filled="f" stroked="t" strokeweight=".70998pt" strokecolor="#646464">
                <v:path arrowok="t"/>
              </v:shape>
            </v:group>
            <v:group style="position:absolute;left:7410;top:11442;width:2;height:324" coordorigin="7410,11442" coordsize="2,324">
              <v:shape style="position:absolute;left:7410;top:11442;width:2;height:324" coordorigin="7410,11442" coordsize="0,324" path="m7410,11766l7410,11442e" filled="f" stroked="t" strokeweight=".94664pt" strokecolor="#606060">
                <v:path arrowok="t"/>
              </v:shape>
            </v:group>
            <v:group style="position:absolute;left:398;top:11709;width:2;height:229" coordorigin="398,11709" coordsize="2,229">
              <v:shape style="position:absolute;left:398;top:11709;width:2;height:229" coordorigin="398,11709" coordsize="0,229" path="m398,11937l398,11709e" filled="f" stroked="t" strokeweight=".47332pt" strokecolor="#3F3F3F">
                <v:path arrowok="t"/>
              </v:shape>
            </v:group>
            <v:group style="position:absolute;left:1183;top:11709;width:2;height:229" coordorigin="1183,11709" coordsize="2,229">
              <v:shape style="position:absolute;left:1183;top:11709;width:2;height:229" coordorigin="1183,11709" coordsize="0,229" path="m1183,11937l1183,11709e" filled="f" stroked="t" strokeweight=".47332pt" strokecolor="#4F4F4F">
                <v:path arrowok="t"/>
              </v:shape>
            </v:group>
            <v:group style="position:absolute;left:7412;top:11709;width:2;height:229" coordorigin="7412,11709" coordsize="2,229">
              <v:shape style="position:absolute;left:7412;top:11709;width:2;height:229" coordorigin="7412,11709" coordsize="0,229" path="m7412,11937l7412,11709e" filled="f" stroked="t" strokeweight=".47332pt" strokecolor="#2F2F2F">
                <v:path arrowok="t"/>
              </v:shape>
            </v:group>
            <v:group style="position:absolute;left:11587;top:11709;width:2;height:315" coordorigin="11587,11709" coordsize="2,315">
              <v:shape style="position:absolute;left:11587;top:11709;width:2;height:315" coordorigin="11587,11709" coordsize="0,315" path="m11587,12023l11587,11709e" filled="f" stroked="t" strokeweight=".47332pt" strokecolor="#444444">
                <v:path arrowok="t"/>
              </v:shape>
            </v:group>
            <v:group style="position:absolute;left:2419;top:11966;width:2;height:281" coordorigin="2419,11966" coordsize="2,281">
              <v:shape style="position:absolute;left:2419;top:11966;width:2;height:281" coordorigin="2419,11966" coordsize="0,281" path="m2419,12247l2419,11966e" filled="f" stroked="t" strokeweight=".47332pt" strokecolor="#444444">
                <v:path arrowok="t"/>
              </v:shape>
            </v:group>
            <v:group style="position:absolute;left:7415;top:11880;width:2;height:1321" coordorigin="7415,11880" coordsize="2,1321">
              <v:shape style="position:absolute;left:7415;top:11880;width:2;height:1321" coordorigin="7415,11880" coordsize="0,1321" path="m7415,13201l7415,11880e" filled="f" stroked="t" strokeweight=".94664pt" strokecolor="#5B5B5B">
                <v:path arrowok="t"/>
              </v:shape>
            </v:group>
            <v:group style="position:absolute;left:398;top:12438;width:2;height:291" coordorigin="398,12438" coordsize="2,291">
              <v:shape style="position:absolute;left:398;top:12438;width:2;height:291" coordorigin="398,12438" coordsize="0,291" path="m398,12729l398,12438e" filled="f" stroked="t" strokeweight=".47332pt" strokecolor="#484848">
                <v:path arrowok="t"/>
              </v:shape>
            </v:group>
            <v:group style="position:absolute;left:1183;top:12438;width:2;height:429" coordorigin="1183,12438" coordsize="2,429">
              <v:shape style="position:absolute;left:1183;top:12438;width:2;height:429" coordorigin="1183,12438" coordsize="0,429" path="m1183,12867l1183,12438e" filled="f" stroked="t" strokeweight=".47332pt" strokecolor="#484848">
                <v:path arrowok="t"/>
              </v:shape>
            </v:group>
            <v:group style="position:absolute;left:2419;top:12190;width:2;height:896" coordorigin="2419,12190" coordsize="2,896">
              <v:shape style="position:absolute;left:2419;top:12190;width:2;height:896" coordorigin="2419,12190" coordsize="0,896" path="m2419,13086l2419,12190e" filled="f" stroked="t" strokeweight=".70998pt" strokecolor="#575757">
                <v:path arrowok="t"/>
              </v:shape>
            </v:group>
            <v:group style="position:absolute;left:398;top:12672;width:2;height:195" coordorigin="398,12672" coordsize="2,195">
              <v:shape style="position:absolute;left:398;top:12672;width:2;height:195" coordorigin="398,12672" coordsize="0,195" path="m398,12867l398,12672e" filled="f" stroked="t" strokeweight=".47332pt" strokecolor="#343434">
                <v:path arrowok="t"/>
              </v:shape>
            </v:group>
            <v:group style="position:absolute;left:11587;top:12672;width:2;height:410" coordorigin="11587,12672" coordsize="2,410">
              <v:shape style="position:absolute;left:11587;top:12672;width:2;height:410" coordorigin="11587,12672" coordsize="0,410" path="m11587,13082l11587,12672e" filled="f" stroked="t" strokeweight=".47332pt" strokecolor="#3F3F3F">
                <v:path arrowok="t"/>
              </v:shape>
            </v:group>
            <v:group style="position:absolute;left:383;top:13053;width:166;height:2" coordorigin="383,13053" coordsize="166,2">
              <v:shape style="position:absolute;left:383;top:13053;width:166;height:2" coordorigin="383,13053" coordsize="166,0" path="m383,13053l549,13053e" filled="f" stroked="t" strokeweight=".23666pt" strokecolor="#6B6B6B">
                <v:path arrowok="t"/>
              </v:shape>
            </v:group>
            <v:group style="position:absolute;left:549;top:13053;width:317;height:2" coordorigin="549,13053" coordsize="317,2">
              <v:shape style="position:absolute;left:549;top:13053;width:317;height:2" coordorigin="549,13053" coordsize="317,0" path="m549,13053l866,13053e" filled="f" stroked="t" strokeweight=".23666pt" strokecolor="#000000">
                <v:path arrowok="t"/>
              </v:shape>
            </v:group>
            <v:group style="position:absolute;left:866;top:13053;width:1538;height:2" coordorigin="866,13053" coordsize="1538,2">
              <v:shape style="position:absolute;left:866;top:13053;width:1538;height:2" coordorigin="866,13053" coordsize="1538,0" path="m866,13053l2404,13053e" filled="f" stroked="t" strokeweight=".23666pt" strokecolor="#707070">
                <v:path arrowok="t"/>
              </v:shape>
            </v:group>
            <v:group style="position:absolute;left:8652;top:13053;width:506;height:2" coordorigin="8652,13053" coordsize="506,2">
              <v:shape style="position:absolute;left:8652;top:13053;width:506;height:2" coordorigin="8652,13053" coordsize="506,0" path="m8652,13053l9159,13053e" filled="f" stroked="t" strokeweight="2.3666pt" strokecolor="#677070">
                <v:path arrowok="t"/>
              </v:shape>
            </v:group>
            <v:group style="position:absolute;left:1600;top:13053;width:2;height:119" coordorigin="1600,13053" coordsize="2,119">
              <v:shape style="position:absolute;left:1600;top:13053;width:2;height:119" coordorigin="1600,13053" coordsize="0,119" path="m1600,13172l1600,13053e" filled="f" stroked="t" strokeweight=".23666pt" strokecolor="#808080">
                <v:path arrowok="t"/>
              </v:shape>
            </v:group>
            <v:group style="position:absolute;left:2419;top:13024;width:2;height:491" coordorigin="2419,13024" coordsize="2,491">
              <v:shape style="position:absolute;left:2419;top:13024;width:2;height:491" coordorigin="2419,13024" coordsize="0,491" path="m2419,13515l2419,13024e" filled="f" stroked="t" strokeweight=".47332pt" strokecolor="#484848">
                <v:path arrowok="t"/>
              </v:shape>
            </v:group>
            <v:group style="position:absolute;left:10439;top:12991;width:95;height:186" coordorigin="10439,12991" coordsize="95,186">
              <v:shape style="position:absolute;left:10439;top:12991;width:95;height:186" coordorigin="10439,12991" coordsize="95,186" path="m10439,12991l10534,12991,10534,13177,10439,13177,10439,12991xe" filled="t" fillcolor="#3B3F48" stroked="f">
                <v:path arrowok="t"/>
                <v:fill/>
              </v:shape>
            </v:group>
            <v:group style="position:absolute;left:1600;top:13172;width:2;height:1163" coordorigin="1600,13172" coordsize="2,1163">
              <v:shape style="position:absolute;left:1600;top:13172;width:2;height:1163" coordorigin="1600,13172" coordsize="0,1163" path="m1600,14335l1600,13172e" filled="f" stroked="t" strokeweight=".23666pt" strokecolor="#000000">
                <v:path arrowok="t"/>
              </v:shape>
            </v:group>
            <v:group style="position:absolute;left:3891;top:13673;width:620;height:2" coordorigin="3891,13673" coordsize="620,2">
              <v:shape style="position:absolute;left:3891;top:13673;width:620;height:2" coordorigin="3891,13673" coordsize="620,0" path="m3891,13673l4511,13673e" filled="f" stroked="t" strokeweight="1.89328pt" strokecolor="#2364B3">
                <v:path arrowok="t"/>
              </v:shape>
            </v:group>
            <v:group style="position:absolute;left:7417;top:13144;width:2;height:372" coordorigin="7417,13144" coordsize="2,372">
              <v:shape style="position:absolute;left:7417;top:13144;width:2;height:372" coordorigin="7417,13144" coordsize="0,372" path="m7417,13515l7417,13144e" filled="f" stroked="t" strokeweight=".47332pt" strokecolor="#383838">
                <v:path arrowok="t"/>
              </v:shape>
            </v:group>
            <v:group style="position:absolute;left:10512;top:13144;width:2;height:372" coordorigin="10512,13144" coordsize="2,372">
              <v:shape style="position:absolute;left:10512;top:13144;width:2;height:372" coordorigin="10512,13144" coordsize="0,372" path="m10512,13515l10512,13144e" filled="f" stroked="t" strokeweight="1.89328pt" strokecolor="#545454">
                <v:path arrowok="t"/>
              </v:shape>
            </v:group>
            <v:group style="position:absolute;left:398;top:13458;width:2;height:243" coordorigin="398,13458" coordsize="2,243">
              <v:shape style="position:absolute;left:398;top:13458;width:2;height:243" coordorigin="398,13458" coordsize="0,243" path="m398,13701l398,13458e" filled="f" stroked="t" strokeweight=".47332pt" strokecolor="#484848">
                <v:path arrowok="t"/>
              </v:shape>
            </v:group>
            <v:group style="position:absolute;left:1183;top:13458;width:2;height:319" coordorigin="1183,13458" coordsize="2,319">
              <v:shape style="position:absolute;left:1183;top:13458;width:2;height:319" coordorigin="1183,13458" coordsize="0,319" path="m1183,13778l1183,13458e" filled="f" stroked="t" strokeweight=".47332pt" strokecolor="#383838">
                <v:path arrowok="t"/>
              </v:shape>
            </v:group>
            <v:group style="position:absolute;left:2419;top:13444;width:2;height:553" coordorigin="2419,13444" coordsize="2,553">
              <v:shape style="position:absolute;left:2419;top:13444;width:2;height:553" coordorigin="2419,13444" coordsize="0,553" path="m2419,13997l2419,13444e" filled="f" stroked="t" strokeweight=".94664pt" strokecolor="#575B64">
                <v:path arrowok="t"/>
              </v:shape>
            </v:group>
            <v:group style="position:absolute;left:2362;top:13701;width:672;height:2" coordorigin="2362,13701" coordsize="672,2">
              <v:shape style="position:absolute;left:2362;top:13701;width:672;height:2" coordorigin="2362,13701" coordsize="672,0" path="m2362,13701l3034,13701e" filled="f" stroked="t" strokeweight=".70998pt" strokecolor="#3470CC">
                <v:path arrowok="t"/>
              </v:shape>
            </v:group>
            <v:group style="position:absolute;left:2783;top:13673;width:563;height:2" coordorigin="2783,13673" coordsize="563,2">
              <v:shape style="position:absolute;left:2783;top:13673;width:563;height:2" coordorigin="2783,13673" coordsize="563,0" path="m2783,13673l3346,13673e" filled="f" stroked="t" strokeweight="1.1833pt" strokecolor="#2F67BC">
                <v:path arrowok="t"/>
              </v:shape>
            </v:group>
            <v:group style="position:absolute;left:3318;top:13654;width:312;height:2" coordorigin="3318,13654" coordsize="312,2">
              <v:shape style="position:absolute;left:3318;top:13654;width:312;height:2" coordorigin="3318,13654" coordsize="312,0" path="m3318,13654l3630,13654e" filled="f" stroked="t" strokeweight=".94664pt" strokecolor="#3B77CC">
                <v:path arrowok="t"/>
              </v:shape>
            </v:group>
            <v:group style="position:absolute;left:3526;top:13642;width:525;height:2" coordorigin="3526,13642" coordsize="525,2">
              <v:shape style="position:absolute;left:3526;top:13642;width:525;height:2" coordorigin="3526,13642" coordsize="525,0" path="m3526,13642l4052,13642e" filled="f" stroked="t" strokeweight=".70998pt" strokecolor="#3F80CC">
                <v:path arrowok="t"/>
              </v:shape>
            </v:group>
            <v:group style="position:absolute;left:4511;top:13673;width:435;height:2" coordorigin="4511,13673" coordsize="435,2">
              <v:shape style="position:absolute;left:4511;top:13673;width:435;height:2" coordorigin="4511,13673" coordsize="435,0" path="m4511,13673l4946,13673e" filled="f" stroked="t" strokeweight=".23666pt" strokecolor="#1C64BF">
                <v:path arrowok="t"/>
              </v:shape>
            </v:group>
            <v:group style="position:absolute;left:7417;top:13458;width:2;height:644" coordorigin="7417,13458" coordsize="2,644">
              <v:shape style="position:absolute;left:7417;top:13458;width:2;height:644" coordorigin="7417,13458" coordsize="0,644" path="m7417,14102l7417,13458e" filled="f" stroked="t" strokeweight=".70998pt" strokecolor="#575757">
                <v:path arrowok="t"/>
              </v:shape>
            </v:group>
            <v:group style="position:absolute;left:11589;top:13082;width:2;height:696" coordorigin="11589,13082" coordsize="2,696">
              <v:shape style="position:absolute;left:11589;top:13082;width:2;height:696" coordorigin="11589,13082" coordsize="0,696" path="m11589,13778l11589,13082e" filled="f" stroked="t" strokeweight=".70998pt" strokecolor="#606060">
                <v:path arrowok="t"/>
              </v:shape>
            </v:group>
            <v:group style="position:absolute;left:398;top:13644;width:2;height:133" coordorigin="398,13644" coordsize="2,133">
              <v:shape style="position:absolute;left:398;top:13644;width:2;height:133" coordorigin="398,13644" coordsize="0,133" path="m398,13778l398,13644e" filled="f" stroked="t" strokeweight=".47332pt" strokecolor="#282828">
                <v:path arrowok="t"/>
              </v:shape>
            </v:group>
            <v:group style="position:absolute;left:398;top:13840;width:2;height:367" coordorigin="398,13840" coordsize="2,367">
              <v:shape style="position:absolute;left:398;top:13840;width:2;height:367" coordorigin="398,13840" coordsize="0,367" path="m398,14207l398,13840e" filled="f" stroked="t" strokeweight=".94664pt" strokecolor="#747474">
                <v:path arrowok="t"/>
              </v:shape>
            </v:group>
            <v:group style="position:absolute;left:2419;top:13940;width:2;height:291" coordorigin="2419,13940" coordsize="2,291">
              <v:shape style="position:absolute;left:2419;top:13940;width:2;height:291" coordorigin="2419,13940" coordsize="0,291" path="m2419,14231l2419,13940e" filled="f" stroked="t" strokeweight=".47332pt" strokecolor="#444444">
                <v:path arrowok="t"/>
              </v:shape>
            </v:group>
            <v:group style="position:absolute;left:7417;top:14045;width:2;height:319" coordorigin="7417,14045" coordsize="2,319">
              <v:shape style="position:absolute;left:7417;top:14045;width:2;height:319" coordorigin="7417,14045" coordsize="0,319" path="m7417,14364l7417,14045e" filled="f" stroked="t" strokeweight=".47332pt" strokecolor="#383838">
                <v:path arrowok="t"/>
              </v:shape>
            </v:group>
            <v:group style="position:absolute;left:400;top:14173;width:2;height:191" coordorigin="400,14173" coordsize="2,191">
              <v:shape style="position:absolute;left:400;top:14173;width:2;height:191" coordorigin="400,14173" coordsize="0,191" path="m400,14364l400,14173e" filled="f" stroked="t" strokeweight=".70998pt" strokecolor="#606060">
                <v:path arrowok="t"/>
              </v:shape>
            </v:group>
            <v:group style="position:absolute;left:11592;top:14173;width:2;height:191" coordorigin="11592,14173" coordsize="2,191">
              <v:shape style="position:absolute;left:11592;top:14173;width:2;height:191" coordorigin="11592,14173" coordsize="0,191" path="m11592,14364l11592,14173e" filled="f" stroked="t" strokeweight=".47332pt" strokecolor="#343434">
                <v:path arrowok="t"/>
              </v:shape>
            </v:group>
            <v:group style="position:absolute;left:393;top:15496;width:502;height:2" coordorigin="393,15496" coordsize="502,2">
              <v:shape style="position:absolute;left:393;top:15496;width:502;height:2" coordorigin="393,15496" coordsize="502,0" path="m393,15496l895,15496e" filled="f" stroked="t" strokeweight=".47332pt" strokecolor="#5B5B5B">
                <v:path arrowok="t"/>
              </v:shape>
            </v:group>
            <v:group style="position:absolute;left:393;top:15499;width:11203;height:2" coordorigin="393,15499" coordsize="11203,2">
              <v:shape style="position:absolute;left:393;top:15499;width:11203;height:2" coordorigin="393,15499" coordsize="11203,0" path="m393,15499l11596,15499e" filled="f" stroked="t" strokeweight=".70998pt" strokecolor="#606060">
                <v:path arrowok="t"/>
              </v:shape>
            </v:group>
            <v:group style="position:absolute;left:1600;top:14335;width:2;height:1163" coordorigin="1600,14335" coordsize="2,1163">
              <v:shape style="position:absolute;left:1600;top:14335;width:2;height:1163" coordorigin="1600,14335" coordsize="0,1163" path="m1600,15499l1600,14335e" filled="f" stroked="t" strokeweight=".23666pt" strokecolor="#646464">
                <v:path arrowok="t"/>
              </v:shape>
            </v:group>
            <v:group style="position:absolute;left:2421;top:14173;width:2;height:1335" coordorigin="2421,14173" coordsize="2,1335">
              <v:shape style="position:absolute;left:2421;top:14173;width:2;height:1335" coordorigin="2421,14173" coordsize="0,1335" path="m2421,15508l2421,14173e" filled="f" stroked="t" strokeweight=".70998pt" strokecolor="#5B5B5B">
                <v:path arrowok="t"/>
              </v:shape>
            </v:group>
            <v:group style="position:absolute;left:4392;top:15496;width:1003;height:2" coordorigin="4392,15496" coordsize="1003,2">
              <v:shape style="position:absolute;left:4392;top:15496;width:1003;height:2" coordorigin="4392,15496" coordsize="1003,0" path="m4392,15496l5396,15496e" filled="f" stroked="t" strokeweight=".70998pt" strokecolor="#545454">
                <v:path arrowok="t"/>
              </v:shape>
            </v:group>
            <v:group style="position:absolute;left:7419;top:14307;width:2;height:1201" coordorigin="7419,14307" coordsize="2,1201">
              <v:shape style="position:absolute;left:7419;top:14307;width:2;height:1201" coordorigin="7419,14307" coordsize="0,1201" path="m7419,15508l7419,14307e" filled="f" stroked="t" strokeweight=".94664pt" strokecolor="#5B5B5B">
                <v:path arrowok="t"/>
              </v:shape>
            </v:group>
            <v:group style="position:absolute;left:9902;top:15501;width:620;height:2" coordorigin="9902,15501" coordsize="620,2">
              <v:shape style="position:absolute;left:9902;top:15501;width:620;height:2" coordorigin="9902,15501" coordsize="620,0" path="m9902,15501l10522,15501e" filled="f" stroked="t" strokeweight=".70998pt" strokecolor="#60606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56"/>
          <w:position w:val="3"/>
        </w:rPr>
        <w:t>::r: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1"/>
          <w:szCs w:val="11"/>
          <w:color w:val="808285"/>
          <w:spacing w:val="0"/>
          <w:w w:val="100"/>
          <w:b/>
          <w:bCs/>
          <w:i/>
          <w:position w:val="6"/>
        </w:rPr>
        <w:t>""t\</w:t>
      </w:r>
      <w:r>
        <w:rPr>
          <w:rFonts w:ascii="Times New Roman" w:hAnsi="Times New Roman" w:cs="Times New Roman" w:eastAsia="Times New Roman"/>
          <w:sz w:val="11"/>
          <w:szCs w:val="11"/>
          <w:color w:val="808285"/>
          <w:spacing w:val="0"/>
          <w:w w:val="100"/>
          <w:b/>
          <w:bCs/>
          <w:i/>
          <w:position w:val="6"/>
        </w:rPr>
        <w:t>..,._,..</w:t>
      </w:r>
      <w:r>
        <w:rPr>
          <w:rFonts w:ascii="Times New Roman" w:hAnsi="Times New Roman" w:cs="Times New Roman" w:eastAsia="Times New Roman"/>
          <w:sz w:val="11"/>
          <w:szCs w:val="11"/>
          <w:color w:val="808285"/>
          <w:spacing w:val="0"/>
          <w:w w:val="100"/>
          <w:b/>
          <w:bCs/>
          <w:i/>
          <w:position w:val="6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808285"/>
          <w:spacing w:val="0"/>
          <w:w w:val="100"/>
          <w:b/>
          <w:bCs/>
          <w:i/>
          <w:position w:val="6"/>
        </w:rPr>
      </w:r>
      <w:r>
        <w:rPr>
          <w:rFonts w:ascii="Times New Roman" w:hAnsi="Times New Roman" w:cs="Times New Roman" w:eastAsia="Times New Roman"/>
          <w:sz w:val="8"/>
          <w:szCs w:val="8"/>
          <w:color w:val="9A9C99"/>
          <w:spacing w:val="-8"/>
          <w:w w:val="183"/>
          <w:b/>
          <w:bCs/>
          <w:position w:val="6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565656"/>
          <w:spacing w:val="-9"/>
          <w:w w:val="109"/>
          <w:b/>
          <w:bCs/>
          <w:position w:val="6"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9A9C99"/>
          <w:spacing w:val="-9"/>
          <w:w w:val="121"/>
          <w:b/>
          <w:bCs/>
          <w:position w:val="6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808285"/>
          <w:spacing w:val="0"/>
          <w:w w:val="100"/>
          <w:b/>
          <w:bCs/>
          <w:position w:val="6"/>
        </w:rPr>
        <w:t>ll"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2399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4"/>
          <w:szCs w:val="24"/>
          <w:color w:val="0144C4"/>
          <w:spacing w:val="0"/>
          <w:w w:val="119"/>
          <w:b/>
          <w:bCs/>
          <w:position w:val="-1"/>
        </w:rPr>
        <w:t>f{</w:t>
      </w:r>
      <w:r>
        <w:rPr>
          <w:rFonts w:ascii="Arial" w:hAnsi="Arial" w:cs="Arial" w:eastAsia="Arial"/>
          <w:sz w:val="24"/>
          <w:szCs w:val="24"/>
          <w:color w:val="0144C4"/>
          <w:spacing w:val="0"/>
          <w:w w:val="119"/>
          <w:b/>
          <w:bCs/>
          <w:position w:val="-1"/>
        </w:rPr>
        <w:t>\</w:t>
      </w:r>
      <w:r>
        <w:rPr>
          <w:rFonts w:ascii="Arial" w:hAnsi="Arial" w:cs="Arial" w:eastAsia="Arial"/>
          <w:sz w:val="24"/>
          <w:szCs w:val="24"/>
          <w:color w:val="0144C4"/>
          <w:spacing w:val="0"/>
          <w:w w:val="119"/>
          <w:b/>
          <w:bCs/>
          <w:position w:val="-1"/>
        </w:rPr>
        <w:t>Ç)</w:t>
      </w:r>
      <w:r>
        <w:rPr>
          <w:rFonts w:ascii="Arial" w:hAnsi="Arial" w:cs="Arial" w:eastAsia="Arial"/>
          <w:sz w:val="24"/>
          <w:szCs w:val="24"/>
          <w:color w:val="0144C4"/>
          <w:spacing w:val="0"/>
          <w:w w:val="119"/>
          <w:b/>
          <w:bCs/>
          <w:position w:val="-1"/>
        </w:rPr>
        <w:t>.Ç</w:t>
      </w:r>
      <w:r>
        <w:rPr>
          <w:rFonts w:ascii="Arial" w:hAnsi="Arial" w:cs="Arial" w:eastAsia="Arial"/>
          <w:sz w:val="24"/>
          <w:szCs w:val="24"/>
          <w:color w:val="0144C4"/>
          <w:spacing w:val="-75"/>
          <w:w w:val="119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0144C4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0144C4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Ende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KARA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80" w:right="240"/>
        </w:sectPr>
      </w:pPr>
      <w:rPr/>
    </w:p>
    <w:p>
      <w:pPr>
        <w:spacing w:before="0" w:after="0" w:line="689" w:lineRule="exact"/>
        <w:ind w:left="1271" w:right="-20"/>
        <w:jc w:val="left"/>
        <w:tabs>
          <w:tab w:pos="3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87"/>
          <w:szCs w:val="87"/>
          <w:color w:val="1F1F1F"/>
          <w:spacing w:val="0"/>
          <w:w w:val="214"/>
          <w:i/>
          <w:position w:val="-26"/>
        </w:rPr>
        <w:t>l</w:t>
      </w:r>
      <w:r>
        <w:rPr>
          <w:rFonts w:ascii="Arial" w:hAnsi="Arial" w:cs="Arial" w:eastAsia="Arial"/>
          <w:sz w:val="87"/>
          <w:szCs w:val="87"/>
          <w:color w:val="1F1F1F"/>
          <w:spacing w:val="0"/>
          <w:w w:val="100"/>
          <w:i/>
          <w:position w:val="-26"/>
        </w:rPr>
        <w:tab/>
      </w:r>
      <w:r>
        <w:rPr>
          <w:rFonts w:ascii="Arial" w:hAnsi="Arial" w:cs="Arial" w:eastAsia="Arial"/>
          <w:sz w:val="87"/>
          <w:szCs w:val="87"/>
          <w:color w:val="1F1F1F"/>
          <w:spacing w:val="0"/>
          <w:w w:val="100"/>
          <w:i/>
          <w:position w:val="-26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7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7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7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  <w:position w:val="-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4"/>
          <w:position w:val="-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61"/>
          <w:position w:val="-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61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7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215"/>
          <w:position w:val="-7"/>
        </w:rPr>
        <w:t>İ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20" w:bottom="280" w:left="0" w:right="100"/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70" w:lineRule="exact"/>
        <w:ind w:left="1233" w:right="238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3" w:lineRule="exact"/>
        <w:ind w:left="966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F1F1F"/>
          <w:spacing w:val="0"/>
          <w:w w:val="98"/>
          <w:position w:val="-1"/>
        </w:rPr>
        <w:t>BÜYÜKŞEHIR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right="-20"/>
        <w:jc w:val="left"/>
        <w:tabs>
          <w:tab w:pos="66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8"/>
          <w:position w:val="3"/>
        </w:rPr>
        <w:t>BAŞKANLJÖI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3"/>
        </w:rPr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56"/>
          <w:position w:val="-1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2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100"/>
          <w:cols w:num="2" w:equalWidth="0">
            <w:col w:w="2028" w:space="1867"/>
            <w:col w:w="7925"/>
          </w:cols>
        </w:sectPr>
      </w:pPr>
      <w:rPr/>
    </w:p>
    <w:p>
      <w:pPr>
        <w:spacing w:before="0" w:after="0" w:line="174" w:lineRule="exact"/>
        <w:ind w:left="1008" w:right="5900"/>
        <w:jc w:val="center"/>
        <w:tabs>
          <w:tab w:pos="4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8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18" w:right="-20"/>
        <w:jc w:val="left"/>
        <w:tabs>
          <w:tab w:pos="1740" w:val="left"/>
          <w:tab w:pos="3560" w:val="left"/>
          <w:tab w:pos="5860" w:val="left"/>
          <w:tab w:pos="7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12.0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17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  <w:position w:val="1"/>
        </w:rPr>
        <w:t>Jf3i!diriı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15:29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0"/>
          <w:position w:val="0"/>
        </w:rPr>
        <w:t>Tel: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232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  <w:position w:val="0"/>
        </w:rPr>
        <w:t>8787029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8" w:after="0" w:line="250" w:lineRule="auto"/>
        <w:ind w:left="537" w:right="3502"/>
        <w:jc w:val="left"/>
        <w:tabs>
          <w:tab w:pos="1740" w:val="left"/>
          <w:tab w:pos="3560" w:val="left"/>
          <w:tab w:pos="4780" w:val="left"/>
          <w:tab w:pos="5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9.731659pt;margin-top:16.884007pt;width:9.452625pt;height:17.5pt;mso-position-horizontal-relative:page;mso-position-vertical-relative:paragraph;z-index:-12566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343434"/>
                      <w:spacing w:val="0"/>
                      <w:w w:val="194"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0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12.0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78"/>
        </w:rPr>
        <w:t>IJ&lt;.ayıt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:3011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!Bil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0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8"/>
        </w:rPr>
        <w:t>Bildiri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-3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0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Ankara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asfaltı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Gfine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petrol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karşısı.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Armutlu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  <w:position w:val="1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  <w:position w:val="1"/>
        </w:rPr>
        <w:t>KEMALPAŞA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  <w:position w:val="1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537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0"/>
        </w:rPr>
        <w:t>:Ankara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asfaltı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petrol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karşısı.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Armut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0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315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05"/>
          <w:w w:val="3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MALPAŞ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518" w:right="-20"/>
        <w:jc w:val="left"/>
        <w:tabs>
          <w:tab w:pos="1740" w:val="left"/>
          <w:tab w:pos="3500" w:val="left"/>
          <w:tab w:pos="5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Arazi</w:t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779"/>
          <w:spacing w:val="0"/>
          <w:w w:val="151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779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5"/>
          <w:position w:val="1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192" w:lineRule="exact"/>
        <w:ind w:left="537" w:right="-20"/>
        <w:jc w:val="left"/>
        <w:tabs>
          <w:tab w:pos="4040" w:val="left"/>
          <w:tab w:pos="7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96.147919pt;margin-top:9.941607pt;width:.1pt;height:15.688966pt;mso-position-horizontal-relative:page;mso-position-vertical-relative:paragraph;z-index:-12574" coordorigin="9923,199" coordsize="2,314">
            <v:shape style="position:absolute;left:9923;top:199;width:2;height:314" coordorigin="9923,199" coordsize="0,314" path="m9923,513l9923,199e" filled="f" stroked="t" strokeweight="2.43599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6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100"/>
        </w:sectPr>
      </w:pPr>
      <w:rPr/>
    </w:p>
    <w:p>
      <w:pPr>
        <w:spacing w:before="12" w:after="0" w:line="240" w:lineRule="auto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506332pt;margin-top:3.868305pt;width:33.103395pt;height:26pt;mso-position-horizontal-relative:page;mso-position-vertical-relative:paragraph;z-index:-1256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F1F1F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lletonarJnc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hşap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1" w:lineRule="exact"/>
        <w:ind w:left="1210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57779"/>
          <w:spacing w:val="-40"/>
          <w:w w:val="12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0"/>
          <w:w w:val="64"/>
          <w:position w:val="-2"/>
        </w:rPr>
        <w:t>··</w:t>
      </w:r>
      <w:r>
        <w:rPr>
          <w:rFonts w:ascii="Arial" w:hAnsi="Arial" w:cs="Arial" w:eastAsia="Arial"/>
          <w:sz w:val="23"/>
          <w:szCs w:val="23"/>
          <w:color w:val="5E5E5E"/>
          <w:spacing w:val="-42"/>
          <w:w w:val="64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-30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35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-30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24"/>
          <w:w w:val="8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-48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-30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0"/>
          <w:w w:val="63"/>
          <w:position w:val="-2"/>
        </w:rPr>
        <w:t>···</w:t>
      </w:r>
      <w:r>
        <w:rPr>
          <w:rFonts w:ascii="Arial" w:hAnsi="Arial" w:cs="Arial" w:eastAsia="Arial"/>
          <w:sz w:val="23"/>
          <w:szCs w:val="23"/>
          <w:color w:val="5E5E5E"/>
          <w:spacing w:val="1"/>
          <w:w w:val="6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43434"/>
          <w:spacing w:val="1"/>
          <w:w w:val="60"/>
          <w:position w:val="-2"/>
        </w:rPr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0"/>
          <w:emboss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0"/>
          <w:emboss/>
          <w:position w:val="-2"/>
        </w:rPr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0"/>
          <w:position w:val="-2"/>
        </w:rPr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0"/>
          <w:position w:val="-2"/>
        </w:rPr>
        <w:t>···</w:t>
      </w:r>
      <w:r>
        <w:rPr>
          <w:rFonts w:ascii="Arial" w:hAnsi="Arial" w:cs="Arial" w:eastAsia="Arial"/>
          <w:sz w:val="23"/>
          <w:szCs w:val="23"/>
          <w:color w:val="343434"/>
          <w:spacing w:val="-50"/>
          <w:w w:val="60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71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-46"/>
          <w:w w:val="71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0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42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-35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35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71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858787"/>
          <w:spacing w:val="-46"/>
          <w:w w:val="71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30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-48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-40"/>
          <w:w w:val="12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-36"/>
          <w:w w:val="12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30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-35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0"/>
          <w:w w:val="71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32"/>
          <w:w w:val="71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858787"/>
          <w:spacing w:val="-36"/>
          <w:w w:val="12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35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-42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30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-30"/>
          <w:w w:val="8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26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1F1F1F"/>
          <w:spacing w:val="-24"/>
          <w:w w:val="8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35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-35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35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43434"/>
          <w:spacing w:val="-30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0"/>
          <w:w w:val="60"/>
          <w:position w:val="-2"/>
        </w:rPr>
        <w:t>······</w:t>
      </w:r>
      <w:r>
        <w:rPr>
          <w:rFonts w:ascii="Arial" w:hAnsi="Arial" w:cs="Arial" w:eastAsia="Arial"/>
          <w:sz w:val="23"/>
          <w:szCs w:val="23"/>
          <w:color w:val="5E5E5E"/>
          <w:spacing w:val="-1"/>
          <w:w w:val="60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-1"/>
          <w:w w:val="71"/>
          <w:position w:val="-2"/>
        </w:rPr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71"/>
          <w:emboss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71"/>
          <w:emboss/>
          <w:position w:val="-2"/>
        </w:rPr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71"/>
          <w:position w:val="-2"/>
        </w:rPr>
      </w:r>
      <w:r>
        <w:rPr>
          <w:rFonts w:ascii="Arial" w:hAnsi="Arial" w:cs="Arial" w:eastAsia="Arial"/>
          <w:sz w:val="23"/>
          <w:szCs w:val="23"/>
          <w:color w:val="757779"/>
          <w:spacing w:val="-46"/>
          <w:w w:val="71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0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42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-46"/>
          <w:w w:val="8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C4C4C4"/>
          <w:spacing w:val="-39"/>
          <w:w w:val="61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-42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24"/>
          <w:w w:val="8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-35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63"/>
          <w:position w:val="-2"/>
        </w:rPr>
        <w:t>···</w:t>
      </w:r>
      <w:r>
        <w:rPr>
          <w:rFonts w:ascii="Arial" w:hAnsi="Arial" w:cs="Arial" w:eastAsia="Arial"/>
          <w:sz w:val="23"/>
          <w:szCs w:val="23"/>
          <w:color w:val="757779"/>
          <w:spacing w:val="-49"/>
          <w:w w:val="6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0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-34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-36"/>
          <w:w w:val="12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-30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-51"/>
          <w:w w:val="66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343434"/>
          <w:spacing w:val="-30"/>
          <w:w w:val="8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71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-46"/>
          <w:w w:val="71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0"/>
          <w:w w:val="61"/>
          <w:position w:val="-2"/>
        </w:rPr>
        <w:t>··</w:t>
      </w:r>
      <w:r>
        <w:rPr>
          <w:rFonts w:ascii="Arial" w:hAnsi="Arial" w:cs="Arial" w:eastAsia="Arial"/>
          <w:sz w:val="23"/>
          <w:szCs w:val="23"/>
          <w:color w:val="5E5E5E"/>
          <w:spacing w:val="-28"/>
          <w:w w:val="61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757779"/>
          <w:spacing w:val="-30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464646"/>
          <w:spacing w:val="-24"/>
          <w:w w:val="8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5E5E5E"/>
          <w:spacing w:val="0"/>
          <w:w w:val="102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11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8.541779pt;margin-top:-11.17496pt;width:36.555542pt;height:8.5pt;mso-position-horizontal-relative:page;mso-position-vertical-relative:paragraph;z-index:-12564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64646"/>
                      <w:spacing w:val="0"/>
                      <w:w w:val="82"/>
                    </w:rPr>
                    <w:t>Çe_lik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64646"/>
                      <w:spacing w:val="0"/>
                      <w:w w:val="82"/>
                    </w:rPr>
                    <w:t>   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64646"/>
                      <w:spacing w:val="20"/>
                      <w:w w:val="8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64646"/>
                      <w:spacing w:val="0"/>
                      <w:w w:val="100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64646"/>
                      <w:spacing w:val="0"/>
                      <w:w w:val="10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7.12912pt;margin-top:-8.192161pt;width:36.974056pt;height:25pt;mso-position-horizontal-relative:page;mso-position-vertical-relative:paragraph;z-index:-12563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tabs>
                      <w:tab w:pos="460" w:val="left"/>
                    </w:tabs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AFAFAF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AFAFA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AFAFA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AFAFAF"/>
                      <w:spacing w:val="0"/>
                      <w:w w:val="102"/>
                      <w:position w:val="-1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w w:val="97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98"/>
          <w:position w:val="1"/>
        </w:rPr>
        <w:t>n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66"/>
          <w:position w:val="1"/>
        </w:rPr>
        <w:t>ı</w:t>
      </w:r>
      <w:r>
        <w:rPr>
          <w:rFonts w:ascii="Arial" w:hAnsi="Arial" w:cs="Arial" w:eastAsia="Arial"/>
          <w:sz w:val="16"/>
          <w:szCs w:val="16"/>
          <w:color w:val="34343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100"/>
          <w:cols w:num="2" w:equalWidth="0">
            <w:col w:w="5843" w:space="100"/>
            <w:col w:w="5877"/>
          </w:cols>
        </w:sectPr>
      </w:pPr>
      <w:rPr/>
    </w:p>
    <w:p>
      <w:pPr>
        <w:spacing w:before="62" w:after="0" w:line="270" w:lineRule="atLeast"/>
        <w:ind w:left="2552" w:right="2701" w:firstLine="-2015"/>
        <w:jc w:val="left"/>
        <w:tabs>
          <w:tab w:pos="2620" w:val="left"/>
          <w:tab w:pos="6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4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71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7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1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Yaşa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ÜRK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1"/>
          <w:w w:val="9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6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58"/>
        </w:rPr>
        <w:t>lK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59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iracı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5"/>
          <w:w w:val="1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9"/>
        </w:rPr>
        <w:t>GüNDÜZ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\ıniri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20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Hilmi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"/>
          <w:w w:val="10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5"/>
        </w:rPr>
        <w:t>TEPE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1" w:lineRule="exact"/>
        <w:ind w:left="2552" w:right="-20"/>
        <w:jc w:val="left"/>
        <w:tabs>
          <w:tab w:pos="5160" w:val="left"/>
          <w:tab w:pos="7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4"/>
        </w:rPr>
        <w:t>f-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4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5"/>
          <w:w w:val="126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210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210"/>
          <w:position w:val="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21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"/>
          <w:w w:val="21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  <w:position w:val="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15:30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  <w:position w:val="1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1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1"/>
        </w:rPr>
        <w:t>15:38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518"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pidcn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  <w:position w:val="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  <w:position w:val="0"/>
        </w:rPr>
        <w:t>080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518"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50"/>
          <w:position w:val="8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4"/>
          <w:w w:val="97"/>
          <w:position w:val="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7"/>
          <w:position w:val="8"/>
        </w:rPr>
        <w:t>kibi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5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5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9"/>
          <w:position w:val="0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5074" w:right="4414"/>
        <w:jc w:val="center"/>
        <w:tabs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57779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1" w:after="0" w:line="240" w:lineRule="auto"/>
        <w:ind w:left="5041" w:right="458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2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1"/>
        </w:rPr>
        <w:t>mniyet-Jandıınııa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2552" w:right="-20"/>
        <w:jc w:val="left"/>
        <w:tabs>
          <w:tab w:pos="3880" w:val="left"/>
          <w:tab w:pos="5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rsonel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1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9"/>
        </w:rPr>
        <w:t>a.lga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7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left="537" w:right="-20"/>
        <w:jc w:val="left"/>
        <w:tabs>
          <w:tab w:pos="2640" w:val="left"/>
          <w:tab w:pos="5060" w:val="left"/>
          <w:tab w:pos="7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2"/>
          <w:w w:val="8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rdımcı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227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22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52"/>
          <w:w w:val="2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7"/>
          <w:position w:val="1"/>
        </w:rPr>
        <w:t>Perso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98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3"/>
          <w:w w:val="109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0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1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4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57779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5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</w:rPr>
        <w:t>loöııO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25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3"/>
        </w:rPr>
        <w:t>[Yardıma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7"/>
        </w:rPr>
        <w:t>Plak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9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"/>
          <w:w w:val="12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257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Adı-Soya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8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57779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40" w:lineRule="auto"/>
        <w:ind w:left="5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Playııı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</w:rPr>
        <w:t>duma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5"/>
        </w:rPr>
        <w:t>n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5"/>
        </w:rPr>
        <w:t>l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5"/>
        </w:rPr>
        <w:t>ı</w:t>
      </w:r>
      <w:r>
        <w:rPr>
          <w:rFonts w:ascii="Arial" w:hAnsi="Arial" w:cs="Arial" w:eastAsia="Arial"/>
          <w:sz w:val="18"/>
          <w:szCs w:val="18"/>
          <w:color w:val="343434"/>
          <w:spacing w:val="-21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3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059" w:right="418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SöndUrınede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93" w:lineRule="exact"/>
        <w:ind w:left="-1516428" w:right="-20"/>
        <w:jc w:val="left"/>
        <w:tabs>
          <w:tab w:pos="5080" w:val="left"/>
          <w:tab w:pos="6960" w:val="left"/>
          <w:tab w:pos="8520" w:val="left"/>
          <w:tab w:pos="10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7734"/>
          <w:w w:val="600"/>
          <w:position w:val="-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  <w:position w:val="-1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4"/>
          <w:position w:val="-2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88"/>
          <w:position w:val="-2"/>
        </w:rPr>
        <w:t>IKöpO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88"/>
          <w:position w:val="-2"/>
        </w:rPr>
        <w:t>k</w:t>
      </w:r>
      <w:r>
        <w:rPr>
          <w:rFonts w:ascii="Arial" w:hAnsi="Arial" w:cs="Arial" w:eastAsia="Arial"/>
          <w:sz w:val="17"/>
          <w:szCs w:val="17"/>
          <w:color w:val="464646"/>
          <w:spacing w:val="13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03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5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3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83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3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01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4"/>
          <w:w w:val="128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4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5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60"/>
          <w:position w:val="-2"/>
        </w:rPr>
        <w:t>K:</w:t>
      </w:r>
      <w:r>
        <w:rPr>
          <w:rFonts w:ascii="Arial" w:hAnsi="Arial" w:cs="Arial" w:eastAsia="Arial"/>
          <w:sz w:val="19"/>
          <w:szCs w:val="19"/>
          <w:color w:val="5E5E5E"/>
          <w:spacing w:val="-4"/>
          <w:w w:val="60"/>
          <w:position w:val="-2"/>
        </w:rPr>
        <w:t>;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7"/>
          <w:position w:val="-2"/>
        </w:rPr>
        <w:t>02</w:t>
      </w:r>
      <w:r>
        <w:rPr>
          <w:rFonts w:ascii="Arial" w:hAnsi="Arial" w:cs="Arial" w:eastAsia="Arial"/>
          <w:sz w:val="19"/>
          <w:szCs w:val="19"/>
          <w:color w:val="464646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8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7"/>
          <w:w w:val="98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8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5354" w:right="-20"/>
        <w:jc w:val="left"/>
        <w:tabs>
          <w:tab w:pos="6980" w:val="left"/>
          <w:tab w:pos="8520" w:val="left"/>
          <w:tab w:pos="1008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4m3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665" w:right="12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yaklaşı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olara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balyası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yanara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görmüştür.Yangında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olara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10.000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98"/>
          <w:position w:val="1"/>
        </w:rPr>
        <w:t>za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rar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8"/>
          <w:w w:val="101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1"/>
          <w:w w:val="108"/>
          <w:position w:val="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8"/>
          <w:position w:val="1"/>
        </w:rPr>
        <w:t>iyan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251" w:lineRule="auto"/>
        <w:ind w:left="537" w:right="8723" w:firstLine="3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7"/>
        </w:rPr>
        <w:t>öndUrıııc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4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Has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4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8"/>
          <w:w w:val="9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4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921" w:right="31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başlangıcının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4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1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2" w:after="0" w:line="254" w:lineRule="auto"/>
        <w:ind w:left="2552" w:right="66" w:firstLine="-2015"/>
        <w:jc w:val="left"/>
        <w:tabs>
          <w:tab w:pos="2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8"/>
          <w:position w:val="-2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8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2"/>
          <w:w w:val="118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8"/>
          <w:position w:val="-2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8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18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8"/>
          <w:position w:val="-2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6"/>
          <w:w w:val="118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2"/>
          <w:position w:val="0"/>
        </w:rPr>
        <w:t>raştırma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5"/>
          <w:w w:val="15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2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2"/>
          <w:position w:val="0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rozgarı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  <w:position w:val="0"/>
        </w:rPr>
        <w:t>etkisiyle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  <w:position w:val="0"/>
        </w:rPr>
        <w:t>ateşin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arazi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anız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balyalarına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sirayet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etmesi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8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çıkmış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5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5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13"/>
          <w:w w:val="48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91"/>
        </w:rPr>
        <w:t>abil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93"/>
        </w:rPr>
        <w:t>cegi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2" w:lineRule="exact"/>
        <w:ind w:left="581" w:right="-20"/>
        <w:jc w:val="left"/>
        <w:tabs>
          <w:tab w:pos="2600" w:val="left"/>
          <w:tab w:pos="7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351.751892pt;margin-top:16.398317pt;width:15.539241pt;height:.1pt;mso-position-horizontal-relative:page;mso-position-vertical-relative:paragraph;z-index:-12588" coordorigin="7035,328" coordsize="311,2">
            <v:shape style="position:absolute;left:7035;top:328;width:311;height:2" coordorigin="7035,328" coordsize="311,0" path="m7035,328l7346,328e" filled="f" stroked="t" strokeweight=".235443pt" strokecolor="#676767">
              <v:path arrowok="t"/>
            </v:shape>
          </v:group>
          <w10:wrap type="none"/>
        </w:pict>
      </w:r>
      <w:r>
        <w:rPr/>
        <w:pict>
          <v:group style="position:absolute;margin-left:76.283546pt;margin-top:16.398317pt;width:11.536709pt;height:.1pt;mso-position-horizontal-relative:page;mso-position-vertical-relative:paragraph;z-index:-12587" coordorigin="1526,328" coordsize="231,2">
            <v:shape style="position:absolute;left:1526;top:328;width:231;height:2" coordorigin="1526,328" coordsize="231,0" path="m1526,328l1756,328e" filled="f" stroked="t" strokeweight=".235443pt" strokecolor="#646464">
              <v:path arrowok="t"/>
            </v:shape>
          </v:group>
          <w10:wrap type="none"/>
        </w:pict>
      </w:r>
      <w:r>
        <w:rPr/>
        <w:pict>
          <v:group style="position:absolute;margin-left:178.818985pt;margin-top:16.280596pt;width:23.779747pt;height:.235443pt;mso-position-horizontal-relative:page;mso-position-vertical-relative:paragraph;z-index:-12586" coordorigin="3576,326" coordsize="476,5">
            <v:group style="position:absolute;left:3579;top:328;width:160;height:2" coordorigin="3579,328" coordsize="160,2">
              <v:shape style="position:absolute;left:3579;top:328;width:160;height:2" coordorigin="3579,328" coordsize="160,0" path="m3579,328l3739,328e" filled="f" stroked="t" strokeweight=".235443pt" strokecolor="#545454">
                <v:path arrowok="t"/>
              </v:shape>
            </v:group>
            <v:group style="position:absolute;left:3682;top:328;width:367;height:2" coordorigin="3682,328" coordsize="367,2">
              <v:shape style="position:absolute;left:3682;top:328;width:367;height:2" coordorigin="3682,328" coordsize="367,0" path="m3682,328l4050,328e" filled="f" stroked="t" strokeweight=".235443pt" strokecolor="#6B6B6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3.075958pt;margin-top:16.398317pt;width:13.891139pt;height:.1pt;mso-position-horizontal-relative:page;mso-position-vertical-relative:paragraph;z-index:-12585" coordorigin="4262,328" coordsize="278,2">
            <v:shape style="position:absolute;left:4262;top:328;width:278;height:2" coordorigin="4262,328" coordsize="278,0" path="m4262,328l4539,328e" filled="f" stroked="t" strokeweight=".235443pt" strokecolor="#606060">
              <v:path arrowok="t"/>
            </v:shape>
          </v:group>
          <w10:wrap type="none"/>
        </w:pict>
      </w:r>
      <w:r>
        <w:rPr/>
        <w:pict>
          <v:group style="position:absolute;margin-left:246.979752pt;margin-top:16.398317pt;width:17.187342pt;height:.1pt;mso-position-horizontal-relative:page;mso-position-vertical-relative:paragraph;z-index:-12584" coordorigin="4940,328" coordsize="344,2">
            <v:shape style="position:absolute;left:4940;top:328;width:344;height:2" coordorigin="4940,328" coordsize="344,0" path="m4940,328l5283,328e" filled="f" stroked="t" strokeweight=".235443pt" strokecolor="#676767">
              <v:path arrowok="t"/>
            </v:shape>
          </v:group>
          <w10:wrap type="none"/>
        </w:pict>
      </w:r>
      <w:r>
        <w:rPr/>
        <w:pict>
          <v:group style="position:absolute;margin-left:317.377228pt;margin-top:16.398317pt;width:18.129114pt;height:.1pt;mso-position-horizontal-relative:page;mso-position-vertical-relative:paragraph;z-index:-12583" coordorigin="6348,328" coordsize="363,2">
            <v:shape style="position:absolute;left:6348;top:328;width:363;height:2" coordorigin="6348,328" coordsize="363,0" path="m6348,328l6710,328e" filled="f" stroked="t" strokeweight=".235443pt" strokecolor="#707070">
              <v:path arrowok="t"/>
            </v:shape>
          </v:group>
          <w10:wrap type="none"/>
        </w:pict>
      </w:r>
      <w:r>
        <w:rPr/>
        <w:pict>
          <v:group style="position:absolute;margin-left:453.816467pt;margin-top:16.280596pt;width:21.425316pt;height:.235443pt;mso-position-horizontal-relative:page;mso-position-vertical-relative:paragraph;z-index:-12580" coordorigin="9076,326" coordsize="429,5">
            <v:group style="position:absolute;left:9079;top:328;width:184;height:2" coordorigin="9079,328" coordsize="184,2">
              <v:shape style="position:absolute;left:9079;top:328;width:184;height:2" coordorigin="9079,328" coordsize="184,0" path="m9079,328l9262,328e" filled="f" stroked="t" strokeweight=".235443pt" strokecolor="#676767">
                <v:path arrowok="t"/>
              </v:shape>
            </v:group>
            <v:group style="position:absolute;left:9206;top:328;width:297;height:2" coordorigin="9206,328" coordsize="297,2">
              <v:shape style="position:absolute;left:9206;top:328;width:297;height:2" coordorigin="9206,328" coordsize="297,0" path="m9206,328l9502,328e" filled="f" stroked="t" strokeweight=".235443pt" strokecolor="#7C7C7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8.308868pt;margin-top:16.398317pt;width:14.597468pt;height:.1pt;mso-position-horizontal-relative:page;mso-position-vertical-relative:paragraph;z-index:-12579" coordorigin="9766,328" coordsize="292,2">
            <v:shape style="position:absolute;left:9766;top:328;width:292;height:2" coordorigin="9766,328" coordsize="292,0" path="m9766,328l10058,328e" filled="f" stroked="t" strokeweight=".235443pt" strokecolor="#707070">
              <v:path arrowok="t"/>
            </v:shape>
          </v:group>
          <w10:wrap type="none"/>
        </w:pict>
      </w:r>
      <w:r>
        <w:rPr/>
        <w:pict>
          <v:group style="position:absolute;margin-left:524.567078pt;margin-top:16.398317pt;width:18.364558pt;height:.1pt;mso-position-horizontal-relative:page;mso-position-vertical-relative:paragraph;z-index:-12578" coordorigin="10491,328" coordsize="367,2">
            <v:shape style="position:absolute;left:10491;top:328;width:367;height:2" coordorigin="10491,328" coordsize="367,0" path="m10491,328l10859,328e" filled="f" stroked="t" strokeweight=".235443pt" strokecolor="#7474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47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"/>
          <w:w w:val="1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4"/>
        </w:rPr>
        <w:t>irketl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54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9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2"/>
          <w:position w:val="-1"/>
        </w:rPr>
        <w:t>jBedel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92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57779"/>
          <w:spacing w:val="0"/>
          <w:w w:val="15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100"/>
        </w:sectPr>
      </w:pPr>
      <w:rPr/>
    </w:p>
    <w:p>
      <w:pPr>
        <w:spacing w:before="22" w:after="0" w:line="310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41"/>
          <w:w w:val="63"/>
          <w:position w:val="9"/>
        </w:rPr>
        <w:t>t</w:t>
      </w:r>
      <w:r>
        <w:rPr>
          <w:rFonts w:ascii="Arial" w:hAnsi="Arial" w:cs="Arial" w:eastAsia="Arial"/>
          <w:sz w:val="22"/>
          <w:szCs w:val="22"/>
          <w:color w:val="464646"/>
          <w:spacing w:val="-10"/>
          <w:w w:val="78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8"/>
          <w:w w:val="64"/>
          <w:position w:val="9"/>
        </w:rPr>
        <w:t>-</w:t>
      </w:r>
      <w:r>
        <w:rPr>
          <w:rFonts w:ascii="Arial" w:hAnsi="Arial" w:cs="Arial" w:eastAsia="Arial"/>
          <w:sz w:val="22"/>
          <w:szCs w:val="22"/>
          <w:color w:val="464646"/>
          <w:spacing w:val="-12"/>
          <w:w w:val="78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8"/>
          <w:w w:val="63"/>
          <w:position w:val="9"/>
        </w:rPr>
        <w:t>:</w:t>
      </w:r>
      <w:r>
        <w:rPr>
          <w:rFonts w:ascii="Arial" w:hAnsi="Arial" w:cs="Arial" w:eastAsia="Arial"/>
          <w:sz w:val="22"/>
          <w:szCs w:val="22"/>
          <w:color w:val="464646"/>
          <w:spacing w:val="-33"/>
          <w:w w:val="77"/>
          <w:position w:val="-2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64"/>
          <w:position w:val="9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396.60379pt;margin-top:-.382642pt;width:44.498735pt;height:1.78046pt;mso-position-horizontal-relative:page;mso-position-vertical-relative:paragraph;z-index:-12582" coordorigin="7932,-8" coordsize="890,36">
            <v:group style="position:absolute;left:7934;top:26;width:537;height:2" coordorigin="7934,26" coordsize="537,2">
              <v:shape style="position:absolute;left:7934;top:26;width:537;height:2" coordorigin="7934,26" coordsize="537,0" path="m7934,26l8471,26e" filled="f" stroked="t" strokeweight=".235443pt" strokecolor="#000000">
                <v:path arrowok="t"/>
              </v:shape>
            </v:group>
            <v:group style="position:absolute;left:8452;top:-5;width:367;height:2" coordorigin="8452,-5" coordsize="367,2">
              <v:shape style="position:absolute;left:8452;top:-5;width:367;height:2" coordorigin="8452,-5" coordsize="367,0" path="m8452,-5l8820,-5e" filled="f" stroked="t" strokeweight=".235443pt" strokecolor="#74747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5.929138pt;margin-top:1.280096pt;width:6.356962pt;height:.1pt;mso-position-horizontal-relative:page;mso-position-vertical-relative:paragraph;z-index:-12581" coordorigin="8919,26" coordsize="127,2">
            <v:shape style="position:absolute;left:8919;top:26;width:127;height:2" coordorigin="8919,26" coordsize="127,0" path="m8919,26l9046,26e" filled="f" stroked="t" strokeweight=".235443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757779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100"/>
          <w:cols w:num="2" w:equalWidth="0">
            <w:col w:w="651" w:space="267"/>
            <w:col w:w="10902"/>
          </w:cols>
        </w:sectPr>
      </w:pPr>
      <w:rPr/>
    </w:p>
    <w:p>
      <w:pPr>
        <w:spacing w:before="37" w:after="0" w:line="240" w:lineRule="auto"/>
        <w:ind w:left="518"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GÜNDÜ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1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6" w:lineRule="exact"/>
        <w:ind w:left="56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7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10"/>
          <w:w w:val="8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9" w:after="0" w:line="240" w:lineRule="auto"/>
        <w:ind w:left="537" w:right="-20"/>
        <w:jc w:val="left"/>
        <w:tabs>
          <w:tab w:pos="2560" w:val="left"/>
          <w:tab w:pos="6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Dönüsii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5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lsaali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17:45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184" w:lineRule="exact"/>
        <w:ind w:left="617" w:right="-20"/>
        <w:jc w:val="left"/>
        <w:tabs>
          <w:tab w:pos="1420" w:val="left"/>
          <w:tab w:pos="1920" w:val="left"/>
          <w:tab w:pos="2560" w:val="left"/>
          <w:tab w:pos="9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ölo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"/>
          <w:w w:val="92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  <w:position w:val="-1"/>
        </w:rPr>
        <w:t>Kİ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"/>
          <w:w w:val="103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6"/>
          <w:w w:val="15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1"/>
          <w:position w:val="-1"/>
        </w:rPr>
        <w:t>Öre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2.Posta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8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right="1603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43434"/>
          <w:w w:val="74"/>
          <w:position w:val="-4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34"/>
          <w:w w:val="100"/>
          <w:position w:val="-4"/>
        </w:rPr>
        <w:t> </w:t>
      </w:r>
      <w:r>
        <w:rPr>
          <w:rFonts w:ascii="Arial" w:hAnsi="Arial" w:cs="Arial" w:eastAsia="Arial"/>
          <w:sz w:val="33"/>
          <w:szCs w:val="33"/>
          <w:color w:val="464646"/>
          <w:spacing w:val="0"/>
          <w:w w:val="61"/>
          <w:position w:val="-4"/>
        </w:rPr>
        <w:t>a</w:t>
      </w:r>
      <w:r>
        <w:rPr>
          <w:rFonts w:ascii="Arial" w:hAnsi="Arial" w:cs="Arial" w:eastAsia="Arial"/>
          <w:sz w:val="33"/>
          <w:szCs w:val="33"/>
          <w:color w:val="464646"/>
          <w:spacing w:val="6"/>
          <w:w w:val="61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61"/>
          <w:position w:val="-4"/>
        </w:rPr>
        <w:t>MaYIS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61"/>
          <w:position w:val="-4"/>
        </w:rPr>
        <w:t>  </w:t>
      </w:r>
      <w:r>
        <w:rPr>
          <w:rFonts w:ascii="Arial" w:hAnsi="Arial" w:cs="Arial" w:eastAsia="Arial"/>
          <w:sz w:val="18"/>
          <w:szCs w:val="18"/>
          <w:color w:val="343434"/>
          <w:spacing w:val="2"/>
          <w:w w:val="61"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1"/>
          <w:position w:val="-4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0" w:right="100"/>
        </w:sectPr>
      </w:pPr>
      <w:rPr/>
    </w:p>
    <w:p>
      <w:pPr>
        <w:spacing w:before="0" w:after="0" w:line="174" w:lineRule="exact"/>
        <w:ind w:left="269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4" w:lineRule="exact"/>
        <w:ind w:left="-33" w:right="551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2" w:lineRule="exact"/>
        <w:ind w:left="189" w:right="580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8"/>
          <w:position w:val="-1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0" w:right="100"/>
          <w:cols w:num="2" w:equalWidth="0">
            <w:col w:w="4142" w:space="793"/>
            <w:col w:w="6885"/>
          </w:cols>
        </w:sectPr>
      </w:pPr>
      <w:rPr/>
    </w:p>
    <w:p>
      <w:pPr>
        <w:spacing w:before="0" w:after="0" w:line="221" w:lineRule="exact"/>
        <w:ind w:left="683" w:right="-20"/>
        <w:jc w:val="left"/>
        <w:tabs>
          <w:tab w:pos="9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68"/>
          <w:position w:val="-3"/>
        </w:rPr>
        <w:t>·c:;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8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8"/>
          <w:i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68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0"/>
          <w:position w:val="1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720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38"/>
          <w:position w:val="-3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100"/>
        </w:sectPr>
      </w:pPr>
      <w:rPr/>
    </w:p>
    <w:p>
      <w:pPr>
        <w:spacing w:before="0" w:after="0" w:line="53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464646"/>
          <w:spacing w:val="0"/>
          <w:w w:val="114"/>
          <w:position w:val="-5"/>
        </w:rPr>
        <w:t>;&gt;.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right="-20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12"/>
          <w:szCs w:val="112"/>
          <w:color w:val="41466B"/>
          <w:spacing w:val="-67"/>
          <w:w w:val="172"/>
          <w:position w:val="-87"/>
        </w:rPr>
        <w:t>M</w:t>
      </w:r>
      <w:r>
        <w:rPr>
          <w:rFonts w:ascii="Arial" w:hAnsi="Arial" w:cs="Arial" w:eastAsia="Arial"/>
          <w:sz w:val="112"/>
          <w:szCs w:val="112"/>
          <w:color w:val="9590BC"/>
          <w:spacing w:val="0"/>
          <w:w w:val="25"/>
          <w:position w:val="-87"/>
        </w:rPr>
        <w:t>·</w:t>
      </w:r>
      <w:r>
        <w:rPr>
          <w:rFonts w:ascii="Arial" w:hAnsi="Arial" w:cs="Arial" w:eastAsia="Arial"/>
          <w:sz w:val="112"/>
          <w:szCs w:val="112"/>
          <w:color w:val="9590BC"/>
          <w:spacing w:val="-161"/>
          <w:w w:val="100"/>
          <w:position w:val="-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  <w:position w:val="-87"/>
        </w:rPr>
        <w:t>Hilmi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93"/>
          <w:position w:val="-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  <w:position w:val="-8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-8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9"/>
          <w:w w:val="100"/>
          <w:position w:val="-8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87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-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264"/>
          <w:position w:val="-87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07" w:lineRule="atLeast"/>
        <w:ind w:right="-20"/>
        <w:jc w:val="left"/>
        <w:tabs>
          <w:tab w:pos="1480" w:val="left"/>
        </w:tabs>
        <w:rPr>
          <w:rFonts w:ascii="Arial" w:hAnsi="Arial" w:cs="Arial" w:eastAsia="Arial"/>
          <w:sz w:val="65"/>
          <w:szCs w:val="65"/>
        </w:rPr>
      </w:pPr>
      <w:rPr/>
      <w:r>
        <w:rPr>
          <w:rFonts w:ascii="Arial" w:hAnsi="Arial" w:cs="Arial" w:eastAsia="Arial"/>
          <w:sz w:val="65"/>
          <w:szCs w:val="65"/>
          <w:color w:val="9C9C9A"/>
          <w:spacing w:val="27"/>
          <w:w w:val="28"/>
        </w:rPr>
        <w:t>'</w:t>
      </w:r>
      <w:r>
        <w:rPr>
          <w:rFonts w:ascii="Arial" w:hAnsi="Arial" w:cs="Arial" w:eastAsia="Arial"/>
          <w:sz w:val="65"/>
          <w:szCs w:val="65"/>
          <w:color w:val="464646"/>
          <w:spacing w:val="0"/>
          <w:w w:val="98"/>
        </w:rPr>
        <w:t>l'if</w:t>
      </w:r>
      <w:r>
        <w:rPr>
          <w:rFonts w:ascii="Arial" w:hAnsi="Arial" w:cs="Arial" w:eastAsia="Arial"/>
          <w:sz w:val="65"/>
          <w:szCs w:val="65"/>
          <w:color w:val="464646"/>
          <w:spacing w:val="-85"/>
          <w:w w:val="99"/>
        </w:rPr>
        <w:t>J</w:t>
      </w:r>
      <w:r>
        <w:rPr>
          <w:rFonts w:ascii="Arial" w:hAnsi="Arial" w:cs="Arial" w:eastAsia="Arial"/>
          <w:sz w:val="65"/>
          <w:szCs w:val="65"/>
          <w:color w:val="757779"/>
          <w:spacing w:val="-12"/>
          <w:w w:val="33"/>
        </w:rPr>
        <w:t>r</w:t>
      </w:r>
      <w:r>
        <w:rPr>
          <w:rFonts w:ascii="Arial" w:hAnsi="Arial" w:cs="Arial" w:eastAsia="Arial"/>
          <w:sz w:val="65"/>
          <w:szCs w:val="65"/>
          <w:color w:val="464646"/>
          <w:spacing w:val="0"/>
          <w:w w:val="46"/>
        </w:rPr>
        <w:t>,</w:t>
      </w:r>
      <w:r>
        <w:rPr>
          <w:rFonts w:ascii="Arial" w:hAnsi="Arial" w:cs="Arial" w:eastAsia="Arial"/>
          <w:sz w:val="65"/>
          <w:szCs w:val="65"/>
          <w:color w:val="5E5E5E"/>
          <w:spacing w:val="0"/>
          <w:w w:val="47"/>
        </w:rPr>
        <w:t>;</w:t>
      </w:r>
      <w:r>
        <w:rPr>
          <w:rFonts w:ascii="Arial" w:hAnsi="Arial" w:cs="Arial" w:eastAsia="Arial"/>
          <w:sz w:val="65"/>
          <w:szCs w:val="65"/>
          <w:color w:val="5E5E5E"/>
          <w:spacing w:val="0"/>
          <w:w w:val="48"/>
        </w:rPr>
        <w:t>-</w:t>
      </w:r>
      <w:r>
        <w:rPr>
          <w:rFonts w:ascii="Arial" w:hAnsi="Arial" w:cs="Arial" w:eastAsia="Arial"/>
          <w:sz w:val="65"/>
          <w:szCs w:val="65"/>
          <w:color w:val="5E5E5E"/>
          <w:spacing w:val="0"/>
          <w:w w:val="100"/>
        </w:rPr>
        <w:tab/>
      </w:r>
      <w:r>
        <w:rPr>
          <w:rFonts w:ascii="Arial" w:hAnsi="Arial" w:cs="Arial" w:eastAsia="Arial"/>
          <w:sz w:val="65"/>
          <w:szCs w:val="65"/>
          <w:color w:val="5E5E5E"/>
          <w:spacing w:val="0"/>
          <w:w w:val="100"/>
        </w:rPr>
      </w:r>
      <w:r>
        <w:rPr>
          <w:rFonts w:ascii="Arial" w:hAnsi="Arial" w:cs="Arial" w:eastAsia="Arial"/>
          <w:sz w:val="65"/>
          <w:szCs w:val="65"/>
          <w:color w:val="9C9C9A"/>
          <w:spacing w:val="0"/>
          <w:w w:val="64"/>
        </w:rPr>
        <w:t>'</w:t>
      </w:r>
      <w:r>
        <w:rPr>
          <w:rFonts w:ascii="Arial" w:hAnsi="Arial" w:cs="Arial" w:eastAsia="Arial"/>
          <w:sz w:val="65"/>
          <w:szCs w:val="6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100"/>
          <w:cols w:num="3" w:equalWidth="0">
            <w:col w:w="865" w:space="2337"/>
            <w:col w:w="2750" w:space="3060"/>
            <w:col w:w="2808"/>
          </w:cols>
        </w:sectPr>
      </w:pPr>
      <w:rPr/>
    </w:p>
    <w:p>
      <w:pPr>
        <w:spacing w:before="0" w:after="0" w:line="108" w:lineRule="atLeast"/>
        <w:ind w:left="659" w:right="-20"/>
        <w:jc w:val="left"/>
        <w:tabs>
          <w:tab w:pos="4680" w:val="left"/>
          <w:tab w:pos="9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60"/>
          <w:position w:val="-1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100"/>
          <w:position w:val="-13"/>
        </w:rPr>
      </w:r>
      <w:r>
        <w:rPr>
          <w:rFonts w:ascii="Courier New" w:hAnsi="Courier New" w:cs="Courier New" w:eastAsia="Courier New"/>
          <w:sz w:val="84"/>
          <w:szCs w:val="84"/>
          <w:color w:val="313475"/>
          <w:spacing w:val="0"/>
          <w:w w:val="171"/>
          <w:i/>
          <w:position w:val="-40"/>
        </w:rPr>
        <w:t>?</w:t>
      </w:r>
      <w:r>
        <w:rPr>
          <w:rFonts w:ascii="Courier New" w:hAnsi="Courier New" w:cs="Courier New" w:eastAsia="Courier New"/>
          <w:sz w:val="84"/>
          <w:szCs w:val="84"/>
          <w:color w:val="313475"/>
          <w:spacing w:val="0"/>
          <w:w w:val="100"/>
          <w:i/>
          <w:position w:val="-40"/>
        </w:rPr>
        <w:tab/>
      </w:r>
      <w:r>
        <w:rPr>
          <w:rFonts w:ascii="Courier New" w:hAnsi="Courier New" w:cs="Courier New" w:eastAsia="Courier New"/>
          <w:sz w:val="84"/>
          <w:szCs w:val="84"/>
          <w:color w:val="313475"/>
          <w:spacing w:val="0"/>
          <w:w w:val="100"/>
          <w:i/>
          <w:position w:val="-4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left="4372" w:right="6031"/>
        <w:jc w:val="center"/>
        <w:tabs>
          <w:tab w:pos="5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100"/>
          <w:position w:val="-12"/>
        </w:rPr>
        <w:t>NÇ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1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2"/>
          <w:position w:val="-12"/>
        </w:rPr>
        <w:t>İtf.ÇY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5"/>
          <w:w w:val="113"/>
          <w:position w:val="-1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3"/>
          <w:position w:val="-1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0" w:right="100"/>
        </w:sectPr>
      </w:pPr>
      <w:rPr/>
    </w:p>
    <w:p>
      <w:pPr>
        <w:spacing w:before="0" w:after="0" w:line="284" w:lineRule="exact"/>
        <w:ind w:left="3000" w:right="-129"/>
        <w:jc w:val="left"/>
        <w:tabs>
          <w:tab w:pos="874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89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9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-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4"/>
          <w:position w:val="-1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76"/>
          <w:position w:val="-1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7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</w:r>
      <w:r>
        <w:rPr>
          <w:rFonts w:ascii="Arial" w:hAnsi="Arial" w:cs="Arial" w:eastAsia="Arial"/>
          <w:sz w:val="59"/>
          <w:szCs w:val="59"/>
          <w:color w:val="5E5E5E"/>
          <w:spacing w:val="-34"/>
          <w:w w:val="65"/>
          <w:position w:val="-22"/>
        </w:rPr>
        <w:t>J</w:t>
      </w:r>
      <w:r>
        <w:rPr>
          <w:rFonts w:ascii="Arial" w:hAnsi="Arial" w:cs="Arial" w:eastAsia="Arial"/>
          <w:sz w:val="59"/>
          <w:szCs w:val="59"/>
          <w:color w:val="464646"/>
          <w:spacing w:val="0"/>
          <w:w w:val="42"/>
          <w:position w:val="-22"/>
        </w:rPr>
        <w:t>l-</w:t>
      </w:r>
      <w:r>
        <w:rPr>
          <w:rFonts w:ascii="Arial" w:hAnsi="Arial" w:cs="Arial" w:eastAsia="Arial"/>
          <w:sz w:val="59"/>
          <w:szCs w:val="59"/>
          <w:color w:val="464646"/>
          <w:spacing w:val="-54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5E5E5E"/>
          <w:spacing w:val="-96"/>
          <w:w w:val="98"/>
          <w:position w:val="-22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757779"/>
          <w:spacing w:val="-70"/>
          <w:w w:val="124"/>
          <w:position w:val="-13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7"/>
          <w:w w:val="51"/>
          <w:position w:val="-21"/>
        </w:rPr>
        <w:t>1</w:t>
      </w:r>
      <w:r>
        <w:rPr>
          <w:rFonts w:ascii="Times New Roman" w:hAnsi="Times New Roman" w:cs="Times New Roman" w:eastAsia="Times New Roman"/>
          <w:sz w:val="35"/>
          <w:szCs w:val="35"/>
          <w:color w:val="5E5E5E"/>
          <w:spacing w:val="-19"/>
          <w:w w:val="98"/>
          <w:position w:val="-22"/>
        </w:rPr>
        <w:t>l</w:t>
      </w:r>
      <w:r>
        <w:rPr>
          <w:rFonts w:ascii="Times New Roman" w:hAnsi="Times New Roman" w:cs="Times New Roman" w:eastAsia="Times New Roman"/>
          <w:sz w:val="35"/>
          <w:szCs w:val="35"/>
          <w:color w:val="757779"/>
          <w:spacing w:val="-16"/>
          <w:w w:val="33"/>
          <w:position w:val="-22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-250"/>
          <w:w w:val="198"/>
          <w:position w:val="-13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48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490.220795pt;margin-top:2.470462pt;width:.1pt;height:10.914063pt;mso-position-horizontal-relative:page;mso-position-vertical-relative:paragraph;z-index:-12572" coordorigin="9804,49" coordsize="2,218">
            <v:shape style="position:absolute;left:9804;top:49;width:2;height:218" coordorigin="9804,49" coordsize="0,218" path="m9804,268l9804,49e" filled="f" stroked="t" strokeweight="3.2312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C4C4C4"/>
          <w:spacing w:val="-13"/>
          <w:w w:val="177"/>
          <w:position w:val="-18"/>
        </w:rPr>
        <w:t>·</w:t>
      </w:r>
      <w:r>
        <w:rPr>
          <w:rFonts w:ascii="Arial" w:hAnsi="Arial" w:cs="Arial" w:eastAsia="Arial"/>
          <w:sz w:val="16"/>
          <w:szCs w:val="16"/>
          <w:color w:val="9C9C9A"/>
          <w:spacing w:val="-20"/>
          <w:w w:val="200"/>
          <w:position w:val="-18"/>
        </w:rPr>
        <w:t>ı</w:t>
      </w:r>
      <w:r>
        <w:rPr>
          <w:rFonts w:ascii="Arial" w:hAnsi="Arial" w:cs="Arial" w:eastAsia="Arial"/>
          <w:sz w:val="16"/>
          <w:szCs w:val="16"/>
          <w:color w:val="5E5E5E"/>
          <w:spacing w:val="-16"/>
          <w:w w:val="263"/>
          <w:position w:val="-18"/>
        </w:rPr>
        <w:t>'</w:t>
      </w:r>
      <w:r>
        <w:rPr>
          <w:rFonts w:ascii="Arial" w:hAnsi="Arial" w:cs="Arial" w:eastAsia="Arial"/>
          <w:sz w:val="16"/>
          <w:szCs w:val="16"/>
          <w:color w:val="AFAFAF"/>
          <w:spacing w:val="-4"/>
          <w:w w:val="204"/>
          <w:position w:val="-18"/>
        </w:rPr>
        <w:t>'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28"/>
          <w:position w:val="-18"/>
        </w:rPr>
        <w:t>ıı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18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14"/>
          <w:w w:val="100"/>
          <w:position w:val="-18"/>
        </w:rPr>
        <w:t> </w:t>
      </w:r>
      <w:r>
        <w:rPr>
          <w:rFonts w:ascii="Arial" w:hAnsi="Arial" w:cs="Arial" w:eastAsia="Arial"/>
          <w:sz w:val="23"/>
          <w:szCs w:val="23"/>
          <w:color w:val="5E5E5E"/>
          <w:spacing w:val="0"/>
          <w:w w:val="109"/>
          <w:position w:val="-18"/>
        </w:rPr>
        <w:t>t\'U</w:t>
      </w:r>
      <w:r>
        <w:rPr>
          <w:rFonts w:ascii="Arial" w:hAnsi="Arial" w:cs="Arial" w:eastAsia="Arial"/>
          <w:sz w:val="23"/>
          <w:szCs w:val="23"/>
          <w:color w:val="5E5E5E"/>
          <w:spacing w:val="-13"/>
          <w:w w:val="109"/>
          <w:position w:val="-18"/>
        </w:rPr>
        <w:t>I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52"/>
          <w:position w:val="-18"/>
        </w:rPr>
        <w:t>J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100"/>
          <w:cols w:num="2" w:equalWidth="0">
            <w:col w:w="9490" w:space="120"/>
            <w:col w:w="2210"/>
          </w:cols>
        </w:sectPr>
      </w:pPr>
      <w:rPr/>
    </w:p>
    <w:p>
      <w:pPr>
        <w:spacing w:before="0" w:after="0" w:line="303" w:lineRule="exact"/>
        <w:ind w:right="1943"/>
        <w:jc w:val="righ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v:group style="position:absolute;margin-left:450.63797pt;margin-top:2.095085pt;width:6.884322pt;height:15.607248pt;mso-position-horizontal-relative:page;mso-position-vertical-relative:paragraph;z-index:-12577" coordorigin="9013,42" coordsize="138,312">
            <v:group style="position:absolute;left:9048;top:77;width:2;height:233" coordorigin="9048,77" coordsize="2,233">
              <v:shape style="position:absolute;left:9048;top:77;width:2;height:233" coordorigin="9048,77" coordsize="0,233" path="m9048,310l9048,77e" filled="f" stroked="t" strokeweight="3.531646pt" strokecolor="#4B4F4F">
                <v:path arrowok="t"/>
              </v:shape>
            </v:group>
            <v:group style="position:absolute;left:9136;top:95;width:2;height:246" coordorigin="9136,95" coordsize="2,246">
              <v:shape style="position:absolute;left:9136;top:95;width:2;height:246" coordorigin="9136,95" coordsize="0,246" path="m9136,340l9136,95e" filled="f" stroked="t" strokeweight="1.39636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4.869629pt;margin-top:4.227583pt;width:3.178481pt;height:28.509879pt;mso-position-horizontal-relative:page;mso-position-vertical-relative:paragraph;z-index:-12576" coordorigin="8897,85" coordsize="64,570">
            <v:group style="position:absolute;left:8919;top:106;width:2;height:333" coordorigin="8919,106" coordsize="2,333">
              <v:shape style="position:absolute;left:8919;top:106;width:2;height:333" coordorigin="8919,106" coordsize="0,333" path="m8919,439l8919,106e" filled="f" stroked="t" strokeweight="2.118987pt" strokecolor="#4B4F4B">
                <v:path arrowok="t"/>
              </v:shape>
            </v:group>
            <v:group style="position:absolute;left:8940;top:410;width:2;height:152" coordorigin="8940,410" coordsize="2,152">
              <v:shape style="position:absolute;left:8940;top:410;width:2;height:152" coordorigin="8940,410" coordsize="0,152" path="m8940,562l8940,410e" filled="f" stroked="t" strokeweight="1.883544pt" strokecolor="#575757">
                <v:path arrowok="t"/>
              </v:shape>
            </v:group>
            <v:group style="position:absolute;left:8954;top:505;width:2;height:143" coordorigin="8954,505" coordsize="2,143">
              <v:shape style="position:absolute;left:8954;top:505;width:2;height:143" coordorigin="8954,505" coordsize="0,143" path="m8954,648l8954,505e" filled="f" stroked="t" strokeweight=".706329pt" strokecolor="#6B707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9.611237pt;margin-top:.060705pt;width:4.71528pt;height:10.914063pt;mso-position-horizontal-relative:page;mso-position-vertical-relative:paragraph;z-index:-12573" coordorigin="9592,1" coordsize="94,218">
            <v:shape style="position:absolute;left:9592;top:1;width:94;height:218" coordorigin="9592,1" coordsize="94,218" path="m9592,1l9687,1,9687,219,9592,219,9592,1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5E5E5E"/>
          <w:spacing w:val="-26"/>
          <w:w w:val="196"/>
          <w:position w:val="-4"/>
        </w:rPr>
        <w:t>,</w:t>
      </w:r>
      <w:r>
        <w:rPr>
          <w:rFonts w:ascii="Arial" w:hAnsi="Arial" w:cs="Arial" w:eastAsia="Arial"/>
          <w:sz w:val="18"/>
          <w:szCs w:val="18"/>
          <w:color w:val="AFAFAF"/>
          <w:spacing w:val="-3"/>
          <w:w w:val="51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87"/>
          <w:position w:val="-4"/>
        </w:rPr>
        <w:t>h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18"/>
          <w:szCs w:val="18"/>
          <w:color w:val="343434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858787"/>
          <w:spacing w:val="0"/>
          <w:w w:val="56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858787"/>
          <w:spacing w:val="5"/>
          <w:w w:val="56"/>
          <w:i/>
          <w:position w:val="-4"/>
        </w:rPr>
        <w:t>;</w:t>
      </w:r>
      <w:r>
        <w:rPr>
          <w:rFonts w:ascii="Times New Roman" w:hAnsi="Times New Roman" w:cs="Times New Roman" w:eastAsia="Times New Roman"/>
          <w:sz w:val="35"/>
          <w:szCs w:val="35"/>
          <w:color w:val="464646"/>
          <w:spacing w:val="0"/>
          <w:w w:val="90"/>
          <w:i/>
          <w:position w:val="-4"/>
        </w:rPr>
        <w:t>\</w:t>
      </w:r>
      <w:r>
        <w:rPr>
          <w:rFonts w:ascii="Times New Roman" w:hAnsi="Times New Roman" w:cs="Times New Roman" w:eastAsia="Times New Roman"/>
          <w:sz w:val="35"/>
          <w:szCs w:val="35"/>
          <w:color w:val="464646"/>
          <w:spacing w:val="0"/>
          <w:w w:val="91"/>
          <w:i/>
          <w:position w:val="-4"/>
        </w:rPr>
        <w:t>!</w:t>
      </w:r>
      <w:r>
        <w:rPr>
          <w:rFonts w:ascii="Times New Roman" w:hAnsi="Times New Roman" w:cs="Times New Roman" w:eastAsia="Times New Roman"/>
          <w:sz w:val="35"/>
          <w:szCs w:val="35"/>
          <w:color w:val="464646"/>
          <w:spacing w:val="-51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757779"/>
          <w:spacing w:val="0"/>
          <w:w w:val="59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right="2178"/>
        <w:jc w:val="right"/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488.980682pt;margin-top:3.787457pt;width:.1pt;height:9.549805pt;mso-position-horizontal-relative:page;mso-position-vertical-relative:paragraph;z-index:-12571" coordorigin="9780,76" coordsize="2,191">
            <v:shape style="position:absolute;left:9780;top:76;width:2;height:191" coordorigin="9780,76" coordsize="0,191" path="m9780,267l9780,76e" filled="f" stroked="t" strokeweight="2.71765pt" strokecolor="#CDD1CF">
              <v:path arrowok="t"/>
            </v:shape>
          </v:group>
          <w10:wrap type="none"/>
        </w:pict>
      </w:r>
      <w:r>
        <w:rPr/>
        <w:pict>
          <v:group style="position:absolute;margin-left:474.054901pt;margin-top:5.898093pt;width:.1pt;height:13.642579pt;mso-position-horizontal-relative:page;mso-position-vertical-relative:paragraph;z-index:-12570" coordorigin="9481,118" coordsize="2,273">
            <v:shape style="position:absolute;left:9481;top:118;width:2;height:273" coordorigin="9481,118" coordsize="0,273" path="m9481,391l9481,118e" filled="f" stroked="t" strokeweight="2.6488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308868pt;margin-top:.530218pt;width:41.502907pt;height:13pt;mso-position-horizontal-relative:page;mso-position-vertical-relative:paragraph;z-index:-12562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tabs>
                      <w:tab w:pos="760" w:val="left"/>
                    </w:tabs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AFC1A5"/>
                      <w:spacing w:val="0"/>
                      <w:w w:val="134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FC1A5"/>
                      <w:spacing w:val="-1"/>
                      <w:w w:val="134"/>
                    </w:rPr>
                    <w:t> 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5E5E5E"/>
                      <w:spacing w:val="0"/>
                      <w:w w:val="215"/>
                    </w:rPr>
                    <w:t>'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5E5E5E"/>
                      <w:spacing w:val="-102"/>
                      <w:w w:val="215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C9C9A"/>
                      <w:spacing w:val="0"/>
                      <w:w w:val="294"/>
                    </w:rPr>
                    <w:t>,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C9C9A"/>
                      <w:spacing w:val="-86"/>
                      <w:w w:val="29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9C9C9A"/>
                      <w:spacing w:val="0"/>
                      <w:w w:val="100"/>
                    </w:rPr>
                    <w:t>{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9C9C9A"/>
                      <w:spacing w:val="0"/>
                      <w:w w:val="10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9C9C9A"/>
                      <w:spacing w:val="-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9C9C9A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9C9C9A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5E5E5E"/>
                      <w:spacing w:val="0"/>
                      <w:w w:val="5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5E5E5E"/>
                      <w:spacing w:val="-14"/>
                      <w:w w:val="50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57779"/>
                      <w:spacing w:val="0"/>
                      <w:w w:val="58"/>
                    </w:rPr>
                    <w:t>-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757779"/>
          <w:w w:val="32"/>
          <w:position w:val="-1"/>
        </w:rPr>
        <w:t>-</w:t>
      </w:r>
      <w:r>
        <w:rPr>
          <w:rFonts w:ascii="Arial" w:hAnsi="Arial" w:cs="Arial" w:eastAsia="Arial"/>
          <w:sz w:val="27"/>
          <w:szCs w:val="27"/>
          <w:color w:val="757779"/>
          <w:spacing w:val="-40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464646"/>
          <w:spacing w:val="-7"/>
          <w:w w:val="52"/>
          <w:position w:val="-1"/>
        </w:rPr>
        <w:t>·</w:t>
      </w:r>
      <w:r>
        <w:rPr>
          <w:rFonts w:ascii="Arial" w:hAnsi="Arial" w:cs="Arial" w:eastAsia="Arial"/>
          <w:sz w:val="27"/>
          <w:szCs w:val="27"/>
          <w:color w:val="757779"/>
          <w:spacing w:val="0"/>
          <w:w w:val="123"/>
          <w:position w:val="-1"/>
        </w:rPr>
        <w:t>:.</w:t>
      </w:r>
      <w:r>
        <w:rPr>
          <w:rFonts w:ascii="Arial" w:hAnsi="Arial" w:cs="Arial" w:eastAsia="Arial"/>
          <w:sz w:val="27"/>
          <w:szCs w:val="27"/>
          <w:color w:val="464646"/>
          <w:spacing w:val="-5"/>
          <w:w w:val="105"/>
          <w:position w:val="-1"/>
        </w:rPr>
        <w:t>·</w:t>
      </w:r>
      <w:r>
        <w:rPr>
          <w:rFonts w:ascii="Arial" w:hAnsi="Arial" w:cs="Arial" w:eastAsia="Arial"/>
          <w:sz w:val="27"/>
          <w:szCs w:val="27"/>
          <w:color w:val="5E5E5E"/>
          <w:spacing w:val="0"/>
          <w:w w:val="78"/>
          <w:position w:val="-1"/>
        </w:rPr>
        <w:t>J</w:t>
      </w:r>
      <w:r>
        <w:rPr>
          <w:rFonts w:ascii="Arial" w:hAnsi="Arial" w:cs="Arial" w:eastAsia="Arial"/>
          <w:sz w:val="27"/>
          <w:szCs w:val="27"/>
          <w:color w:val="5E5E5E"/>
          <w:spacing w:val="0"/>
          <w:w w:val="77"/>
          <w:position w:val="-1"/>
        </w:rPr>
        <w:t>f</w:t>
      </w:r>
      <w:r>
        <w:rPr>
          <w:rFonts w:ascii="Arial" w:hAnsi="Arial" w:cs="Arial" w:eastAsia="Arial"/>
          <w:sz w:val="27"/>
          <w:szCs w:val="27"/>
          <w:color w:val="5E5E5E"/>
          <w:spacing w:val="-48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757779"/>
          <w:spacing w:val="0"/>
          <w:w w:val="86"/>
          <w:position w:val="-1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83" w:lineRule="exact"/>
        <w:ind w:right="1073"/>
        <w:jc w:val="right"/>
        <w:tabs>
          <w:tab w:pos="12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516.927246pt;margin-top:.297679pt;width:7.670495pt;height:26.702049pt;mso-position-horizontal-relative:page;mso-position-vertical-relative:paragraph;z-index:-12569" coordorigin="10339,6" coordsize="153,534">
            <v:group style="position:absolute;left:10450;top:34;width:2;height:283" coordorigin="10450,34" coordsize="2,283">
              <v:shape style="position:absolute;left:10450;top:34;width:2;height:283" coordorigin="10450,34" coordsize="0,283" path="m10450,316l10450,34e" filled="f" stroked="t" strokeweight="2.78275pt" strokecolor="#EDEDED">
                <v:path arrowok="t"/>
              </v:shape>
            </v:group>
            <v:group style="position:absolute;left:10339;top:349;width:153;height:191" coordorigin="10339,349" coordsize="153,191">
              <v:shape style="position:absolute;left:10339;top:349;width:153;height:191" coordorigin="10339,349" coordsize="153,191" path="m10339,349l10492,349,10492,540,10339,540,10339,349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68.138794pt;margin-top:4.303698pt;width:.1pt;height:14.13501pt;mso-position-horizontal-relative:page;mso-position-vertical-relative:paragraph;z-index:-12568" coordorigin="9363,86" coordsize="2,283">
            <v:shape style="position:absolute;left:9363;top:86;width:2;height:283" coordorigin="9363,86" coordsize="0,283" path="m9363,369l9363,86e" filled="f" stroked="t" strokeweight="3.141955pt" strokecolor="#EDEDED">
              <v:path arrowok="t"/>
            </v:shape>
          </v:group>
          <w10:wrap type="none"/>
        </w:pict>
      </w:r>
      <w:r>
        <w:rPr/>
        <w:pict>
          <v:group style="position:absolute;margin-left:493.652039pt;margin-top:16.961681pt;width:.1pt;height:16.827393pt;mso-position-horizontal-relative:page;mso-position-vertical-relative:paragraph;z-index:-12567" coordorigin="9873,339" coordsize="2,337">
            <v:shape style="position:absolute;left:9873;top:339;width:2;height:337" coordorigin="9873,339" coordsize="0,337" path="m9873,676l9873,339e" filled="f" stroked="t" strokeweight="4.131250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757779"/>
          <w:spacing w:val="-38"/>
          <w:w w:val="101"/>
          <w:position w:val="-7"/>
        </w:rPr>
        <w:t>u</w:t>
      </w:r>
      <w:r>
        <w:rPr>
          <w:rFonts w:ascii="Arial" w:hAnsi="Arial" w:cs="Arial" w:eastAsia="Arial"/>
          <w:sz w:val="20"/>
          <w:szCs w:val="20"/>
          <w:color w:val="AFAFAF"/>
          <w:spacing w:val="0"/>
          <w:w w:val="71"/>
          <w:position w:val="-7"/>
        </w:rPr>
        <w:t>"</w:t>
      </w:r>
      <w:r>
        <w:rPr>
          <w:rFonts w:ascii="Arial" w:hAnsi="Arial" w:cs="Arial" w:eastAsia="Arial"/>
          <w:sz w:val="20"/>
          <w:szCs w:val="20"/>
          <w:color w:val="AFAFAF"/>
          <w:spacing w:val="16"/>
          <w:w w:val="100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50"/>
          <w:position w:val="-7"/>
        </w:rPr>
        <w:t>....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100"/>
          <w:position w:val="-7"/>
        </w:rPr>
      </w:r>
      <w:r>
        <w:rPr>
          <w:rFonts w:ascii="Arial" w:hAnsi="Arial" w:cs="Arial" w:eastAsia="Arial"/>
          <w:sz w:val="20"/>
          <w:szCs w:val="20"/>
          <w:color w:val="858787"/>
          <w:spacing w:val="0"/>
          <w:w w:val="67"/>
          <w:position w:val="-7"/>
        </w:rPr>
        <w:t>...,</w:t>
      </w:r>
      <w:r>
        <w:rPr>
          <w:rFonts w:ascii="Arial" w:hAnsi="Arial" w:cs="Arial" w:eastAsia="Arial"/>
          <w:sz w:val="20"/>
          <w:szCs w:val="20"/>
          <w:color w:val="858787"/>
          <w:spacing w:val="0"/>
          <w:w w:val="67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858787"/>
          <w:spacing w:val="20"/>
          <w:w w:val="67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858787"/>
          <w:spacing w:val="0"/>
          <w:w w:val="140"/>
          <w:position w:val="-7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0" w:right="100"/>
        </w:sectPr>
      </w:pPr>
      <w:rPr/>
    </w:p>
    <w:p>
      <w:pPr>
        <w:spacing w:before="41" w:after="0" w:line="233" w:lineRule="exact"/>
        <w:ind w:left="687" w:right="-84"/>
        <w:jc w:val="left"/>
        <w:tabs>
          <w:tab w:pos="2880" w:val="left"/>
          <w:tab w:pos="35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-8"/>
        </w:rPr>
        <w:t>Ol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-8"/>
        </w:rPr>
      </w:r>
      <w:r>
        <w:rPr>
          <w:rFonts w:ascii="Arial" w:hAnsi="Arial" w:cs="Arial" w:eastAsia="Arial"/>
          <w:sz w:val="27"/>
          <w:szCs w:val="27"/>
          <w:color w:val="757779"/>
          <w:spacing w:val="0"/>
          <w:w w:val="85"/>
          <w:position w:val="-8"/>
        </w:rPr>
        <w:t>A</w:t>
      </w:r>
      <w:r>
        <w:rPr>
          <w:rFonts w:ascii="Arial" w:hAnsi="Arial" w:cs="Arial" w:eastAsia="Arial"/>
          <w:sz w:val="27"/>
          <w:szCs w:val="27"/>
          <w:color w:val="757779"/>
          <w:spacing w:val="-9"/>
          <w:w w:val="85"/>
          <w:position w:val="-8"/>
        </w:rPr>
        <w:t>b</w:t>
      </w:r>
      <w:r>
        <w:rPr>
          <w:rFonts w:ascii="Arial" w:hAnsi="Arial" w:cs="Arial" w:eastAsia="Arial"/>
          <w:sz w:val="27"/>
          <w:szCs w:val="27"/>
          <w:color w:val="5E5E5E"/>
          <w:spacing w:val="0"/>
          <w:w w:val="85"/>
          <w:position w:val="-8"/>
        </w:rPr>
        <w:t>d</w:t>
      </w:r>
      <w:r>
        <w:rPr>
          <w:rFonts w:ascii="Arial" w:hAnsi="Arial" w:cs="Arial" w:eastAsia="Arial"/>
          <w:sz w:val="27"/>
          <w:szCs w:val="27"/>
          <w:color w:val="5E5E5E"/>
          <w:spacing w:val="-62"/>
          <w:w w:val="85"/>
          <w:position w:val="-8"/>
        </w:rPr>
        <w:t> </w:t>
      </w:r>
      <w:r>
        <w:rPr>
          <w:rFonts w:ascii="Arial" w:hAnsi="Arial" w:cs="Arial" w:eastAsia="Arial"/>
          <w:sz w:val="27"/>
          <w:szCs w:val="27"/>
          <w:color w:val="5E5E5E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7"/>
          <w:szCs w:val="27"/>
          <w:color w:val="5E5E5E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9"/>
          <w:szCs w:val="29"/>
          <w:color w:val="757779"/>
          <w:spacing w:val="0"/>
          <w:w w:val="100"/>
          <w:position w:val="-8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757779"/>
          <w:spacing w:val="-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F5675"/>
          <w:spacing w:val="0"/>
          <w:w w:val="375"/>
          <w:position w:val="-8"/>
        </w:rPr>
        <w:t>PÇ</w:t>
      </w:r>
      <w:r>
        <w:rPr>
          <w:rFonts w:ascii="Times New Roman" w:hAnsi="Times New Roman" w:cs="Times New Roman" w:eastAsia="Times New Roman"/>
          <w:sz w:val="29"/>
          <w:szCs w:val="29"/>
          <w:color w:val="4F5675"/>
          <w:spacing w:val="0"/>
          <w:w w:val="376"/>
          <w:position w:val="-8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4F5675"/>
          <w:spacing w:val="2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3B9A"/>
          <w:spacing w:val="0"/>
          <w:w w:val="163"/>
          <w:position w:val="-8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right="-7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0"/>
          <w:w w:val="307"/>
          <w:position w:val="4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-125"/>
          <w:w w:val="307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-44"/>
          <w:w w:val="131"/>
          <w:position w:val="-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FAFAF"/>
          <w:spacing w:val="-27"/>
          <w:w w:val="87"/>
          <w:position w:val="-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858787"/>
          <w:spacing w:val="0"/>
          <w:w w:val="65"/>
          <w:position w:val="-1"/>
        </w:rPr>
        <w:t>ı..</w:t>
      </w:r>
      <w:r>
        <w:rPr>
          <w:rFonts w:ascii="Times New Roman" w:hAnsi="Times New Roman" w:cs="Times New Roman" w:eastAsia="Times New Roman"/>
          <w:sz w:val="21"/>
          <w:szCs w:val="21"/>
          <w:color w:val="858787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787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22"/>
          <w:w w:val="51"/>
          <w:position w:val="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-56"/>
          <w:w w:val="105"/>
          <w:position w:val="4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21"/>
          <w:w w:val="50"/>
          <w:position w:val="4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18"/>
          <w:w w:val="50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7"/>
          <w:w w:val="50"/>
          <w:position w:val="4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11"/>
          <w:w w:val="50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-38"/>
          <w:w w:val="105"/>
          <w:position w:val="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40"/>
          <w:w w:val="50"/>
          <w:position w:val="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52"/>
          <w:w w:val="53"/>
          <w:position w:val="4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-32"/>
          <w:w w:val="87"/>
          <w:position w:val="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-71"/>
          <w:w w:val="101"/>
          <w:position w:val="-1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53"/>
          <w:position w:val="4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7"/>
          <w:w w:val="53"/>
          <w:position w:val="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-17"/>
          <w:w w:val="181"/>
          <w:position w:val="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272"/>
          <w:position w:val="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64646"/>
          <w:w w:val="114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10"/>
          <w:w w:val="11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58787"/>
          <w:spacing w:val="0"/>
          <w:w w:val="8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5878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787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FAFAF"/>
          <w:spacing w:val="-26"/>
          <w:w w:val="73"/>
          <w:position w:val="5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858787"/>
          <w:spacing w:val="0"/>
          <w:w w:val="86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858787"/>
          <w:spacing w:val="-37"/>
          <w:w w:val="86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C9C9A"/>
          <w:spacing w:val="0"/>
          <w:w w:val="136"/>
          <w:position w:val="5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0" w:right="100"/>
          <w:cols w:num="3" w:equalWidth="0">
            <w:col w:w="5681" w:space="3518"/>
            <w:col w:w="755" w:space="236"/>
            <w:col w:w="1630"/>
          </w:cols>
        </w:sectPr>
      </w:pPr>
      <w:rPr/>
    </w:p>
    <w:p>
      <w:pPr>
        <w:spacing w:before="0" w:after="0" w:line="166" w:lineRule="exact"/>
        <w:ind w:left="683" w:right="-20"/>
        <w:jc w:val="left"/>
        <w:tabs>
          <w:tab w:pos="2880" w:val="left"/>
          <w:tab w:pos="4300" w:val="left"/>
          <w:tab w:pos="5520" w:val="left"/>
          <w:tab w:pos="96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24.839241pt;margin-top:41.718838pt;width:557.764568pt;height:779.987986pt;mso-position-horizontal-relative:page;mso-position-vertical-relative:page;z-index:-12589" coordorigin="497,834" coordsize="11155,15600">
            <v:group style="position:absolute;left:509;top:856;width:6423;height:2" coordorigin="509,856" coordsize="6423,2">
              <v:shape style="position:absolute;left:509;top:856;width:6423;height:2" coordorigin="509,856" coordsize="6423,0" path="m509,856l6931,856e" filled="f" stroked="t" strokeweight=".706329pt" strokecolor="#575757">
                <v:path arrowok="t"/>
              </v:shape>
            </v:group>
            <v:group style="position:absolute;left:518;top:841;width:2;height:15574" coordorigin="518,841" coordsize="2,15574">
              <v:shape style="position:absolute;left:518;top:841;width:2;height:15574" coordorigin="518,841" coordsize="0,15574" path="m518,16415l518,841e" filled="f" stroked="t" strokeweight=".706329pt" strokecolor="#4F4F4F">
                <v:path arrowok="t"/>
              </v:shape>
            </v:group>
            <v:group style="position:absolute;left:2547;top:841;width:2;height:580" coordorigin="2547,841" coordsize="2,580">
              <v:shape style="position:absolute;left:2547;top:841;width:2;height:580" coordorigin="2547,841" coordsize="0,580" path="m2547,1421l2547,841e" filled="f" stroked="t" strokeweight=".706329pt" strokecolor="#4B4B4B">
                <v:path arrowok="t"/>
              </v:shape>
            </v:group>
            <v:group style="position:absolute;left:6875;top:851;width:250;height:2" coordorigin="6875,851" coordsize="250,2">
              <v:shape style="position:absolute;left:6875;top:851;width:250;height:2" coordorigin="6875,851" coordsize="250,0" path="m6875,851l7125,851e" filled="f" stroked="t" strokeweight=".470886pt" strokecolor="#444444">
                <v:path arrowok="t"/>
              </v:shape>
            </v:group>
            <v:group style="position:absolute;left:7068;top:851;width:1879;height:2" coordorigin="7068,851" coordsize="1879,2">
              <v:shape style="position:absolute;left:7068;top:851;width:1879;height:2" coordorigin="7068,851" coordsize="1879,0" path="m7068,851l8947,851e" filled="f" stroked="t" strokeweight=".706329pt" strokecolor="#575757">
                <v:path arrowok="t"/>
              </v:shape>
            </v:group>
            <v:group style="position:absolute;left:8890;top:851;width:184;height:2" coordorigin="8890,851" coordsize="184,2">
              <v:shape style="position:absolute;left:8890;top:851;width:184;height:2" coordorigin="8890,851" coordsize="184,0" path="m8890,851l9074,851e" filled="f" stroked="t" strokeweight=".470886pt" strokecolor="#2F2F2F">
                <v:path arrowok="t"/>
              </v:shape>
            </v:group>
            <v:group style="position:absolute;left:9017;top:851;width:2613;height:2" coordorigin="9017,851" coordsize="2613,2">
              <v:shape style="position:absolute;left:9017;top:851;width:2613;height:2" coordorigin="9017,851" coordsize="2613,0" path="m9017,851l11631,851e" filled="f" stroked="t" strokeweight=".706329pt" strokecolor="#575757">
                <v:path arrowok="t"/>
              </v:shape>
            </v:group>
            <v:group style="position:absolute;left:9246;top:841;width:2;height:1502" coordorigin="9246,841" coordsize="2,1502">
              <v:shape style="position:absolute;left:9246;top:841;width:2;height:1502" coordorigin="9246,841" coordsize="0,1502" path="m9246,2344l9246,841e" filled="f" stroked="t" strokeweight=".706329pt" strokecolor="#4F4F4F">
                <v:path arrowok="t"/>
              </v:shape>
            </v:group>
            <v:group style="position:absolute;left:11629;top:846;width:2;height:2420" coordorigin="11629,846" coordsize="2,2420">
              <v:shape style="position:absolute;left:11629;top:846;width:2;height:2420" coordorigin="11629,846" coordsize="0,2420" path="m11629,3266l11629,846e" filled="f" stroked="t" strokeweight=".706329pt" strokecolor="#575757">
                <v:path arrowok="t"/>
              </v:shape>
            </v:group>
            <v:group style="position:absolute;left:2547;top:1364;width:2;height:204" coordorigin="2547,1364" coordsize="2,204">
              <v:shape style="position:absolute;left:2547;top:1364;width:2;height:204" coordorigin="2547,1364" coordsize="0,204" path="m2547,1569l2547,1364e" filled="f" stroked="t" strokeweight=".470886pt" strokecolor="#1F1F1F">
                <v:path arrowok="t"/>
              </v:shape>
            </v:group>
            <v:group style="position:absolute;left:9243;top:989;width:2;height:889" coordorigin="9243,989" coordsize="2,889">
              <v:shape style="position:absolute;left:9243;top:989;width:2;height:889" coordorigin="9243,989" coordsize="0,889" path="m9243,1878l9243,989e" filled="f" stroked="t" strokeweight=".470886pt" strokecolor="#4F4F4F">
                <v:path arrowok="t"/>
              </v:shape>
            </v:group>
            <v:group style="position:absolute;left:2547;top:1512;width:2;height:832" coordorigin="2547,1512" coordsize="2,832">
              <v:shape style="position:absolute;left:2547;top:1512;width:2;height:832" coordorigin="2547,1512" coordsize="0,832" path="m2547,2344l2547,1512e" filled="f" stroked="t" strokeweight=".706329pt" strokecolor="#4B4B4B">
                <v:path arrowok="t"/>
              </v:shape>
            </v:group>
            <v:group style="position:absolute;left:11626;top:1512;width:2;height:185" coordorigin="11626,1512" coordsize="2,185">
              <v:shape style="position:absolute;left:11626;top:1512;width:2;height:185" coordorigin="11626,1512" coordsize="0,185" path="m11626,1697l11626,1512e" filled="f" stroked="t" strokeweight=".470886pt" strokecolor="#343434">
                <v:path arrowok="t"/>
              </v:shape>
            </v:group>
            <v:group style="position:absolute;left:516;top:841;width:2;height:1521" coordorigin="516,841" coordsize="2,1521">
              <v:shape style="position:absolute;left:516;top:841;width:2;height:1521" coordorigin="516,841" coordsize="0,1521" path="m516,2363l516,841e" filled="f" stroked="t" strokeweight=".706329pt" strokecolor="#676767">
                <v:path arrowok="t"/>
              </v:shape>
            </v:group>
            <v:group style="position:absolute;left:504;top:2337;width:6428;height:2" coordorigin="504,2337" coordsize="6428,2">
              <v:shape style="position:absolute;left:504;top:2337;width:6428;height:2" coordorigin="504,2337" coordsize="6428,0" path="m504,2337l6931,2337e" filled="f" stroked="t" strokeweight=".706329pt" strokecolor="#545454">
                <v:path arrowok="t"/>
              </v:shape>
            </v:group>
            <v:group style="position:absolute;left:6875;top:2334;width:250;height:2" coordorigin="6875,2334" coordsize="250,2">
              <v:shape style="position:absolute;left:6875;top:2334;width:250;height:2" coordorigin="6875,2334" coordsize="250,0" path="m6875,2334l7125,2334e" filled="f" stroked="t" strokeweight=".470886pt" strokecolor="#343434">
                <v:path arrowok="t"/>
              </v:shape>
            </v:group>
            <v:group style="position:absolute;left:7068;top:2332;width:4572;height:2" coordorigin="7068,2332" coordsize="4572,2">
              <v:shape style="position:absolute;left:7068;top:2332;width:4572;height:2" coordorigin="7068,2332" coordsize="4572,0" path="m7068,2332l11640,2332e" filled="f" stroked="t" strokeweight=".706329pt" strokecolor="#575757">
                <v:path arrowok="t"/>
              </v:shape>
            </v:group>
            <v:group style="position:absolute;left:518;top:2291;width:2;height:328" coordorigin="518,2291" coordsize="2,328">
              <v:shape style="position:absolute;left:518;top:2291;width:2;height:328" coordorigin="518,2291" coordsize="0,328" path="m518,2619l518,2291e" filled="f" stroked="t" strokeweight=".470886pt" strokecolor="#343434">
                <v:path arrowok="t"/>
              </v:shape>
            </v:group>
            <v:group style="position:absolute;left:7944;top:2325;width:2;height:257" coordorigin="7944,2325" coordsize="2,257">
              <v:shape style="position:absolute;left:7944;top:2325;width:2;height:257" coordorigin="7944,2325" coordsize="0,257" path="m7944,2581l7944,2325e" filled="f" stroked="t" strokeweight=".941772pt" strokecolor="#575757">
                <v:path arrowok="t"/>
              </v:shape>
            </v:group>
            <v:group style="position:absolute;left:509;top:2574;width:11127;height:2" coordorigin="509,2574" coordsize="11127,2">
              <v:shape style="position:absolute;left:509;top:2574;width:11127;height:2" coordorigin="509,2574" coordsize="11127,0" path="m509,2574l11636,2574e" filled="f" stroked="t" strokeweight=".706329pt" strokecolor="#545454">
                <v:path arrowok="t"/>
              </v:shape>
            </v:group>
            <v:group style="position:absolute;left:509;top:2793;width:2053;height:2" coordorigin="509,2793" coordsize="2053,2">
              <v:shape style="position:absolute;left:509;top:2793;width:2053;height:2" coordorigin="509,2793" coordsize="2053,0" path="m509,2793l2562,2793e" filled="f" stroked="t" strokeweight=".706329pt" strokecolor="#545454">
                <v:path arrowok="t"/>
              </v:shape>
            </v:group>
            <v:group style="position:absolute;left:2373;top:2791;width:9262;height:2" coordorigin="2373,2791" coordsize="9262,2">
              <v:shape style="position:absolute;left:2373;top:2791;width:9262;height:2" coordorigin="2373,2791" coordsize="9262,0" path="m2373,2791l11636,2791e" filled="f" stroked="t" strokeweight=".706329pt" strokecolor="#575757">
                <v:path arrowok="t"/>
              </v:shape>
            </v:group>
            <v:group style="position:absolute;left:509;top:3004;width:11132;height:2" coordorigin="509,3004" coordsize="11132,2">
              <v:shape style="position:absolute;left:509;top:3004;width:11132;height:2" coordorigin="509,3004" coordsize="11132,0" path="m509,3004l11640,3004e" filled="f" stroked="t" strokeweight=".706329pt" strokecolor="#545454">
                <v:path arrowok="t"/>
              </v:shape>
            </v:group>
            <v:group style="position:absolute;left:518;top:2985;width:2;height:280" coordorigin="518,2985" coordsize="2,280">
              <v:shape style="position:absolute;left:518;top:2985;width:2;height:280" coordorigin="518,2985" coordsize="0,280" path="m518,3266l518,2985e" filled="f" stroked="t" strokeweight=".470886pt" strokecolor="#232323">
                <v:path arrowok="t"/>
              </v:shape>
            </v:group>
            <v:group style="position:absolute;left:513;top:3221;width:6418;height:2" coordorigin="513,3221" coordsize="6418,2">
              <v:shape style="position:absolute;left:513;top:3221;width:6418;height:2" coordorigin="513,3221" coordsize="6418,0" path="m513,3221l6931,3221e" filled="f" stroked="t" strokeweight=".706329pt" strokecolor="#575757">
                <v:path arrowok="t"/>
              </v:shape>
            </v:group>
            <v:group style="position:absolute;left:6875;top:3218;width:250;height:2" coordorigin="6875,3218" coordsize="250,2">
              <v:shape style="position:absolute;left:6875;top:3218;width:250;height:2" coordorigin="6875,3218" coordsize="250,0" path="m6875,3218l7125,3218e" filled="f" stroked="t" strokeweight=".470886pt" strokecolor="#444444">
                <v:path arrowok="t"/>
              </v:shape>
            </v:group>
            <v:group style="position:absolute;left:7068;top:3216;width:4568;height:2" coordorigin="7068,3216" coordsize="4568,2">
              <v:shape style="position:absolute;left:7068;top:3216;width:4568;height:2" coordorigin="7068,3216" coordsize="4568,0" path="m7068,3216l11636,3216e" filled="f" stroked="t" strokeweight=".706329pt" strokecolor="#575757">
                <v:path arrowok="t"/>
              </v:shape>
            </v:group>
            <v:group style="position:absolute;left:509;top:3437;width:3023;height:2" coordorigin="509,3437" coordsize="3023,2">
              <v:shape style="position:absolute;left:509;top:3437;width:3023;height:2" coordorigin="509,3437" coordsize="3023,0" path="m509,3437l3532,3437e" filled="f" stroked="t" strokeweight=".706329pt" strokecolor="#575757">
                <v:path arrowok="t"/>
              </v:shape>
            </v:group>
            <v:group style="position:absolute;left:3475;top:3437;width:1064;height:2" coordorigin="3475,3437" coordsize="1064,2">
              <v:shape style="position:absolute;left:3475;top:3437;width:1064;height:2" coordorigin="3475,3437" coordsize="1064,0" path="m3475,3437l4539,3437e" filled="f" stroked="t" strokeweight=".470886pt" strokecolor="#4B4B4B">
                <v:path arrowok="t"/>
              </v:shape>
            </v:group>
            <v:group style="position:absolute;left:4327;top:3435;width:4172;height:2" coordorigin="4327,3435" coordsize="4172,2">
              <v:shape style="position:absolute;left:4327;top:3435;width:4172;height:2" coordorigin="4327,3435" coordsize="4172,0" path="m4327,3435l8499,3435e" filled="f" stroked="t" strokeweight=".706329pt" strokecolor="#575757">
                <v:path arrowok="t"/>
              </v:shape>
            </v:group>
            <v:group style="position:absolute;left:8443;top:3432;width:504;height:2" coordorigin="8443,3432" coordsize="504,2">
              <v:shape style="position:absolute;left:8443;top:3432;width:504;height:2" coordorigin="8443,3432" coordsize="504,0" path="m8443,3432l8947,3432e" filled="f" stroked="t" strokeweight=".470886pt" strokecolor="#484848">
                <v:path arrowok="t"/>
              </v:shape>
            </v:group>
            <v:group style="position:absolute;left:8815;top:3432;width:447;height:2" coordorigin="8815,3432" coordsize="447,2">
              <v:shape style="position:absolute;left:8815;top:3432;width:447;height:2" coordorigin="8815,3432" coordsize="447,0" path="m8815,3432l9262,3432e" filled="f" stroked="t" strokeweight=".706329pt" strokecolor="#575757">
                <v:path arrowok="t"/>
              </v:shape>
            </v:group>
            <v:group style="position:absolute;left:9206;top:3432;width:297;height:2" coordorigin="9206,3432" coordsize="297,2">
              <v:shape style="position:absolute;left:9206;top:3432;width:297;height:2" coordorigin="9206,3432" coordsize="297,0" path="m9206,3432l9502,3432e" filled="f" stroked="t" strokeweight=".470886pt" strokecolor="#383838">
                <v:path arrowok="t"/>
              </v:shape>
            </v:group>
            <v:group style="position:absolute;left:9446;top:3432;width:2194;height:2" coordorigin="9446,3432" coordsize="2194,2">
              <v:shape style="position:absolute;left:9446;top:3432;width:2194;height:2" coordorigin="9446,3432" coordsize="2194,0" path="m9446,3432l11640,3432e" filled="f" stroked="t" strokeweight=".706329pt" strokecolor="#5B5B5B">
                <v:path arrowok="t"/>
              </v:shape>
            </v:group>
            <v:group style="position:absolute;left:11631;top:3195;width:2;height:266" coordorigin="11631,3195" coordsize="2,266">
              <v:shape style="position:absolute;left:11631;top:3195;width:2;height:266" coordorigin="11631,3195" coordsize="0,266" path="m11631,3461l11631,3195e" filled="f" stroked="t" strokeweight=".470886pt" strokecolor="#3B3B3B">
                <v:path arrowok="t"/>
              </v:shape>
            </v:group>
            <v:group style="position:absolute;left:4033;top:3432;width:2;height:742" coordorigin="4033,3432" coordsize="2,742">
              <v:shape style="position:absolute;left:4033;top:3432;width:2;height:742" coordorigin="4033,3432" coordsize="0,742" path="m4033,4174l4033,3432e" filled="f" stroked="t" strokeweight=".941772pt" strokecolor="#4B4B4B">
                <v:path arrowok="t"/>
              </v:shape>
            </v:group>
            <v:group style="position:absolute;left:7101;top:3428;width:2;height:475" coordorigin="7101,3428" coordsize="2,475">
              <v:shape style="position:absolute;left:7101;top:3428;width:2;height:475" coordorigin="7101,3428" coordsize="0,475" path="m7101,3903l7101,3428e" filled="f" stroked="t" strokeweight=".941772pt" strokecolor="#4F4F4F">
                <v:path arrowok="t"/>
              </v:shape>
            </v:group>
            <v:group style="position:absolute;left:11631;top:3390;width:2;height:784" coordorigin="11631,3390" coordsize="2,784">
              <v:shape style="position:absolute;left:11631;top:3390;width:2;height:784" coordorigin="11631,3390" coordsize="0,784" path="m11631,4174l11631,3390e" filled="f" stroked="t" strokeweight=".706329pt" strokecolor="#545454">
                <v:path arrowok="t"/>
              </v:shape>
            </v:group>
            <v:group style="position:absolute;left:518;top:3627;width:2;height:266" coordorigin="518,3627" coordsize="2,266">
              <v:shape style="position:absolute;left:518;top:3627;width:2;height:266" coordorigin="518,3627" coordsize="0,266" path="m518,3893l518,3627e" filled="f" stroked="t" strokeweight=".470886pt" strokecolor="#2F2F2F">
                <v:path arrowok="t"/>
              </v:shape>
            </v:group>
            <v:group style="position:absolute;left:4026;top:3851;width:2632;height:2" coordorigin="4026,3851" coordsize="2632,2">
              <v:shape style="position:absolute;left:4026;top:3851;width:2632;height:2" coordorigin="4026,3851" coordsize="2632,0" path="m4026,3851l6658,3851e" filled="f" stroked="t" strokeweight=".706329pt" strokecolor="#707070">
                <v:path arrowok="t"/>
              </v:shape>
            </v:group>
            <v:group style="position:absolute;left:509;top:4167;width:3230;height:2" coordorigin="509,4167" coordsize="3230,2">
              <v:shape style="position:absolute;left:509;top:4167;width:3230;height:2" coordorigin="509,4167" coordsize="3230,0" path="m509,4167l3739,4167e" filled="f" stroked="t" strokeweight=".706329pt" strokecolor="#545454">
                <v:path arrowok="t"/>
              </v:shape>
            </v:group>
            <v:group style="position:absolute;left:970;top:4167;width:363;height:2" coordorigin="970,4167" coordsize="363,2">
              <v:shape style="position:absolute;left:970;top:4167;width:363;height:2" coordorigin="970,4167" coordsize="363,0" path="m970,4167l1333,4167e" filled="f" stroked="t" strokeweight=".470886pt" strokecolor="#3B3B3B">
                <v:path arrowok="t"/>
              </v:shape>
            </v:group>
            <v:group style="position:absolute;left:3682;top:4162;width:3405;height:2" coordorigin="3682,4162" coordsize="3405,2">
              <v:shape style="position:absolute;left:3682;top:4162;width:3405;height:2" coordorigin="3682,4162" coordsize="3405,0" path="m3682,4162l7087,4162e" filled="f" stroked="t" strokeweight=".941772pt" strokecolor="#3F3F3F">
                <v:path arrowok="t"/>
              </v:shape>
            </v:group>
            <v:group style="position:absolute;left:7101;top:3836;width:2;height:338" coordorigin="7101,3836" coordsize="2,338">
              <v:shape style="position:absolute;left:7101;top:3836;width:2;height:338" coordorigin="7101,3836" coordsize="0,338" path="m7101,4174l7101,3836e" filled="f" stroked="t" strokeweight=".470886pt" strokecolor="#383838">
                <v:path arrowok="t"/>
              </v:shape>
            </v:group>
            <v:group style="position:absolute;left:6696;top:4164;width:4944;height:2" coordorigin="6696,4164" coordsize="4944,2">
              <v:shape style="position:absolute;left:6696;top:4164;width:4944;height:2" coordorigin="6696,4164" coordsize="4944,0" path="m6696,4164l11640,4164e" filled="f" stroked="t" strokeweight=".706329pt" strokecolor="#575757">
                <v:path arrowok="t"/>
              </v:shape>
            </v:group>
            <v:group style="position:absolute;left:513;top:4443;width:11127;height:2" coordorigin="513,4443" coordsize="11127,2">
              <v:shape style="position:absolute;left:513;top:4443;width:11127;height:2" coordorigin="513,4443" coordsize="11127,0" path="m513,4443l11640,4443e" filled="f" stroked="t" strokeweight=".706329pt" strokecolor="#545454">
                <v:path arrowok="t"/>
              </v:shape>
            </v:group>
            <v:group style="position:absolute;left:9206;top:4440;width:297;height:2" coordorigin="9206,4440" coordsize="297,2">
              <v:shape style="position:absolute;left:9206;top:4440;width:297;height:2" coordorigin="9206,4440" coordsize="297,0" path="m9206,4440l9502,4440e" filled="f" stroked="t" strokeweight=".470886pt" strokecolor="#3B3B3B">
                <v:path arrowok="t"/>
              </v:shape>
            </v:group>
            <v:group style="position:absolute;left:518;top:4397;width:2;height:280" coordorigin="518,4397" coordsize="2,280">
              <v:shape style="position:absolute;left:518;top:4397;width:2;height:280" coordorigin="518,4397" coordsize="0,280" path="m518,4678l518,4397e" filled="f" stroked="t" strokeweight=".470886pt" strokecolor="#282828">
                <v:path arrowok="t"/>
              </v:shape>
            </v:group>
            <v:group style="position:absolute;left:2550;top:4160;width:2;height:1692" coordorigin="2550,4160" coordsize="2,1692">
              <v:shape style="position:absolute;left:2550;top:4160;width:2;height:1692" coordorigin="2550,4160" coordsize="0,1692" path="m2550,5852l2550,4160e" filled="f" stroked="t" strokeweight=".941772pt" strokecolor="#4F4F4F">
                <v:path arrowok="t"/>
              </v:shape>
            </v:group>
            <v:group style="position:absolute;left:2543;top:4664;width:490;height:2" coordorigin="2543,4664" coordsize="490,2">
              <v:shape style="position:absolute;left:2543;top:4664;width:490;height:2" coordorigin="2543,4664" coordsize="490,0" path="m2543,4664l3033,4664e" filled="f" stroked="t" strokeweight=".470886pt" strokecolor="#4F4F4F">
                <v:path arrowok="t"/>
              </v:shape>
            </v:group>
            <v:group style="position:absolute;left:2976;top:4659;width:4149;height:2" coordorigin="2976,4659" coordsize="4149,2">
              <v:shape style="position:absolute;left:2976;top:4659;width:4149;height:2" coordorigin="2976,4659" coordsize="4149,0" path="m2976,4659l7125,4659e" filled="f" stroked="t" strokeweight=".706329pt" strokecolor="#545454">
                <v:path arrowok="t"/>
              </v:shape>
            </v:group>
            <v:group style="position:absolute;left:7068;top:4659;width:466;height:2" coordorigin="7068,4659" coordsize="466,2">
              <v:shape style="position:absolute;left:7068;top:4659;width:466;height:2" coordorigin="7068,4659" coordsize="466,0" path="m7068,4659l7534,4659e" filled="f" stroked="t" strokeweight=".470886pt" strokecolor="#484848">
                <v:path arrowok="t"/>
              </v:shape>
            </v:group>
            <v:group style="position:absolute;left:7478;top:4659;width:1785;height:2" coordorigin="7478,4659" coordsize="1785,2">
              <v:shape style="position:absolute;left:7478;top:4659;width:1785;height:2" coordorigin="7478,4659" coordsize="1785,0" path="m7478,4659l9262,4659e" filled="f" stroked="t" strokeweight=".706329pt" strokecolor="#545454">
                <v:path arrowok="t"/>
              </v:shape>
            </v:group>
            <v:group style="position:absolute;left:9206;top:4659;width:297;height:2" coordorigin="9206,4659" coordsize="297,2">
              <v:shape style="position:absolute;left:9206;top:4659;width:297;height:2" coordorigin="9206,4659" coordsize="297,0" path="m9206,4659l9502,4659e" filled="f" stroked="t" strokeweight=".470886pt" strokecolor="#383838">
                <v:path arrowok="t"/>
              </v:shape>
            </v:group>
            <v:group style="position:absolute;left:9446;top:4659;width:2194;height:2" coordorigin="9446,4659" coordsize="2194,2">
              <v:shape style="position:absolute;left:9446;top:4659;width:2194;height:2" coordorigin="9446,4659" coordsize="2194,0" path="m9446,4659l11640,4659e" filled="f" stroked="t" strokeweight=".706329pt" strokecolor="#575757">
                <v:path arrowok="t"/>
              </v:shape>
            </v:group>
            <v:group style="position:absolute;left:5076;top:4654;width:2;height:447" coordorigin="5076,4654" coordsize="2,447">
              <v:shape style="position:absolute;left:5076;top:4654;width:2;height:447" coordorigin="5076,4654" coordsize="0,447" path="m5076,5101l5076,4654e" filled="f" stroked="t" strokeweight=".941772pt" strokecolor="#4F4F4F">
                <v:path arrowok="t"/>
              </v:shape>
            </v:group>
            <v:group style="position:absolute;left:7949;top:4654;width:2;height:257" coordorigin="7949,4654" coordsize="2,257">
              <v:shape style="position:absolute;left:7949;top:4654;width:2;height:257" coordorigin="7949,4654" coordsize="0,257" path="m7949,4911l7949,4654e" filled="f" stroked="t" strokeweight=".706329pt" strokecolor="#545454">
                <v:path arrowok="t"/>
              </v:shape>
            </v:group>
            <v:group style="position:absolute;left:5067;top:5072;width:786;height:2" coordorigin="5067,5072" coordsize="786,2">
              <v:shape style="position:absolute;left:5067;top:5072;width:786;height:2" coordorigin="5067,5072" coordsize="786,0" path="m5067,5072l5853,5072e" filled="f" stroked="t" strokeweight=".235443pt" strokecolor="#606060">
                <v:path arrowok="t"/>
              </v:shape>
            </v:group>
            <v:group style="position:absolute;left:5853;top:5072;width:1653;height:2" coordorigin="5853,5072" coordsize="1653,2">
              <v:shape style="position:absolute;left:5853;top:5072;width:1653;height:2" coordorigin="5853,5072" coordsize="1653,0" path="m5853,5072l7506,5072e" filled="f" stroked="t" strokeweight=".235443pt" strokecolor="#000000">
                <v:path arrowok="t"/>
              </v:shape>
            </v:group>
            <v:group style="position:absolute;left:7506;top:5072;width:438;height:2" coordorigin="7506,5072" coordsize="438,2">
              <v:shape style="position:absolute;left:7506;top:5072;width:438;height:2" coordorigin="7506,5072" coordsize="438,0" path="m7506,5072l7944,5072e" filled="f" stroked="t" strokeweight=".235443pt" strokecolor="#777777">
                <v:path arrowok="t"/>
              </v:shape>
            </v:group>
            <v:group style="position:absolute;left:7949;top:4830;width:2;height:276" coordorigin="7949,4830" coordsize="2,276">
              <v:shape style="position:absolute;left:7949;top:4830;width:2;height:276" coordorigin="7949,4830" coordsize="0,276" path="m7949,5106l7949,4830e" filled="f" stroked="t" strokeweight=".941772pt" strokecolor="#676767">
                <v:path arrowok="t"/>
              </v:shape>
            </v:group>
            <v:group style="position:absolute;left:7930;top:5072;width:542;height:2" coordorigin="7930,5072" coordsize="542,2">
              <v:shape style="position:absolute;left:7930;top:5072;width:542;height:2" coordorigin="7930,5072" coordsize="542,0" path="m7930,5072l8471,5072e" filled="f" stroked="t" strokeweight=".235443pt" strokecolor="#646464">
                <v:path arrowok="t"/>
              </v:shape>
            </v:group>
            <v:group style="position:absolute;left:8471;top:5072;width:3150;height:2" coordorigin="8471,5072" coordsize="3150,2">
              <v:shape style="position:absolute;left:8471;top:5072;width:3150;height:2" coordorigin="8471,5072" coordsize="3150,0" path="m8471,5072l11621,5072e" filled="f" stroked="t" strokeweight=".235443pt" strokecolor="#000000">
                <v:path arrowok="t"/>
              </v:shape>
            </v:group>
            <v:group style="position:absolute;left:11633;top:4431;width:2;height:1207" coordorigin="11633,4431" coordsize="2,1207">
              <v:shape style="position:absolute;left:11633;top:4431;width:2;height:1207" coordorigin="11633,4431" coordsize="0,1207" path="m11633,5638l11633,4431e" filled="f" stroked="t" strokeweight=".941772pt" strokecolor="#5B5B5B">
                <v:path arrowok="t"/>
              </v:shape>
            </v:group>
            <v:group style="position:absolute;left:518;top:5044;width:2;height:352" coordorigin="518,5044" coordsize="2,352">
              <v:shape style="position:absolute;left:518;top:5044;width:2;height:352" coordorigin="518,5044" coordsize="0,352" path="m518,5396l518,5044e" filled="f" stroked="t" strokeweight=".470886pt" strokecolor="#3F3F3F">
                <v:path arrowok="t"/>
              </v:shape>
            </v:group>
            <v:group style="position:absolute;left:5076;top:5044;width:2;height:352" coordorigin="5076,5044" coordsize="2,352">
              <v:shape style="position:absolute;left:5076;top:5044;width:2;height:352" coordorigin="5076,5044" coordsize="0,352" path="m5076,5396l5076,5044e" filled="f" stroked="t" strokeweight=".470886pt" strokecolor="#3F3F3F">
                <v:path arrowok="t"/>
              </v:shape>
            </v:group>
            <v:group style="position:absolute;left:5071;top:5377;width:1860;height:2" coordorigin="5071,5377" coordsize="1860,2">
              <v:shape style="position:absolute;left:5071;top:5377;width:1860;height:2" coordorigin="5071,5377" coordsize="1860,0" path="m5071,5377l6931,5377e" filled="f" stroked="t" strokeweight=".706329pt" strokecolor="#4F4F4F">
                <v:path arrowok="t"/>
              </v:shape>
            </v:group>
            <v:group style="position:absolute;left:6875;top:5377;width:250;height:2" coordorigin="6875,5377" coordsize="250,2">
              <v:shape style="position:absolute;left:6875;top:5377;width:250;height:2" coordorigin="6875,5377" coordsize="250,0" path="m6875,5377l7125,5377e" filled="f" stroked="t" strokeweight=".470886pt" strokecolor="#3B3B3B">
                <v:path arrowok="t"/>
              </v:shape>
            </v:group>
            <v:group style="position:absolute;left:7063;top:5377;width:1884;height:2" coordorigin="7063,5377" coordsize="1884,2">
              <v:shape style="position:absolute;left:7063;top:5377;width:1884;height:2" coordorigin="7063,5377" coordsize="1884,0" path="m7063,5377l8947,5377e" filled="f" stroked="t" strokeweight=".706329pt" strokecolor="#545454">
                <v:path arrowok="t"/>
              </v:shape>
            </v:group>
            <v:group style="position:absolute;left:8890;top:5377;width:184;height:2" coordorigin="8890,5377" coordsize="184,2">
              <v:shape style="position:absolute;left:8890;top:5377;width:184;height:2" coordorigin="8890,5377" coordsize="184,0" path="m8890,5377l9074,5377e" filled="f" stroked="t" strokeweight=".470886pt" strokecolor="#343434">
                <v:path arrowok="t"/>
              </v:shape>
            </v:group>
            <v:group style="position:absolute;left:9017;top:5377;width:2628;height:2" coordorigin="9017,5377" coordsize="2628,2">
              <v:shape style="position:absolute;left:9017;top:5377;width:2628;height:2" coordorigin="9017,5377" coordsize="2628,0" path="m9017,5377l11645,5377e" filled="f" stroked="t" strokeweight=".706329pt" strokecolor="#5B5B5B">
                <v:path arrowok="t"/>
              </v:shape>
            </v:group>
            <v:group style="position:absolute;left:5076;top:5339;width:2;height:523" coordorigin="5076,5339" coordsize="2,523">
              <v:shape style="position:absolute;left:5076;top:5339;width:2;height:523" coordorigin="5076,5339" coordsize="0,523" path="m5076,5862l5076,5339e" filled="f" stroked="t" strokeweight=".706329pt" strokecolor="#4F4F4F">
                <v:path arrowok="t"/>
              </v:shape>
            </v:group>
            <v:group style="position:absolute;left:5067;top:5614;width:3880;height:2" coordorigin="5067,5614" coordsize="3880,2">
              <v:shape style="position:absolute;left:5067;top:5614;width:3880;height:2" coordorigin="5067,5614" coordsize="3880,0" path="m5067,5614l8947,5614e" filled="f" stroked="t" strokeweight=".706329pt" strokecolor="#575757">
                <v:path arrowok="t"/>
              </v:shape>
            </v:group>
            <v:group style="position:absolute;left:8890;top:5614;width:184;height:2" coordorigin="8890,5614" coordsize="184,2">
              <v:shape style="position:absolute;left:8890;top:5614;width:184;height:2" coordorigin="8890,5614" coordsize="184,0" path="m8890,5614l9074,5614e" filled="f" stroked="t" strokeweight=".470886pt" strokecolor="#2F2F2F">
                <v:path arrowok="t"/>
              </v:shape>
            </v:group>
            <v:group style="position:absolute;left:9017;top:5614;width:2628;height:2" coordorigin="9017,5614" coordsize="2628,2">
              <v:shape style="position:absolute;left:9017;top:5614;width:2628;height:2" coordorigin="9017,5614" coordsize="2628,0" path="m9017,5614l11645,5614e" filled="f" stroked="t" strokeweight=".706329pt" strokecolor="#5B5B5B">
                <v:path arrowok="t"/>
              </v:shape>
            </v:group>
            <v:group style="position:absolute;left:2547;top:5835;width:2769;height:2" coordorigin="2547,5835" coordsize="2769,2">
              <v:shape style="position:absolute;left:2547;top:5835;width:2769;height:2" coordorigin="2547,5835" coordsize="2769,0" path="m2547,5835l5316,5835e" filled="f" stroked="t" strokeweight=".706329pt" strokecolor="#545454">
                <v:path arrowok="t"/>
              </v:shape>
            </v:group>
            <v:group style="position:absolute;left:5038;top:5833;width:2496;height:2" coordorigin="5038,5833" coordsize="2496,2">
              <v:shape style="position:absolute;left:5038;top:5833;width:2496;height:2" coordorigin="5038,5833" coordsize="2496,0" path="m5038,5833l7534,5833e" filled="f" stroked="t" strokeweight=".470886pt" strokecolor="#4F4F4F">
                <v:path arrowok="t"/>
              </v:shape>
            </v:group>
            <v:group style="position:absolute;left:7478;top:5831;width:4167;height:2" coordorigin="7478,5831" coordsize="4167,2">
              <v:shape style="position:absolute;left:7478;top:5831;width:4167;height:2" coordorigin="7478,5831" coordsize="4167,0" path="m7478,5831l11645,5831e" filled="f" stroked="t" strokeweight=".706329pt" strokecolor="#5B5B5B">
                <v:path arrowok="t"/>
              </v:shape>
            </v:group>
            <v:group style="position:absolute;left:11638;top:5567;width:2;height:295" coordorigin="11638,5567" coordsize="2,295">
              <v:shape style="position:absolute;left:11638;top:5567;width:2;height:295" coordorigin="11638,5567" coordsize="0,295" path="m11638,5862l11638,5567e" filled="f" stroked="t" strokeweight=".470886pt" strokecolor="#444444">
                <v:path arrowok="t"/>
              </v:shape>
            </v:group>
            <v:group style="position:absolute;left:513;top:6064;width:513;height:2" coordorigin="513,6064" coordsize="513,2">
              <v:shape style="position:absolute;left:513;top:6064;width:513;height:2" coordorigin="513,6064" coordsize="513,0" path="m513,6064l1027,6064e" filled="f" stroked="t" strokeweight=".470886pt" strokecolor="#444444">
                <v:path arrowok="t"/>
              </v:shape>
            </v:group>
            <v:group style="position:absolute;left:518;top:5795;width:2;height:295" coordorigin="518,5795" coordsize="2,295">
              <v:shape style="position:absolute;left:518;top:5795;width:2;height:295" coordorigin="518,5795" coordsize="0,295" path="m518,6090l518,5795e" filled="f" stroked="t" strokeweight=".470886pt" strokecolor="#2B2B2B">
                <v:path arrowok="t"/>
              </v:shape>
            </v:group>
            <v:group style="position:absolute;left:2552;top:5795;width:2;height:295" coordorigin="2552,5795" coordsize="2,295">
              <v:shape style="position:absolute;left:2552;top:5795;width:2;height:295" coordorigin="2552,5795" coordsize="0,295" path="m2552,6090l2552,5795e" filled="f" stroked="t" strokeweight=".470886pt" strokecolor="#2F2F2F">
                <v:path arrowok="t"/>
              </v:shape>
            </v:group>
            <v:group style="position:absolute;left:5076;top:5790;width:2;height:299" coordorigin="5076,5790" coordsize="2,299">
              <v:shape style="position:absolute;left:5076;top:5790;width:2;height:299" coordorigin="5076,5790" coordsize="0,299" path="m5076,6090l5076,5790e" filled="f" stroked="t" strokeweight=".706329pt" strokecolor="#3F3F3F">
                <v:path arrowok="t"/>
              </v:shape>
            </v:group>
            <v:group style="position:absolute;left:970;top:6059;width:10675;height:2" coordorigin="970,6059" coordsize="10675,2">
              <v:shape style="position:absolute;left:970;top:6059;width:10675;height:2" coordorigin="970,6059" coordsize="10675,0" path="m970,6059l11645,6059e" filled="f" stroked="t" strokeweight=".706329pt" strokecolor="#575757">
                <v:path arrowok="t"/>
              </v:shape>
            </v:group>
            <v:group style="position:absolute;left:11636;top:5790;width:2;height:956" coordorigin="11636,5790" coordsize="2,956">
              <v:shape style="position:absolute;left:11636;top:5790;width:2;height:956" coordorigin="11636,5790" coordsize="0,956" path="m11636,6746l11636,5790e" filled="f" stroked="t" strokeweight=".706329pt" strokecolor="#575757">
                <v:path arrowok="t"/>
              </v:shape>
            </v:group>
            <v:group style="position:absolute;left:2552;top:6018;width:2;height:480" coordorigin="2552,6018" coordsize="2,480">
              <v:shape style="position:absolute;left:2552;top:6018;width:2;height:480" coordorigin="2552,6018" coordsize="0,480" path="m2552,6499l2552,6018e" filled="f" stroked="t" strokeweight=".941772pt" strokecolor="#4B4B4B">
                <v:path arrowok="t"/>
              </v:shape>
            </v:group>
            <v:group style="position:absolute;left:5079;top:6018;width:2;height:309" coordorigin="5079,6018" coordsize="2,309">
              <v:shape style="position:absolute;left:5079;top:6018;width:2;height:309" coordorigin="5079,6018" coordsize="0,309" path="m5079,6327l5079,6018e" filled="f" stroked="t" strokeweight=".941772pt" strokecolor="#575757">
                <v:path arrowok="t"/>
              </v:shape>
            </v:group>
            <v:group style="position:absolute;left:7953;top:6052;width:2;height:276" coordorigin="7953,6052" coordsize="2,276">
              <v:shape style="position:absolute;left:7953;top:6052;width:2;height:276" coordorigin="7953,6052" coordsize="0,276" path="m7953,6327l7953,6052e" filled="f" stroked="t" strokeweight=".706329pt" strokecolor="#5B5B5B">
                <v:path arrowok="t"/>
              </v:shape>
            </v:group>
            <v:group style="position:absolute;left:5079;top:6270;width:2;height:238" coordorigin="5079,6270" coordsize="2,238">
              <v:shape style="position:absolute;left:5079;top:6270;width:2;height:238" coordorigin="5079,6270" coordsize="0,238" path="m5079,6508l5079,6270e" filled="f" stroked="t" strokeweight=".470886pt" strokecolor="#383838">
                <v:path arrowok="t"/>
              </v:shape>
            </v:group>
            <v:group style="position:absolute;left:2543;top:6482;width:4389;height:2" coordorigin="2543,6482" coordsize="4389,2">
              <v:shape style="position:absolute;left:2543;top:6482;width:4389;height:2" coordorigin="2543,6482" coordsize="4389,0" path="m2543,6482l6931,6482e" filled="f" stroked="t" strokeweight=".706329pt" strokecolor="#545454">
                <v:path arrowok="t"/>
              </v:shape>
            </v:group>
            <v:group style="position:absolute;left:6875;top:6480;width:250;height:2" coordorigin="6875,6480" coordsize="250,2">
              <v:shape style="position:absolute;left:6875;top:6480;width:250;height:2" coordorigin="6875,6480" coordsize="250,0" path="m6875,6480l7125,6480e" filled="f" stroked="t" strokeweight=".470886pt" strokecolor="#3B3B3B">
                <v:path arrowok="t"/>
              </v:shape>
            </v:group>
            <v:group style="position:absolute;left:7068;top:6480;width:1879;height:2" coordorigin="7068,6480" coordsize="1879,2">
              <v:shape style="position:absolute;left:7068;top:6480;width:1879;height:2" coordorigin="7068,6480" coordsize="1879,0" path="m7068,6480l8947,6480e" filled="f" stroked="t" strokeweight=".706329pt" strokecolor="#4F4F4F">
                <v:path arrowok="t"/>
              </v:shape>
            </v:group>
            <v:group style="position:absolute;left:7953;top:6270;width:2;height:238" coordorigin="7953,6270" coordsize="2,238">
              <v:shape style="position:absolute;left:7953;top:6270;width:2;height:238" coordorigin="7953,6270" coordsize="0,238" path="m7953,6508l7953,6270e" filled="f" stroked="t" strokeweight=".470886pt" strokecolor="#3B3B3B">
                <v:path arrowok="t"/>
              </v:shape>
            </v:group>
            <v:group style="position:absolute;left:8890;top:6480;width:184;height:2" coordorigin="8890,6480" coordsize="184,2">
              <v:shape style="position:absolute;left:8890;top:6480;width:184;height:2" coordorigin="8890,6480" coordsize="184,0" path="m8890,6480l9074,6480e" filled="f" stroked="t" strokeweight=".470886pt" strokecolor="#2B2B2B">
                <v:path arrowok="t"/>
              </v:shape>
            </v:group>
            <v:group style="position:absolute;left:9017;top:6480;width:2628;height:2" coordorigin="9017,6480" coordsize="2628,2">
              <v:shape style="position:absolute;left:9017;top:6480;width:2628;height:2" coordorigin="9017,6480" coordsize="2628,0" path="m9017,6480l11645,6480e" filled="f" stroked="t" strokeweight=".706329pt" strokecolor="#575757">
                <v:path arrowok="t"/>
              </v:shape>
            </v:group>
            <v:group style="position:absolute;left:518;top:6442;width:2;height:295" coordorigin="518,6442" coordsize="2,295">
              <v:shape style="position:absolute;left:518;top:6442;width:2;height:295" coordorigin="518,6442" coordsize="0,295" path="m518,6736l518,6442e" filled="f" stroked="t" strokeweight=".470886pt" strokecolor="#282828">
                <v:path arrowok="t"/>
              </v:shape>
            </v:group>
            <v:group style="position:absolute;left:2555;top:6442;width:2;height:295" coordorigin="2555,6442" coordsize="2,295">
              <v:shape style="position:absolute;left:2555;top:6442;width:2;height:295" coordorigin="2555,6442" coordsize="0,295" path="m2555,6736l2555,6442e" filled="f" stroked="t" strokeweight=".470886pt" strokecolor="#383838">
                <v:path arrowok="t"/>
              </v:shape>
            </v:group>
            <v:group style="position:absolute;left:5081;top:6437;width:2;height:271" coordorigin="5081,6437" coordsize="2,271">
              <v:shape style="position:absolute;left:5081;top:6437;width:2;height:271" coordorigin="5081,6437" coordsize="0,271" path="m5081,6708l5081,6437e" filled="f" stroked="t" strokeweight=".706329pt" strokecolor="#4B4B4B">
                <v:path arrowok="t"/>
              </v:shape>
            </v:group>
            <v:group style="position:absolute;left:2547;top:6696;width:6715;height:2" coordorigin="2547,6696" coordsize="6715,2">
              <v:shape style="position:absolute;left:2547;top:6696;width:6715;height:2" coordorigin="2547,6696" coordsize="6715,0" path="m2547,6696l9262,6696e" filled="f" stroked="t" strokeweight=".706329pt" strokecolor="#545454">
                <v:path arrowok="t"/>
              </v:shape>
            </v:group>
            <v:group style="position:absolute;left:7953;top:6437;width:2;height:261" coordorigin="7953,6437" coordsize="2,261">
              <v:shape style="position:absolute;left:7953;top:6437;width:2;height:261" coordorigin="7953,6437" coordsize="0,261" path="m7953,6698l7953,6437e" filled="f" stroked="t" strokeweight=".941772pt" strokecolor="#606060">
                <v:path arrowok="t"/>
              </v:shape>
            </v:group>
            <v:group style="position:absolute;left:9206;top:6693;width:297;height:2" coordorigin="9206,6693" coordsize="297,2">
              <v:shape style="position:absolute;left:9206;top:6693;width:297;height:2" coordorigin="9206,6693" coordsize="297,0" path="m9206,6693l9502,6693e" filled="f" stroked="t" strokeweight=".470886pt" strokecolor="#383838">
                <v:path arrowok="t"/>
              </v:shape>
            </v:group>
            <v:group style="position:absolute;left:9446;top:6693;width:2199;height:2" coordorigin="9446,6693" coordsize="2199,2">
              <v:shape style="position:absolute;left:9446;top:6693;width:2199;height:2" coordorigin="9446,6693" coordsize="2199,0" path="m9446,6693l11645,6693e" filled="f" stroked="t" strokeweight=".706329pt" strokecolor="#575757">
                <v:path arrowok="t"/>
              </v:shape>
            </v:group>
            <v:group style="position:absolute;left:509;top:6915;width:6616;height:2" coordorigin="509,6915" coordsize="6616,2">
              <v:shape style="position:absolute;left:509;top:6915;width:6616;height:2" coordorigin="509,6915" coordsize="6616,0" path="m509,6915l7125,6915e" filled="f" stroked="t" strokeweight=".706329pt" strokecolor="#545454">
                <v:path arrowok="t"/>
              </v:shape>
            </v:group>
            <v:group style="position:absolute;left:2555;top:6679;width:2;height:2396" coordorigin="2555,6679" coordsize="2,2396">
              <v:shape style="position:absolute;left:2555;top:6679;width:2;height:2396" coordorigin="2555,6679" coordsize="0,2396" path="m2555,9075l2555,6679e" filled="f" stroked="t" strokeweight=".706329pt" strokecolor="#4B4B4B">
                <v:path arrowok="t"/>
              </v:shape>
            </v:group>
            <v:group style="position:absolute;left:7068;top:6912;width:466;height:2" coordorigin="7068,6912" coordsize="466,2">
              <v:shape style="position:absolute;left:7068;top:6912;width:466;height:2" coordorigin="7068,6912" coordsize="466,0" path="m7068,6912l7534,6912e" filled="f" stroked="t" strokeweight=".470886pt" strokecolor="#3B3B3B">
                <v:path arrowok="t"/>
              </v:shape>
            </v:group>
            <v:group style="position:absolute;left:7478;top:6915;width:4167;height:2" coordorigin="7478,6915" coordsize="4167,2">
              <v:shape style="position:absolute;left:7478;top:6915;width:4167;height:2" coordorigin="7478,6915" coordsize="4167,0" path="m7478,6915l11645,6915e" filled="f" stroked="t" strokeweight=".706329pt" strokecolor="#575757">
                <v:path arrowok="t"/>
              </v:shape>
            </v:group>
            <v:group style="position:absolute;left:11640;top:6674;width:2;height:266" coordorigin="11640,6674" coordsize="2,266">
              <v:shape style="position:absolute;left:11640;top:6674;width:2;height:266" coordorigin="11640,6674" coordsize="0,266" path="m11640,6941l11640,6674e" filled="f" stroked="t" strokeweight=".470886pt" strokecolor="#383838">
                <v:path arrowok="t"/>
              </v:shape>
            </v:group>
            <v:group style="position:absolute;left:513;top:7338;width:8434;height:2" coordorigin="513,7338" coordsize="8434,2">
              <v:shape style="position:absolute;left:513;top:7338;width:8434;height:2" coordorigin="513,7338" coordsize="8434,0" path="m513,7338l8947,7338e" filled="f" stroked="t" strokeweight=".706329pt" strokecolor="#545454">
                <v:path arrowok="t"/>
              </v:shape>
            </v:group>
            <v:group style="position:absolute;left:8890;top:7335;width:184;height:2" coordorigin="8890,7335" coordsize="184,2">
              <v:shape style="position:absolute;left:8890;top:7335;width:184;height:2" coordorigin="8890,7335" coordsize="184,0" path="m8890,7335l9074,7335e" filled="f" stroked="t" strokeweight=".470886pt" strokecolor="#383838">
                <v:path arrowok="t"/>
              </v:shape>
            </v:group>
            <v:group style="position:absolute;left:9017;top:7335;width:2628;height:2" coordorigin="9017,7335" coordsize="2628,2">
              <v:shape style="position:absolute;left:9017;top:7335;width:2628;height:2" coordorigin="9017,7335" coordsize="2628,0" path="m9017,7335l11645,7335e" filled="f" stroked="t" strokeweight=".706329pt" strokecolor="#575757">
                <v:path arrowok="t"/>
              </v:shape>
            </v:group>
            <v:group style="position:absolute;left:11640;top:6869;width:2;height:1364" coordorigin="11640,6869" coordsize="2,1364">
              <v:shape style="position:absolute;left:11640;top:6869;width:2;height:1364" coordorigin="11640,6869" coordsize="0,1364" path="m11640,8234l11640,6869e" filled="f" stroked="t" strokeweight=".706329pt" strokecolor="#575757">
                <v:path arrowok="t"/>
              </v:shape>
            </v:group>
            <v:group style="position:absolute;left:5081;top:7335;width:2;height:247" coordorigin="5081,7335" coordsize="2,247">
              <v:shape style="position:absolute;left:5081;top:7335;width:2;height:247" coordorigin="5081,7335" coordsize="0,247" path="m5081,7582l5081,7335e" filled="f" stroked="t" strokeweight=".941772pt" strokecolor="#4F4F4F">
                <v:path arrowok="t"/>
              </v:shape>
            </v:group>
            <v:group style="position:absolute;left:5076;top:7556;width:6569;height:2" coordorigin="5076,7556" coordsize="6569,2">
              <v:shape style="position:absolute;left:5076;top:7556;width:6569;height:2" coordorigin="5076,7556" coordsize="6569,0" path="m5076,7556l11645,7556e" filled="f" stroked="t" strokeweight=".706329pt" strokecolor="#545454">
                <v:path arrowok="t"/>
              </v:shape>
            </v:group>
            <v:group style="position:absolute;left:5081;top:7525;width:2;height:295" coordorigin="5081,7525" coordsize="2,295">
              <v:shape style="position:absolute;left:5081;top:7525;width:2;height:295" coordorigin="5081,7525" coordsize="0,295" path="m5081,7820l5081,7525e" filled="f" stroked="t" strokeweight=".470886pt" strokecolor="#383838">
                <v:path arrowok="t"/>
              </v:shape>
            </v:group>
            <v:group style="position:absolute;left:5076;top:7775;width:6569;height:2" coordorigin="5076,7775" coordsize="6569,2">
              <v:shape style="position:absolute;left:5076;top:7775;width:6569;height:2" coordorigin="5076,7775" coordsize="6569,0" path="m5076,7775l11645,7775e" filled="f" stroked="t" strokeweight=".706329pt" strokecolor="#575757">
                <v:path arrowok="t"/>
              </v:shape>
            </v:group>
            <v:group style="position:absolute;left:518;top:7763;width:2;height:252" coordorigin="518,7763" coordsize="2,252">
              <v:shape style="position:absolute;left:518;top:7763;width:2;height:252" coordorigin="518,7763" coordsize="0,252" path="m518,8015l518,7763e" filled="f" stroked="t" strokeweight=".470886pt" strokecolor="#343434">
                <v:path arrowok="t"/>
              </v:shape>
            </v:group>
            <v:group style="position:absolute;left:5083;top:7763;width:2;height:238" coordorigin="5083,7763" coordsize="2,238">
              <v:shape style="position:absolute;left:5083;top:7763;width:2;height:238" coordorigin="5083,7763" coordsize="0,238" path="m5083,8001l5083,7763e" filled="f" stroked="t" strokeweight=".941772pt" strokecolor="#575757">
                <v:path arrowok="t"/>
              </v:shape>
            </v:group>
            <v:group style="position:absolute;left:513;top:7989;width:8434;height:2" coordorigin="513,7989" coordsize="8434,2">
              <v:shape style="position:absolute;left:513;top:7989;width:8434;height:2" coordorigin="513,7989" coordsize="8434,0" path="m513,7989l8947,7989e" filled="f" stroked="t" strokeweight=".706329pt" strokecolor="#545454">
                <v:path arrowok="t"/>
              </v:shape>
            </v:group>
            <v:group style="position:absolute;left:8890;top:7991;width:184;height:2" coordorigin="8890,7991" coordsize="184,2">
              <v:shape style="position:absolute;left:8890;top:7991;width:184;height:2" coordorigin="8890,7991" coordsize="184,0" path="m8890,7991l9074,7991e" filled="f" stroked="t" strokeweight=".470886pt" strokecolor="#2F2F2F">
                <v:path arrowok="t"/>
              </v:shape>
            </v:group>
            <v:group style="position:absolute;left:9017;top:7991;width:2628;height:2" coordorigin="9017,7991" coordsize="2628,2">
              <v:shape style="position:absolute;left:9017;top:7991;width:2628;height:2" coordorigin="9017,7991" coordsize="2628,0" path="m9017,7991l11645,7991e" filled="f" stroked="t" strokeweight=".706329pt" strokecolor="#5B5B5B">
                <v:path arrowok="t"/>
              </v:shape>
            </v:group>
            <v:group style="position:absolute;left:11640;top:8177;width:2;height:898" coordorigin="11640,8177" coordsize="2,898">
              <v:shape style="position:absolute;left:11640;top:8177;width:2;height:898" coordorigin="11640,8177" coordsize="0,898" path="m11640,9075l11640,8177e" filled="f" stroked="t" strokeweight=".470886pt" strokecolor="#545454">
                <v:path arrowok="t"/>
              </v:shape>
            </v:group>
            <v:group style="position:absolute;left:518;top:8410;width:2;height:404" coordorigin="518,8410" coordsize="2,404">
              <v:shape style="position:absolute;left:518;top:8410;width:2;height:404" coordorigin="518,8410" coordsize="0,404" path="m518,8814l518,8410e" filled="f" stroked="t" strokeweight=".470886pt" strokecolor="#383838">
                <v:path arrowok="t"/>
              </v:shape>
            </v:group>
            <v:group style="position:absolute;left:513;top:8792;width:8434;height:2" coordorigin="513,8792" coordsize="8434,2">
              <v:shape style="position:absolute;left:513;top:8792;width:8434;height:2" coordorigin="513,8792" coordsize="8434,0" path="m513,8792l8947,8792e" filled="f" stroked="t" strokeweight=".706329pt" strokecolor="#545454">
                <v:path arrowok="t"/>
              </v:shape>
            </v:group>
            <v:group style="position:absolute;left:8890;top:8790;width:184;height:2" coordorigin="8890,8790" coordsize="184,2">
              <v:shape style="position:absolute;left:8890;top:8790;width:184;height:2" coordorigin="8890,8790" coordsize="184,0" path="m8890,8790l9074,8790e" filled="f" stroked="t" strokeweight=".470886pt" strokecolor="#2F2F2F">
                <v:path arrowok="t"/>
              </v:shape>
            </v:group>
            <v:group style="position:absolute;left:9017;top:8790;width:2628;height:2" coordorigin="9017,8790" coordsize="2628,2">
              <v:shape style="position:absolute;left:9017;top:8790;width:2628;height:2" coordorigin="9017,8790" coordsize="2628,0" path="m9017,8790l11645,8790e" filled="f" stroked="t" strokeweight=".706329pt" strokecolor="#5B5B5B">
                <v:path arrowok="t"/>
              </v:shape>
            </v:group>
            <v:group style="position:absolute;left:2555;top:9018;width:2;height:290" coordorigin="2555,9018" coordsize="2,290">
              <v:shape style="position:absolute;left:2555;top:9018;width:2;height:290" coordorigin="2555,9018" coordsize="0,290" path="m2555,9308l2555,9018e" filled="f" stroked="t" strokeweight=".470886pt" strokecolor="#383838">
                <v:path arrowok="t"/>
              </v:shape>
            </v:group>
            <v:group style="position:absolute;left:11643;top:9018;width:2;height:290" coordorigin="11643,9018" coordsize="2,290">
              <v:shape style="position:absolute;left:11643;top:9018;width:2;height:290" coordorigin="11643,9018" coordsize="0,290" path="m11643,9308l11643,9018e" filled="f" stroked="t" strokeweight=".235443pt" strokecolor="#383838">
                <v:path arrowok="t"/>
              </v:shape>
            </v:group>
            <v:group style="position:absolute;left:518;top:9251;width:2;height:280" coordorigin="518,9251" coordsize="2,280">
              <v:shape style="position:absolute;left:518;top:9251;width:2;height:280" coordorigin="518,9251" coordsize="0,280" path="m518,9532l518,9251e" filled="f" stroked="t" strokeweight=".470886pt" strokecolor="#2F2F2F">
                <v:path arrowok="t"/>
              </v:shape>
            </v:group>
            <v:group style="position:absolute;left:2557;top:9251;width:2;height:3432" coordorigin="2557,9251" coordsize="2,3432">
              <v:shape style="position:absolute;left:2557;top:9251;width:2;height:3432" coordorigin="2557,9251" coordsize="0,3432" path="m2557,12683l2557,9251e" filled="f" stroked="t" strokeweight=".706329pt" strokecolor="#4B4B4B">
                <v:path arrowok="t"/>
              </v:shape>
            </v:group>
            <v:group style="position:absolute;left:11640;top:9251;width:2;height:1103" coordorigin="11640,9251" coordsize="2,1103">
              <v:shape style="position:absolute;left:11640;top:9251;width:2;height:1103" coordorigin="11640,9251" coordsize="0,1103" path="m11640,10354l11640,9251e" filled="f" stroked="t" strokeweight=".235443pt" strokecolor="#575757">
                <v:path arrowok="t"/>
              </v:shape>
            </v:group>
            <v:group style="position:absolute;left:509;top:10535;width:8754;height:2" coordorigin="509,10535" coordsize="8754,2">
              <v:shape style="position:absolute;left:509;top:10535;width:8754;height:2" coordorigin="509,10535" coordsize="8754,0" path="m509,10535l9262,10535e" filled="f" stroked="t" strokeweight=".706329pt" strokecolor="#545454">
                <v:path arrowok="t"/>
              </v:shape>
            </v:group>
            <v:group style="position:absolute;left:9206;top:10535;width:297;height:2" coordorigin="9206,10535" coordsize="297,2">
              <v:shape style="position:absolute;left:9206;top:10535;width:297;height:2" coordorigin="9206,10535" coordsize="297,0" path="m9206,10535l9502,10535e" filled="f" stroked="t" strokeweight=".470886pt" strokecolor="#3B3B3B">
                <v:path arrowok="t"/>
              </v:shape>
            </v:group>
            <v:group style="position:absolute;left:9446;top:10535;width:2199;height:2" coordorigin="9446,10535" coordsize="2199,2">
              <v:shape style="position:absolute;left:9446;top:10535;width:2199;height:2" coordorigin="9446,10535" coordsize="2199,0" path="m9446,10535l11645,10535e" filled="f" stroked="t" strokeweight=".706329pt" strokecolor="#575757">
                <v:path arrowok="t"/>
              </v:shape>
            </v:group>
            <v:group style="position:absolute;left:520;top:10492;width:2;height:342" coordorigin="520,10492" coordsize="2,342">
              <v:shape style="position:absolute;left:520;top:10492;width:2;height:342" coordorigin="520,10492" coordsize="0,342" path="m520,10834l520,10492e" filled="f" stroked="t" strokeweight=".706329pt" strokecolor="#484848">
                <v:path arrowok="t"/>
              </v:shape>
            </v:group>
            <v:group style="position:absolute;left:11643;top:10492;width:2;height:333" coordorigin="11643,10492" coordsize="2,333">
              <v:shape style="position:absolute;left:11643;top:10492;width:2;height:333" coordorigin="11643,10492" coordsize="0,333" path="m11643,10825l11643,10492e" filled="f" stroked="t" strokeweight=".235443pt" strokecolor="#4F4F4F">
                <v:path arrowok="t"/>
              </v:shape>
            </v:group>
            <v:group style="position:absolute;left:509;top:10910;width:796;height:2" coordorigin="509,10910" coordsize="796,2">
              <v:shape style="position:absolute;left:509;top:10910;width:796;height:2" coordorigin="509,10910" coordsize="796,0" path="m509,10910l1304,10910e" filled="f" stroked="t" strokeweight=".235443pt" strokecolor="#8C8C8C">
                <v:path arrowok="t"/>
              </v:shape>
            </v:group>
            <v:group style="position:absolute;left:2241;top:10879;width:325;height:2" coordorigin="2241,10879" coordsize="325,2">
              <v:shape style="position:absolute;left:2241;top:10879;width:325;height:2" coordorigin="2241,10879" coordsize="325,0" path="m2241,10879l2566,10879e" filled="f" stroked="t" strokeweight=".235443pt" strokecolor="#4F4F4F">
                <v:path arrowok="t"/>
              </v:shape>
            </v:group>
            <v:group style="position:absolute;left:2529;top:10910;width:476;height:2" coordorigin="2529,10910" coordsize="476,2">
              <v:shape style="position:absolute;left:2529;top:10910;width:476;height:2" coordorigin="2529,10910" coordsize="476,0" path="m2529,10910l3004,10910e" filled="f" stroked="t" strokeweight=".235443pt" strokecolor="#545454">
                <v:path arrowok="t"/>
              </v:shape>
            </v:group>
            <v:group style="position:absolute;left:2976;top:10879;width:344;height:2" coordorigin="2976,10879" coordsize="344,2">
              <v:shape style="position:absolute;left:2976;top:10879;width:344;height:2" coordorigin="2976,10879" coordsize="344,0" path="m2976,10879l3320,10879e" filled="f" stroked="t" strokeweight=".235443pt" strokecolor="#606060">
                <v:path arrowok="t"/>
              </v:shape>
            </v:group>
            <v:group style="position:absolute;left:11643;top:10777;width:2;height:48" coordorigin="11643,10777" coordsize="2,48">
              <v:shape style="position:absolute;left:11643;top:10777;width:2;height:48" coordorigin="11643,10777" coordsize="0,48" path="m11643,10825l11643,10777e" filled="f" stroked="t" strokeweight=".235443pt" strokecolor="#646464">
                <v:path arrowok="t"/>
              </v:shape>
            </v:group>
            <v:group style="position:absolute;left:829;top:11100;width:10816;height:2" coordorigin="829,11100" coordsize="10816,2">
              <v:shape style="position:absolute;left:829;top:11100;width:10816;height:2" coordorigin="829,11100" coordsize="10816,0" path="m829,11100l11645,11100e" filled="f" stroked="t" strokeweight=".235443pt" strokecolor="#545454">
                <v:path arrowok="t"/>
              </v:shape>
            </v:group>
            <v:group style="position:absolute;left:11612;top:10910;width:2;height:166" coordorigin="11612,10910" coordsize="2,166">
              <v:shape style="position:absolute;left:11612;top:10910;width:2;height:166" coordorigin="11612,10910" coordsize="0,166" path="m11612,11077l11612,10910e" filled="f" stroked="t" strokeweight=".235443pt" strokecolor="#000000">
                <v:path arrowok="t"/>
              </v:shape>
            </v:group>
            <v:group style="position:absolute;left:520;top:11043;width:2;height:323" coordorigin="520,11043" coordsize="2,323">
              <v:shape style="position:absolute;left:520;top:11043;width:2;height:323" coordorigin="520,11043" coordsize="0,323" path="m520,11367l520,11043e" filled="f" stroked="t" strokeweight=".706329pt" strokecolor="#484848">
                <v:path arrowok="t"/>
              </v:shape>
            </v:group>
            <v:group style="position:absolute;left:11643;top:11143;width:2;height:223" coordorigin="11643,11143" coordsize="2,223">
              <v:shape style="position:absolute;left:11643;top:11143;width:2;height:223" coordorigin="11643,11143" coordsize="0,223" path="m11643,11367l11643,11143e" filled="f" stroked="t" strokeweight=".235443pt" strokecolor="#777777">
                <v:path arrowok="t"/>
              </v:shape>
            </v:group>
            <v:group style="position:absolute;left:513;top:11576;width:6418;height:2" coordorigin="513,11576" coordsize="6418,2">
              <v:shape style="position:absolute;left:513;top:11576;width:6418;height:2" coordorigin="513,11576" coordsize="6418,0" path="m513,11576l6931,11576e" filled="f" stroked="t" strokeweight=".706329pt" strokecolor="#5B5B5B">
                <v:path arrowok="t"/>
              </v:shape>
            </v:group>
            <v:group style="position:absolute;left:6875;top:11576;width:250;height:2" coordorigin="6875,11576" coordsize="250,2">
              <v:shape style="position:absolute;left:6875;top:11576;width:250;height:2" coordorigin="6875,11576" coordsize="250,0" path="m6875,11576l7125,11576e" filled="f" stroked="t" strokeweight=".470886pt" strokecolor="#484848">
                <v:path arrowok="t"/>
              </v:shape>
            </v:group>
            <v:group style="position:absolute;left:7068;top:11576;width:1879;height:2" coordorigin="7068,11576" coordsize="1879,2">
              <v:shape style="position:absolute;left:7068;top:11576;width:1879;height:2" coordorigin="7068,11576" coordsize="1879,0" path="m7068,11576l8947,11576e" filled="f" stroked="t" strokeweight=".706329pt" strokecolor="#575757">
                <v:path arrowok="t"/>
              </v:shape>
            </v:group>
            <v:group style="position:absolute;left:8890;top:11576;width:184;height:2" coordorigin="8890,11576" coordsize="184,2">
              <v:shape style="position:absolute;left:8890;top:11576;width:184;height:2" coordorigin="8890,11576" coordsize="184,0" path="m8890,11576l9074,11576e" filled="f" stroked="t" strokeweight=".470886pt" strokecolor="#383838">
                <v:path arrowok="t"/>
              </v:shape>
            </v:group>
            <v:group style="position:absolute;left:9017;top:11573;width:2628;height:2" coordorigin="9017,11573" coordsize="2628,2">
              <v:shape style="position:absolute;left:9017;top:11573;width:2628;height:2" coordorigin="9017,11573" coordsize="2628,0" path="m9017,11573l11645,11573e" filled="f" stroked="t" strokeweight=".706329pt" strokecolor="#5B5B5B">
                <v:path arrowok="t"/>
              </v:shape>
            </v:group>
            <v:group style="position:absolute;left:11612;top:11338;width:2;height:447" coordorigin="11612,11338" coordsize="2,447">
              <v:shape style="position:absolute;left:11612;top:11338;width:2;height:447" coordorigin="11612,11338" coordsize="0,447" path="m11612,11785l11612,11338e" filled="f" stroked="t" strokeweight=".235443pt" strokecolor="#4B4B4B">
                <v:path arrowok="t"/>
              </v:shape>
            </v:group>
            <v:group style="position:absolute;left:520;top:11533;width:2;height:280" coordorigin="520,11533" coordsize="2,280">
              <v:shape style="position:absolute;left:520;top:11533;width:2;height:280" coordorigin="520,11533" coordsize="0,280" path="m520,11813l520,11533e" filled="f" stroked="t" strokeweight=".706329pt" strokecolor="#575757">
                <v:path arrowok="t"/>
              </v:shape>
            </v:group>
            <v:group style="position:absolute;left:509;top:11792;width:7991;height:2" coordorigin="509,11792" coordsize="7991,2">
              <v:shape style="position:absolute;left:509;top:11792;width:7991;height:2" coordorigin="509,11792" coordsize="7991,0" path="m509,11792l8499,11792e" filled="f" stroked="t" strokeweight=".706329pt" strokecolor="#575757">
                <v:path arrowok="t"/>
              </v:shape>
            </v:group>
            <v:group style="position:absolute;left:8443;top:11790;width:504;height:2" coordorigin="8443,11790" coordsize="504,2">
              <v:shape style="position:absolute;left:8443;top:11790;width:504;height:2" coordorigin="8443,11790" coordsize="504,0" path="m8443,11790l8947,11790e" filled="f" stroked="t" strokeweight=".470886pt" strokecolor="#444444">
                <v:path arrowok="t"/>
              </v:shape>
            </v:group>
            <v:group style="position:absolute;left:8871;top:11792;width:391;height:2" coordorigin="8871,11792" coordsize="391,2">
              <v:shape style="position:absolute;left:8871;top:11792;width:391;height:2" coordorigin="8871,11792" coordsize="391,0" path="m8871,11792l9262,11792e" filled="f" stroked="t" strokeweight=".941772pt" strokecolor="#646464">
                <v:path arrowok="t"/>
              </v:shape>
            </v:group>
            <v:group style="position:absolute;left:9206;top:11790;width:297;height:2" coordorigin="9206,11790" coordsize="297,2">
              <v:shape style="position:absolute;left:9206;top:11790;width:297;height:2" coordorigin="9206,11790" coordsize="297,0" path="m9206,11790l9502,11790e" filled="f" stroked="t" strokeweight=".470886pt" strokecolor="#444444">
                <v:path arrowok="t"/>
              </v:shape>
            </v:group>
            <v:group style="position:absolute;left:9446;top:11790;width:2199;height:2" coordorigin="9446,11790" coordsize="2199,2">
              <v:shape style="position:absolute;left:9446;top:11790;width:2199;height:2" coordorigin="9446,11790" coordsize="2199,0" path="m9446,11790l11645,11790e" filled="f" stroked="t" strokeweight=".706329pt" strokecolor="#646464">
                <v:path arrowok="t"/>
              </v:shape>
            </v:group>
            <v:group style="position:absolute;left:513;top:12023;width:8434;height:2" coordorigin="513,12023" coordsize="8434,2">
              <v:shape style="position:absolute;left:513;top:12023;width:8434;height:2" coordorigin="513,12023" coordsize="8434,0" path="m513,12023l8947,12023e" filled="f" stroked="t" strokeweight=".706329pt" strokecolor="#5B5B5B">
                <v:path arrowok="t"/>
              </v:shape>
            </v:group>
            <v:group style="position:absolute;left:523;top:11742;width:2;height:304" coordorigin="523,11742" coordsize="2,304">
              <v:shape style="position:absolute;left:523;top:11742;width:2;height:304" coordorigin="523,11742" coordsize="0,304" path="m523,12046l523,11742e" filled="f" stroked="t" strokeweight=".470886pt" strokecolor="#383838">
                <v:path arrowok="t"/>
              </v:shape>
            </v:group>
            <v:group style="position:absolute;left:1314;top:11790;width:2;height:257" coordorigin="1314,11790" coordsize="2,257">
              <v:shape style="position:absolute;left:1314;top:11790;width:2;height:257" coordorigin="1314,11790" coordsize="0,257" path="m1314,12046l1314,11790e" filled="f" stroked="t" strokeweight=".470886pt" strokecolor="#343434">
                <v:path arrowok="t"/>
              </v:shape>
            </v:group>
            <v:group style="position:absolute;left:1728;top:11771;width:2;height:490" coordorigin="1728,11771" coordsize="2,490">
              <v:shape style="position:absolute;left:1728;top:11771;width:2;height:490" coordorigin="1728,11771" coordsize="0,490" path="m1728,12260l1728,11771e" filled="f" stroked="t" strokeweight=".235443pt" strokecolor="#646464">
                <v:path arrowok="t"/>
              </v:shape>
            </v:group>
            <v:group style="position:absolute;left:7518;top:11780;width:2;height:2776" coordorigin="7518,11780" coordsize="2,2776">
              <v:shape style="position:absolute;left:7518;top:11780;width:2;height:2776" coordorigin="7518,11780" coordsize="0,2776" path="m7518,14556l7518,11780e" filled="f" stroked="t" strokeweight=".706329pt" strokecolor="#4F4F4F">
                <v:path arrowok="t"/>
              </v:shape>
            </v:group>
            <v:group style="position:absolute;left:8890;top:12023;width:184;height:2" coordorigin="8890,12023" coordsize="184,2">
              <v:shape style="position:absolute;left:8890;top:12023;width:184;height:2" coordorigin="8890,12023" coordsize="184,0" path="m8890,12023l9074,12023e" filled="f" stroked="t" strokeweight=".470886pt" strokecolor="#343434">
                <v:path arrowok="t"/>
              </v:shape>
            </v:group>
            <v:group style="position:absolute;left:9017;top:12023;width:2628;height:2" coordorigin="9017,12023" coordsize="2628,2">
              <v:shape style="position:absolute;left:9017;top:12023;width:2628;height:2" coordorigin="9017,12023" coordsize="2628,0" path="m9017,12023l11645,12023e" filled="f" stroked="t" strokeweight=".706329pt" strokecolor="#646464">
                <v:path arrowok="t"/>
              </v:shape>
            </v:group>
            <v:group style="position:absolute;left:11643;top:11847;width:2;height:124" coordorigin="11643,11847" coordsize="2,124">
              <v:shape style="position:absolute;left:11643;top:11847;width:2;height:124" coordorigin="11643,11847" coordsize="0,124" path="m11643,11970l11643,11847e" filled="f" stroked="t" strokeweight=".235443pt" strokecolor="#979797">
                <v:path arrowok="t"/>
              </v:shape>
            </v:group>
            <v:group style="position:absolute;left:1314;top:11975;width:2;height:504" coordorigin="1314,11975" coordsize="2,504">
              <v:shape style="position:absolute;left:1314;top:11975;width:2;height:504" coordorigin="1314,11975" coordsize="0,504" path="m1314,12479l1314,11975e" filled="f" stroked="t" strokeweight=".941772pt" strokecolor="#4F4F4F">
                <v:path arrowok="t"/>
              </v:shape>
            </v:group>
            <v:group style="position:absolute;left:11612;top:12004;width:2;height:257" coordorigin="11612,12004" coordsize="2,257">
              <v:shape style="position:absolute;left:11612;top:12004;width:2;height:257" coordorigin="11612,12004" coordsize="0,257" path="m11612,12260l11612,12004e" filled="f" stroked="t" strokeweight=".235443pt" strokecolor="#545454">
                <v:path arrowok="t"/>
              </v:shape>
            </v:group>
            <v:group style="position:absolute;left:1728;top:12260;width:2;height:1626" coordorigin="1728,12260" coordsize="2,1626">
              <v:shape style="position:absolute;left:1728;top:12260;width:2;height:1626" coordorigin="1728,12260" coordsize="0,1626" path="m1728,13886l1728,12260e" filled="f" stroked="t" strokeweight=".235443pt" strokecolor="#000000">
                <v:path arrowok="t"/>
              </v:shape>
            </v:group>
            <v:group style="position:absolute;left:11612;top:12260;width:2;height:3209" coordorigin="11612,12260" coordsize="2,3209">
              <v:shape style="position:absolute;left:11612;top:12260;width:2;height:3209" coordorigin="11612,12260" coordsize="0,3209" path="m11612,15469l11612,12260e" filled="f" stroked="t" strokeweight=".235443pt" strokecolor="#000000">
                <v:path arrowok="t"/>
              </v:shape>
            </v:group>
            <v:group style="position:absolute;left:523;top:12422;width:2;height:261" coordorigin="523,12422" coordsize="2,261">
              <v:shape style="position:absolute;left:523;top:12422;width:2;height:261" coordorigin="523,12422" coordsize="0,261" path="m523,12683l523,12422e" filled="f" stroked="t" strokeweight=".470886pt" strokecolor="#2B2B2B">
                <v:path arrowok="t"/>
              </v:shape>
            </v:group>
            <v:group style="position:absolute;left:1314;top:12422;width:2;height:261" coordorigin="1314,12422" coordsize="2,261">
              <v:shape style="position:absolute;left:1314;top:12422;width:2;height:261" coordorigin="1314,12422" coordsize="0,261" path="m1314,12683l1314,12422e" filled="f" stroked="t" strokeweight=".470886pt" strokecolor="#2B2B2B">
                <v:path arrowok="t"/>
              </v:shape>
            </v:group>
            <v:group style="position:absolute;left:1314;top:12626;width:2;height:1916" coordorigin="1314,12626" coordsize="2,1916">
              <v:shape style="position:absolute;left:1314;top:12626;width:2;height:1916" coordorigin="1314,12626" coordsize="0,1916" path="m1314,14542l1314,12626e" filled="f" stroked="t" strokeweight=".706329pt" strokecolor="#4F4F4F">
                <v:path arrowok="t"/>
              </v:shape>
            </v:group>
            <v:group style="position:absolute;left:2559;top:12626;width:2;height:271" coordorigin="2559,12626" coordsize="2,271">
              <v:shape style="position:absolute;left:2559;top:12626;width:2;height:271" coordorigin="2559,12626" coordsize="0,271" path="m2559,12897l2559,12626e" filled="f" stroked="t" strokeweight=".941772pt" strokecolor="#606060">
                <v:path arrowok="t"/>
              </v:shape>
            </v:group>
            <v:group style="position:absolute;left:2562;top:12840;width:2;height:238" coordorigin="2562,12840" coordsize="2,238">
              <v:shape style="position:absolute;left:2562;top:12840;width:2;height:238" coordorigin="2562,12840" coordsize="0,238" path="m2562,13078l2562,12840e" filled="f" stroked="t" strokeweight=".470886pt" strokecolor="#343434">
                <v:path arrowok="t"/>
              </v:shape>
            </v:group>
            <v:group style="position:absolute;left:520;top:12688;width:2;height:718" coordorigin="520,12688" coordsize="2,718">
              <v:shape style="position:absolute;left:520;top:12688;width:2;height:718" coordorigin="520,12688" coordsize="0,718" path="m520,13406l520,12688e" filled="f" stroked="t" strokeweight=".470886pt" strokecolor="#4F4F4F">
                <v:path arrowok="t"/>
              </v:shape>
            </v:group>
            <v:group style="position:absolute;left:2559;top:13021;width:2;height:1184" coordorigin="2559,13021" coordsize="2,1184">
              <v:shape style="position:absolute;left:2559;top:13021;width:2;height:1184" coordorigin="2559,13021" coordsize="0,1184" path="m2559,14205l2559,13021e" filled="f" stroked="t" strokeweight=".706329pt" strokecolor="#545454">
                <v:path arrowok="t"/>
              </v:shape>
            </v:group>
            <v:group style="position:absolute;left:509;top:14171;width:2030;height:2" coordorigin="509,14171" coordsize="2030,2">
              <v:shape style="position:absolute;left:509;top:14171;width:2030;height:2" coordorigin="509,14171" coordsize="2030,0" path="m509,14171l2538,14171e" filled="f" stroked="t" strokeweight=".235443pt" strokecolor="#5B5B5B">
                <v:path arrowok="t"/>
              </v:shape>
            </v:group>
            <v:group style="position:absolute;left:520;top:13858;width:2;height:347" coordorigin="520,13858" coordsize="2,347">
              <v:shape style="position:absolute;left:520;top:13858;width:2;height:347" coordorigin="520,13858" coordsize="0,347" path="m520,14205l520,13858e" filled="f" stroked="t" strokeweight=".470886pt" strokecolor="#3B3B3B">
                <v:path arrowok="t"/>
              </v:shape>
            </v:group>
            <v:group style="position:absolute;left:1728;top:13886;width:2;height:290" coordorigin="1728,13886" coordsize="2,290">
              <v:shape style="position:absolute;left:1728;top:13886;width:2;height:290" coordorigin="1728,13886" coordsize="0,290" path="m1728,14176l1728,13886e" filled="f" stroked="t" strokeweight=".235443pt" strokecolor="#383838">
                <v:path arrowok="t"/>
              </v:shape>
            </v:group>
            <v:group style="position:absolute;left:1728;top:14171;width:2;height:1298" coordorigin="1728,14171" coordsize="2,1298">
              <v:shape style="position:absolute;left:1728;top:14171;width:2;height:1298" coordorigin="1728,14171" coordsize="0,1298" path="m1728,15469l1728,14171e" filled="f" stroked="t" strokeweight=".235443pt" strokecolor="#000000">
                <v:path arrowok="t"/>
              </v:shape>
            </v:group>
            <v:group style="position:absolute;left:2559;top:14143;width:2;height:399" coordorigin="2559,14143" coordsize="2,399">
              <v:shape style="position:absolute;left:2559;top:14143;width:2;height:399" coordorigin="2559,14143" coordsize="0,399" path="m2559,14542l2559,14143e" filled="f" stroked="t" strokeweight=".470886pt" strokecolor="#3F3F3F">
                <v:path arrowok="t"/>
              </v:shape>
            </v:group>
            <v:group style="position:absolute;left:523;top:14485;width:2;height:309" coordorigin="523,14485" coordsize="2,309">
              <v:shape style="position:absolute;left:523;top:14485;width:2;height:309" coordorigin="523,14485" coordsize="0,309" path="m523,14794l523,14485e" filled="f" stroked="t" strokeweight=".470886pt" strokecolor="#282828">
                <v:path arrowok="t"/>
              </v:shape>
            </v:group>
            <v:group style="position:absolute;left:1314;top:14485;width:2;height:309" coordorigin="1314,14485" coordsize="2,309">
              <v:shape style="position:absolute;left:1314;top:14485;width:2;height:309" coordorigin="1314,14485" coordsize="0,309" path="m1314,14794l1314,14485e" filled="f" stroked="t" strokeweight=".470886pt" strokecolor="#2F2F2F">
                <v:path arrowok="t"/>
              </v:shape>
            </v:group>
            <v:group style="position:absolute;left:7520;top:14485;width:2;height:414" coordorigin="7520,14485" coordsize="2,414">
              <v:shape style="position:absolute;left:7520;top:14485;width:2;height:414" coordorigin="7520,14485" coordsize="0,414" path="m7520,14899l7520,14485e" filled="f" stroked="t" strokeweight=".470886pt" strokecolor="#3F3F3F">
                <v:path arrowok="t"/>
              </v:shape>
            </v:group>
            <v:group style="position:absolute;left:7520;top:14642;width:2;height:152" coordorigin="7520,14642" coordsize="2,152">
              <v:shape style="position:absolute;left:7520;top:14642;width:2;height:152" coordorigin="7520,14642" coordsize="0,152" path="m7520,14794l7520,14642e" filled="f" stroked="t" strokeweight=".470886pt" strokecolor="#282828">
                <v:path arrowok="t"/>
              </v:shape>
            </v:group>
            <v:group style="position:absolute;left:1314;top:14737;width:2;height:418" coordorigin="1314,14737" coordsize="2,418">
              <v:shape style="position:absolute;left:1314;top:14737;width:2;height:418" coordorigin="1314,14737" coordsize="0,418" path="m1314,15155l1314,14737e" filled="f" stroked="t" strokeweight=".941772pt" strokecolor="#575757">
                <v:path arrowok="t"/>
              </v:shape>
            </v:group>
            <v:group style="position:absolute;left:2559;top:14452;width:2;height:580" coordorigin="2559,14452" coordsize="2,580">
              <v:shape style="position:absolute;left:2559;top:14452;width:2;height:580" coordorigin="2559,14452" coordsize="0,580" path="m2559,15032l2559,14452e" filled="f" stroked="t" strokeweight=".941772pt" strokecolor="#545454">
                <v:path arrowok="t"/>
              </v:shape>
            </v:group>
            <v:group style="position:absolute;left:7520;top:14842;width:2;height:480" coordorigin="7520,14842" coordsize="2,480">
              <v:shape style="position:absolute;left:7520;top:14842;width:2;height:480" coordorigin="7520,14842" coordsize="0,480" path="m7520,15322l7520,14842e" filled="f" stroked="t" strokeweight=".706329pt" strokecolor="#575757">
                <v:path arrowok="t"/>
              </v:shape>
            </v:group>
            <v:group style="position:absolute;left:2562;top:14975;width:2;height:176" coordorigin="2562,14975" coordsize="2,176">
              <v:shape style="position:absolute;left:2562;top:14975;width:2;height:176" coordorigin="2562,14975" coordsize="0,176" path="m2562,15151l2562,14975e" filled="f" stroked="t" strokeweight=".470886pt" strokecolor="#2B2B2B">
                <v:path arrowok="t"/>
              </v:shape>
            </v:group>
            <v:group style="position:absolute;left:523;top:15094;width:2;height:404" coordorigin="523,15094" coordsize="2,404">
              <v:shape style="position:absolute;left:523;top:15094;width:2;height:404" coordorigin="523,15094" coordsize="0,404" path="m523,15498l523,15094e" filled="f" stroked="t" strokeweight=".470886pt" strokecolor="#343434">
                <v:path arrowok="t"/>
              </v:shape>
            </v:group>
            <v:group style="position:absolute;left:1314;top:15094;width:2;height:228" coordorigin="1314,15094" coordsize="2,228">
              <v:shape style="position:absolute;left:1314;top:15094;width:2;height:228" coordorigin="1314,15094" coordsize="0,228" path="m1314,15322l1314,15094e" filled="f" stroked="t" strokeweight=".470886pt" strokecolor="#3B3B3B">
                <v:path arrowok="t"/>
              </v:shape>
            </v:group>
            <v:group style="position:absolute;left:2562;top:15094;width:2;height:1326" coordorigin="2562,15094" coordsize="2,1326">
              <v:shape style="position:absolute;left:2562;top:15094;width:2;height:1326" coordorigin="2562,15094" coordsize="0,1326" path="m2562,16420l2562,15094e" filled="f" stroked="t" strokeweight=".706329pt" strokecolor="#545454">
                <v:path arrowok="t"/>
              </v:shape>
            </v:group>
            <v:group style="position:absolute;left:7520;top:14861;width:2;height:913" coordorigin="7520,14861" coordsize="2,913">
              <v:shape style="position:absolute;left:7520;top:14861;width:2;height:913" coordorigin="7520,14861" coordsize="0,913" path="m7520,15773l7520,14861e" filled="f" stroked="t" strokeweight=".470886pt" strokecolor="#545454">
                <v:path arrowok="t"/>
              </v:shape>
            </v:group>
            <v:group style="position:absolute;left:513;top:16413;width:11132;height:2" coordorigin="513,16413" coordsize="11132,2">
              <v:shape style="position:absolute;left:513;top:16413;width:11132;height:2" coordorigin="513,16413" coordsize="11132,0" path="m513,16413l11645,16413e" filled="f" stroked="t" strokeweight=".706329pt" strokecolor="#676767">
                <v:path arrowok="t"/>
              </v:shape>
            </v:group>
            <v:group style="position:absolute;left:1316;top:15265;width:2;height:1150" coordorigin="1316,15265" coordsize="2,1150">
              <v:shape style="position:absolute;left:1316;top:15265;width:2;height:1150" coordorigin="1316,15265" coordsize="0,1150" path="m1316,16415l1316,15265e" filled="f" stroked="t" strokeweight=".706329pt" strokecolor="#545454">
                <v:path arrowok="t"/>
              </v:shape>
            </v:group>
            <v:group style="position:absolute;left:1728;top:15469;width:2;height:941" coordorigin="1728,15469" coordsize="2,941">
              <v:shape style="position:absolute;left:1728;top:15469;width:2;height:941" coordorigin="1728,15469" coordsize="0,941" path="m1728,16410l1728,15469e" filled="f" stroked="t" strokeweight=".235443pt" strokecolor="#707070">
                <v:path arrowok="t"/>
              </v:shape>
            </v:group>
            <v:group style="position:absolute;left:2500;top:16413;width:1045;height:2" coordorigin="2500,16413" coordsize="1045,2">
              <v:shape style="position:absolute;left:2500;top:16413;width:1045;height:2" coordorigin="2500,16413" coordsize="1045,0" path="m2500,16413l3546,16413e" filled="f" stroked="t" strokeweight=".706329pt" strokecolor="#606060">
                <v:path arrowok="t"/>
              </v:shape>
            </v:group>
            <v:group style="position:absolute;left:3475;top:16413;width:264;height:2" coordorigin="3475,16413" coordsize="264,2">
              <v:shape style="position:absolute;left:3475;top:16413;width:264;height:2" coordorigin="3475,16413" coordsize="264,0" path="m3475,16413l3739,16413e" filled="f" stroked="t" strokeweight=".470886pt" strokecolor="#4B4B4B">
                <v:path arrowok="t"/>
              </v:shape>
            </v:group>
            <v:group style="position:absolute;left:513;top:16420;width:8989;height:2" coordorigin="513,16420" coordsize="8989,2">
              <v:shape style="position:absolute;left:513;top:16420;width:8989;height:2" coordorigin="513,16420" coordsize="8989,0" path="m513,16420l9502,16420e" filled="f" stroked="t" strokeweight=".706329pt" strokecolor="#606060">
                <v:path arrowok="t"/>
              </v:shape>
            </v:group>
            <v:group style="position:absolute;left:7522;top:15441;width:2;height:984" coordorigin="7522,15441" coordsize="2,984">
              <v:shape style="position:absolute;left:7522;top:15441;width:2;height:984" coordorigin="7522,15441" coordsize="0,984" path="m7522,16425l7522,15441e" filled="f" stroked="t" strokeweight=".941772pt" strokecolor="#5B5B5B">
                <v:path arrowok="t"/>
              </v:shape>
            </v:group>
            <v:group style="position:absolute;left:11612;top:15469;width:2;height:941" coordorigin="11612,15469" coordsize="2,941">
              <v:shape style="position:absolute;left:11612;top:15469;width:2;height:941" coordorigin="11612,15469" coordsize="0,941" path="m11612,16410l11612,15469e" filled="f" stroked="t" strokeweight=".235443pt" strokecolor="#ACACA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1"/>
          <w:position w:val="-3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22"/>
          <w:szCs w:val="22"/>
          <w:color w:val="757779"/>
          <w:spacing w:val="0"/>
          <w:w w:val="72"/>
          <w:position w:val="-13"/>
        </w:rPr>
        <w:t>!tfaiy</w:t>
      </w:r>
      <w:r>
        <w:rPr>
          <w:rFonts w:ascii="Arial" w:hAnsi="Arial" w:cs="Arial" w:eastAsia="Arial"/>
          <w:sz w:val="22"/>
          <w:szCs w:val="22"/>
          <w:color w:val="757779"/>
          <w:spacing w:val="-27"/>
          <w:w w:val="72"/>
          <w:position w:val="-13"/>
        </w:rPr>
        <w:t>e</w:t>
      </w:r>
      <w:r>
        <w:rPr>
          <w:rFonts w:ascii="Arial" w:hAnsi="Arial" w:cs="Arial" w:eastAsia="Arial"/>
          <w:sz w:val="22"/>
          <w:szCs w:val="22"/>
          <w:color w:val="757779"/>
          <w:spacing w:val="0"/>
          <w:w w:val="72"/>
          <w:position w:val="-13"/>
        </w:rPr>
        <w:t>e</w:t>
      </w:r>
      <w:r>
        <w:rPr>
          <w:rFonts w:ascii="Arial" w:hAnsi="Arial" w:cs="Arial" w:eastAsia="Arial"/>
          <w:sz w:val="22"/>
          <w:szCs w:val="22"/>
          <w:color w:val="757779"/>
          <w:spacing w:val="16"/>
          <w:w w:val="72"/>
          <w:position w:val="-13"/>
        </w:rPr>
        <w:t> </w:t>
      </w:r>
      <w:r>
        <w:rPr>
          <w:rFonts w:ascii="Arial" w:hAnsi="Arial" w:cs="Arial" w:eastAsia="Arial"/>
          <w:sz w:val="22"/>
          <w:szCs w:val="22"/>
          <w:color w:val="757779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2"/>
          <w:szCs w:val="22"/>
          <w:color w:val="757779"/>
          <w:spacing w:val="0"/>
          <w:w w:val="100"/>
          <w:position w:val="-13"/>
        </w:rPr>
      </w:r>
      <w:r>
        <w:rPr>
          <w:rFonts w:ascii="Arial" w:hAnsi="Arial" w:cs="Arial" w:eastAsia="Arial"/>
          <w:sz w:val="23"/>
          <w:szCs w:val="23"/>
          <w:color w:val="5E5E5E"/>
          <w:spacing w:val="1"/>
          <w:w w:val="72"/>
          <w:i/>
          <w:position w:val="-13"/>
        </w:rPr>
        <w:t>g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72"/>
          <w:i/>
          <w:position w:val="-13"/>
        </w:rPr>
        <w:t>e</w:t>
      </w:r>
      <w:r>
        <w:rPr>
          <w:rFonts w:ascii="Arial" w:hAnsi="Arial" w:cs="Arial" w:eastAsia="Arial"/>
          <w:sz w:val="23"/>
          <w:szCs w:val="23"/>
          <w:color w:val="858787"/>
          <w:spacing w:val="1"/>
          <w:w w:val="72"/>
          <w:i/>
          <w:position w:val="-13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2"/>
          <w:i/>
          <w:position w:val="-13"/>
        </w:rPr>
        <w:t>A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2"/>
          <w:i/>
          <w:position w:val="-13"/>
        </w:rPr>
        <w:t>  </w:t>
      </w:r>
      <w:r>
        <w:rPr>
          <w:rFonts w:ascii="Arial" w:hAnsi="Arial" w:cs="Arial" w:eastAsia="Arial"/>
          <w:sz w:val="23"/>
          <w:szCs w:val="23"/>
          <w:color w:val="343434"/>
          <w:spacing w:val="36"/>
          <w:w w:val="72"/>
          <w:i/>
          <w:position w:val="-13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2"/>
          <w:position w:val="-13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15"/>
          <w:w w:val="72"/>
          <w:position w:val="-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72"/>
          <w:i/>
          <w:position w:val="-13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72"/>
          <w:i/>
          <w:position w:val="-13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72"/>
          <w:i/>
          <w:position w:val="-13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22"/>
          <w:w w:val="72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1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66"/>
          <w:position w:val="-13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13"/>
        </w:rPr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3"/>
          <w:position w:val="0"/>
        </w:rPr>
        <w:t>f:i:·</w:t>
      </w:r>
      <w:r>
        <w:rPr>
          <w:rFonts w:ascii="Arial" w:hAnsi="Arial" w:cs="Arial" w:eastAsia="Arial"/>
          <w:sz w:val="14"/>
          <w:szCs w:val="14"/>
          <w:color w:val="343434"/>
          <w:spacing w:val="-80"/>
          <w:w w:val="104"/>
          <w:position w:val="0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AFAFAF"/>
          <w:spacing w:val="-20"/>
          <w:w w:val="129"/>
          <w:position w:val="-11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858787"/>
          <w:spacing w:val="-16"/>
          <w:w w:val="69"/>
          <w:position w:val="-11"/>
        </w:rPr>
        <w:t>.</w:t>
      </w:r>
      <w:r>
        <w:rPr>
          <w:rFonts w:ascii="Arial" w:hAnsi="Arial" w:cs="Arial" w:eastAsia="Arial"/>
          <w:sz w:val="14"/>
          <w:szCs w:val="14"/>
          <w:color w:val="343434"/>
          <w:spacing w:val="-27"/>
          <w:w w:val="103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58787"/>
          <w:spacing w:val="-20"/>
          <w:w w:val="69"/>
          <w:position w:val="-11"/>
        </w:rPr>
        <w:t>.</w:t>
      </w:r>
      <w:r>
        <w:rPr>
          <w:rFonts w:ascii="Arial" w:hAnsi="Arial" w:cs="Arial" w:eastAsia="Arial"/>
          <w:sz w:val="14"/>
          <w:szCs w:val="14"/>
          <w:color w:val="343434"/>
          <w:spacing w:val="-24"/>
          <w:w w:val="103"/>
          <w:position w:val="0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858787"/>
          <w:spacing w:val="-18"/>
          <w:w w:val="69"/>
          <w:position w:val="-11"/>
        </w:rPr>
        <w:t>,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3"/>
          <w:position w:val="0"/>
        </w:rPr>
        <w:t>\</w:t>
      </w:r>
      <w:r>
        <w:rPr>
          <w:rFonts w:ascii="Arial" w:hAnsi="Arial" w:cs="Arial" w:eastAsia="Arial"/>
          <w:sz w:val="14"/>
          <w:szCs w:val="14"/>
          <w:color w:val="343434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-7"/>
          <w:w w:val="100"/>
          <w:position w:val="0"/>
        </w:rPr>
        <w:t>l</w:t>
      </w:r>
      <w:r>
        <w:rPr>
          <w:rFonts w:ascii="Arial" w:hAnsi="Arial" w:cs="Arial" w:eastAsia="Arial"/>
          <w:sz w:val="14"/>
          <w:szCs w:val="14"/>
          <w:color w:val="858787"/>
          <w:spacing w:val="-32"/>
          <w:w w:val="100"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0"/>
        </w:rPr>
        <w:t>l</w:t>
      </w:r>
      <w:r>
        <w:rPr>
          <w:rFonts w:ascii="Arial" w:hAnsi="Arial" w:cs="Arial" w:eastAsia="Arial"/>
          <w:sz w:val="14"/>
          <w:szCs w:val="14"/>
          <w:color w:val="343434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AFAFAF"/>
          <w:spacing w:val="0"/>
          <w:w w:val="202"/>
          <w:position w:val="0"/>
        </w:rPr>
        <w:t>·</w:t>
      </w:r>
      <w:r>
        <w:rPr>
          <w:rFonts w:ascii="Arial" w:hAnsi="Arial" w:cs="Arial" w:eastAsia="Arial"/>
          <w:sz w:val="14"/>
          <w:szCs w:val="14"/>
          <w:color w:val="AFAFAF"/>
          <w:spacing w:val="0"/>
          <w:w w:val="79"/>
          <w:position w:val="0"/>
        </w:rPr>
        <w:t>..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3711" w:right="-20"/>
        <w:jc w:val="left"/>
        <w:tabs>
          <w:tab w:pos="4020" w:val="left"/>
          <w:tab w:pos="4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73.756973pt;margin-top:9.486081pt;width:32.491139pt;height:.1pt;mso-position-horizontal-relative:page;mso-position-vertical-relative:paragraph;z-index:-12575" coordorigin="3475,190" coordsize="650,2">
            <v:shape style="position:absolute;left:3475;top:190;width:650;height:2" coordorigin="3475,190" coordsize="650,0" path="m3475,190l4125,190e" filled="f" stroked="t" strokeweight=".706329pt" strokecolor="#4B54C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color w:val="343434"/>
          <w:w w:val="99"/>
          <w:i/>
        </w:rPr>
      </w:r>
      <w:r>
        <w:rPr>
          <w:rFonts w:ascii="Arial" w:hAnsi="Arial" w:cs="Arial" w:eastAsia="Arial"/>
          <w:sz w:val="24"/>
          <w:szCs w:val="24"/>
          <w:color w:val="343434"/>
          <w:w w:val="99"/>
          <w:i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color w:val="343434"/>
          <w:w w:val="100"/>
          <w:i/>
          <w:u w:val="single" w:color="000000"/>
        </w:rPr>
        <w:tab/>
      </w:r>
      <w:r>
        <w:rPr>
          <w:rFonts w:ascii="Arial" w:hAnsi="Arial" w:cs="Arial" w:eastAsia="Arial"/>
          <w:sz w:val="24"/>
          <w:szCs w:val="24"/>
          <w:color w:val="343434"/>
          <w:w w:val="100"/>
          <w:i/>
          <w:u w:val="single" w:color="000000"/>
        </w:rPr>
      </w:r>
      <w:r>
        <w:rPr>
          <w:rFonts w:ascii="Arial" w:hAnsi="Arial" w:cs="Arial" w:eastAsia="Arial"/>
          <w:sz w:val="24"/>
          <w:szCs w:val="24"/>
          <w:color w:val="343434"/>
          <w:w w:val="100"/>
          <w:i/>
        </w:rPr>
      </w:r>
      <w:r>
        <w:rPr>
          <w:rFonts w:ascii="Arial" w:hAnsi="Arial" w:cs="Arial" w:eastAsia="Arial"/>
          <w:sz w:val="24"/>
          <w:szCs w:val="24"/>
          <w:color w:val="343434"/>
          <w:w w:val="100"/>
          <w:i/>
        </w:rPr>
        <w:tab/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69"/>
          <w:i/>
        </w:rPr>
        <w:t>mı</w:t>
      </w:r>
      <w:r>
        <w:rPr>
          <w:rFonts w:ascii="Arial" w:hAnsi="Arial" w:cs="Arial" w:eastAsia="Arial"/>
          <w:sz w:val="24"/>
          <w:szCs w:val="24"/>
          <w:color w:val="343434"/>
          <w:spacing w:val="-6"/>
          <w:w w:val="69"/>
          <w:i/>
        </w:rPr>
        <w:t>r</w:t>
      </w:r>
      <w:r>
        <w:rPr>
          <w:rFonts w:ascii="Arial" w:hAnsi="Arial" w:cs="Arial" w:eastAsia="Arial"/>
          <w:sz w:val="24"/>
          <w:szCs w:val="24"/>
          <w:color w:val="858787"/>
          <w:spacing w:val="0"/>
          <w:w w:val="69"/>
          <w:i/>
        </w:rPr>
        <w:t>·</w:t>
      </w:r>
      <w:r>
        <w:rPr>
          <w:rFonts w:ascii="Arial" w:hAnsi="Arial" w:cs="Arial" w:eastAsia="Arial"/>
          <w:sz w:val="24"/>
          <w:szCs w:val="24"/>
          <w:color w:val="858787"/>
          <w:spacing w:val="40"/>
          <w:w w:val="69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ası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GUNEY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6" w:lineRule="exact"/>
        <w:ind w:left="5133" w:right="605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91" w:right="426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151409pt;margin-top:-17.609575pt;width:31.350001pt;height:47.5pt;mso-position-horizontal-relative:page;mso-position-vertical-relative:paragraph;z-index:-12560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Times New Roman" w:hAnsi="Times New Roman" w:cs="Times New Roman" w:eastAsia="Times New Roman"/>
                      <w:sz w:val="95"/>
                      <w:szCs w:val="9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2F3131"/>
                      <w:spacing w:val="0"/>
                      <w:w w:val="132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171" w:lineRule="exact"/>
        <w:ind w:left="3798" w:right="44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4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3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4"/>
          <w:position w:val="-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5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4"/>
          <w:position w:val="-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88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3131"/>
          <w:spacing w:val="0"/>
          <w:w w:val="115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605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3131"/>
          <w:spacing w:val="0"/>
          <w:w w:val="100"/>
          <w:b/>
          <w:bCs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2F3131"/>
          <w:spacing w:val="8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F3131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F3131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8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5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5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653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3131"/>
          <w:spacing w:val="0"/>
          <w:w w:val="114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2F3131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2F3131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5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2" w:right="-20"/>
        <w:jc w:val="left"/>
        <w:tabs>
          <w:tab w:pos="1680" w:val="left"/>
          <w:tab w:pos="320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10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ı5:24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e!: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9"/>
        </w:rPr>
        <w:t>6ı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9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8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9"/>
        </w:rPr>
        <w:t>ıoo4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131" w:right="3233"/>
        <w:jc w:val="left"/>
        <w:tabs>
          <w:tab w:pos="1680" w:val="left"/>
          <w:tab w:pos="320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2"/>
        </w:rPr>
        <w:t>ı2.05.20ı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0"/>
        </w:rPr>
        <w:t>[K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3005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59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Kadi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5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4"/>
        </w:rPr>
        <w:t>ALDIZ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5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ilyU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6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lediye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Mezbahası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3"/>
        </w:rPr>
        <w:t>ALİAÖA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1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6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7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"/>
          <w:w w:val="7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8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Beledi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Mezbahası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8"/>
          <w:w w:val="9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2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4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"/>
          <w:w w:val="9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1"/>
        </w:rPr>
        <w:t>ALIAdA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1" w:right="-20"/>
        <w:jc w:val="left"/>
        <w:tabs>
          <w:tab w:pos="1760" w:val="left"/>
          <w:tab w:pos="4120" w:val="left"/>
          <w:tab w:pos="55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Yang;ını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7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7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1" w:lineRule="exact"/>
        <w:ind w:left="131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3.880615pt;margin-top:9.859859pt;width:21.110616pt;height:27pt;mso-position-horizontal-relative:page;mso-position-vertical-relative:paragraph;z-index:-12559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54"/>
                      <w:szCs w:val="54"/>
                      <w:color w:val="4B4B4B"/>
                      <w:spacing w:val="-1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C3C3C3"/>
                      <w:spacing w:val="0"/>
                      <w:w w:val="199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30"/>
          <w:position w:val="-4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3131"/>
          <w:spacing w:val="0"/>
          <w:w w:val="100"/>
          <w:position w:val="-3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2F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3131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6"/>
          <w:position w:val="-11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0"/>
          <w:w w:val="96"/>
          <w:position w:val="-1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-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1"/>
        </w:rPr>
        <w:t>nını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  <w:position w:val="-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180" w:right="260"/>
        </w:sectPr>
      </w:pPr>
      <w:rPr/>
    </w:p>
    <w:p>
      <w:pPr>
        <w:spacing w:before="20" w:after="0" w:line="212" w:lineRule="exact"/>
        <w:ind w:left="3659" w:right="-5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Belonarme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3131"/>
          <w:spacing w:val="5"/>
          <w:w w:val="9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"/>
          <w:w w:val="11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F3131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F3131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sap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  <w:position w:val="-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8" w:lineRule="exact"/>
        <w:ind w:right="920"/>
        <w:jc w:val="right"/>
        <w:tabs>
          <w:tab w:pos="580" w:val="left"/>
          <w:tab w:pos="110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Arial" w:hAnsi="Arial" w:cs="Arial" w:eastAsia="Arial"/>
          <w:sz w:val="39"/>
          <w:szCs w:val="39"/>
          <w:color w:val="2F3131"/>
          <w:w w:val="41"/>
          <w:position w:val="-1"/>
        </w:rPr>
        <w:t>ı</w:t>
      </w:r>
      <w:r>
        <w:rPr>
          <w:rFonts w:ascii="Arial" w:hAnsi="Arial" w:cs="Arial" w:eastAsia="Arial"/>
          <w:sz w:val="39"/>
          <w:szCs w:val="39"/>
          <w:color w:val="2F3131"/>
          <w:w w:val="100"/>
          <w:position w:val="-1"/>
        </w:rPr>
        <w:tab/>
      </w:r>
      <w:r>
        <w:rPr>
          <w:rFonts w:ascii="Arial" w:hAnsi="Arial" w:cs="Arial" w:eastAsia="Arial"/>
          <w:sz w:val="39"/>
          <w:szCs w:val="39"/>
          <w:color w:val="2F3131"/>
          <w:w w:val="55"/>
          <w:position w:val="-1"/>
        </w:rPr>
        <w:t>ı</w:t>
      </w:r>
      <w:r>
        <w:rPr>
          <w:rFonts w:ascii="Arial" w:hAnsi="Arial" w:cs="Arial" w:eastAsia="Arial"/>
          <w:sz w:val="39"/>
          <w:szCs w:val="39"/>
          <w:color w:val="2F3131"/>
          <w:w w:val="100"/>
          <w:position w:val="-1"/>
        </w:rPr>
        <w:tab/>
      </w:r>
      <w:r>
        <w:rPr>
          <w:rFonts w:ascii="Arial" w:hAnsi="Arial" w:cs="Arial" w:eastAsia="Arial"/>
          <w:sz w:val="39"/>
          <w:szCs w:val="39"/>
          <w:color w:val="2F3131"/>
          <w:w w:val="100"/>
          <w:position w:val="-1"/>
        </w:rPr>
      </w:r>
      <w:r>
        <w:rPr>
          <w:rFonts w:ascii="Arial" w:hAnsi="Arial" w:cs="Arial" w:eastAsia="Arial"/>
          <w:sz w:val="39"/>
          <w:szCs w:val="39"/>
          <w:color w:val="AFAFAF"/>
          <w:spacing w:val="0"/>
          <w:w w:val="69"/>
          <w:position w:val="-1"/>
        </w:rPr>
        <w:t>ı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5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8"/>
        </w:rPr>
        <w:t>15:30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29" w:lineRule="exact"/>
        <w:ind w:left="8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  <w:position w:val="-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4"/>
          <w:w w:val="138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5"/>
          <w:position w:val="-15"/>
        </w:rPr>
        <w:t>l.B.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"/>
          <w:w w:val="105"/>
          <w:position w:val="-1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40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2" w:equalWidth="0">
            <w:col w:w="6640" w:space="171"/>
            <w:col w:w="4669"/>
          </w:cols>
        </w:sectPr>
      </w:pPr>
      <w:rPr/>
    </w:p>
    <w:p>
      <w:pPr>
        <w:spacing w:before="0" w:after="0" w:line="194" w:lineRule="exact"/>
        <w:ind w:left="131" w:right="-20"/>
        <w:jc w:val="left"/>
        <w:tabs>
          <w:tab w:pos="218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2"/>
        </w:rPr>
        <w:t>Salıi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7"/>
          <w:w w:val="10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4"/>
        </w:rPr>
        <w:t>I.B.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6"/>
          <w:w w:val="10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Hacı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Efe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5"/>
        </w:rPr>
        <w:t>BARBAROS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90" w:right="-20"/>
        <w:jc w:val="left"/>
        <w:tabs>
          <w:tab w:pos="48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23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23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56"/>
          <w:w w:val="2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15:25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2"/>
        </w:rPr>
        <w:t>ı5:28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17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6"/>
          <w:position w:val="0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36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735" w:right="44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14" w:lineRule="exact"/>
        <w:ind w:left="4723" w:right="41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4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180" w:right="260"/>
        </w:sectPr>
      </w:pPr>
      <w:rPr/>
    </w:p>
    <w:p>
      <w:pPr>
        <w:spacing w:before="30" w:after="0" w:line="214" w:lineRule="exact"/>
        <w:ind w:left="219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7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!Doğalgaz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2" w:equalWidth="0">
            <w:col w:w="3676" w:space="1057"/>
            <w:col w:w="6747"/>
          </w:cols>
        </w:sectPr>
      </w:pPr>
      <w:rPr/>
    </w:p>
    <w:p>
      <w:pPr>
        <w:spacing w:before="20" w:after="0" w:line="249" w:lineRule="auto"/>
        <w:ind w:left="2195" w:right="2455" w:firstLine="-2059"/>
        <w:jc w:val="left"/>
        <w:tabs>
          <w:tab w:pos="60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3131"/>
          <w:spacing w:val="-3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4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5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"/>
          <w:w w:val="10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Görlildliğü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7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mezbahanı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bahçesinde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3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14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görlild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5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18" w:right="38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Söndlirmede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8" w:lineRule="exact"/>
        <w:ind w:left="136" w:right="-20"/>
        <w:jc w:val="left"/>
        <w:tabs>
          <w:tab w:pos="3220" w:val="left"/>
          <w:tab w:pos="4740" w:val="left"/>
          <w:tab w:pos="666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3"/>
        </w:rPr>
        <w:t>Söndlirme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3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47"/>
          <w:position w:val="-3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0"/>
          <w:position w:val="-3"/>
        </w:rPr>
        <w:t>KöpükK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"/>
          <w:w w:val="11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9"/>
          <w:w w:val="11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47"/>
          <w:position w:val="-3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4"/>
          <w:position w:val="-3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5"/>
          <w:w w:val="103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6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5154" w:right="-20"/>
        <w:jc w:val="left"/>
        <w:tabs>
          <w:tab w:pos="6680" w:val="left"/>
          <w:tab w:pos="82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5"/>
          <w:w w:val="114"/>
          <w:position w:val="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114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14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6"/>
          <w:w w:val="11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3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3"/>
        </w:rPr>
      </w:r>
      <w:r>
        <w:rPr>
          <w:rFonts w:ascii="Arial" w:hAnsi="Arial" w:cs="Arial" w:eastAsia="Arial"/>
          <w:sz w:val="10"/>
          <w:szCs w:val="10"/>
          <w:color w:val="2F3131"/>
          <w:spacing w:val="0"/>
          <w:w w:val="54"/>
          <w:position w:val="0"/>
        </w:rPr>
        <w:t>1</w:t>
      </w:r>
      <w:r>
        <w:rPr>
          <w:rFonts w:ascii="Arial" w:hAnsi="Arial" w:cs="Arial" w:eastAsia="Arial"/>
          <w:sz w:val="10"/>
          <w:szCs w:val="10"/>
          <w:color w:val="2F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0"/>
          <w:szCs w:val="10"/>
          <w:color w:val="2F3131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2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5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</w:sectPr>
      </w:pPr>
      <w:rPr/>
    </w:p>
    <w:p>
      <w:pPr>
        <w:spacing w:before="20" w:after="0" w:line="240" w:lineRule="auto"/>
        <w:ind w:left="13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mezbahanı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bahçesinde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old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9"/>
          <w:w w:val="101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6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76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2" w:equalWidth="0">
            <w:col w:w="1871" w:space="420"/>
            <w:col w:w="9189"/>
          </w:cols>
        </w:sectPr>
      </w:pPr>
      <w:rPr/>
    </w:p>
    <w:p>
      <w:pPr>
        <w:spacing w:before="20" w:after="0" w:line="247" w:lineRule="auto"/>
        <w:ind w:left="2271" w:right="60" w:firstLine="-2131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Pörlilmü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kullanılamayaca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durumdaki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etieri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imhası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ateşten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80"/>
        </w:rPr>
        <w:t>ıka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0"/>
          <w:w w:val="1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3" w:lineRule="auto"/>
        <w:ind w:left="141" w:right="3938" w:firstLine="-5"/>
        <w:jc w:val="left"/>
        <w:tabs>
          <w:tab w:pos="220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8"/>
          <w:w w:val="11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7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2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6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5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8" w:lineRule="auto"/>
        <w:ind w:left="136" w:right="6317" w:firstLine="5"/>
        <w:jc w:val="left"/>
        <w:tabs>
          <w:tab w:pos="620" w:val="left"/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Mezbaha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çalışanlarına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5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5" w:lineRule="exact"/>
        <w:ind w:left="136" w:right="-20"/>
        <w:jc w:val="left"/>
        <w:tabs>
          <w:tab w:pos="220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7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7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  <w:position w:val="-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7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61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"/>
          <w:w w:val="161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9"/>
          <w:position w:val="-7"/>
        </w:rPr>
        <w:t>12.0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"/>
          <w:w w:val="109"/>
          <w:position w:val="-7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9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9"/>
          <w:position w:val="-7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9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3"/>
          <w:w w:val="109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7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83"/>
          <w:position w:val="-6"/>
        </w:rPr>
        <w:t>[S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6"/>
          <w:w w:val="83"/>
          <w:position w:val="-6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F3131"/>
          <w:spacing w:val="0"/>
          <w:w w:val="83"/>
          <w:position w:val="-6"/>
        </w:rPr>
        <w:t>ati</w:t>
      </w:r>
      <w:r>
        <w:rPr>
          <w:rFonts w:ascii="Times New Roman" w:hAnsi="Times New Roman" w:cs="Times New Roman" w:eastAsia="Times New Roman"/>
          <w:sz w:val="21"/>
          <w:szCs w:val="21"/>
          <w:color w:val="2F3131"/>
          <w:spacing w:val="16"/>
          <w:w w:val="83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3131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F3131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3131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5"/>
          <w:position w:val="-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"/>
          <w:w w:val="105"/>
          <w:position w:val="-6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15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7"/>
          <w:position w:val="-6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</w:sectPr>
      </w:pPr>
      <w:rPr/>
    </w:p>
    <w:p>
      <w:pPr>
        <w:spacing w:before="0" w:after="0" w:line="1052" w:lineRule="exact"/>
        <w:ind w:left="241" w:right="-217"/>
        <w:jc w:val="left"/>
        <w:tabs>
          <w:tab w:pos="1060" w:val="left"/>
          <w:tab w:pos="1560" w:val="left"/>
        </w:tabs>
        <w:rPr>
          <w:rFonts w:ascii="Arial" w:hAnsi="Arial" w:cs="Arial" w:eastAsia="Arial"/>
          <w:sz w:val="118"/>
          <w:szCs w:val="1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56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4"/>
          <w:w w:val="100"/>
          <w:position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5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57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2"/>
          <w:w w:val="100"/>
          <w:position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5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57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5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1"/>
          <w:w w:val="100"/>
          <w:position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"/>
          <w:w w:val="106"/>
          <w:position w:val="57"/>
        </w:rPr>
        <w:t>G</w:t>
      </w:r>
      <w:r>
        <w:rPr>
          <w:rFonts w:ascii="Arial" w:hAnsi="Arial" w:cs="Arial" w:eastAsia="Arial"/>
          <w:sz w:val="118"/>
          <w:szCs w:val="118"/>
          <w:color w:val="2F3131"/>
          <w:spacing w:val="-810"/>
          <w:w w:val="16"/>
          <w:position w:val="-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5"/>
          <w:position w:val="5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4"/>
          <w:w w:val="106"/>
          <w:position w:val="57"/>
        </w:rPr>
        <w:t>D</w:t>
      </w:r>
      <w:r>
        <w:rPr>
          <w:rFonts w:ascii="Arial" w:hAnsi="Arial" w:cs="Arial" w:eastAsia="Arial"/>
          <w:sz w:val="118"/>
          <w:szCs w:val="118"/>
          <w:color w:val="2F3131"/>
          <w:spacing w:val="0"/>
          <w:w w:val="17"/>
          <w:position w:val="-11"/>
        </w:rPr>
        <w:t>i</w:t>
      </w:r>
      <w:r>
        <w:rPr>
          <w:rFonts w:ascii="Arial" w:hAnsi="Arial" w:cs="Arial" w:eastAsia="Arial"/>
          <w:sz w:val="118"/>
          <w:szCs w:val="118"/>
          <w:color w:val="2F3131"/>
          <w:spacing w:val="-227"/>
          <w:w w:val="16"/>
          <w:position w:val="-1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66"/>
          <w:w w:val="105"/>
          <w:position w:val="57"/>
        </w:rPr>
        <w:t>E</w:t>
      </w:r>
      <w:r>
        <w:rPr>
          <w:rFonts w:ascii="Arial" w:hAnsi="Arial" w:cs="Arial" w:eastAsia="Arial"/>
          <w:sz w:val="118"/>
          <w:szCs w:val="118"/>
          <w:color w:val="2F3131"/>
          <w:spacing w:val="-483"/>
          <w:w w:val="17"/>
          <w:position w:val="-1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03"/>
          <w:w w:val="106"/>
          <w:position w:val="57"/>
        </w:rPr>
        <w:t>N</w:t>
      </w:r>
      <w:r>
        <w:rPr>
          <w:rFonts w:ascii="Arial" w:hAnsi="Arial" w:cs="Arial" w:eastAsia="Arial"/>
          <w:sz w:val="118"/>
          <w:szCs w:val="118"/>
          <w:color w:val="383F66"/>
          <w:spacing w:val="-315"/>
          <w:w w:val="146"/>
          <w:position w:val="-11"/>
        </w:rPr>
        <w:t>:</w:t>
      </w:r>
      <w:r>
        <w:rPr>
          <w:rFonts w:ascii="Arial" w:hAnsi="Arial" w:cs="Arial" w:eastAsia="Arial"/>
          <w:sz w:val="118"/>
          <w:szCs w:val="118"/>
          <w:color w:val="000000"/>
          <w:spacing w:val="0"/>
          <w:w w:val="100"/>
          <w:position w:val="0"/>
        </w:rPr>
      </w:r>
    </w:p>
    <w:p>
      <w:pPr>
        <w:spacing w:before="88" w:after="0" w:line="240" w:lineRule="auto"/>
        <w:ind w:right="-20"/>
        <w:jc w:val="left"/>
        <w:tabs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6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5" w:lineRule="exact"/>
        <w:ind w:left="2240" w:right="-20"/>
        <w:jc w:val="left"/>
        <w:tabs>
          <w:tab w:pos="602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2.527466pt;margin-top:37.212902pt;width:33.026402pt;height:45pt;mso-position-horizontal-relative:page;mso-position-vertical-relative:paragraph;z-index:-12555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0111C8"/>
                      <w:spacing w:val="0"/>
                      <w:w w:val="132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2F3131"/>
          <w:spacing w:val="0"/>
          <w:w w:val="68"/>
          <w:b/>
          <w:bCs/>
          <w:position w:val="-3"/>
        </w:rPr>
        <w:t>1</w:t>
      </w:r>
      <w:r>
        <w:rPr>
          <w:rFonts w:ascii="Arial" w:hAnsi="Arial" w:cs="Arial" w:eastAsia="Arial"/>
          <w:sz w:val="27"/>
          <w:szCs w:val="27"/>
          <w:color w:val="2F3131"/>
          <w:spacing w:val="-33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606060"/>
          <w:spacing w:val="0"/>
          <w:w w:val="70"/>
          <w:b/>
          <w:bCs/>
          <w:position w:val="-3"/>
        </w:rPr>
        <w:t>6</w:t>
      </w:r>
      <w:r>
        <w:rPr>
          <w:rFonts w:ascii="Arial" w:hAnsi="Arial" w:cs="Arial" w:eastAsia="Arial"/>
          <w:sz w:val="27"/>
          <w:szCs w:val="27"/>
          <w:color w:val="606060"/>
          <w:spacing w:val="35"/>
          <w:w w:val="70"/>
          <w:b/>
          <w:bCs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2F3131"/>
          <w:spacing w:val="0"/>
          <w:w w:val="50"/>
          <w:position w:val="-3"/>
        </w:rPr>
        <w:t>Mavı</w:t>
      </w:r>
      <w:r>
        <w:rPr>
          <w:rFonts w:ascii="Arial" w:hAnsi="Arial" w:cs="Arial" w:eastAsia="Arial"/>
          <w:sz w:val="26"/>
          <w:szCs w:val="26"/>
          <w:color w:val="2F3131"/>
          <w:spacing w:val="0"/>
          <w:w w:val="50"/>
          <w:position w:val="-3"/>
        </w:rPr>
        <w:t>s</w:t>
      </w:r>
      <w:r>
        <w:rPr>
          <w:rFonts w:ascii="Arial" w:hAnsi="Arial" w:cs="Arial" w:eastAsia="Arial"/>
          <w:sz w:val="26"/>
          <w:szCs w:val="26"/>
          <w:color w:val="2F3131"/>
          <w:spacing w:val="0"/>
          <w:w w:val="50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2F3131"/>
          <w:spacing w:val="10"/>
          <w:w w:val="50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2F3131"/>
          <w:spacing w:val="0"/>
          <w:w w:val="61"/>
          <w:position w:val="-3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2" w:equalWidth="0">
            <w:col w:w="2728" w:space="147"/>
            <w:col w:w="8605"/>
          </w:cols>
        </w:sectPr>
      </w:pPr>
      <w:rPr/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tLeas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606060"/>
          <w:spacing w:val="6"/>
          <w:w w:val="188"/>
          <w:i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E1E1E1"/>
          <w:spacing w:val="0"/>
          <w:w w:val="102"/>
          <w:i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C3C3C3"/>
          <w:spacing w:val="0"/>
          <w:w w:val="205"/>
          <w:i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62" w:lineRule="atLeast"/>
        <w:ind w:right="-76"/>
        <w:jc w:val="left"/>
        <w:tabs>
          <w:tab w:pos="88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2.070526pt;margin-top:-8.076742pt;width:62.698353pt;height:55pt;mso-position-horizontal-relative:page;mso-position-vertical-relative:paragraph;z-index:-12558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Times New Roman" w:hAnsi="Times New Roman" w:cs="Times New Roman" w:eastAsia="Times New Roman"/>
                      <w:sz w:val="110"/>
                      <w:szCs w:val="1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2B3887"/>
                      <w:spacing w:val="0"/>
                      <w:w w:val="78"/>
                      <w:i/>
                      <w:position w:val="-1"/>
                    </w:rPr>
                    <w:t>eag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5282D3"/>
          <w:w w:val="102"/>
        </w:rPr>
        <w:t>t</w:t>
      </w:r>
      <w:r>
        <w:rPr>
          <w:rFonts w:ascii="Arial" w:hAnsi="Arial" w:cs="Arial" w:eastAsia="Arial"/>
          <w:sz w:val="23"/>
          <w:szCs w:val="23"/>
          <w:color w:val="5282D3"/>
          <w:spacing w:val="-21"/>
          <w:w w:val="103"/>
        </w:rPr>
        <w:t>h</w:t>
      </w:r>
      <w:r>
        <w:rPr>
          <w:rFonts w:ascii="Arial" w:hAnsi="Arial" w:cs="Arial" w:eastAsia="Arial"/>
          <w:sz w:val="23"/>
          <w:szCs w:val="23"/>
          <w:color w:val="83A0CD"/>
          <w:spacing w:val="0"/>
          <w:w w:val="68"/>
        </w:rPr>
        <w:t>ı</w:t>
      </w:r>
      <w:r>
        <w:rPr>
          <w:rFonts w:ascii="Arial" w:hAnsi="Arial" w:cs="Arial" w:eastAsia="Arial"/>
          <w:sz w:val="23"/>
          <w:szCs w:val="23"/>
          <w:color w:val="83A0CD"/>
          <w:spacing w:val="-40"/>
          <w:w w:val="69"/>
        </w:rPr>
        <w:t>J</w:t>
      </w:r>
      <w:r>
        <w:rPr>
          <w:rFonts w:ascii="Arial" w:hAnsi="Arial" w:cs="Arial" w:eastAsia="Arial"/>
          <w:sz w:val="23"/>
          <w:szCs w:val="23"/>
          <w:color w:val="2B3887"/>
          <w:spacing w:val="-43"/>
          <w:w w:val="145"/>
        </w:rPr>
        <w:t>.</w:t>
      </w:r>
      <w:r>
        <w:rPr>
          <w:rFonts w:ascii="Arial" w:hAnsi="Arial" w:cs="Arial" w:eastAsia="Arial"/>
          <w:sz w:val="23"/>
          <w:szCs w:val="23"/>
          <w:color w:val="6993DA"/>
          <w:spacing w:val="0"/>
          <w:w w:val="108"/>
        </w:rPr>
        <w:t>rr</w:t>
      </w:r>
      <w:r>
        <w:rPr>
          <w:rFonts w:ascii="Arial" w:hAnsi="Arial" w:cs="Arial" w:eastAsia="Arial"/>
          <w:sz w:val="23"/>
          <w:szCs w:val="23"/>
          <w:color w:val="6993DA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6993DA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5282D3"/>
          <w:spacing w:val="13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color w:val="2F6DDB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color w:val="2F6DDB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4"/>
          <w:szCs w:val="24"/>
          <w:color w:val="2F6DDB"/>
          <w:spacing w:val="4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F6DDB"/>
          <w:spacing w:val="0"/>
          <w:w w:val="100"/>
          <w:b/>
          <w:bCs/>
        </w:rPr>
        <w:t>AY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60" w:lineRule="exact"/>
        <w:ind w:right="-20"/>
        <w:jc w:val="left"/>
        <w:tabs>
          <w:tab w:pos="1700" w:val="left"/>
        </w:tabs>
        <w:rPr>
          <w:rFonts w:ascii="Arial" w:hAnsi="Arial" w:cs="Arial" w:eastAsia="Arial"/>
          <w:sz w:val="129"/>
          <w:szCs w:val="129"/>
        </w:rPr>
      </w:pPr>
      <w:rPr/>
      <w:r>
        <w:rPr/>
        <w:br w:type="column"/>
      </w:r>
      <w:r>
        <w:rPr>
          <w:rFonts w:ascii="Arial" w:hAnsi="Arial" w:cs="Arial" w:eastAsia="Arial"/>
          <w:sz w:val="129"/>
          <w:szCs w:val="129"/>
          <w:color w:val="838785"/>
          <w:spacing w:val="-219"/>
          <w:w w:val="58"/>
          <w:position w:val="-100"/>
        </w:rPr>
        <w:t>.</w:t>
      </w:r>
      <w:r>
        <w:rPr>
          <w:rFonts w:ascii="Arial" w:hAnsi="Arial" w:cs="Arial" w:eastAsia="Arial"/>
          <w:sz w:val="129"/>
          <w:szCs w:val="129"/>
          <w:color w:val="606060"/>
          <w:spacing w:val="34"/>
          <w:w w:val="209"/>
          <w:position w:val="-100"/>
        </w:rPr>
        <w:t>: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91"/>
          <w:i/>
          <w:position w:val="-12"/>
        </w:rPr>
        <w:t>1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i/>
          <w:position w:val="-12"/>
        </w:rPr>
        <w:t>  </w:t>
      </w:r>
      <w:r>
        <w:rPr>
          <w:rFonts w:ascii="Arial" w:hAnsi="Arial" w:cs="Arial" w:eastAsia="Arial"/>
          <w:sz w:val="19"/>
          <w:szCs w:val="19"/>
          <w:color w:val="606060"/>
          <w:spacing w:val="4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1"/>
          <w:w w:val="156"/>
          <w:position w:val="-12"/>
        </w:rPr>
        <w:t>O</w:t>
      </w:r>
      <w:r>
        <w:rPr>
          <w:rFonts w:ascii="Arial" w:hAnsi="Arial" w:cs="Arial" w:eastAsia="Arial"/>
          <w:sz w:val="129"/>
          <w:szCs w:val="129"/>
          <w:color w:val="383F66"/>
          <w:spacing w:val="-733"/>
          <w:w w:val="102"/>
          <w:position w:val="-100"/>
        </w:rPr>
        <w:t>&amp;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4"/>
          <w:w w:val="70"/>
          <w:position w:val="-12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2"/>
          <w:position w:val="-1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2"/>
        </w:rPr>
      </w:r>
      <w:r>
        <w:rPr>
          <w:rFonts w:ascii="Arial" w:hAnsi="Arial" w:cs="Arial" w:eastAsia="Arial"/>
          <w:sz w:val="129"/>
          <w:szCs w:val="129"/>
          <w:color w:val="383F66"/>
          <w:spacing w:val="0"/>
          <w:w w:val="102"/>
          <w:position w:val="-100"/>
        </w:rPr>
        <w:t>;</w:t>
      </w:r>
      <w:r>
        <w:rPr>
          <w:rFonts w:ascii="Arial" w:hAnsi="Arial" w:cs="Arial" w:eastAsia="Arial"/>
          <w:sz w:val="129"/>
          <w:szCs w:val="1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3" w:equalWidth="0">
            <w:col w:w="1617" w:space="1061"/>
            <w:col w:w="1807" w:space="4002"/>
            <w:col w:w="2993"/>
          </w:cols>
        </w:sectPr>
      </w:pPr>
      <w:rPr/>
    </w:p>
    <w:p>
      <w:pPr>
        <w:spacing w:before="0" w:after="0" w:line="2" w:lineRule="atLeast"/>
        <w:ind w:left="2430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282D3"/>
          <w:spacing w:val="0"/>
          <w:w w:val="104"/>
        </w:rPr>
        <w:t>M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" w:after="0" w:line="240" w:lineRule="auto"/>
        <w:ind w:left="150"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F85F6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F85F6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F85F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85F6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3F85F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85F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85F6"/>
          <w:spacing w:val="0"/>
          <w:w w:val="10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85F6"/>
          <w:spacing w:val="0"/>
          <w:w w:val="10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0038F6"/>
          <w:spacing w:val="9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85F6"/>
          <w:spacing w:val="0"/>
          <w:w w:val="121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" w:lineRule="exact"/>
        <w:ind w:left="25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85F6"/>
          <w:spacing w:val="0"/>
          <w:w w:val="115"/>
          <w:position w:val="-14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3F85F6"/>
          <w:spacing w:val="9"/>
          <w:w w:val="115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85F6"/>
          <w:spacing w:val="0"/>
          <w:w w:val="100"/>
          <w:position w:val="-14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F85F6"/>
          <w:spacing w:val="0"/>
          <w:w w:val="100"/>
          <w:position w:val="-1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85F6"/>
          <w:spacing w:val="43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85F6"/>
          <w:spacing w:val="0"/>
          <w:w w:val="100"/>
          <w:position w:val="-1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</w:sectPr>
      </w:pPr>
      <w:rPr/>
    </w:p>
    <w:p>
      <w:pPr>
        <w:spacing w:before="0" w:after="0" w:line="318" w:lineRule="exact"/>
        <w:ind w:left="1429" w:right="-20"/>
        <w:jc w:val="left"/>
        <w:tabs>
          <w:tab w:pos="198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32"/>
          <w:szCs w:val="32"/>
          <w:color w:val="C3C3C3"/>
          <w:spacing w:val="0"/>
          <w:w w:val="149"/>
          <w:position w:val="-1"/>
        </w:rPr>
        <w:t>.</w:t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707070"/>
          <w:spacing w:val="0"/>
          <w:w w:val="270"/>
          <w:position w:val="12"/>
        </w:rPr>
        <w:t>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1118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C3C3C3"/>
          <w:spacing w:val="0"/>
          <w:w w:val="126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83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7"/>
        </w:rPr>
        <w:t>Hacı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7"/>
        </w:rPr>
        <w:t>Efe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4"/>
          <w:position w:val="-7"/>
        </w:rPr>
        <w:t>BARBAROS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60" w:lineRule="exact"/>
        <w:ind w:right="-7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707070"/>
          <w:spacing w:val="0"/>
          <w:w w:val="100"/>
          <w:position w:val="-1"/>
        </w:rPr>
        <w:t>,</w:t>
      </w:r>
      <w:r>
        <w:rPr>
          <w:rFonts w:ascii="Arial" w:hAnsi="Arial" w:cs="Arial" w:eastAsia="Arial"/>
          <w:sz w:val="23"/>
          <w:szCs w:val="23"/>
          <w:color w:val="707070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107"/>
          <w:position w:val="-1"/>
        </w:rPr>
        <w:t>,</w:t>
      </w:r>
      <w:r>
        <w:rPr>
          <w:rFonts w:ascii="Arial" w:hAnsi="Arial" w:cs="Arial" w:eastAsia="Arial"/>
          <w:sz w:val="23"/>
          <w:szCs w:val="23"/>
          <w:color w:val="707070"/>
          <w:spacing w:val="14"/>
          <w:w w:val="107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2F3131"/>
          <w:spacing w:val="-22"/>
          <w:w w:val="130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9"/>
          <w:position w:val="-1"/>
        </w:rPr>
        <w:t>Uaıı&gt;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78" w:lineRule="exact"/>
        <w:ind w:right="-20"/>
        <w:jc w:val="left"/>
        <w:tabs>
          <w:tab w:pos="4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72"/>
          <w:i/>
          <w:position w:val="-1"/>
        </w:rPr>
        <w:t>v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79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B4B4B"/>
          <w:spacing w:val="-35"/>
          <w:w w:val="7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57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3" w:equalWidth="0">
            <w:col w:w="7010" w:space="1468"/>
            <w:col w:w="978" w:space="411"/>
            <w:col w:w="1613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2" w:lineRule="exact"/>
        <w:ind w:left="1362" w:right="-70"/>
        <w:jc w:val="left"/>
        <w:tabs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181"/>
          <w:position w:val="-3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right="-20"/>
        <w:jc w:val="left"/>
        <w:tabs>
          <w:tab w:pos="100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707070"/>
          <w:w w:val="37"/>
          <w:position w:val="-2"/>
        </w:rPr>
        <w:t>•</w:t>
      </w:r>
      <w:r>
        <w:rPr>
          <w:rFonts w:ascii="Arial" w:hAnsi="Arial" w:cs="Arial" w:eastAsia="Arial"/>
          <w:sz w:val="21"/>
          <w:szCs w:val="21"/>
          <w:color w:val="707070"/>
          <w:spacing w:val="-18"/>
          <w:w w:val="36"/>
          <w:position w:val="-2"/>
        </w:rPr>
        <w:t>.</w:t>
      </w:r>
      <w:r>
        <w:rPr>
          <w:rFonts w:ascii="Arial" w:hAnsi="Arial" w:cs="Arial" w:eastAsia="Arial"/>
          <w:sz w:val="21"/>
          <w:szCs w:val="21"/>
          <w:color w:val="2F3131"/>
          <w:spacing w:val="-57"/>
          <w:w w:val="92"/>
          <w:position w:val="-2"/>
        </w:rPr>
        <w:t>t</w:t>
      </w:r>
      <w:r>
        <w:rPr>
          <w:rFonts w:ascii="Arial" w:hAnsi="Arial" w:cs="Arial" w:eastAsia="Arial"/>
          <w:sz w:val="21"/>
          <w:szCs w:val="21"/>
          <w:color w:val="A1A1A1"/>
          <w:spacing w:val="0"/>
          <w:w w:val="90"/>
          <w:position w:val="-2"/>
        </w:rPr>
        <w:t>.</w:t>
      </w:r>
      <w:r>
        <w:rPr>
          <w:rFonts w:ascii="Arial" w:hAnsi="Arial" w:cs="Arial" w:eastAsia="Arial"/>
          <w:sz w:val="21"/>
          <w:szCs w:val="21"/>
          <w:color w:val="2F3131"/>
          <w:spacing w:val="0"/>
          <w:w w:val="93"/>
          <w:position w:val="-2"/>
        </w:rPr>
        <w:t>i</w:t>
      </w:r>
      <w:r>
        <w:rPr>
          <w:rFonts w:ascii="Arial" w:hAnsi="Arial" w:cs="Arial" w:eastAsia="Arial"/>
          <w:sz w:val="21"/>
          <w:szCs w:val="21"/>
          <w:color w:val="2F313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2F3131"/>
          <w:spacing w:val="0"/>
          <w:w w:val="100"/>
          <w:position w:val="-2"/>
        </w:rPr>
      </w:r>
      <w:r>
        <w:rPr>
          <w:rFonts w:ascii="Arial" w:hAnsi="Arial" w:cs="Arial" w:eastAsia="Arial"/>
          <w:sz w:val="33"/>
          <w:szCs w:val="33"/>
          <w:color w:val="2F3131"/>
          <w:spacing w:val="-48"/>
          <w:w w:val="72"/>
          <w:position w:val="-2"/>
        </w:rPr>
        <w:t>.</w:t>
      </w:r>
      <w:r>
        <w:rPr>
          <w:rFonts w:ascii="Arial" w:hAnsi="Arial" w:cs="Arial" w:eastAsia="Arial"/>
          <w:sz w:val="33"/>
          <w:szCs w:val="33"/>
          <w:color w:val="707070"/>
          <w:spacing w:val="-24"/>
          <w:w w:val="103"/>
          <w:position w:val="-2"/>
        </w:rPr>
        <w:t>:</w:t>
      </w:r>
      <w:r>
        <w:rPr>
          <w:rFonts w:ascii="Arial" w:hAnsi="Arial" w:cs="Arial" w:eastAsia="Arial"/>
          <w:sz w:val="33"/>
          <w:szCs w:val="33"/>
          <w:color w:val="2F3131"/>
          <w:spacing w:val="-151"/>
          <w:w w:val="80"/>
          <w:position w:val="-2"/>
        </w:rPr>
        <w:t>o</w:t>
      </w:r>
      <w:r>
        <w:rPr>
          <w:rFonts w:ascii="Arial" w:hAnsi="Arial" w:cs="Arial" w:eastAsia="Arial"/>
          <w:sz w:val="33"/>
          <w:szCs w:val="33"/>
          <w:color w:val="707070"/>
          <w:spacing w:val="8"/>
          <w:w w:val="103"/>
          <w:position w:val="-2"/>
        </w:rPr>
        <w:t>:</w:t>
      </w:r>
      <w:r>
        <w:rPr>
          <w:rFonts w:ascii="Arial" w:hAnsi="Arial" w:cs="Arial" w:eastAsia="Arial"/>
          <w:sz w:val="33"/>
          <w:szCs w:val="33"/>
          <w:color w:val="4B4B4B"/>
          <w:spacing w:val="0"/>
          <w:w w:val="70"/>
          <w:position w:val="-2"/>
        </w:rPr>
        <w:t>il</w:t>
      </w:r>
      <w:r>
        <w:rPr>
          <w:rFonts w:ascii="Arial" w:hAnsi="Arial" w:cs="Arial" w:eastAsia="Arial"/>
          <w:sz w:val="33"/>
          <w:szCs w:val="33"/>
          <w:color w:val="4B4B4B"/>
          <w:spacing w:val="-15"/>
          <w:w w:val="70"/>
          <w:position w:val="-2"/>
        </w:rPr>
        <w:t>.</w:t>
      </w:r>
      <w:r>
        <w:rPr>
          <w:rFonts w:ascii="Arial" w:hAnsi="Arial" w:cs="Arial" w:eastAsia="Arial"/>
          <w:sz w:val="33"/>
          <w:szCs w:val="33"/>
          <w:color w:val="4B4B4B"/>
          <w:spacing w:val="-126"/>
          <w:w w:val="55"/>
          <w:position w:val="-2"/>
        </w:rPr>
        <w:t>v</w:t>
      </w:r>
      <w:r>
        <w:rPr>
          <w:rFonts w:ascii="Arial" w:hAnsi="Arial" w:cs="Arial" w:eastAsia="Arial"/>
          <w:sz w:val="33"/>
          <w:szCs w:val="33"/>
          <w:color w:val="4B4B4B"/>
          <w:spacing w:val="0"/>
          <w:w w:val="71"/>
          <w:position w:val="-2"/>
        </w:rPr>
        <w:t>1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2" w:equalWidth="0">
            <w:col w:w="6002" w:space="2543"/>
            <w:col w:w="2935"/>
          </w:cols>
        </w:sectPr>
      </w:pPr>
      <w:rPr/>
    </w:p>
    <w:p>
      <w:pPr>
        <w:spacing w:before="0" w:after="0" w:line="292" w:lineRule="exact"/>
        <w:ind w:left="1285" w:right="-85"/>
        <w:jc w:val="left"/>
        <w:tabs>
          <w:tab w:pos="85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C3C3C3"/>
          <w:spacing w:val="0"/>
          <w:w w:val="174"/>
          <w:position w:val="1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C3C3C3"/>
          <w:spacing w:val="-68"/>
          <w:w w:val="174"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C3C3C3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C3C3C3"/>
          <w:spacing w:val="0"/>
          <w:w w:val="100"/>
          <w:position w:val="11"/>
        </w:rPr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174"/>
          <w:position w:val="8"/>
        </w:rPr>
        <w:t>\,··</w:t>
      </w:r>
      <w:r>
        <w:rPr>
          <w:rFonts w:ascii="Arial" w:hAnsi="Arial" w:cs="Arial" w:eastAsia="Arial"/>
          <w:sz w:val="14"/>
          <w:szCs w:val="14"/>
          <w:color w:val="707070"/>
          <w:spacing w:val="-8"/>
          <w:w w:val="174"/>
          <w:position w:val="8"/>
        </w:rPr>
        <w:t> </w:t>
      </w:r>
      <w:r>
        <w:rPr>
          <w:rFonts w:ascii="Arial" w:hAnsi="Arial" w:cs="Arial" w:eastAsia="Arial"/>
          <w:sz w:val="28"/>
          <w:szCs w:val="28"/>
          <w:color w:val="838785"/>
          <w:spacing w:val="0"/>
          <w:w w:val="50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95" w:right="1182"/>
        <w:jc w:val="center"/>
        <w:tabs>
          <w:tab w:pos="5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197"/>
        </w:rPr>
        <w:t>.</w:t>
      </w:r>
      <w:r>
        <w:rPr>
          <w:rFonts w:ascii="Arial" w:hAnsi="Arial" w:cs="Arial" w:eastAsia="Arial"/>
          <w:sz w:val="14"/>
          <w:szCs w:val="14"/>
          <w:color w:val="707070"/>
          <w:spacing w:val="-74"/>
          <w:w w:val="197"/>
        </w:rPr>
        <w:t> 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97"/>
        </w:rPr>
        <w:t>!</w:t>
      </w:r>
      <w:r>
        <w:rPr>
          <w:rFonts w:ascii="Arial" w:hAnsi="Arial" w:cs="Arial" w:eastAsia="Arial"/>
          <w:sz w:val="14"/>
          <w:szCs w:val="14"/>
          <w:color w:val="4B4B4B"/>
          <w:spacing w:val="-43"/>
          <w:w w:val="197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97"/>
          <w:i/>
        </w:rPr>
        <w:t>·</w:t>
      </w:r>
      <w:r>
        <w:rPr>
          <w:rFonts w:ascii="Arial" w:hAnsi="Arial" w:cs="Arial" w:eastAsia="Arial"/>
          <w:sz w:val="14"/>
          <w:szCs w:val="14"/>
          <w:color w:val="606060"/>
          <w:spacing w:val="-51"/>
          <w:w w:val="197"/>
          <w:i/>
        </w:rPr>
        <w:t> </w:t>
      </w:r>
      <w:r>
        <w:rPr>
          <w:rFonts w:ascii="Arial" w:hAnsi="Arial" w:cs="Arial" w:eastAsia="Arial"/>
          <w:sz w:val="14"/>
          <w:szCs w:val="14"/>
          <w:color w:val="707070"/>
          <w:spacing w:val="-3"/>
          <w:w w:val="56"/>
          <w:i/>
        </w:rPr>
        <w:t>.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119"/>
          <w:i/>
        </w:rPr>
        <w:t>.: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4" w:after="0" w:line="240" w:lineRule="auto"/>
        <w:ind w:left="547" w:right="1479"/>
        <w:jc w:val="center"/>
        <w:rPr>
          <w:rFonts w:ascii="Arial" w:hAnsi="Arial" w:cs="Arial" w:eastAsia="Arial"/>
          <w:sz w:val="4"/>
          <w:szCs w:val="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1.40274pt;margin-top:-4.216856pt;width:.725169pt;height:9pt;mso-position-horizontal-relative:page;mso-position-vertical-relative:paragraph;z-index:-12557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A1A1A1"/>
                      <w:spacing w:val="-29"/>
                      <w:w w:val="291"/>
                    </w:rPr>
                    <w:t>'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686737pt;margin-top:-4.194241pt;width:4.6536pt;height:14pt;mso-position-horizontal-relative:page;mso-position-vertical-relative:paragraph;z-index:-12554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838785"/>
                      <w:spacing w:val="0"/>
                      <w:w w:val="119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"/>
          <w:szCs w:val="4"/>
          <w:color w:val="606060"/>
          <w:spacing w:val="0"/>
          <w:w w:val="237"/>
        </w:rPr>
        <w:t>'</w:t>
      </w:r>
      <w:r>
        <w:rPr>
          <w:rFonts w:ascii="Arial" w:hAnsi="Arial" w:cs="Arial" w:eastAsia="Arial"/>
          <w:sz w:val="4"/>
          <w:szCs w:val="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180" w:right="260"/>
          <w:cols w:num="2" w:equalWidth="0">
            <w:col w:w="8982" w:space="372"/>
            <w:col w:w="2126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C3C3C3"/>
          <w:spacing w:val="0"/>
          <w:w w:val="114"/>
          <w:position w:val="2"/>
        </w:rPr>
        <w:t>·</w:t>
      </w:r>
      <w:r>
        <w:rPr>
          <w:rFonts w:ascii="Arial" w:hAnsi="Arial" w:cs="Arial" w:eastAsia="Arial"/>
          <w:sz w:val="18"/>
          <w:szCs w:val="18"/>
          <w:color w:val="A1A1A1"/>
          <w:spacing w:val="0"/>
          <w:w w:val="114"/>
          <w:position w:val="2"/>
        </w:rPr>
        <w:t>·</w:t>
      </w:r>
      <w:r>
        <w:rPr>
          <w:rFonts w:ascii="Arial" w:hAnsi="Arial" w:cs="Arial" w:eastAsia="Arial"/>
          <w:sz w:val="18"/>
          <w:szCs w:val="18"/>
          <w:color w:val="A1A1A1"/>
          <w:spacing w:val="0"/>
          <w:w w:val="114"/>
          <w:position w:val="2"/>
        </w:rPr>
        <w:t>  </w:t>
      </w:r>
      <w:r>
        <w:rPr>
          <w:rFonts w:ascii="Arial" w:hAnsi="Arial" w:cs="Arial" w:eastAsia="Arial"/>
          <w:sz w:val="18"/>
          <w:szCs w:val="18"/>
          <w:color w:val="A1A1A1"/>
          <w:spacing w:val="13"/>
          <w:w w:val="114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AFAFAF"/>
          <w:spacing w:val="-10"/>
          <w:w w:val="299"/>
          <w:position w:val="0"/>
        </w:rPr>
        <w:t>,</w:t>
      </w:r>
      <w:r>
        <w:rPr>
          <w:rFonts w:ascii="Arial" w:hAnsi="Arial" w:cs="Arial" w:eastAsia="Arial"/>
          <w:sz w:val="20"/>
          <w:szCs w:val="20"/>
          <w:color w:val="C3C3C3"/>
          <w:spacing w:val="0"/>
          <w:w w:val="237"/>
          <w:position w:val="0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tabs>
          <w:tab w:pos="10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C3C3C3"/>
          <w:w w:val="67"/>
          <w:position w:val="-10"/>
        </w:rPr>
        <w:t>.</w:t>
      </w:r>
      <w:r>
        <w:rPr>
          <w:rFonts w:ascii="Arial" w:hAnsi="Arial" w:cs="Arial" w:eastAsia="Arial"/>
          <w:sz w:val="28"/>
          <w:szCs w:val="28"/>
          <w:color w:val="C3C3C3"/>
          <w:spacing w:val="-44"/>
          <w:w w:val="100"/>
          <w:position w:val="-10"/>
        </w:rPr>
        <w:t> </w:t>
      </w:r>
      <w:r>
        <w:rPr>
          <w:rFonts w:ascii="Arial" w:hAnsi="Arial" w:cs="Arial" w:eastAsia="Arial"/>
          <w:sz w:val="26"/>
          <w:szCs w:val="26"/>
          <w:color w:val="C3C3C3"/>
          <w:spacing w:val="0"/>
          <w:w w:val="53"/>
          <w:position w:val="0"/>
        </w:rPr>
        <w:t>..</w:t>
      </w:r>
      <w:r>
        <w:rPr>
          <w:rFonts w:ascii="Arial" w:hAnsi="Arial" w:cs="Arial" w:eastAsia="Arial"/>
          <w:sz w:val="26"/>
          <w:szCs w:val="26"/>
          <w:color w:val="C3C3C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C3C3C3"/>
          <w:spacing w:val="0"/>
          <w:w w:val="100"/>
          <w:position w:val="0"/>
        </w:rPr>
      </w:r>
      <w:r>
        <w:rPr>
          <w:rFonts w:ascii="Arial" w:hAnsi="Arial" w:cs="Arial" w:eastAsia="Arial"/>
          <w:sz w:val="14"/>
          <w:szCs w:val="14"/>
          <w:color w:val="1C2462"/>
          <w:spacing w:val="0"/>
          <w:w w:val="122"/>
          <w:b/>
          <w:bCs/>
          <w:i/>
          <w:position w:val="9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C2462"/>
          <w:spacing w:val="0"/>
          <w:w w:val="129"/>
          <w:b/>
          <w:bCs/>
          <w:i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97" w:after="0" w:line="240" w:lineRule="auto"/>
        <w:ind w:right="-20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4"/>
          <w:w w:val="392"/>
          <w:b/>
          <w:bCs/>
        </w:rPr>
        <w:t>i</w:t>
      </w:r>
      <w:r>
        <w:rPr>
          <w:rFonts w:ascii="Times New Roman" w:hAnsi="Times New Roman" w:cs="Times New Roman" w:eastAsia="Times New Roman"/>
          <w:sz w:val="8"/>
          <w:szCs w:val="8"/>
          <w:color w:val="AFAFAF"/>
          <w:spacing w:val="0"/>
          <w:w w:val="232"/>
          <w:b/>
          <w:bCs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472" w:lineRule="exact"/>
        <w:ind w:left="-52" w:right="2639"/>
        <w:jc w:val="center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6.347229pt;margin-top:-6.088392pt;width:30.733831pt;height:19pt;mso-position-horizontal-relative:page;mso-position-vertical-relative:paragraph;z-index:-12556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Times New Roman" w:hAnsi="Times New Roman" w:cs="Times New Roman" w:eastAsia="Times New Roman"/>
                      <w:sz w:val="38"/>
                      <w:szCs w:val="3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2B3887"/>
                      <w:w w:val="80"/>
                      <w:b/>
                      <w:bCs/>
                    </w:rPr>
                    <w:t>Be"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2B3887"/>
                      <w:w w:val="81"/>
                      <w:b/>
                      <w:bCs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3"/>
          <w:szCs w:val="43"/>
          <w:color w:val="4B4B4B"/>
          <w:spacing w:val="8"/>
          <w:w w:val="42"/>
          <w:position w:val="-1"/>
        </w:rPr>
        <w:t>E</w:t>
      </w:r>
      <w:r>
        <w:rPr>
          <w:rFonts w:ascii="Times New Roman" w:hAnsi="Times New Roman" w:cs="Times New Roman" w:eastAsia="Times New Roman"/>
          <w:sz w:val="43"/>
          <w:szCs w:val="43"/>
          <w:color w:val="2F3131"/>
          <w:spacing w:val="-5"/>
          <w:w w:val="40"/>
          <w:position w:val="-1"/>
        </w:rPr>
        <w:t>r</w:t>
      </w:r>
      <w:r>
        <w:rPr>
          <w:rFonts w:ascii="Times New Roman" w:hAnsi="Times New Roman" w:cs="Times New Roman" w:eastAsia="Times New Roman"/>
          <w:sz w:val="43"/>
          <w:szCs w:val="43"/>
          <w:color w:val="4B4B4B"/>
          <w:spacing w:val="-9"/>
          <w:w w:val="52"/>
          <w:position w:val="-1"/>
        </w:rPr>
        <w:t>g</w:t>
      </w:r>
      <w:r>
        <w:rPr>
          <w:rFonts w:ascii="Times New Roman" w:hAnsi="Times New Roman" w:cs="Times New Roman" w:eastAsia="Times New Roman"/>
          <w:sz w:val="43"/>
          <w:szCs w:val="43"/>
          <w:color w:val="2F3131"/>
          <w:spacing w:val="0"/>
          <w:w w:val="30"/>
          <w:position w:val="-1"/>
        </w:rPr>
        <w:t>O</w:t>
      </w:r>
      <w:r>
        <w:rPr>
          <w:rFonts w:ascii="Times New Roman" w:hAnsi="Times New Roman" w:cs="Times New Roman" w:eastAsia="Times New Roman"/>
          <w:sz w:val="43"/>
          <w:szCs w:val="43"/>
          <w:color w:val="2F3131"/>
          <w:spacing w:val="25"/>
          <w:w w:val="30"/>
          <w:position w:val="-1"/>
        </w:rPr>
        <w:t>I</w:t>
      </w:r>
      <w:r>
        <w:rPr>
          <w:rFonts w:ascii="Times New Roman" w:hAnsi="Times New Roman" w:cs="Times New Roman" w:eastAsia="Times New Roman"/>
          <w:sz w:val="43"/>
          <w:szCs w:val="43"/>
          <w:color w:val="383F66"/>
          <w:spacing w:val="0"/>
          <w:w w:val="77"/>
          <w:position w:val="-1"/>
        </w:rPr>
        <w:t>;A</w:t>
      </w:r>
      <w:r>
        <w:rPr>
          <w:rFonts w:ascii="Times New Roman" w:hAnsi="Times New Roman" w:cs="Times New Roman" w:eastAsia="Times New Roman"/>
          <w:sz w:val="43"/>
          <w:szCs w:val="43"/>
          <w:color w:val="383F66"/>
          <w:spacing w:val="4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83F66"/>
          <w:spacing w:val="0"/>
          <w:w w:val="53"/>
          <w:position w:val="-1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203" w:right="29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2F3131"/>
          <w:spacing w:val="0"/>
          <w:w w:val="90"/>
          <w:position w:val="-5"/>
        </w:rPr>
        <w:t>'i</w:t>
      </w:r>
      <w:r>
        <w:rPr>
          <w:rFonts w:ascii="Arial" w:hAnsi="Arial" w:cs="Arial" w:eastAsia="Arial"/>
          <w:sz w:val="22"/>
          <w:szCs w:val="22"/>
          <w:color w:val="2F3131"/>
          <w:spacing w:val="-2"/>
          <w:w w:val="90"/>
          <w:position w:val="-5"/>
        </w:rPr>
        <w:t>t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90"/>
          <w:position w:val="-5"/>
        </w:rPr>
        <w:t>f.</w:t>
      </w:r>
      <w:r>
        <w:rPr>
          <w:rFonts w:ascii="Arial" w:hAnsi="Arial" w:cs="Arial" w:eastAsia="Arial"/>
          <w:sz w:val="22"/>
          <w:szCs w:val="22"/>
          <w:color w:val="4B4B4B"/>
          <w:spacing w:val="1"/>
          <w:w w:val="9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9"/>
          <w:w w:val="97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  <w:position w:val="-5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C3C3C3"/>
          <w:spacing w:val="0"/>
          <w:w w:val="54"/>
        </w:rPr>
        <w:t>..</w:t>
      </w:r>
      <w:r>
        <w:rPr>
          <w:rFonts w:ascii="Arial" w:hAnsi="Arial" w:cs="Arial" w:eastAsia="Arial"/>
          <w:sz w:val="23"/>
          <w:szCs w:val="23"/>
          <w:color w:val="C3C3C3"/>
          <w:spacing w:val="27"/>
          <w:w w:val="54"/>
        </w:rPr>
        <w:t> </w:t>
      </w:r>
      <w:r>
        <w:rPr>
          <w:rFonts w:ascii="Arial" w:hAnsi="Arial" w:cs="Arial" w:eastAsia="Arial"/>
          <w:sz w:val="23"/>
          <w:szCs w:val="23"/>
          <w:color w:val="838785"/>
          <w:spacing w:val="0"/>
          <w:w w:val="145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  <w:cols w:num="4" w:equalWidth="0">
            <w:col w:w="2181" w:space="43"/>
            <w:col w:w="1964" w:space="1254"/>
            <w:col w:w="3759" w:space="158"/>
            <w:col w:w="2121"/>
          </w:cols>
        </w:sectPr>
      </w:pPr>
      <w:rPr/>
    </w:p>
    <w:p>
      <w:pPr>
        <w:spacing w:before="0" w:after="0" w:line="428" w:lineRule="exact"/>
        <w:ind w:left="155" w:right="-20"/>
        <w:jc w:val="left"/>
        <w:tabs>
          <w:tab w:pos="2700" w:val="left"/>
          <w:tab w:pos="36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3.646983pt;margin-top:38.825108pt;width:565.99068pt;height:781.524736pt;mso-position-horizontal-relative:page;mso-position-vertical-relative:page;z-index:-12561" coordorigin="273,777" coordsize="11320,15630">
            <v:group style="position:absolute;left:278;top:805;width:771;height:2" coordorigin="278,805" coordsize="771,2">
              <v:shape style="position:absolute;left:278;top:805;width:771;height:2" coordorigin="278,805" coordsize="771,0" path="m278,805l1049,805e" filled="f" stroked="t" strokeweight=".478842pt" strokecolor="#4F4F4F">
                <v:path arrowok="t"/>
              </v:shape>
            </v:group>
            <v:group style="position:absolute;left:290;top:791;width:2;height:5800" coordorigin="290,791" coordsize="2,5800">
              <v:shape style="position:absolute;left:290;top:791;width:2;height:5800" coordorigin="290,791" coordsize="0,5800" path="m290,6591l290,791e" filled="f" stroked="t" strokeweight=".478842pt" strokecolor="#4B4B4B">
                <v:path arrowok="t"/>
              </v:shape>
            </v:group>
            <v:group style="position:absolute;left:2344;top:796;width:2;height:1543" coordorigin="2344,796" coordsize="2,1543">
              <v:shape style="position:absolute;left:2344;top:796;width:2;height:1543" coordorigin="2344,796" coordsize="0,1543" path="m2344,2339l2344,796e" filled="f" stroked="t" strokeweight=".478842pt" strokecolor="#444444">
                <v:path arrowok="t"/>
              </v:shape>
            </v:group>
            <v:group style="position:absolute;left:991;top:803;width:3606;height:2" coordorigin="991,803" coordsize="3606,2">
              <v:shape style="position:absolute;left:991;top:803;width:3606;height:2" coordorigin="991,803" coordsize="3606,0" path="m991,803l4597,803e" filled="f" stroked="t" strokeweight=".957683pt" strokecolor="#777777">
                <v:path arrowok="t"/>
              </v:shape>
            </v:group>
            <v:group style="position:absolute;left:3812;top:803;width:3625;height:2" coordorigin="3812,803" coordsize="3625,2">
              <v:shape style="position:absolute;left:3812;top:803;width:3625;height:2" coordorigin="3812,803" coordsize="3625,0" path="m3812,803l7436,803e" filled="f" stroked="t" strokeweight=".478842pt" strokecolor="#646464">
                <v:path arrowok="t"/>
              </v:shape>
            </v:group>
            <v:group style="position:absolute;left:9148;top:791;width:2;height:1241" coordorigin="9148,791" coordsize="2,1241">
              <v:shape style="position:absolute;left:9148;top:791;width:2;height:1241" coordorigin="9148,791" coordsize="0,1241" path="m9148,2032l9148,791e" filled="f" stroked="t" strokeweight=".957683pt" strokecolor="#707070">
                <v:path arrowok="t"/>
              </v:shape>
            </v:group>
            <v:group style="position:absolute;left:7283;top:800;width:4238;height:2" coordorigin="7283,800" coordsize="4238,2">
              <v:shape style="position:absolute;left:7283;top:800;width:4238;height:2" coordorigin="7283,800" coordsize="4238,0" path="m7283,800l11521,800e" filled="f" stroked="t" strokeweight=".957683pt" strokecolor="#7C7C7C">
                <v:path arrowok="t"/>
              </v:shape>
            </v:group>
            <v:group style="position:absolute;left:11516;top:786;width:2;height:753" coordorigin="11516,786" coordsize="2,753">
              <v:shape style="position:absolute;left:11516;top:786;width:2;height:753" coordorigin="11516,786" coordsize="0,753" path="m11516,1539l11516,786e" filled="f" stroked="t" strokeweight=".957683pt" strokecolor="#747474">
                <v:path arrowok="t"/>
              </v:shape>
            </v:group>
            <v:group style="position:absolute;left:290;top:1280;width:2;height:288" coordorigin="290,1280" coordsize="2,288">
              <v:shape style="position:absolute;left:290;top:1280;width:2;height:288" coordorigin="290,1280" coordsize="0,288" path="m290,1567l290,1280e" filled="f" stroked="t" strokeweight="1.197104pt" strokecolor="#808080">
                <v:path arrowok="t"/>
              </v:shape>
            </v:group>
            <v:group style="position:absolute;left:11519;top:786;width:2;height:1807" coordorigin="11519,786" coordsize="2,1807">
              <v:shape style="position:absolute;left:11519;top:786;width:2;height:1807" coordorigin="11519,786" coordsize="0,1807" path="m11519,2593l11519,786e" filled="f" stroked="t" strokeweight=".478842pt" strokecolor="#5B5B5B">
                <v:path arrowok="t"/>
              </v:shape>
            </v:group>
            <v:group style="position:absolute;left:283;top:2327;width:1686;height:2" coordorigin="283,2327" coordsize="1686,2">
              <v:shape style="position:absolute;left:283;top:2327;width:1686;height:2" coordorigin="283,2327" coordsize="1686,0" path="m283,2327l1968,2327e" filled="f" stroked="t" strokeweight=".478842pt" strokecolor="#606060">
                <v:path arrowok="t"/>
              </v:shape>
            </v:group>
            <v:group style="position:absolute;left:6776;top:2325;width:1001;height:2" coordorigin="6776,2325" coordsize="1001,2">
              <v:shape style="position:absolute;left:6776;top:2325;width:1001;height:2" coordorigin="6776,2325" coordsize="1001,0" path="m6776,2325l7776,2325e" filled="f" stroked="t" strokeweight=".478842pt" strokecolor="#4B4B4B">
                <v:path arrowok="t"/>
              </v:shape>
            </v:group>
            <v:group style="position:absolute;left:7719;top:2325;width:670;height:2" coordorigin="7719,2325" coordsize="670,2">
              <v:shape style="position:absolute;left:7719;top:2325;width:670;height:2" coordorigin="7719,2325" coordsize="670,0" path="m7719,2325l8389,2325e" filled="f" stroked="t" strokeweight=".478842pt" strokecolor="#646464">
                <v:path arrowok="t"/>
              </v:shape>
            </v:group>
            <v:group style="position:absolute;left:8432;top:2325;width:747;height:2" coordorigin="8432,2325" coordsize="747,2">
              <v:shape style="position:absolute;left:8432;top:2325;width:747;height:2" coordorigin="8432,2325" coordsize="747,0" path="m8432,2325l9179,2325e" filled="f" stroked="t" strokeweight=".957683pt" strokecolor="#878787">
                <v:path arrowok="t"/>
              </v:shape>
            </v:group>
            <v:group style="position:absolute;left:9151;top:1807;width:2;height:522" coordorigin="9151,1807" coordsize="2,522">
              <v:shape style="position:absolute;left:9151;top:1807;width:2;height:522" coordorigin="9151,1807" coordsize="0,522" path="m9151,2329l9151,1807e" filled="f" stroked="t" strokeweight=".718262pt" strokecolor="#545454">
                <v:path arrowok="t"/>
              </v:shape>
            </v:group>
            <v:group style="position:absolute;left:1858;top:2325;width:9668;height:2" coordorigin="1858,2325" coordsize="9668,2">
              <v:shape style="position:absolute;left:1858;top:2325;width:9668;height:2" coordorigin="1858,2325" coordsize="9668,0" path="m1858,2325l11526,2325e" filled="f" stroked="t" strokeweight=".718262pt" strokecolor="#747474">
                <v:path arrowok="t"/>
              </v:shape>
            </v:group>
            <v:group style="position:absolute;left:11521;top:1807;width:2;height:542" coordorigin="11521,1807" coordsize="2,542">
              <v:shape style="position:absolute;left:11521;top:1807;width:2;height:542" coordorigin="11521,1807" coordsize="0,542" path="m11521,2349l11521,1807e" filled="f" stroked="t" strokeweight=".478842pt" strokecolor="#444444">
                <v:path arrowok="t"/>
              </v:shape>
            </v:group>
            <v:group style="position:absolute;left:283;top:2567;width:5349;height:2" coordorigin="283,2567" coordsize="5349,2">
              <v:shape style="position:absolute;left:283;top:2567;width:5349;height:2" coordorigin="283,2567" coordsize="5349,0" path="m283,2567l5631,2567e" filled="f" stroked="t" strokeweight=".957683pt" strokecolor="#707070">
                <v:path arrowok="t"/>
              </v:shape>
            </v:group>
            <v:group style="position:absolute;left:5492;top:2564;width:2284;height:2" coordorigin="5492,2564" coordsize="2284,2">
              <v:shape style="position:absolute;left:5492;top:2564;width:2284;height:2" coordorigin="5492,2564" coordsize="2284,0" path="m5492,2564l7776,2564e" filled="f" stroked="t" strokeweight=".478842pt" strokecolor="#4B4B4B">
                <v:path arrowok="t"/>
              </v:shape>
            </v:group>
            <v:group style="position:absolute;left:5794;top:2562;width:5737;height:2" coordorigin="5794,2562" coordsize="5737,2">
              <v:shape style="position:absolute;left:5794;top:2562;width:5737;height:2" coordorigin="5794,2562" coordsize="5737,0" path="m5794,2562l11531,2562e" filled="f" stroked="t" strokeweight=".718262pt" strokecolor="#6B6B6B">
                <v:path arrowok="t"/>
              </v:shape>
            </v:group>
            <v:group style="position:absolute;left:283;top:2806;width:1432;height:2" coordorigin="283,2806" coordsize="1432,2">
              <v:shape style="position:absolute;left:283;top:2806;width:1432;height:2" coordorigin="283,2806" coordsize="1432,0" path="m283,2806l1714,2806e" filled="f" stroked="t" strokeweight=".478842pt" strokecolor="#575757">
                <v:path arrowok="t"/>
              </v:shape>
            </v:group>
            <v:group style="position:absolute;left:1537;top:2806;width:5459;height:2" coordorigin="1537,2806" coordsize="5459,2">
              <v:shape style="position:absolute;left:1537;top:2806;width:5459;height:2" coordorigin="1537,2806" coordsize="5459,0" path="m1537,2806l6996,2806e" filled="f" stroked="t" strokeweight=".957683pt" strokecolor="#707070">
                <v:path arrowok="t"/>
              </v:shape>
            </v:group>
            <v:group style="position:absolute;left:6938;top:2804;width:1451;height:2" coordorigin="6938,2804" coordsize="1451,2">
              <v:shape style="position:absolute;left:6938;top:2804;width:1451;height:2" coordorigin="6938,2804" coordsize="1451,0" path="m6938,2804l8389,2804e" filled="f" stroked="t" strokeweight=".478842pt" strokecolor="#444444">
                <v:path arrowok="t"/>
              </v:shape>
            </v:group>
            <v:group style="position:absolute;left:8332;top:2802;width:3203;height:2" coordorigin="8332,2802" coordsize="3203,2">
              <v:shape style="position:absolute;left:8332;top:2802;width:3203;height:2" coordorigin="8332,2802" coordsize="3203,0" path="m8332,2802l11535,2802e" filled="f" stroked="t" strokeweight=".718262pt" strokecolor="#777777">
                <v:path arrowok="t"/>
              </v:shape>
            </v:group>
            <v:group style="position:absolute;left:11526;top:786;width:2;height:2061" coordorigin="11526,786" coordsize="2,2061">
              <v:shape style="position:absolute;left:11526;top:786;width:2;height:2061" coordorigin="11526,786" coordsize="0,2061" path="m11526,2847l11526,786e" filled="f" stroked="t" strokeweight=".957683pt" strokecolor="#5B5B5B">
                <v:path arrowok="t"/>
              </v:shape>
            </v:group>
            <v:group style="position:absolute;left:283;top:3046;width:1432;height:2" coordorigin="283,3046" coordsize="1432,2">
              <v:shape style="position:absolute;left:283;top:3046;width:1432;height:2" coordorigin="283,3046" coordsize="1432,0" path="m283,3046l1714,3046e" filled="f" stroked="t" strokeweight=".478842pt" strokecolor="#5B5B5B">
                <v:path arrowok="t"/>
              </v:shape>
            </v:group>
            <v:group style="position:absolute;left:1532;top:3048;width:4736;height:2" coordorigin="1532,3048" coordsize="4736,2">
              <v:shape style="position:absolute;left:1532;top:3048;width:4736;height:2" coordorigin="1532,3048" coordsize="4736,0" path="m1532,3048l6268,3048e" filled="f" stroked="t" strokeweight=".718262pt" strokecolor="#707070">
                <v:path arrowok="t"/>
              </v:shape>
            </v:group>
            <v:group style="position:absolute;left:5981;top:3041;width:3189;height:2" coordorigin="5981,3041" coordsize="3189,2">
              <v:shape style="position:absolute;left:5981;top:3041;width:3189;height:2" coordorigin="5981,3041" coordsize="3189,0" path="m5981,3041l9170,3041e" filled="f" stroked="t" strokeweight=".478842pt" strokecolor="#575757">
                <v:path arrowok="t"/>
              </v:shape>
            </v:group>
            <v:group style="position:absolute;left:9050;top:3041;width:2485;height:2" coordorigin="9050,3041" coordsize="2485,2">
              <v:shape style="position:absolute;left:9050;top:3041;width:2485;height:2" coordorigin="9050,3041" coordsize="2485,0" path="m9050,3041l11535,3041e" filled="f" stroked="t" strokeweight=".957683pt" strokecolor="#777777">
                <v:path arrowok="t"/>
              </v:shape>
            </v:group>
            <v:group style="position:absolute;left:11528;top:2612;width:2;height:1999" coordorigin="11528,2612" coordsize="2,1999">
              <v:shape style="position:absolute;left:11528;top:2612;width:2;height:1999" coordorigin="11528,2612" coordsize="0,1999" path="m11528,4611l11528,2612e" filled="f" stroked="t" strokeweight=".957683pt" strokecolor="#747474">
                <v:path arrowok="t"/>
              </v:shape>
            </v:group>
            <v:group style="position:absolute;left:283;top:3288;width:8107;height:2" coordorigin="283,3288" coordsize="8107,2">
              <v:shape style="position:absolute;left:283;top:3288;width:8107;height:2" coordorigin="283,3288" coordsize="8107,0" path="m283,3288l8389,3288e" filled="f" stroked="t" strokeweight=".718262pt" strokecolor="#676767">
                <v:path arrowok="t"/>
              </v:shape>
            </v:group>
            <v:group style="position:absolute;left:6129;top:3283;width:1647;height:2" coordorigin="6129,3283" coordsize="1647,2">
              <v:shape style="position:absolute;left:6129;top:3283;width:1647;height:2" coordorigin="6129,3283" coordsize="1647,0" path="m6129,3283l7776,3283e" filled="f" stroked="t" strokeweight=".478842pt" strokecolor="#4F4F4F">
                <v:path arrowok="t"/>
              </v:shape>
            </v:group>
            <v:group style="position:absolute;left:8102;top:3283;width:3433;height:2" coordorigin="8102,3283" coordsize="3433,2">
              <v:shape style="position:absolute;left:8102;top:3283;width:3433;height:2" coordorigin="8102,3283" coordsize="3433,0" path="m8102,3283l11535,3283e" filled="f" stroked="t" strokeweight=".957683pt" strokecolor="#7C7C7C">
                <v:path arrowok="t"/>
              </v:shape>
            </v:group>
            <v:group style="position:absolute;left:283;top:3528;width:3438;height:2" coordorigin="283,3528" coordsize="3438,2">
              <v:shape style="position:absolute;left:283;top:3528;width:3438;height:2" coordorigin="283,3528" coordsize="3438,0" path="m283,3528l3721,3528e" filled="f" stroked="t" strokeweight=".718262pt" strokecolor="#747474">
                <v:path arrowok="t"/>
              </v:shape>
            </v:group>
            <v:group style="position:absolute;left:3663;top:3528;width:206;height:2" coordorigin="3663,3528" coordsize="206,2">
              <v:shape style="position:absolute;left:3663;top:3528;width:206;height:2" coordorigin="3663,3528" coordsize="206,0" path="m3663,3528l3869,3528e" filled="f" stroked="t" strokeweight=".478842pt" strokecolor="#606060">
                <v:path arrowok="t"/>
              </v:shape>
            </v:group>
            <v:group style="position:absolute;left:3812;top:3528;width:1738;height:2" coordorigin="3812,3528" coordsize="1738,2">
              <v:shape style="position:absolute;left:3812;top:3528;width:1738;height:2" coordorigin="3812,3528" coordsize="1738,0" path="m3812,3528l5550,3528e" filled="f" stroked="t" strokeweight=".478842pt" strokecolor="#444444">
                <v:path arrowok="t"/>
              </v:shape>
            </v:group>
            <v:group style="position:absolute;left:5492;top:3525;width:6043;height:2" coordorigin="5492,3525" coordsize="6043,2">
              <v:shape style="position:absolute;left:5492;top:3525;width:6043;height:2" coordorigin="5492,3525" coordsize="6043,0" path="m5492,3525l11535,3525e" filled="f" stroked="t" strokeweight=".718262pt" strokecolor="#6B6B6B">
                <v:path arrowok="t"/>
              </v:shape>
            </v:group>
            <v:group style="position:absolute;left:3847;top:3523;width:2;height:451" coordorigin="3847,3523" coordsize="2,451">
              <v:shape style="position:absolute;left:3847;top:3523;width:2;height:451" coordorigin="3847,3523" coordsize="0,451" path="m3847,3974l3847,3523e" filled="f" stroked="t" strokeweight=".957683pt" strokecolor="#676767">
                <v:path arrowok="t"/>
              </v:shape>
            </v:group>
            <v:group style="position:absolute;left:6977;top:3518;width:2;height:776" coordorigin="6977,3518" coordsize="2,776">
              <v:shape style="position:absolute;left:6977;top:3518;width:2;height:776" coordorigin="6977,3518" coordsize="0,776" path="m6977,4295l6977,3518e" filled="f" stroked="t" strokeweight=".478842pt" strokecolor="#4F4F4F">
                <v:path arrowok="t"/>
              </v:shape>
            </v:group>
            <v:group style="position:absolute;left:6962;top:3945;width:1398;height:2" coordorigin="6962,3945" coordsize="1398,2">
              <v:shape style="position:absolute;left:6962;top:3945;width:1398;height:2" coordorigin="6962,3945" coordsize="1398,0" path="m6962,3945l8361,3945e" filled="f" stroked="t" strokeweight=".239421pt" strokecolor="#4B4B4B">
                <v:path arrowok="t"/>
              </v:shape>
            </v:group>
            <v:group style="position:absolute;left:3840;top:3954;width:2428;height:2" coordorigin="3840,3954" coordsize="2428,2">
              <v:shape style="position:absolute;left:3840;top:3954;width:2428;height:2" coordorigin="3840,3954" coordsize="2428,0" path="m3840,3954l6268,3954e" filled="f" stroked="t" strokeweight=".957683pt" strokecolor="#7C7C7C">
                <v:path arrowok="t"/>
              </v:shape>
            </v:group>
            <v:group style="position:absolute;left:8332;top:3916;width:273;height:2" coordorigin="8332,3916" coordsize="273,2">
              <v:shape style="position:absolute;left:8332;top:3916;width:273;height:2" coordorigin="8332,3916" coordsize="273,0" path="m8332,3916l8605,3916e" filled="f" stroked="t" strokeweight=".478842pt" strokecolor="#939393">
                <v:path arrowok="t"/>
              </v:shape>
            </v:group>
            <v:group style="position:absolute;left:8547;top:3914;width:2466;height:2" coordorigin="8547,3914" coordsize="2466,2">
              <v:shape style="position:absolute;left:8547;top:3914;width:2466;height:2" coordorigin="8547,3914" coordsize="2466,0" path="m8547,3914l11013,3914e" filled="f" stroked="t" strokeweight=".239421pt" strokecolor="#777777">
                <v:path arrowok="t"/>
              </v:shape>
            </v:group>
            <v:group style="position:absolute;left:287;top:4287;width:1681;height:2" coordorigin="287,4287" coordsize="1681,2">
              <v:shape style="position:absolute;left:287;top:4287;width:1681;height:2" coordorigin="287,4287" coordsize="1681,0" path="m287,4287l1968,4287e" filled="f" stroked="t" strokeweight=".957683pt" strokecolor="#7C7C7C">
                <v:path arrowok="t"/>
              </v:shape>
            </v:group>
            <v:group style="position:absolute;left:1911;top:4287;width:2002;height:2" coordorigin="1911,4287" coordsize="2002,2">
              <v:shape style="position:absolute;left:1911;top:4287;width:2002;height:2" coordorigin="1911,4287" coordsize="2002,0" path="m1911,4287l3912,4287e" filled="f" stroked="t" strokeweight=".478842pt" strokecolor="#444444">
                <v:path arrowok="t"/>
              </v:shape>
            </v:group>
            <v:group style="position:absolute;left:3857;top:3916;width:2;height:374" coordorigin="3857,3916" coordsize="2,374">
              <v:shape style="position:absolute;left:3857;top:3916;width:2;height:374" coordorigin="3857,3916" coordsize="0,374" path="m3857,4290l3857,3916e" filled="f" stroked="t" strokeweight="1.197104pt" strokecolor="#3F3F3F">
                <v:path arrowok="t"/>
              </v:shape>
            </v:group>
            <v:group style="position:absolute;left:3826;top:4271;width:1087;height:2" coordorigin="3826,4271" coordsize="1087,2">
              <v:shape style="position:absolute;left:3826;top:4271;width:1087;height:2" coordorigin="3826,4271" coordsize="1087,0" path="m3826,4271l4913,4271e" filled="f" stroked="t" strokeweight=".718262pt" strokecolor="#4F4F4F">
                <v:path arrowok="t"/>
              </v:shape>
            </v:group>
            <v:group style="position:absolute;left:4913;top:4271;width:608;height:2" coordorigin="4913,4271" coordsize="608,2">
              <v:shape style="position:absolute;left:4913;top:4271;width:608;height:2" coordorigin="4913,4271" coordsize="608,0" path="m4913,4271l5521,4271e" filled="f" stroked="t" strokeweight="1.436525pt" strokecolor="#676767">
                <v:path arrowok="t"/>
              </v:shape>
            </v:group>
            <v:group style="position:absolute;left:5521;top:4271;width:718;height:2" coordorigin="5521,4271" coordsize="718,2">
              <v:shape style="position:absolute;left:5521;top:4271;width:718;height:2" coordorigin="5521,4271" coordsize="718,0" path="m5521,4271l6239,4271e" filled="f" stroked="t" strokeweight="1.436525pt" strokecolor="#808080">
                <v:path arrowok="t"/>
              </v:shape>
            </v:group>
            <v:group style="position:absolute;left:6239;top:4271;width:737;height:2" coordorigin="6239,4271" coordsize="737,2">
              <v:shape style="position:absolute;left:6239;top:4271;width:737;height:2" coordorigin="6239,4271" coordsize="737,0" path="m6239,4271l6977,4271e" filled="f" stroked="t" strokeweight=".718262pt" strokecolor="#9C9C9C">
                <v:path arrowok="t"/>
              </v:shape>
            </v:group>
            <v:group style="position:absolute;left:6934;top:4283;width:4578;height:2" coordorigin="6934,4283" coordsize="4578,2">
              <v:shape style="position:absolute;left:6934;top:4283;width:4578;height:2" coordorigin="6934,4283" coordsize="4578,0" path="m6934,4283l11511,4283e" filled="f" stroked="t" strokeweight=".957683pt" strokecolor="#747474">
                <v:path arrowok="t"/>
              </v:shape>
            </v:group>
            <v:group style="position:absolute;left:9989;top:4283;width:1551;height:2" coordorigin="9989,4283" coordsize="1551,2">
              <v:shape style="position:absolute;left:9989;top:4283;width:1551;height:2" coordorigin="9989,4283" coordsize="1551,0" path="m9989,4283l11540,4283e" filled="f" stroked="t" strokeweight=".478842pt" strokecolor="#575757">
                <v:path arrowok="t"/>
              </v:shape>
            </v:group>
            <v:group style="position:absolute;left:287;top:4575;width:1877;height:2" coordorigin="287,4575" coordsize="1877,2">
              <v:shape style="position:absolute;left:287;top:4575;width:1877;height:2" coordorigin="287,4575" coordsize="1877,0" path="m287,4575l2164,4575e" filled="f" stroked="t" strokeweight=".957683pt" strokecolor="#777777">
                <v:path arrowok="t"/>
              </v:shape>
            </v:group>
            <v:group style="position:absolute;left:2064;top:4573;width:3883;height:2" coordorigin="2064,4573" coordsize="3883,2">
              <v:shape style="position:absolute;left:2064;top:4573;width:3883;height:2" coordorigin="2064,4573" coordsize="3883,0" path="m2064,4573l5947,4573e" filled="f" stroked="t" strokeweight=".478842pt" strokecolor="#4F4F4F">
                <v:path arrowok="t"/>
              </v:shape>
            </v:group>
            <v:group style="position:absolute;left:2356;top:4285;width:2;height:4654" coordorigin="2356,4285" coordsize="2,4654">
              <v:shape style="position:absolute;left:2356;top:4285;width:2;height:4654" coordorigin="2356,4285" coordsize="0,4654" path="m2356,8939l2356,4285e" filled="f" stroked="t" strokeweight=".478842pt" strokecolor="#444444">
                <v:path arrowok="t"/>
              </v:shape>
            </v:group>
            <v:group style="position:absolute;left:5492;top:4570;width:4554;height:2" coordorigin="5492,4570" coordsize="4554,2">
              <v:shape style="position:absolute;left:5492;top:4570;width:4554;height:2" coordorigin="5492,4570" coordsize="4554,0" path="m5492,4570l10046,4570e" filled="f" stroked="t" strokeweight=".718262pt" strokecolor="#777777">
                <v:path arrowok="t"/>
              </v:shape>
            </v:group>
            <v:group style="position:absolute;left:9989;top:4570;width:1551;height:2" coordorigin="9989,4570" coordsize="1551,2">
              <v:shape style="position:absolute;left:9989;top:4570;width:1551;height:2" coordorigin="9989,4570" coordsize="1551,0" path="m9989,4570l11540,4570e" filled="f" stroked="t" strokeweight=".478842pt" strokecolor="#5B5B5B">
                <v:path arrowok="t"/>
              </v:shape>
            </v:group>
            <v:group style="position:absolute;left:2346;top:4815;width:3203;height:2" coordorigin="2346,4815" coordsize="3203,2">
              <v:shape style="position:absolute;left:2346;top:4815;width:3203;height:2" coordorigin="2346,4815" coordsize="3203,0" path="m2346,4815l5550,4815e" filled="f" stroked="t" strokeweight=".478842pt" strokecolor="#4B4B4B">
                <v:path arrowok="t"/>
              </v:shape>
            </v:group>
            <v:group style="position:absolute;left:5492;top:4812;width:776;height:2" coordorigin="5492,4812" coordsize="776,2">
              <v:shape style="position:absolute;left:5492;top:4812;width:776;height:2" coordorigin="5492,4812" coordsize="776,0" path="m5492,4812l6268,4812e" filled="f" stroked="t" strokeweight=".478842pt" strokecolor="#646464">
                <v:path arrowok="t"/>
              </v:shape>
            </v:group>
            <v:group style="position:absolute;left:6206;top:4810;width:3290;height:2" coordorigin="6206,4810" coordsize="3290,2">
              <v:shape style="position:absolute;left:6206;top:4810;width:3290;height:2" coordorigin="6206,4810" coordsize="3290,0" path="m6206,4810l9495,4810e" filled="f" stroked="t" strokeweight=".957683pt" strokecolor="#7C7C7C">
                <v:path arrowok="t"/>
              </v:shape>
            </v:group>
            <v:group style="position:absolute;left:9438;top:4812;width:1120;height:2" coordorigin="9438,4812" coordsize="1120,2">
              <v:shape style="position:absolute;left:9438;top:4812;width:1120;height:2" coordorigin="9438,4812" coordsize="1120,0" path="m9438,4812l10558,4812e" filled="f" stroked="t" strokeweight=".478842pt" strokecolor="#3B3B3B">
                <v:path arrowok="t"/>
              </v:shape>
            </v:group>
            <v:group style="position:absolute;left:10501;top:4810;width:1039;height:2" coordorigin="10501,4810" coordsize="1039,2">
              <v:shape style="position:absolute;left:10501;top:4810;width:1039;height:2" coordorigin="10501,4810" coordsize="1039,0" path="m10501,4810l11540,4810e" filled="f" stroked="t" strokeweight=".478842pt" strokecolor="#5B5B5B">
                <v:path arrowok="t"/>
              </v:shape>
            </v:group>
            <v:group style="position:absolute;left:11531;top:4525;width:2;height:316" coordorigin="11531,4525" coordsize="2,316">
              <v:shape style="position:absolute;left:11531;top:4525;width:2;height:316" coordorigin="11531,4525" coordsize="0,316" path="m11531,4841l11531,4525e" filled="f" stroked="t" strokeweight=".718262pt" strokecolor="#5B5B5B">
                <v:path arrowok="t"/>
              </v:shape>
            </v:group>
            <v:group style="position:absolute;left:292;top:4774;width:2;height:1472" coordorigin="292,4774" coordsize="2,1472">
              <v:shape style="position:absolute;left:292;top:4774;width:2;height:1472" coordorigin="292,4774" coordsize="0,1472" path="m292,6245l292,4774e" filled="f" stroked="t" strokeweight=".478842pt" strokecolor="#383838">
                <v:path arrowok="t"/>
              </v:shape>
            </v:group>
            <v:group style="position:absolute;left:4908;top:4808;width:2;height:268" coordorigin="4908,4808" coordsize="2,268">
              <v:shape style="position:absolute;left:4908;top:4808;width:2;height:268" coordorigin="4908,4808" coordsize="0,268" path="m4908,5076l4908,4808e" filled="f" stroked="t" strokeweight=".478842pt" strokecolor="#545454">
                <v:path arrowok="t"/>
              </v:shape>
            </v:group>
            <v:group style="position:absolute;left:7748;top:4798;width:2;height:249" coordorigin="7748,4798" coordsize="2,249">
              <v:shape style="position:absolute;left:7748;top:4798;width:2;height:249" coordorigin="7748,4798" coordsize="0,249" path="m7748,5047l7748,4798e" filled="f" stroked="t" strokeweight=".239421pt" strokecolor="#747474">
                <v:path arrowok="t"/>
              </v:shape>
            </v:group>
            <v:group style="position:absolute;left:11535;top:4769;width:2;height:820" coordorigin="11535,4769" coordsize="2,820">
              <v:shape style="position:absolute;left:11535;top:4769;width:2;height:820" coordorigin="11535,4769" coordsize="0,820" path="m11535,5589l11535,4769e" filled="f" stroked="t" strokeweight=".478842pt" strokecolor="#484848">
                <v:path arrowok="t"/>
              </v:shape>
            </v:group>
            <v:group style="position:absolute;left:4915;top:4836;width:2;height:2176" coordorigin="4915,4836" coordsize="2,2176">
              <v:shape style="position:absolute;left:4915;top:4836;width:2;height:2176" coordorigin="4915,4836" coordsize="0,2176" path="m4915,7012l4915,4836e" filled="f" stroked="t" strokeweight=".957683pt" strokecolor="#676767">
                <v:path arrowok="t"/>
              </v:shape>
            </v:group>
            <v:group style="position:absolute;left:4903;top:5308;width:2878;height:2" coordorigin="4903,5308" coordsize="2878,2">
              <v:shape style="position:absolute;left:4903;top:5308;width:2878;height:2" coordorigin="4903,5308" coordsize="2878,0" path="m4903,5308l7781,5308e" filled="f" stroked="t" strokeweight=".478842pt" strokecolor="#545454">
                <v:path arrowok="t"/>
              </v:shape>
            </v:group>
            <v:group style="position:absolute;left:7748;top:5047;width:2;height:259" coordorigin="7748,5047" coordsize="2,259">
              <v:shape style="position:absolute;left:7748;top:5047;width:2;height:259" coordorigin="7748,5047" coordsize="0,259" path="m7748,5306l7748,5047e" filled="f" stroked="t" strokeweight=".239421pt" strokecolor="#545454">
                <v:path arrowok="t"/>
              </v:shape>
            </v:group>
            <v:group style="position:absolute;left:7719;top:5308;width:3826;height:2" coordorigin="7719,5308" coordsize="3826,2">
              <v:shape style="position:absolute;left:7719;top:5308;width:3826;height:2" coordorigin="7719,5308" coordsize="3826,0" path="m7719,5308l11545,5308e" filled="f" stroked="t" strokeweight=".718262pt" strokecolor="#777777">
                <v:path arrowok="t"/>
              </v:shape>
            </v:group>
            <v:group style="position:absolute;left:4903;top:5558;width:6642;height:2" coordorigin="4903,5558" coordsize="6642,2">
              <v:shape style="position:absolute;left:4903;top:5558;width:6642;height:2" coordorigin="4903,5558" coordsize="6642,0" path="m4903,5558l11545,5558e" filled="f" stroked="t" strokeweight=".718262pt" strokecolor="#6B6B6B">
                <v:path arrowok="t"/>
              </v:shape>
            </v:group>
            <v:group style="position:absolute;left:4903;top:5807;width:2093;height:2" coordorigin="4903,5807" coordsize="2093,2">
              <v:shape style="position:absolute;left:4903;top:5807;width:2093;height:2" coordorigin="4903,5807" coordsize="2093,0" path="m4903,5807l6996,5807e" filled="f" stroked="t" strokeweight=".478842pt" strokecolor="#575757">
                <v:path arrowok="t"/>
              </v:shape>
            </v:group>
            <v:group style="position:absolute;left:6910;top:5807;width:3136;height:2" coordorigin="6910,5807" coordsize="3136,2">
              <v:shape style="position:absolute;left:6910;top:5807;width:3136;height:2" coordorigin="6910,5807" coordsize="3136,0" path="m6910,5807l10046,5807e" filled="f" stroked="t" strokeweight=".957683pt" strokecolor="#777777">
                <v:path arrowok="t"/>
              </v:shape>
            </v:group>
            <v:group style="position:absolute;left:9989;top:5809;width:570;height:2" coordorigin="9989,5809" coordsize="570,2">
              <v:shape style="position:absolute;left:9989;top:5809;width:570;height:2" coordorigin="9989,5809" coordsize="570,0" path="m9989,5809l10558,5809e" filled="f" stroked="t" strokeweight=".478842pt" strokecolor="#444444">
                <v:path arrowok="t"/>
              </v:shape>
            </v:group>
            <v:group style="position:absolute;left:10501;top:5807;width:1044;height:2" coordorigin="10501,5807" coordsize="1044,2">
              <v:shape style="position:absolute;left:10501;top:5807;width:1044;height:2" coordorigin="10501,5807" coordsize="1044,0" path="m10501,5807l11545,5807e" filled="f" stroked="t" strokeweight=".478842pt" strokecolor="#5B5B5B">
                <v:path arrowok="t"/>
              </v:shape>
            </v:group>
            <v:group style="position:absolute;left:11540;top:5517;width:2;height:2229" coordorigin="11540,5517" coordsize="2,2229">
              <v:shape style="position:absolute;left:11540;top:5517;width:2;height:2229" coordorigin="11540,5517" coordsize="0,2229" path="m11540,7746l11540,5517e" filled="f" stroked="t" strokeweight=".478842pt" strokecolor="#575757">
                <v:path arrowok="t"/>
              </v:shape>
            </v:group>
            <v:group style="position:absolute;left:2346;top:6049;width:1374;height:2" coordorigin="2346,6049" coordsize="1374,2">
              <v:shape style="position:absolute;left:2346;top:6049;width:1374;height:2" coordorigin="2346,6049" coordsize="1374,0" path="m2346,6049l3721,6049e" filled="f" stroked="t" strokeweight=".718262pt" strokecolor="#747474">
                <v:path arrowok="t"/>
              </v:shape>
            </v:group>
            <v:group style="position:absolute;left:3663;top:6049;width:206;height:2" coordorigin="3663,6049" coordsize="206,2">
              <v:shape style="position:absolute;left:3663;top:6049;width:206;height:2" coordorigin="3663,6049" coordsize="206,0" path="m3663,6049l3869,6049e" filled="f" stroked="t" strokeweight=".478842pt" strokecolor="#606060">
                <v:path arrowok="t"/>
              </v:shape>
            </v:group>
            <v:group style="position:absolute;left:3812;top:6049;width:1140;height:2" coordorigin="3812,6049" coordsize="1140,2">
              <v:shape style="position:absolute;left:3812;top:6049;width:1140;height:2" coordorigin="3812,6049" coordsize="1140,0" path="m3812,6049l4951,6049e" filled="f" stroked="t" strokeweight=".478842pt" strokecolor="#3B3B3B">
                <v:path arrowok="t"/>
              </v:shape>
            </v:group>
            <v:group style="position:absolute;left:4879;top:6047;width:6665;height:2" coordorigin="4879,6047" coordsize="6665,2">
              <v:shape style="position:absolute;left:4879;top:6047;width:6665;height:2" coordorigin="4879,6047" coordsize="6665,0" path="m4879,6047l11545,6047e" filled="f" stroked="t" strokeweight=".718262pt" strokecolor="#707070">
                <v:path arrowok="t"/>
              </v:shape>
            </v:group>
            <v:group style="position:absolute;left:287;top:6293;width:919;height:2" coordorigin="287,6293" coordsize="919,2">
              <v:shape style="position:absolute;left:287;top:6293;width:919;height:2" coordorigin="287,6293" coordsize="919,0" path="m287,6293l1207,6293e" filled="f" stroked="t" strokeweight=".957683pt" strokecolor="#838383">
                <v:path arrowok="t"/>
              </v:shape>
            </v:group>
            <v:group style="position:absolute;left:991;top:6293;width:723;height:2" coordorigin="991,6293" coordsize="723,2">
              <v:shape style="position:absolute;left:991;top:6293;width:723;height:2" coordorigin="991,6293" coordsize="723,0" path="m991,6293l1714,6293e" filled="f" stroked="t" strokeweight=".478842pt" strokecolor="#646464">
                <v:path arrowok="t"/>
              </v:shape>
            </v:group>
            <v:group style="position:absolute;left:1657;top:6293;width:2064;height:2" coordorigin="1657,6293" coordsize="2064,2">
              <v:shape style="position:absolute;left:1657;top:6293;width:2064;height:2" coordorigin="1657,6293" coordsize="2064,0" path="m1657,6293l3721,6293e" filled="f" stroked="t" strokeweight=".478842pt" strokecolor="#444444">
                <v:path arrowok="t"/>
              </v:shape>
            </v:group>
            <v:group style="position:absolute;left:3663;top:6289;width:1010;height:2" coordorigin="3663,6289" coordsize="1010,2">
              <v:shape style="position:absolute;left:3663;top:6289;width:1010;height:2" coordorigin="3663,6289" coordsize="1010,0" path="m3663,6289l4673,6289e" filled="f" stroked="t" strokeweight=".478842pt" strokecolor="#575757">
                <v:path arrowok="t"/>
              </v:shape>
            </v:group>
            <v:group style="position:absolute;left:4616;top:6291;width:3989;height:2" coordorigin="4616,6291" coordsize="3989,2">
              <v:shape style="position:absolute;left:4616;top:6291;width:3989;height:2" coordorigin="4616,6291" coordsize="3989,0" path="m4616,6291l8605,6291e" filled="f" stroked="t" strokeweight=".957683pt" strokecolor="#777777">
                <v:path arrowok="t"/>
              </v:shape>
            </v:group>
            <v:group style="position:absolute;left:8547;top:6289;width:2011;height:2" coordorigin="8547,6289" coordsize="2011,2">
              <v:shape style="position:absolute;left:8547;top:6289;width:2011;height:2" coordorigin="8547,6289" coordsize="2011,0" path="m8547,6289l10558,6289e" filled="f" stroked="t" strokeweight=".478842pt" strokecolor="#4B4B4B">
                <v:path arrowok="t"/>
              </v:shape>
            </v:group>
            <v:group style="position:absolute;left:10501;top:6291;width:1044;height:2" coordorigin="10501,6291" coordsize="1044,2">
              <v:shape style="position:absolute;left:10501;top:6291;width:1044;height:2" coordorigin="10501,6291" coordsize="1044,0" path="m10501,6291l11545,6291e" filled="f" stroked="t" strokeweight=".957683pt" strokecolor="#838383">
                <v:path arrowok="t"/>
              </v:shape>
            </v:group>
            <v:group style="position:absolute;left:7748;top:6269;width:2;height:292" coordorigin="7748,6269" coordsize="2,292">
              <v:shape style="position:absolute;left:7748;top:6269;width:2;height:292" coordorigin="7748,6269" coordsize="0,292" path="m7748,6562l7748,6269e" filled="f" stroked="t" strokeweight=".239421pt" strokecolor="#777777">
                <v:path arrowok="t"/>
              </v:shape>
            </v:group>
            <v:group style="position:absolute;left:2351;top:6763;width:4482;height:2" coordorigin="2351,6763" coordsize="4482,2">
              <v:shape style="position:absolute;left:2351;top:6763;width:4482;height:2" coordorigin="2351,6763" coordsize="4482,0" path="m2351,6763l6833,6763e" filled="f" stroked="t" strokeweight=".957683pt" strokecolor="#747474">
                <v:path arrowok="t"/>
              </v:shape>
            </v:group>
            <v:group style="position:absolute;left:6776;top:6763;width:1614;height:2" coordorigin="6776,6763" coordsize="1614,2">
              <v:shape style="position:absolute;left:6776;top:6763;width:1614;height:2" coordorigin="6776,6763" coordsize="1614,0" path="m6776,6763l8389,6763e" filled="f" stroked="t" strokeweight=".478842pt" strokecolor="#484848">
                <v:path arrowok="t"/>
              </v:shape>
            </v:group>
            <v:group style="position:absolute;left:7748;top:6562;width:2;height:470" coordorigin="7748,6562" coordsize="2,470">
              <v:shape style="position:absolute;left:7748;top:6562;width:2;height:470" coordorigin="7748,6562" coordsize="0,470" path="m7748,7032l7748,6562e" filled="f" stroked="t" strokeweight=".239421pt" strokecolor="#545454">
                <v:path arrowok="t"/>
              </v:shape>
            </v:group>
            <v:group style="position:absolute;left:8332;top:6763;width:273;height:2" coordorigin="8332,6763" coordsize="273,2">
              <v:shape style="position:absolute;left:8332;top:6763;width:273;height:2" coordorigin="8332,6763" coordsize="273,0" path="m8332,6763l8605,6763e" filled="f" stroked="t" strokeweight=".478842pt" strokecolor="#5B5B5B">
                <v:path arrowok="t"/>
              </v:shape>
            </v:group>
            <v:group style="position:absolute;left:8547;top:6761;width:2998;height:2" coordorigin="8547,6761" coordsize="2998,2">
              <v:shape style="position:absolute;left:8547;top:6761;width:2998;height:2" coordorigin="8547,6761" coordsize="2998,0" path="m8547,6761l11545,6761e" filled="f" stroked="t" strokeweight=".957683pt" strokecolor="#777777">
                <v:path arrowok="t"/>
              </v:shape>
            </v:group>
            <v:group style="position:absolute;left:2351;top:7005;width:3917;height:2" coordorigin="2351,7005" coordsize="3917,2">
              <v:shape style="position:absolute;left:2351;top:7005;width:3917;height:2" coordorigin="2351,7005" coordsize="3917,0" path="m2351,7005l6268,7005e" filled="f" stroked="t" strokeweight=".718262pt" strokecolor="#707070">
                <v:path arrowok="t"/>
              </v:shape>
            </v:group>
            <v:group style="position:absolute;left:6211;top:7003;width:1571;height:2" coordorigin="6211,7003" coordsize="1571,2">
              <v:shape style="position:absolute;left:6211;top:7003;width:1571;height:2" coordorigin="6211,7003" coordsize="1571,0" path="m6211,7003l7781,7003e" filled="f" stroked="t" strokeweight=".478842pt" strokecolor="#545454">
                <v:path arrowok="t"/>
              </v:shape>
            </v:group>
            <v:group style="position:absolute;left:7719;top:7005;width:3826;height:2" coordorigin="7719,7005" coordsize="3826,2">
              <v:shape style="position:absolute;left:7719;top:7005;width:3826;height:2" coordorigin="7719,7005" coordsize="3826,0" path="m7719,7005l11545,7005e" filled="f" stroked="t" strokeweight=".957683pt" strokecolor="#7C7C7C">
                <v:path arrowok="t"/>
              </v:shape>
            </v:group>
            <v:group style="position:absolute;left:283;top:7250;width:1863;height:2" coordorigin="283,7250" coordsize="1863,2">
              <v:shape style="position:absolute;left:283;top:7250;width:1863;height:2" coordorigin="283,7250" coordsize="1863,0" path="m283,7250l2145,7250e" filled="f" stroked="t" strokeweight=".957683pt" strokecolor="#7C7C7C">
                <v:path arrowok="t"/>
              </v:shape>
            </v:group>
            <v:group style="position:absolute;left:4884;top:7247;width:666;height:2" coordorigin="4884,7247" coordsize="666,2">
              <v:shape style="position:absolute;left:4884;top:7247;width:666;height:2" coordorigin="4884,7247" coordsize="666,0" path="m4884,7247l5550,7247e" filled="f" stroked="t" strokeweight=".478842pt" strokecolor="#444444">
                <v:path arrowok="t"/>
              </v:shape>
            </v:group>
            <v:group style="position:absolute;left:2064;top:7245;width:9486;height:2" coordorigin="2064,7245" coordsize="9486,2">
              <v:shape style="position:absolute;left:2064;top:7245;width:9486;height:2" coordorigin="2064,7245" coordsize="9486,0" path="m2064,7245l11550,7245e" filled="f" stroked="t" strokeweight=".718262pt" strokecolor="#646464">
                <v:path arrowok="t"/>
              </v:shape>
            </v:group>
            <v:group style="position:absolute;left:9438;top:7247;width:1575;height:2" coordorigin="9438,7247" coordsize="1575,2">
              <v:shape style="position:absolute;left:9438;top:7247;width:1575;height:2" coordorigin="9438,7247" coordsize="1575,0" path="m9438,7247l11013,7247e" filled="f" stroked="t" strokeweight=".478842pt" strokecolor="#5B5B5B">
                <v:path arrowok="t"/>
              </v:shape>
            </v:group>
            <v:group style="position:absolute;left:297;top:6255;width:2;height:7439" coordorigin="297,6255" coordsize="2,7439">
              <v:shape style="position:absolute;left:297;top:6255;width:2;height:7439" coordorigin="297,6255" coordsize="0,7439" path="m297,13694l297,6255e" filled="f" stroked="t" strokeweight=".718262pt" strokecolor="#606060">
                <v:path arrowok="t"/>
              </v:shape>
            </v:group>
            <v:group style="position:absolute;left:297;top:7473;width:2;height:273" coordorigin="297,7473" coordsize="2,273">
              <v:shape style="position:absolute;left:297;top:7473;width:2;height:273" coordorigin="297,7473" coordsize="0,273" path="m297,7746l297,7473e" filled="f" stroked="t" strokeweight=".478842pt" strokecolor="#3B3B3B">
                <v:path arrowok="t"/>
              </v:shape>
            </v:group>
            <v:group style="position:absolute;left:283;top:7724;width:1432;height:2" coordorigin="283,7724" coordsize="1432,2">
              <v:shape style="position:absolute;left:283;top:7724;width:1432;height:2" coordorigin="283,7724" coordsize="1432,0" path="m283,7724l1714,7724e" filled="f" stroked="t" strokeweight=".478842pt" strokecolor="#646464">
                <v:path arrowok="t"/>
              </v:shape>
            </v:group>
            <v:group style="position:absolute;left:1657;top:7719;width:3893;height:2" coordorigin="1657,7719" coordsize="3893,2">
              <v:shape style="position:absolute;left:1657;top:7719;width:3893;height:2" coordorigin="1657,7719" coordsize="3893,0" path="m1657,7719l5550,7719e" filled="f" stroked="t" strokeweight=".478842pt" strokecolor="#4B4B4B">
                <v:path arrowok="t"/>
              </v:shape>
            </v:group>
            <v:group style="position:absolute;left:5492;top:7719;width:6057;height:2" coordorigin="5492,7719" coordsize="6057,2">
              <v:shape style="position:absolute;left:5492;top:7719;width:6057;height:2" coordorigin="5492,7719" coordsize="6057,0" path="m5492,7719l11550,7719e" filled="f" stroked="t" strokeweight=".718262pt" strokecolor="#707070">
                <v:path arrowok="t"/>
              </v:shape>
            </v:group>
            <v:group style="position:absolute;left:8332;top:7719;width:3199;height:2" coordorigin="8332,7719" coordsize="3199,2">
              <v:shape style="position:absolute;left:8332;top:7719;width:3199;height:2" coordorigin="8332,7719" coordsize="3199,0" path="m8332,7719l11531,7719e" filled="f" stroked="t" strokeweight=".478842pt" strokecolor="#5B5B5B">
                <v:path arrowok="t"/>
              </v:shape>
            </v:group>
            <v:group style="position:absolute;left:9438;top:7717;width:608;height:2" coordorigin="9438,7717" coordsize="608,2">
              <v:shape style="position:absolute;left:9438;top:7717;width:608;height:2" coordorigin="9438,7717" coordsize="608,0" path="m9438,7717l10046,7717e" filled="f" stroked="t" strokeweight=".478842pt" strokecolor="#3B3B3B">
                <v:path arrowok="t"/>
              </v:shape>
            </v:group>
            <v:group style="position:absolute;left:4918;top:7712;width:2;height:738" coordorigin="4918,7712" coordsize="2,738">
              <v:shape style="position:absolute;left:4918;top:7712;width:2;height:738" coordorigin="4918,7712" coordsize="0,738" path="m4918,8450l4918,7712e" filled="f" stroked="t" strokeweight=".957683pt" strokecolor="#707070">
                <v:path arrowok="t"/>
              </v:shape>
            </v:group>
            <v:group style="position:absolute;left:4908;top:7959;width:3558;height:2" coordorigin="4908,7959" coordsize="3558,2">
              <v:shape style="position:absolute;left:4908;top:7959;width:3558;height:2" coordorigin="4908,7959" coordsize="3558,0" path="m4908,7959l8466,7959e" filled="f" stroked="t" strokeweight=".957683pt" strokecolor="#7C7C7C">
                <v:path arrowok="t"/>
              </v:shape>
            </v:group>
            <v:group style="position:absolute;left:8509;top:7957;width:2049;height:2" coordorigin="8509,7957" coordsize="2049,2">
              <v:shape style="position:absolute;left:8509;top:7957;width:2049;height:2" coordorigin="8509,7957" coordsize="2049,0" path="m8509,7957l10558,7957e" filled="f" stroked="t" strokeweight=".478842pt" strokecolor="#4B4B4B">
                <v:path arrowok="t"/>
              </v:shape>
            </v:group>
            <v:group style="position:absolute;left:8332;top:7957;width:3223;height:2" coordorigin="8332,7957" coordsize="3223,2">
              <v:shape style="position:absolute;left:8332;top:7957;width:3223;height:2" coordorigin="8332,7957" coordsize="3223,0" path="m8332,7957l11554,7957e" filled="f" stroked="t" strokeweight=".478842pt" strokecolor="#646464">
                <v:path arrowok="t"/>
              </v:shape>
            </v:group>
            <v:group style="position:absolute;left:11550;top:7554;width:2;height:3326" coordorigin="11550,7554" coordsize="2,3326">
              <v:shape style="position:absolute;left:11550;top:7554;width:2;height:3326" coordorigin="11550,7554" coordsize="0,3326" path="m11550,10880l11550,7554e" filled="f" stroked="t" strokeweight=".957683pt" strokecolor="#747474">
                <v:path arrowok="t"/>
              </v:shape>
            </v:group>
            <v:group style="position:absolute;left:4908;top:8199;width:4587;height:2" coordorigin="4908,8199" coordsize="4587,2">
              <v:shape style="position:absolute;left:4908;top:8199;width:4587;height:2" coordorigin="4908,8199" coordsize="4587,0" path="m4908,8199l9495,8199e" filled="f" stroked="t" strokeweight=".718262pt" strokecolor="#747474">
                <v:path arrowok="t"/>
              </v:shape>
            </v:group>
            <v:group style="position:absolute;left:8490;top:8196;width:1556;height:2" coordorigin="8490,8196" coordsize="1556,2">
              <v:shape style="position:absolute;left:8490;top:8196;width:1556;height:2" coordorigin="8490,8196" coordsize="1556,0" path="m8490,8196l10046,8196e" filled="f" stroked="t" strokeweight=".478842pt" strokecolor="#4F4F4F">
                <v:path arrowok="t"/>
              </v:shape>
            </v:group>
            <v:group style="position:absolute;left:8490;top:8201;width:2069;height:2" coordorigin="8490,8201" coordsize="2069,2">
              <v:shape style="position:absolute;left:8490;top:8201;width:2069;height:2" coordorigin="8490,8201" coordsize="2069,0" path="m8490,8201l10558,8201e" filled="f" stroked="t" strokeweight=".718262pt" strokecolor="#5B5B5B">
                <v:path arrowok="t"/>
              </v:shape>
            </v:group>
            <v:group style="position:absolute;left:10362;top:8199;width:1192;height:2" coordorigin="10362,8199" coordsize="1192,2">
              <v:shape style="position:absolute;left:10362;top:8199;width:1192;height:2" coordorigin="10362,8199" coordsize="1192,0" path="m10362,8199l11554,8199e" filled="f" stroked="t" strokeweight=".957683pt" strokecolor="#808080">
                <v:path arrowok="t"/>
              </v:shape>
            </v:group>
            <v:group style="position:absolute;left:283;top:8446;width:766;height:2" coordorigin="283,8446" coordsize="766,2">
              <v:shape style="position:absolute;left:283;top:8446;width:766;height:2" coordorigin="283,8446" coordsize="766,0" path="m283,8446l1049,8446e" filled="f" stroked="t" strokeweight=".478842pt" strokecolor="#4F4F4F">
                <v:path arrowok="t"/>
              </v:shape>
            </v:group>
            <v:group style="position:absolute;left:991;top:8443;width:5842;height:2" coordorigin="991,8443" coordsize="5842,2">
              <v:shape style="position:absolute;left:991;top:8443;width:5842;height:2" coordorigin="991,8443" coordsize="5842,0" path="m991,8443l6833,8443e" filled="f" stroked="t" strokeweight=".957683pt" strokecolor="#747474">
                <v:path arrowok="t"/>
              </v:shape>
            </v:group>
            <v:group style="position:absolute;left:6776;top:8438;width:2720;height:2" coordorigin="6776,8438" coordsize="2720,2">
              <v:shape style="position:absolute;left:6776;top:8438;width:2720;height:2" coordorigin="6776,8438" coordsize="2720,0" path="m6776,8438l9495,8438e" filled="f" stroked="t" strokeweight=".478842pt" strokecolor="#545454">
                <v:path arrowok="t"/>
              </v:shape>
            </v:group>
            <v:group style="position:absolute;left:9424;top:8438;width:2131;height:2" coordorigin="9424,8438" coordsize="2131,2">
              <v:shape style="position:absolute;left:9424;top:8438;width:2131;height:2" coordorigin="9424,8438" coordsize="2131,0" path="m9424,8438l11554,8438e" filled="f" stroked="t" strokeweight=".957683pt" strokecolor="#7C7C7C">
                <v:path arrowok="t"/>
              </v:shape>
            </v:group>
            <v:group style="position:absolute;left:287;top:9265;width:1427;height:2" coordorigin="287,9265" coordsize="1427,2">
              <v:shape style="position:absolute;left:287;top:9265;width:1427;height:2" coordorigin="287,9265" coordsize="1427,0" path="m287,9265l1714,9265e" filled="f" stroked="t" strokeweight=".718262pt" strokecolor="#707070">
                <v:path arrowok="t"/>
              </v:shape>
            </v:group>
            <v:group style="position:absolute;left:1657;top:9265;width:1317;height:2" coordorigin="1657,9265" coordsize="1317,2">
              <v:shape style="position:absolute;left:1657;top:9265;width:1317;height:2" coordorigin="1657,9265" coordsize="1317,0" path="m1657,9265l2974,9265e" filled="f" stroked="t" strokeweight=".478842pt" strokecolor="#3F3F3F">
                <v:path arrowok="t"/>
              </v:shape>
            </v:group>
            <v:group style="position:absolute;left:2361;top:8882;width:2;height:1265" coordorigin="2361,8882" coordsize="2,1265">
              <v:shape style="position:absolute;left:2361;top:8882;width:2;height:1265" coordorigin="2361,8882" coordsize="0,1265" path="m2361,10147l2361,8882e" filled="f" stroked="t" strokeweight=".478842pt" strokecolor="#383838">
                <v:path arrowok="t"/>
              </v:shape>
            </v:group>
            <v:group style="position:absolute;left:2916;top:9263;width:3352;height:2" coordorigin="2916,9263" coordsize="3352,2">
              <v:shape style="position:absolute;left:2916;top:9263;width:3352;height:2" coordorigin="2916,9263" coordsize="3352,0" path="m2916,9263l6268,9263e" filled="f" stroked="t" strokeweight=".478842pt" strokecolor="#545454">
                <v:path arrowok="t"/>
              </v:shape>
            </v:group>
            <v:group style="position:absolute;left:6129;top:9258;width:3390;height:2" coordorigin="6129,9258" coordsize="3390,2">
              <v:shape style="position:absolute;left:6129;top:9258;width:3390;height:2" coordorigin="6129,9258" coordsize="3390,0" path="m6129,9258l9519,9258e" filled="f" stroked="t" strokeweight=".957683pt" strokecolor="#777777">
                <v:path arrowok="t"/>
              </v:shape>
            </v:group>
            <v:group style="position:absolute;left:9438;top:9260;width:1120;height:2" coordorigin="9438,9260" coordsize="1120,2">
              <v:shape style="position:absolute;left:9438;top:9260;width:1120;height:2" coordorigin="9438,9260" coordsize="1120,0" path="m9438,9260l10558,9260e" filled="f" stroked="t" strokeweight=".478842pt" strokecolor="#3F3F3F">
                <v:path arrowok="t"/>
              </v:shape>
            </v:group>
            <v:group style="position:absolute;left:10501;top:9258;width:1058;height:2" coordorigin="10501,9258" coordsize="1058,2">
              <v:shape style="position:absolute;left:10501;top:9258;width:1058;height:2" coordorigin="10501,9258" coordsize="1058,0" path="m10501,9258l11559,9258e" filled="f" stroked="t" strokeweight=".478842pt" strokecolor="#676767">
                <v:path arrowok="t"/>
              </v:shape>
            </v:group>
            <v:group style="position:absolute;left:287;top:10121;width:1834;height:2" coordorigin="287,10121" coordsize="1834,2">
              <v:shape style="position:absolute;left:287;top:10121;width:1834;height:2" coordorigin="287,10121" coordsize="1834,0" path="m287,10121l2121,10121e" filled="f" stroked="t" strokeweight=".478842pt" strokecolor="#646464">
                <v:path arrowok="t"/>
              </v:shape>
            </v:group>
            <v:group style="position:absolute;left:2064;top:10118;width:306;height:2" coordorigin="2064,10118" coordsize="306,2">
              <v:shape style="position:absolute;left:2064;top:10118;width:306;height:2" coordorigin="2064,10118" coordsize="306,0" path="m2064,10118l2370,10118e" filled="f" stroked="t" strokeweight=".478842pt" strokecolor="#4B4B4B">
                <v:path arrowok="t"/>
              </v:shape>
            </v:group>
            <v:group style="position:absolute;left:2308;top:10116;width:7738;height:2" coordorigin="2308,10116" coordsize="7738,2">
              <v:shape style="position:absolute;left:2308;top:10116;width:7738;height:2" coordorigin="2308,10116" coordsize="7738,0" path="m2308,10116l10046,10116e" filled="f" stroked="t" strokeweight=".718262pt" strokecolor="#777777">
                <v:path arrowok="t"/>
              </v:shape>
            </v:group>
            <v:group style="position:absolute;left:9989;top:10114;width:570;height:2" coordorigin="9989,10114" coordsize="570,2">
              <v:shape style="position:absolute;left:9989;top:10114;width:570;height:2" coordorigin="9989,10114" coordsize="570,0" path="m9989,10114l10558,10114e" filled="f" stroked="t" strokeweight=".478842pt" strokecolor="#646464">
                <v:path arrowok="t"/>
              </v:shape>
            </v:group>
            <v:group style="position:absolute;left:10434;top:10116;width:1125;height:2" coordorigin="10434,10116" coordsize="1125,2">
              <v:shape style="position:absolute;left:10434;top:10116;width:1125;height:2" coordorigin="10434,10116" coordsize="1125,0" path="m10434,10116l11559,10116e" filled="f" stroked="t" strokeweight=".957683pt" strokecolor="#878787">
                <v:path arrowok="t"/>
              </v:shape>
            </v:group>
            <v:group style="position:absolute;left:287;top:10365;width:3433;height:2" coordorigin="287,10365" coordsize="3433,2">
              <v:shape style="position:absolute;left:287;top:10365;width:3433;height:2" coordorigin="287,10365" coordsize="3433,0" path="m287,10365l3721,10365e" filled="f" stroked="t" strokeweight=".718262pt" strokecolor="#747474">
                <v:path arrowok="t"/>
              </v:shape>
            </v:group>
            <v:group style="position:absolute;left:2064;top:10368;width:306;height:2" coordorigin="2064,10368" coordsize="306,2">
              <v:shape style="position:absolute;left:2064;top:10368;width:306;height:2" coordorigin="2064,10368" coordsize="306,0" path="m2064,10368l2370,10368e" filled="f" stroked="t" strokeweight=".478842pt" strokecolor="#5B5B5B">
                <v:path arrowok="t"/>
              </v:shape>
            </v:group>
            <v:group style="position:absolute;left:2363;top:10075;width:2;height:345" coordorigin="2363,10075" coordsize="2,345">
              <v:shape style="position:absolute;left:2363;top:10075;width:2;height:345" coordorigin="2363,10075" coordsize="0,345" path="m2363,10420l2363,10075e" filled="f" stroked="t" strokeweight=".718262pt" strokecolor="#4B4B4B">
                <v:path arrowok="t"/>
              </v:shape>
            </v:group>
            <v:group style="position:absolute;left:3663;top:10360;width:3333;height:2" coordorigin="3663,10360" coordsize="3333,2">
              <v:shape style="position:absolute;left:3663;top:10360;width:3333;height:2" coordorigin="3663,10360" coordsize="3333,0" path="m3663,10360l6996,10360e" filled="f" stroked="t" strokeweight=".478842pt" strokecolor="#575757">
                <v:path arrowok="t"/>
              </v:shape>
            </v:group>
            <v:group style="position:absolute;left:6938;top:10360;width:3620;height:2" coordorigin="6938,10360" coordsize="3620,2">
              <v:shape style="position:absolute;left:6938;top:10360;width:3620;height:2" coordorigin="6938,10360" coordsize="3620,0" path="m6938,10360l10558,10360e" filled="f" stroked="t" strokeweight=".957683pt" strokecolor="#7C7C7C">
                <v:path arrowok="t"/>
              </v:shape>
            </v:group>
            <v:group style="position:absolute;left:10501;top:10360;width:1058;height:2" coordorigin="10501,10360" coordsize="1058,2">
              <v:shape style="position:absolute;left:10501;top:10360;width:1058;height:2" coordorigin="10501,10360" coordsize="1058,0" path="m10501,10360l11559,10360e" filled="f" stroked="t" strokeweight=".478842pt" strokecolor="#646464">
                <v:path arrowok="t"/>
              </v:shape>
            </v:group>
            <v:group style="position:absolute;left:287;top:10610;width:1427;height:2" coordorigin="287,10610" coordsize="1427,2">
              <v:shape style="position:absolute;left:287;top:10610;width:1427;height:2" coordorigin="287,10610" coordsize="1427,0" path="m287,10610l1714,10610e" filled="f" stroked="t" strokeweight=".478842pt" strokecolor="#606060">
                <v:path arrowok="t"/>
              </v:shape>
            </v:group>
            <v:group style="position:absolute;left:2363;top:10296;width:2;height:2555" coordorigin="2363,10296" coordsize="2,2555">
              <v:shape style="position:absolute;left:2363;top:10296;width:2;height:2555" coordorigin="2363,10296" coordsize="0,2555" path="m2363,12850l2363,10296e" filled="f" stroked="t" strokeweight=".718262pt" strokecolor="#606060">
                <v:path arrowok="t"/>
              </v:shape>
            </v:group>
            <v:group style="position:absolute;left:1551;top:10607;width:5282;height:2" coordorigin="1551,10607" coordsize="5282,2">
              <v:shape style="position:absolute;left:1551;top:10607;width:5282;height:2" coordorigin="1551,10607" coordsize="5282,0" path="m1551,10607l6833,10607e" filled="f" stroked="t" strokeweight=".957683pt" strokecolor="#777777">
                <v:path arrowok="t"/>
              </v:shape>
            </v:group>
            <v:group style="position:absolute;left:6776;top:10605;width:2720;height:2" coordorigin="6776,10605" coordsize="2720,2">
              <v:shape style="position:absolute;left:6776;top:10605;width:2720;height:2" coordorigin="6776,10605" coordsize="2720,0" path="m6776,10605l9495,10605e" filled="f" stroked="t" strokeweight=".478842pt" strokecolor="#5B5B5B">
                <v:path arrowok="t"/>
              </v:shape>
            </v:group>
            <v:group style="position:absolute;left:9438;top:10605;width:2126;height:2" coordorigin="9438,10605" coordsize="2126,2">
              <v:shape style="position:absolute;left:9438;top:10605;width:2126;height:2" coordorigin="9438,10605" coordsize="2126,0" path="m9438,10605l11564,10605e" filled="f" stroked="t" strokeweight=".957683pt" strokecolor="#808080">
                <v:path arrowok="t"/>
              </v:shape>
            </v:group>
            <v:group style="position:absolute;left:299;top:10368;width:2;height:1083" coordorigin="299,10368" coordsize="2,1083">
              <v:shape style="position:absolute;left:299;top:10368;width:2;height:1083" coordorigin="299,10368" coordsize="0,1083" path="m299,11451l299,10368e" filled="f" stroked="t" strokeweight=".957683pt" strokecolor="#747474">
                <v:path arrowok="t"/>
              </v:shape>
            </v:group>
            <v:group style="position:absolute;left:790;top:11101;width:3883;height:2" coordorigin="790,11101" coordsize="3883,2">
              <v:shape style="position:absolute;left:790;top:11101;width:3883;height:2" coordorigin="790,11101" coordsize="3883,0" path="m790,11101l4673,11101e" filled="f" stroked="t" strokeweight=".957683pt" strokecolor="#7C7C7C">
                <v:path arrowok="t"/>
              </v:shape>
            </v:group>
            <v:group style="position:absolute;left:4616;top:11101;width:934;height:2" coordorigin="4616,11101" coordsize="934,2">
              <v:shape style="position:absolute;left:4616;top:11101;width:934;height:2" coordorigin="4616,11101" coordsize="934,0" path="m4616,11101l5550,11101e" filled="f" stroked="t" strokeweight=".478842pt" strokecolor="#545454">
                <v:path arrowok="t"/>
              </v:shape>
            </v:group>
            <v:group style="position:absolute;left:5492;top:11099;width:776;height:2" coordorigin="5492,11099" coordsize="776,2">
              <v:shape style="position:absolute;left:5492;top:11099;width:776;height:2" coordorigin="5492,11099" coordsize="776,0" path="m5492,11099l6268,11099e" filled="f" stroked="t" strokeweight=".478842pt" strokecolor="#707070">
                <v:path arrowok="t"/>
              </v:shape>
            </v:group>
            <v:group style="position:absolute;left:6211;top:11096;width:2179;height:2" coordorigin="6211,11096" coordsize="2179,2">
              <v:shape style="position:absolute;left:6211;top:11096;width:2179;height:2" coordorigin="6211,11096" coordsize="2179,0" path="m6211,11096l8389,11096e" filled="f" stroked="t" strokeweight=".478842pt" strokecolor="#4F4F4F">
                <v:path arrowok="t"/>
              </v:shape>
            </v:group>
            <v:group style="position:absolute;left:8332;top:11094;width:3232;height:2" coordorigin="8332,11094" coordsize="3232,2">
              <v:shape style="position:absolute;left:8332;top:11094;width:3232;height:2" coordorigin="8332,11094" coordsize="3232,0" path="m8332,11094l11564,11094e" filled="f" stroked="t" strokeweight=".718262pt" strokecolor="#777777">
                <v:path arrowok="t"/>
              </v:shape>
            </v:group>
            <v:group style="position:absolute;left:11557;top:7822;width:2;height:7880" coordorigin="11557,7822" coordsize="2,7880">
              <v:shape style="position:absolute;left:11557;top:7822;width:2;height:7880" coordorigin="11557,7822" coordsize="0,7880" path="m11557,15702l11557,7822e" filled="f" stroked="t" strokeweight=".478842pt" strokecolor="#707070">
                <v:path arrowok="t"/>
              </v:shape>
            </v:group>
            <v:group style="position:absolute;left:292;top:11341;width:4650;height:2" coordorigin="292,11341" coordsize="4650,2">
              <v:shape style="position:absolute;left:292;top:11341;width:4650;height:2" coordorigin="292,11341" coordsize="4650,0" path="m292,11341l4942,11341e" filled="f" stroked="t" strokeweight=".957683pt" strokecolor="#777777">
                <v:path arrowok="t"/>
              </v:shape>
            </v:group>
            <v:group style="position:absolute;left:4884;top:11338;width:3721;height:2" coordorigin="4884,11338" coordsize="3721,2">
              <v:shape style="position:absolute;left:4884;top:11338;width:3721;height:2" coordorigin="4884,11338" coordsize="3721,0" path="m4884,11338l8605,11338e" filled="f" stroked="t" strokeweight=".478842pt" strokecolor="#545454">
                <v:path arrowok="t"/>
              </v:shape>
            </v:group>
            <v:group style="position:absolute;left:8547;top:11333;width:3017;height:2" coordorigin="8547,11333" coordsize="3017,2">
              <v:shape style="position:absolute;left:8547;top:11333;width:3017;height:2" coordorigin="8547,11333" coordsize="3017,0" path="m8547,11333l11564,11333e" filled="f" stroked="t" strokeweight=".957683pt" strokecolor="#7C7C7C">
                <v:path arrowok="t"/>
              </v:shape>
            </v:group>
            <v:group style="position:absolute;left:1020;top:11341;width:2;height:240" coordorigin="1020,11341" coordsize="2,240">
              <v:shape style="position:absolute;left:1020;top:11341;width:2;height:240" coordorigin="1020,11341" coordsize="0,240" path="m1020,11580l1020,11341e" filled="f" stroked="t" strokeweight=".239421pt" strokecolor="#838383">
                <v:path arrowok="t"/>
              </v:shape>
            </v:group>
            <v:group style="position:absolute;left:292;top:11587;width:1432;height:2" coordorigin="292,11587" coordsize="1432,2">
              <v:shape style="position:absolute;left:292;top:11587;width:1432;height:2" coordorigin="292,11587" coordsize="1432,0" path="m292,11587l1724,11587e" filled="f" stroked="t" strokeweight=".478842pt" strokecolor="#606060">
                <v:path arrowok="t"/>
              </v:shape>
            </v:group>
            <v:group style="position:absolute;left:1690;top:11331;width:2;height:403" coordorigin="1690,11331" coordsize="2,403">
              <v:shape style="position:absolute;left:1690;top:11331;width:2;height:403" coordorigin="1690,11331" coordsize="0,403" path="m1690,11734l1690,11331e" filled="f" stroked="t" strokeweight=".957683pt" strokecolor="#606060">
                <v:path arrowok="t"/>
              </v:shape>
            </v:group>
            <v:group style="position:absolute;left:1628;top:11585;width:6148;height:2" coordorigin="1628,11585" coordsize="6148,2">
              <v:shape style="position:absolute;left:1628;top:11585;width:6148;height:2" coordorigin="1628,11585" coordsize="6148,0" path="m1628,11585l7776,11585e" filled="f" stroked="t" strokeweight=".957683pt" strokecolor="#777777">
                <v:path arrowok="t"/>
              </v:shape>
            </v:group>
            <v:group style="position:absolute;left:7398;top:11331;width:2;height:762" coordorigin="7398,11331" coordsize="2,762">
              <v:shape style="position:absolute;left:7398;top:11331;width:2;height:762" coordorigin="7398,11331" coordsize="0,762" path="m7398,12093l7398,11331e" filled="f" stroked="t" strokeweight=".957683pt" strokecolor="#646464">
                <v:path arrowok="t"/>
              </v:shape>
            </v:group>
            <v:group style="position:absolute;left:7422;top:11583;width:1183;height:2" coordorigin="7422,11583" coordsize="1183,2">
              <v:shape style="position:absolute;left:7422;top:11583;width:1183;height:2" coordorigin="7422,11583" coordsize="1183,0" path="m7422,11583l8605,11583e" filled="f" stroked="t" strokeweight=".718262pt" strokecolor="#777777">
                <v:path arrowok="t"/>
              </v:shape>
            </v:group>
            <v:group style="position:absolute;left:8547;top:11580;width:2011;height:2" coordorigin="8547,11580" coordsize="2011,2">
              <v:shape style="position:absolute;left:8547;top:11580;width:2011;height:2" coordorigin="8547,11580" coordsize="2011,0" path="m8547,11580l10558,11580e" filled="f" stroked="t" strokeweight=".478842pt" strokecolor="#4B4B4B">
                <v:path arrowok="t"/>
              </v:shape>
            </v:group>
            <v:group style="position:absolute;left:10501;top:11578;width:1063;height:2" coordorigin="10501,11578" coordsize="1063,2">
              <v:shape style="position:absolute;left:10501;top:11578;width:1063;height:2" coordorigin="10501,11578" coordsize="1063,0" path="m10501,11578l11564,11578e" filled="f" stroked="t" strokeweight=".478842pt" strokecolor="#777777">
                <v:path arrowok="t"/>
              </v:shape>
            </v:group>
            <v:group style="position:absolute;left:11559;top:11312;width:2;height:1021" coordorigin="11559,11312" coordsize="2,1021">
              <v:shape style="position:absolute;left:11559;top:11312;width:2;height:1021" coordorigin="11559,11312" coordsize="0,1021" path="m11559,12333l11559,11312e" filled="f" stroked="t" strokeweight=".478842pt" strokecolor="#4F4F4F">
                <v:path arrowok="t"/>
              </v:shape>
            </v:group>
            <v:group style="position:absolute;left:309;top:11537;width:2;height:4865" coordorigin="309,11537" coordsize="2,4865">
              <v:shape style="position:absolute;left:309;top:11537;width:2;height:4865" coordorigin="309,11537" coordsize="0,4865" path="m309,16402l309,11537e" filled="f" stroked="t" strokeweight=".478842pt" strokecolor="#3B3B3B">
                <v:path arrowok="t"/>
              </v:shape>
            </v:group>
            <v:group style="position:absolute;left:1020;top:11566;width:2;height:498" coordorigin="1020,11566" coordsize="2,498">
              <v:shape style="position:absolute;left:1020;top:11566;width:2;height:498" coordorigin="1020,11566" coordsize="0,498" path="m1020,12064l1020,11566e" filled="f" stroked="t" strokeweight=".239421pt" strokecolor="#575757">
                <v:path arrowok="t"/>
              </v:shape>
            </v:group>
            <v:group style="position:absolute;left:1695;top:11331;width:2;height:5066" coordorigin="1695,11331" coordsize="2,5066">
              <v:shape style="position:absolute;left:1695;top:11331;width:2;height:5066" coordorigin="1695,11331" coordsize="0,5066" path="m1695,16397l1695,11331e" filled="f" stroked="t" strokeweight=".478842pt" strokecolor="#3F3F3F">
                <v:path arrowok="t"/>
              </v:shape>
            </v:group>
            <v:group style="position:absolute;left:1020;top:12064;width:2;height:1419" coordorigin="1020,12064" coordsize="2,1419">
              <v:shape style="position:absolute;left:1020;top:12064;width:2;height:1419" coordorigin="1020,12064" coordsize="0,1419" path="m1020,13483l1020,12064e" filled="f" stroked="t" strokeweight=".239421pt" strokecolor="#000000">
                <v:path arrowok="t"/>
              </v:shape>
            </v:group>
            <v:group style="position:absolute;left:1695;top:12036;width:2;height:1476" coordorigin="1695,12036" coordsize="2,1476">
              <v:shape style="position:absolute;left:1695;top:12036;width:2;height:1476" coordorigin="1695,12036" coordsize="0,1476" path="m1695,13512l1695,12036e" filled="f" stroked="t" strokeweight=".478842pt" strokecolor="#383838">
                <v:path arrowok="t"/>
              </v:shape>
            </v:group>
            <v:group style="position:absolute;left:7403;top:12036;width:2;height:815" coordorigin="7403,12036" coordsize="2,815">
              <v:shape style="position:absolute;left:7403;top:12036;width:2;height:815" coordorigin="7403,12036" coordsize="0,815" path="m7403,12850l7403,12036e" filled="f" stroked="t" strokeweight=".478842pt" strokecolor="#383838">
                <v:path arrowok="t"/>
              </v:shape>
            </v:group>
            <v:group style="position:absolute;left:2365;top:12793;width:2;height:719" coordorigin="2365,12793" coordsize="2,719">
              <v:shape style="position:absolute;left:2365;top:12793;width:2;height:719" coordorigin="2365,12793" coordsize="0,719" path="m2365,13512l2365,12793e" filled="f" stroked="t" strokeweight=".718262pt" strokecolor="#7C7C7C">
                <v:path arrowok="t"/>
              </v:shape>
            </v:group>
            <v:group style="position:absolute;left:7410;top:12793;width:2;height:911" coordorigin="7410,12793" coordsize="2,911">
              <v:shape style="position:absolute;left:7410;top:12793;width:2;height:911" coordorigin="7410,12793" coordsize="0,911" path="m7410,13704l7410,12793e" filled="f" stroked="t" strokeweight=".718262pt" strokecolor="#5B5B5B">
                <v:path arrowok="t"/>
              </v:shape>
            </v:group>
            <v:group style="position:absolute;left:1020;top:13483;width:2;height:374" coordorigin="1020,13483" coordsize="2,374">
              <v:shape style="position:absolute;left:1020;top:13483;width:2;height:374" coordorigin="1020,13483" coordsize="0,374" path="m1020,13857l1020,13483e" filled="f" stroked="t" strokeweight=".239421pt" strokecolor="#878787">
                <v:path arrowok="t"/>
              </v:shape>
            </v:group>
            <v:group style="position:absolute;left:302;top:13682;width:1820;height:2" coordorigin="302,13682" coordsize="1820,2">
              <v:shape style="position:absolute;left:302;top:13682;width:1820;height:2" coordorigin="302,13682" coordsize="1820,0" path="m302,13682l2121,13682e" filled="f" stroked="t" strokeweight=".957683pt" strokecolor="#838383">
                <v:path arrowok="t"/>
              </v:shape>
            </v:group>
            <v:group style="position:absolute;left:2064;top:13684;width:311;height:2" coordorigin="2064,13684" coordsize="311,2">
              <v:shape style="position:absolute;left:2064;top:13684;width:311;height:2" coordorigin="2064,13684" coordsize="311,0" path="m2064,13684l2375,13684e" filled="f" stroked="t" strokeweight=".478842pt" strokecolor="#5B5B5B">
                <v:path arrowok="t"/>
              </v:shape>
            </v:group>
            <v:group style="position:absolute;left:2368;top:13454;width:2;height:259" coordorigin="2368,13454" coordsize="2,259">
              <v:shape style="position:absolute;left:2368;top:13454;width:2;height:259" coordorigin="2368,13454" coordsize="0,259" path="m2368,13713l2368,13454e" filled="f" stroked="t" strokeweight=".478842pt" strokecolor="#676767">
                <v:path arrowok="t"/>
              </v:shape>
            </v:group>
            <v:group style="position:absolute;left:2303;top:13680;width:81;height:2" coordorigin="2303,13680" coordsize="81,2">
              <v:shape style="position:absolute;left:2303;top:13680;width:81;height:2" coordorigin="2303,13680" coordsize="81,0" path="m2303,13680l2385,13680e" filled="f" stroked="t" strokeweight=".718262pt" strokecolor="#676767">
                <v:path arrowok="t"/>
              </v:shape>
            </v:group>
            <v:group style="position:absolute;left:11562;top:13454;width:2;height:1385" coordorigin="11562,13454" coordsize="2,1385">
              <v:shape style="position:absolute;left:11562;top:13454;width:2;height:1385" coordorigin="11562,13454" coordsize="0,1385" path="m11562,14840l11562,13454e" filled="f" stroked="t" strokeweight=".478842pt" strokecolor="#747474">
                <v:path arrowok="t"/>
              </v:shape>
            </v:group>
            <v:group style="position:absolute;left:309;top:13522;width:2;height:364" coordorigin="309,13522" coordsize="2,364">
              <v:shape style="position:absolute;left:309;top:13522;width:2;height:364" coordorigin="309,13522" coordsize="0,364" path="m309,13886l309,13522e" filled="f" stroked="t" strokeweight=".718262pt" strokecolor="#575757">
                <v:path arrowok="t"/>
              </v:shape>
            </v:group>
            <v:group style="position:absolute;left:2368;top:13641;width:2;height:1419" coordorigin="2368,13641" coordsize="2,1419">
              <v:shape style="position:absolute;left:2368;top:13641;width:2;height:1419" coordorigin="2368,13641" coordsize="0,1419" path="m2368,15060l2368,13641e" filled="f" stroked="t" strokeweight=".478842pt" strokecolor="#747474">
                <v:path arrowok="t"/>
              </v:shape>
            </v:group>
            <v:group style="position:absolute;left:7415;top:13584;width:2;height:2804" coordorigin="7415,13584" coordsize="2,2804">
              <v:shape style="position:absolute;left:7415;top:13584;width:2;height:2804" coordorigin="7415,13584" coordsize="0,2804" path="m7415,16388l7415,13584e" filled="f" stroked="t" strokeweight=".957683pt" strokecolor="#707070">
                <v:path arrowok="t"/>
              </v:shape>
            </v:group>
            <v:group style="position:absolute;left:1020;top:13857;width:2;height:1505" coordorigin="1020,13857" coordsize="2,1505">
              <v:shape style="position:absolute;left:1020;top:13857;width:2;height:1505" coordorigin="1020,13857" coordsize="0,1505" path="m1020,15362l1020,13857e" filled="f" stroked="t" strokeweight=".239421pt" strokecolor="#000000">
                <v:path arrowok="t"/>
              </v:shape>
            </v:group>
            <v:group style="position:absolute;left:1700;top:14193;width:2;height:1198" coordorigin="1700,14193" coordsize="2,1198">
              <v:shape style="position:absolute;left:1700;top:14193;width:2;height:1198" coordorigin="1700,14193" coordsize="0,1198" path="m1700,15391l1700,14193e" filled="f" stroked="t" strokeweight=".478842pt" strokecolor="#232323">
                <v:path arrowok="t"/>
              </v:shape>
            </v:group>
            <v:group style="position:absolute;left:3491;top:14303;width:2;height:326" coordorigin="3491,14303" coordsize="2,326">
              <v:shape style="position:absolute;left:3491;top:14303;width:2;height:326" coordorigin="3491,14303" coordsize="0,326" path="m3491,14629l3491,14303e" filled="f" stroked="t" strokeweight="1.197104pt" strokecolor="#282B70">
                <v:path arrowok="t"/>
              </v:shape>
            </v:group>
            <v:group style="position:absolute;left:311;top:14375;width:2;height:685" coordorigin="311,14375" coordsize="2,685">
              <v:shape style="position:absolute;left:311;top:14375;width:2;height:685" coordorigin="311,14375" coordsize="0,685" path="m311,15060l311,14375e" filled="f" stroked="t" strokeweight=".478842pt" strokecolor="#232323">
                <v:path arrowok="t"/>
              </v:shape>
            </v:group>
            <v:group style="position:absolute;left:2988;top:14811;width:522;height:2" coordorigin="2988,14811" coordsize="522,2">
              <v:shape style="position:absolute;left:2988;top:14811;width:522;height:2" coordorigin="2988,14811" coordsize="522,0" path="m2988,14811l3510,14811e" filled="f" stroked="t" strokeweight="1.436525pt" strokecolor="#3F4890">
                <v:path arrowok="t"/>
              </v:shape>
            </v:group>
            <v:group style="position:absolute;left:3472;top:14437;width:2;height:436" coordorigin="3472,14437" coordsize="2,436">
              <v:shape style="position:absolute;left:3472;top:14437;width:2;height:436" coordorigin="3472,14437" coordsize="0,436" path="m3472,14873l3472,14437e" filled="f" stroked="t" strokeweight="1.436525pt" strokecolor="#282F70">
                <v:path arrowok="t"/>
              </v:shape>
            </v:group>
            <v:group style="position:absolute;left:3409;top:14782;width:311;height:2" coordorigin="3409,14782" coordsize="311,2">
              <v:shape style="position:absolute;left:3409;top:14782;width:311;height:2" coordorigin="3409,14782" coordsize="311,0" path="m3409,14782l3721,14782e" filled="f" stroked="t" strokeweight="1.436525pt" strokecolor="#38448C">
                <v:path arrowok="t"/>
              </v:shape>
            </v:group>
            <v:group style="position:absolute;left:3582;top:14808;width:690;height:2" coordorigin="3582,14808" coordsize="690,2">
              <v:shape style="position:absolute;left:3582;top:14808;width:690;height:2" coordorigin="3582,14808" coordsize="690,0" path="m3582,14808l4271,14808e" filled="f" stroked="t" strokeweight="2.394208pt" strokecolor="#344493">
                <v:path arrowok="t"/>
              </v:shape>
            </v:group>
            <v:group style="position:absolute;left:11562;top:14782;width:2;height:609" coordorigin="11562,14782" coordsize="2,609">
              <v:shape style="position:absolute;left:11562;top:14782;width:2;height:609" coordorigin="11562,14782" coordsize="0,609" path="m11562,15391l11562,14782e" filled="f" stroked="t" strokeweight=".478842pt" strokecolor="#909090">
                <v:path arrowok="t"/>
              </v:shape>
            </v:group>
            <v:group style="position:absolute;left:2368;top:15003;width:2;height:1395" coordorigin="2368,15003" coordsize="2,1395">
              <v:shape style="position:absolute;left:2368;top:15003;width:2;height:1395" coordorigin="2368,15003" coordsize="0,1395" path="m2368,16397l2368,15003e" filled="f" stroked="t" strokeweight=".478842pt" strokecolor="#878787">
                <v:path arrowok="t"/>
              </v:shape>
            </v:group>
            <v:group style="position:absolute;left:306;top:16388;width:747;height:2" coordorigin="306,16388" coordsize="747,2">
              <v:shape style="position:absolute;left:306;top:16388;width:747;height:2" coordorigin="306,16388" coordsize="747,0" path="m306,16388l1053,16388e" filled="f" stroked="t" strokeweight=".478842pt" strokecolor="#5B5B5B">
                <v:path arrowok="t"/>
              </v:shape>
            </v:group>
            <v:group style="position:absolute;left:314;top:15333;width:2;height:1069" coordorigin="314,15333" coordsize="2,1069">
              <v:shape style="position:absolute;left:314;top:15333;width:2;height:1069" coordorigin="314,15333" coordsize="0,1069" path="m314,16402l314,15333e" filled="f" stroked="t" strokeweight=".478842pt" strokecolor="#4F4F4F">
                <v:path arrowok="t"/>
              </v:shape>
            </v:group>
            <v:group style="position:absolute;left:1020;top:15362;width:2;height:1021" coordorigin="1020,15362" coordsize="2,1021">
              <v:shape style="position:absolute;left:1020;top:15362;width:2;height:1021" coordorigin="1020,15362" coordsize="0,1021" path="m1020,16383l1020,15362e" filled="f" stroked="t" strokeweight=".239421pt" strokecolor="#4F4F4F">
                <v:path arrowok="t"/>
              </v:shape>
            </v:group>
            <v:group style="position:absolute;left:1702;top:11331;width:2;height:5066" coordorigin="1702,11331" coordsize="2,5066">
              <v:shape style="position:absolute;left:1702;top:11331;width:2;height:5066" coordorigin="1702,11331" coordsize="0,5066" path="m1702,16397l1702,11331e" filled="f" stroked="t" strokeweight=".478842pt" strokecolor="#3B3B3B">
                <v:path arrowok="t"/>
              </v:shape>
            </v:group>
            <v:group style="position:absolute;left:991;top:16383;width:6005;height:2" coordorigin="991,16383" coordsize="6005,2">
              <v:shape style="position:absolute;left:991;top:16383;width:6005;height:2" coordorigin="991,16383" coordsize="6005,0" path="m991,16383l6996,16383e" filled="f" stroked="t" strokeweight=".957683pt" strokecolor="#7C7C7C">
                <v:path arrowok="t"/>
              </v:shape>
            </v:group>
            <v:group style="position:absolute;left:6938;top:16381;width:2231;height:2" coordorigin="6938,16381" coordsize="2231,2">
              <v:shape style="position:absolute;left:6938;top:16381;width:2231;height:2" coordorigin="6938,16381" coordsize="2231,0" path="m6938,16381l9170,16381e" filled="f" stroked="t" strokeweight=".478842pt" strokecolor="#606060">
                <v:path arrowok="t"/>
              </v:shape>
            </v:group>
            <v:group style="position:absolute;left:9112;top:16378;width:934;height:2" coordorigin="9112,16378" coordsize="934,2">
              <v:shape style="position:absolute;left:9112;top:16378;width:934;height:2" coordorigin="9112,16378" coordsize="934,0" path="m9112,16378l10046,16378e" filled="f" stroked="t" strokeweight=".478842pt" strokecolor="#484848">
                <v:path arrowok="t"/>
              </v:shape>
            </v:group>
            <v:group style="position:absolute;left:9989;top:16381;width:1595;height:2" coordorigin="9989,16381" coordsize="1595,2">
              <v:shape style="position:absolute;left:9989;top:16381;width:1595;height:2" coordorigin="9989,16381" coordsize="1595,0" path="m9989,16381l11583,16381e" filled="f" stroked="t" strokeweight=".957683pt" strokecolor="#808080">
                <v:path arrowok="t"/>
              </v:shape>
            </v:group>
            <v:group style="position:absolute;left:11531;top:15362;width:2;height:1021" coordorigin="11531,15362" coordsize="2,1021">
              <v:shape style="position:absolute;left:11531;top:15362;width:2;height:1021" coordorigin="11531,15362" coordsize="0,1021" path="m11531,16383l11531,15362e" filled="f" stroked="t" strokeweight=".239421pt" strokecolor="#8080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9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9"/>
        </w:rPr>
      </w:r>
      <w:r>
        <w:rPr>
          <w:rFonts w:ascii="Arial" w:hAnsi="Arial" w:cs="Arial" w:eastAsia="Arial"/>
          <w:sz w:val="37"/>
          <w:szCs w:val="37"/>
          <w:color w:val="4B4B4B"/>
          <w:spacing w:val="0"/>
          <w:w w:val="100"/>
          <w:position w:val="4"/>
        </w:rPr>
        <w:t>.</w:t>
      </w:r>
      <w:r>
        <w:rPr>
          <w:rFonts w:ascii="Arial" w:hAnsi="Arial" w:cs="Arial" w:eastAsia="Arial"/>
          <w:sz w:val="37"/>
          <w:szCs w:val="37"/>
          <w:color w:val="4B4B4B"/>
          <w:spacing w:val="6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1"/>
          <w:w w:val="100"/>
          <w:b/>
          <w:bCs/>
          <w:position w:val="2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2F3131"/>
          <w:spacing w:val="0"/>
          <w:w w:val="100"/>
          <w:b/>
          <w:bCs/>
          <w:position w:val="2"/>
        </w:rPr>
        <w:t>ıi</w:t>
      </w:r>
      <w:r>
        <w:rPr>
          <w:rFonts w:ascii="Times New Roman" w:hAnsi="Times New Roman" w:cs="Times New Roman" w:eastAsia="Times New Roman"/>
          <w:sz w:val="29"/>
          <w:szCs w:val="29"/>
          <w:color w:val="2F3131"/>
          <w:spacing w:val="-18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3131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F3131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2F3131"/>
          <w:spacing w:val="0"/>
          <w:w w:val="104"/>
          <w:b/>
          <w:bCs/>
          <w:position w:val="-3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4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B4B4B"/>
          <w:spacing w:val="5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3131"/>
          <w:spacing w:val="0"/>
          <w:w w:val="100"/>
        </w:rPr>
        <w:t>faiv</w:t>
      </w:r>
      <w:r>
        <w:rPr>
          <w:rFonts w:ascii="Arial" w:hAnsi="Arial" w:cs="Arial" w:eastAsia="Arial"/>
          <w:sz w:val="19"/>
          <w:szCs w:val="19"/>
          <w:color w:val="2F3131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3131"/>
          <w:spacing w:val="-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3131"/>
          <w:spacing w:val="0"/>
          <w:w w:val="84"/>
        </w:rPr>
        <w:t>Kuze</w:t>
      </w:r>
      <w:r>
        <w:rPr>
          <w:rFonts w:ascii="Arial" w:hAnsi="Arial" w:cs="Arial" w:eastAsia="Arial"/>
          <w:sz w:val="19"/>
          <w:szCs w:val="19"/>
          <w:color w:val="2F3131"/>
          <w:spacing w:val="0"/>
          <w:w w:val="85"/>
        </w:rPr>
        <w:t>)</w:t>
      </w:r>
      <w:r>
        <w:rPr>
          <w:rFonts w:ascii="Arial" w:hAnsi="Arial" w:cs="Arial" w:eastAsia="Arial"/>
          <w:sz w:val="19"/>
          <w:szCs w:val="19"/>
          <w:color w:val="2F3131"/>
          <w:spacing w:val="0"/>
          <w:w w:val="84"/>
        </w:rPr>
        <w:t>.!</w:t>
      </w:r>
      <w:r>
        <w:rPr>
          <w:rFonts w:ascii="Arial" w:hAnsi="Arial" w:cs="Arial" w:eastAsia="Arial"/>
          <w:sz w:val="19"/>
          <w:szCs w:val="19"/>
          <w:color w:val="2F3131"/>
          <w:spacing w:val="-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3131"/>
          <w:spacing w:val="0"/>
          <w:w w:val="100"/>
        </w:rPr>
        <w:t>8ölge</w:t>
      </w:r>
      <w:r>
        <w:rPr>
          <w:rFonts w:ascii="Arial" w:hAnsi="Arial" w:cs="Arial" w:eastAsia="Arial"/>
          <w:sz w:val="19"/>
          <w:szCs w:val="19"/>
          <w:color w:val="2F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60"/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7" w:lineRule="exact"/>
        <w:ind w:left="3579" w:right="-20"/>
        <w:jc w:val="left"/>
        <w:tabs>
          <w:tab w:pos="1010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873825pt;margin-top:-19.920740pt;width:268.001409pt;height:43.0pt;mso-position-horizontal-relative:page;mso-position-vertical-relative:paragraph;z-index:-12552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tabs>
                      <w:tab w:pos="256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62626"/>
                      <w:spacing w:val="0"/>
                      <w:w w:val="16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62626"/>
                      <w:spacing w:val="0"/>
                      <w:w w:val="100"/>
                      <w:b/>
                      <w:bCs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62626"/>
                      <w:spacing w:val="0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  <w:position w:val="18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33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  <w:position w:val="18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15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4"/>
                      <w:position w:val="18"/>
                    </w:rPr>
                    <w:t>BE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7"/>
                      <w:w w:val="104"/>
                      <w:position w:val="18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45656"/>
                      <w:spacing w:val="0"/>
                      <w:w w:val="88"/>
                      <w:position w:val="1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45656"/>
                      <w:spacing w:val="-24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  <w:position w:val="18"/>
                    </w:rPr>
                    <w:t>DİY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-19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45656"/>
                      <w:spacing w:val="-4"/>
                      <w:w w:val="100"/>
                      <w:position w:val="1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  <w:position w:val="18"/>
                    </w:rPr>
                    <w:t>Sİ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52"/>
          <w:position w:val="0"/>
        </w:rPr>
        <w:t>..</w:t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52"/>
          <w:position w:val="0"/>
        </w:rPr>
        <w:t>  </w:t>
      </w:r>
      <w:r>
        <w:rPr>
          <w:rFonts w:ascii="Arial" w:hAnsi="Arial" w:cs="Arial" w:eastAsia="Arial"/>
          <w:sz w:val="29"/>
          <w:szCs w:val="29"/>
          <w:color w:val="383838"/>
          <w:spacing w:val="18"/>
          <w:w w:val="5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57"/>
          <w:position w:val="-6"/>
        </w:rPr>
        <w:t>"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903" w:right="-20"/>
        <w:jc w:val="left"/>
        <w:tabs>
          <w:tab w:pos="3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514355pt;margin-top:5.912733pt;width:52.030127pt;height:7.5pt;mso-position-horizontal-relative:page;mso-position-vertical-relative:paragraph;z-index:-1255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62626"/>
                      <w:spacing w:val="0"/>
                      <w:w w:val="104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23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1"/>
        </w:rPr>
        <w:t>Müda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92" w:lineRule="exact"/>
        <w:ind w:left="678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5"/>
          <w:position w:val="-1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638136" w:type="dxa"/>
      </w:tblPr>
      <w:tblGrid/>
      <w:tr>
        <w:trPr>
          <w:trHeight w:val="221" w:hRule="exact"/>
        </w:trPr>
        <w:tc>
          <w:tcPr>
            <w:tcW w:w="1085" w:type="dxa"/>
            <w:tcBorders>
              <w:top w:val="nil" w:sz="6" w:space="0" w:color="auto"/>
              <w:bottom w:val="single" w:sz="7.6583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19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w w:val="104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61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212" w:type="dxa"/>
            <w:tcBorders>
              <w:top w:val="single" w:sz="7.658384" w:space="0" w:color="5B5B5B"/>
              <w:bottom w:val="single" w:sz="7.6583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0" w:lineRule="exact"/>
              <w:ind w:left="19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0"/>
                <w:w w:val="11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-5"/>
                <w:w w:val="11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17"/>
                <w:position w:val="-1"/>
              </w:rPr>
              <w:t>12.05.2017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82" w:type="dxa"/>
            <w:tcBorders>
              <w:top w:val="single" w:sz="7.658384" w:space="0" w:color="5B5B5B"/>
              <w:bottom w:val="single" w:sz="7.6583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5" w:lineRule="exact"/>
              <w:ind w:left="106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190" w:type="dxa"/>
            <w:tcBorders>
              <w:top w:val="single" w:sz="7.658384" w:space="0" w:color="5B5B5B"/>
              <w:bottom w:val="single" w:sz="7.6583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5" w:lineRule="exact"/>
              <w:ind w:left="15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10"/>
                <w:w w:val="52"/>
              </w:rPr>
              <w:t>[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1"/>
              </w:rPr>
              <w:t>Bildi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0"/>
                <w:w w:val="102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0"/>
                <w:w w:val="62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03"/>
              </w:rPr>
              <w:t>10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33" w:type="dxa"/>
            <w:tcBorders>
              <w:top w:val="nil" w:sz="6" w:space="0" w:color="auto"/>
              <w:bottom w:val="single" w:sz="3.829192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356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w w:val="96"/>
              </w:rPr>
              <w:t>[Bildi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11"/>
                <w:w w:val="97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0"/>
                <w:w w:val="74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1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41"/>
                <w:w w:val="11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10"/>
              </w:rPr>
              <w:t>15.15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95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829192" w:space="0" w:color="575757"/>
            </w:tcBorders>
          </w:tcPr>
          <w:p>
            <w:pPr>
              <w:spacing w:before="1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rreı: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7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1085" w:type="dxa"/>
            <w:tcBorders>
              <w:top w:val="single" w:sz="7.658384" w:space="0" w:color="5B5B5B"/>
              <w:bottom w:val="single" w:sz="5.7437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2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5"/>
                <w:w w:val="91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0"/>
                <w:w w:val="105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0"/>
                <w:w w:val="106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10"/>
                <w:w w:val="105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0"/>
                <w:w w:val="89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212" w:type="dxa"/>
            <w:tcBorders>
              <w:top w:val="single" w:sz="7.658384" w:space="0" w:color="5B5B5B"/>
              <w:bottom w:val="single" w:sz="3.829192" w:space="0" w:color="2F2F2F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5" w:lineRule="exact"/>
              <w:ind w:left="19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7C7C7C"/>
                <w:spacing w:val="0"/>
                <w:w w:val="15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C7C7C"/>
                <w:spacing w:val="-34"/>
                <w:w w:val="15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06"/>
              </w:rPr>
              <w:t>12.05.2017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82" w:type="dxa"/>
            <w:tcBorders>
              <w:top w:val="single" w:sz="7.658384" w:space="0" w:color="5B5B5B"/>
              <w:bottom w:val="single" w:sz="7.658384" w:space="0" w:color="5B5B5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2190" w:type="dxa"/>
            <w:tcBorders>
              <w:top w:val="single" w:sz="7.658384" w:space="0" w:color="5B5B5B"/>
              <w:bottom w:val="single" w:sz="7.6583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195" w:lineRule="exact"/>
              <w:ind w:left="148" w:right="-20"/>
              <w:jc w:val="left"/>
              <w:tabs>
                <w:tab w:pos="13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w w:val="70"/>
                <w:position w:val="-1"/>
              </w:rPr>
              <w:t>IK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-9"/>
                <w:w w:val="7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4"/>
                <w:w w:val="96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8"/>
                <w:w w:val="109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89"/>
                <w:position w:val="-1"/>
              </w:rPr>
              <w:t>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2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0"/>
                <w:w w:val="116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-5"/>
                <w:w w:val="116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16"/>
                <w:position w:val="0"/>
              </w:rPr>
              <w:t>3004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33" w:type="dxa"/>
            <w:tcBorders>
              <w:top w:val="single" w:sz="3.829192" w:space="0" w:color="444444"/>
              <w:bottom w:val="single" w:sz="5.7437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35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w w:val="85"/>
              </w:rPr>
              <w:t>[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w w:val="84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0"/>
                <w:w w:val="62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00"/>
              </w:rPr>
              <w:t>ldi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0"/>
                <w:w w:val="92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0"/>
                <w:w w:val="91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656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2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950" w:type="dxa"/>
            <w:tcBorders>
              <w:top w:val="nil" w:sz="6" w:space="0" w:color="auto"/>
              <w:bottom w:val="single" w:sz="7.658384" w:space="0" w:color="646464"/>
              <w:left w:val="nil" w:sz="6" w:space="0" w:color="auto"/>
              <w:right w:val="single" w:sz="3.829192" w:space="0" w:color="575757"/>
            </w:tcBorders>
          </w:tcPr>
          <w:p>
            <w:pPr/>
            <w:rPr/>
          </w:p>
        </w:tc>
      </w:tr>
    </w:tbl>
    <w:p>
      <w:pPr>
        <w:spacing w:before="0" w:after="0" w:line="183" w:lineRule="exact"/>
        <w:ind w:left="16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31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6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tb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3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1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3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dd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2"/>
          <w:w w:val="11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salon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7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9"/>
          <w:w w:val="10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6"/>
          <w:w w:val="11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54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6"/>
          <w:w w:val="108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156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26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6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8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9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salon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9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49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6"/>
          <w:w w:val="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50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1"/>
          <w:w w:val="113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52" w:right="-20"/>
        <w:jc w:val="left"/>
        <w:tabs>
          <w:tab w:pos="1380" w:val="left"/>
          <w:tab w:pos="3880" w:val="left"/>
          <w:tab w:pos="6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1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9"/>
          <w:position w:val="1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5"/>
          <w:w w:val="103"/>
          <w:position w:val="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1"/>
        </w:rPr>
        <w:t>mariti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56" w:right="-20"/>
        <w:jc w:val="left"/>
        <w:tabs>
          <w:tab w:pos="372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8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41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3699" w:right="810"/>
        <w:jc w:val="center"/>
        <w:tabs>
          <w:tab w:pos="686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0.197357pt;margin-top:4.148249pt;width:3.74504pt;height:26pt;mso-position-horizontal-relative:page;mso-position-vertical-relative:paragraph;z-index:-1255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89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6"/>
          <w:w w:val="11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8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6"/>
          <w:w w:val="11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8"/>
          <w:w w:val="8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0"/>
          <w:w w:val="368"/>
        </w:rPr>
        <w:t>...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-12"/>
          <w:w w:val="368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383838"/>
          <w:spacing w:val="-8"/>
          <w:w w:val="443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0"/>
          <w:w w:val="378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-12"/>
          <w:w w:val="378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383838"/>
          <w:spacing w:val="-1"/>
          <w:w w:val="355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0"/>
          <w:w w:val="372"/>
        </w:rPr>
        <w:t>....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-8"/>
          <w:w w:val="372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383838"/>
          <w:spacing w:val="0"/>
          <w:w w:val="374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383838"/>
          <w:spacing w:val="-6"/>
          <w:w w:val="374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0"/>
          <w:w w:val="365"/>
        </w:rPr>
        <w:t>...............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-6"/>
          <w:w w:val="365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0"/>
          <w:w w:val="90"/>
          <w:b/>
          <w:bCs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45656"/>
          <w:spacing w:val="0"/>
          <w:w w:val="348"/>
          <w:b/>
          <w:bCs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54565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C7C7C"/>
          <w:spacing w:val="0"/>
          <w:w w:val="347"/>
          <w:b/>
          <w:bCs/>
        </w:rPr>
        <w:t>...</w:t>
      </w:r>
      <w:r>
        <w:rPr>
          <w:rFonts w:ascii="Times New Roman" w:hAnsi="Times New Roman" w:cs="Times New Roman" w:eastAsia="Times New Roman"/>
          <w:sz w:val="5"/>
          <w:szCs w:val="5"/>
          <w:color w:val="7C7C7C"/>
          <w:spacing w:val="-35"/>
          <w:w w:val="347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79797"/>
          <w:spacing w:val="0"/>
          <w:w w:val="352"/>
          <w:b/>
          <w:bCs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979797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0"/>
          <w:w w:val="360"/>
          <w:b/>
          <w:bCs/>
        </w:rPr>
        <w:t>....................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-36"/>
          <w:w w:val="360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45656"/>
          <w:spacing w:val="-11"/>
          <w:w w:val="297"/>
          <w:b/>
          <w:bCs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7C7C7C"/>
          <w:spacing w:val="0"/>
          <w:w w:val="299"/>
          <w:b/>
          <w:bCs/>
        </w:rPr>
        <w:t>···</w:t>
      </w:r>
      <w:r>
        <w:rPr>
          <w:rFonts w:ascii="Times New Roman" w:hAnsi="Times New Roman" w:cs="Times New Roman" w:eastAsia="Times New Roman"/>
          <w:sz w:val="5"/>
          <w:szCs w:val="5"/>
          <w:color w:val="7C7C7C"/>
          <w:spacing w:val="-11"/>
          <w:w w:val="299"/>
          <w:b/>
          <w:bCs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7C7C7C"/>
          <w:spacing w:val="0"/>
          <w:w w:val="225"/>
          <w:b/>
          <w:bCs/>
        </w:rPr>
        <w:t>•••</w:t>
      </w:r>
      <w:r>
        <w:rPr>
          <w:rFonts w:ascii="Times New Roman" w:hAnsi="Times New Roman" w:cs="Times New Roman" w:eastAsia="Times New Roman"/>
          <w:sz w:val="5"/>
          <w:szCs w:val="5"/>
          <w:color w:val="7C7C7C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79797"/>
          <w:spacing w:val="0"/>
          <w:w w:val="220"/>
          <w:b/>
          <w:bCs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979797"/>
          <w:spacing w:val="-18"/>
          <w:w w:val="220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C7C7C"/>
          <w:spacing w:val="0"/>
          <w:w w:val="220"/>
          <w:b/>
          <w:bCs/>
        </w:rPr>
        <w:t>•••</w:t>
      </w:r>
      <w:r>
        <w:rPr>
          <w:rFonts w:ascii="Times New Roman" w:hAnsi="Times New Roman" w:cs="Times New Roman" w:eastAsia="Times New Roman"/>
          <w:sz w:val="5"/>
          <w:szCs w:val="5"/>
          <w:color w:val="7C7C7C"/>
          <w:spacing w:val="-2"/>
          <w:w w:val="220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45656"/>
          <w:spacing w:val="0"/>
          <w:w w:val="172"/>
          <w:b/>
          <w:bCs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545656"/>
          <w:spacing w:val="-13"/>
          <w:w w:val="172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C7C7C"/>
          <w:spacing w:val="0"/>
          <w:w w:val="245"/>
          <w:b/>
          <w:bCs/>
        </w:rPr>
        <w:t>•••••</w:t>
      </w:r>
      <w:r>
        <w:rPr>
          <w:rFonts w:ascii="Times New Roman" w:hAnsi="Times New Roman" w:cs="Times New Roman" w:eastAsia="Times New Roman"/>
          <w:sz w:val="5"/>
          <w:szCs w:val="5"/>
          <w:color w:val="7C7C7C"/>
          <w:spacing w:val="-12"/>
          <w:w w:val="245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45656"/>
          <w:spacing w:val="0"/>
          <w:w w:val="197"/>
          <w:b/>
          <w:bCs/>
        </w:rPr>
        <w:t>o,</w:t>
      </w:r>
      <w:r>
        <w:rPr>
          <w:rFonts w:ascii="Times New Roman" w:hAnsi="Times New Roman" w:cs="Times New Roman" w:eastAsia="Times New Roman"/>
          <w:sz w:val="5"/>
          <w:szCs w:val="5"/>
          <w:color w:val="BABCBC"/>
          <w:spacing w:val="3"/>
          <w:w w:val="55"/>
          <w:b/>
          <w:bCs/>
        </w:rPr>
        <w:t>_</w:t>
      </w:r>
      <w:r>
        <w:rPr>
          <w:rFonts w:ascii="Times New Roman" w:hAnsi="Times New Roman" w:cs="Times New Roman" w:eastAsia="Times New Roman"/>
          <w:sz w:val="5"/>
          <w:szCs w:val="5"/>
          <w:color w:val="7C7C7C"/>
          <w:spacing w:val="0"/>
          <w:w w:val="325"/>
          <w:b/>
          <w:bCs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7C7C7C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0"/>
          <w:w w:val="235"/>
          <w:b/>
          <w:bCs/>
        </w:rPr>
        <w:t>,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-11"/>
          <w:w w:val="235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6D6D6D"/>
          <w:spacing w:val="0"/>
          <w:w w:val="235"/>
          <w:b/>
          <w:bCs/>
        </w:rPr>
        <w:t>•••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6" w:after="0" w:line="240" w:lineRule="auto"/>
        <w:ind w:left="4498" w:right="1619"/>
        <w:jc w:val="center"/>
        <w:tabs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1"/>
          <w:position w:val="-1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0"/>
        </w:rPr>
        <w:t>Altı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3"/>
          <w:position w:val="0"/>
        </w:rPr>
        <w:t>15.30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52" w:right="-20"/>
        <w:jc w:val="left"/>
        <w:tabs>
          <w:tab w:pos="2200" w:val="left"/>
          <w:tab w:pos="5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9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</w:rPr>
        <w:t>yi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lıibi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1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8" w:after="0" w:line="240" w:lineRule="auto"/>
        <w:ind w:left="22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101"/>
        </w:rPr>
        <w:t>Anıi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9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7" w:lineRule="exact"/>
        <w:ind w:left="2219" w:right="-20"/>
        <w:jc w:val="left"/>
        <w:tabs>
          <w:tab w:pos="4780" w:val="left"/>
          <w:tab w:pos="7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8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24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9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9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5"/>
          <w:w w:val="96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3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7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1"/>
        </w:rPr>
        <w:t>15.21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ind w:left="152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4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0"/>
        </w:rPr>
        <w:t>Plak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11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0"/>
        </w:rPr>
        <w:t>48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61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6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767" w:right="480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64" w:lineRule="auto"/>
        <w:ind w:left="2224" w:right="4447" w:firstLine="2566"/>
        <w:jc w:val="left"/>
        <w:tabs>
          <w:tab w:pos="4780" w:val="left"/>
          <w:tab w:pos="70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545656"/>
          <w:w w:val="94"/>
        </w:rPr>
        <w:t>ı:</w:t>
      </w:r>
      <w:r>
        <w:rPr>
          <w:rFonts w:ascii="Arial" w:hAnsi="Arial" w:cs="Arial" w:eastAsia="Arial"/>
          <w:sz w:val="14"/>
          <w:szCs w:val="14"/>
          <w:color w:val="545656"/>
          <w:spacing w:val="7"/>
          <w:w w:val="9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ı-Jandarma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Say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6D6D6D"/>
          <w:spacing w:val="0"/>
          <w:w w:val="105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6" w:lineRule="auto"/>
        <w:ind w:left="2224" w:right="2653" w:firstLine="-2063"/>
        <w:jc w:val="left"/>
        <w:tabs>
          <w:tab w:pos="2200" w:val="left"/>
          <w:tab w:pos="4780" w:val="left"/>
          <w:tab w:pos="7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Say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9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1"/>
        </w:rPr>
        <w:t>Say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4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0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2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2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2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  <w:position w:val="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52" w:right="422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Söndünnede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79" w:lineRule="exact"/>
        <w:ind w:left="152" w:right="-20"/>
        <w:jc w:val="left"/>
        <w:tabs>
          <w:tab w:pos="4780" w:val="left"/>
          <w:tab w:pos="6700" w:val="left"/>
          <w:tab w:pos="8280" w:val="left"/>
          <w:tab w:pos="9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9"/>
          <w:position w:val="-3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[Köpük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Kg.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95"/>
          <w:position w:val="-3"/>
        </w:rPr>
        <w:t>[K.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9"/>
          <w:w w:val="95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7"/>
          <w:w w:val="78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05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3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K:0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5283" w:right="-20"/>
        <w:jc w:val="left"/>
        <w:tabs>
          <w:tab w:pos="6700" w:val="left"/>
          <w:tab w:pos="8280" w:val="left"/>
          <w:tab w:pos="98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545656"/>
          <w:spacing w:val="0"/>
          <w:w w:val="66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545656"/>
          <w:spacing w:val="-50"/>
          <w:w w:val="66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54565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545656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66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545656"/>
          <w:spacing w:val="0"/>
          <w:w w:val="66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25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yoktu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1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6" w:lineRule="exact"/>
        <w:ind w:left="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nundaki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9" w:lineRule="auto"/>
        <w:ind w:left="121" w:right="102" w:firstLine="2068"/>
        <w:jc w:val="righ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5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1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10"/>
          <w:w w:val="11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8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atiarda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1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1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26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  <w:position w:val="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kişileri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atılmı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0"/>
        </w:rPr>
        <w:t>düşürmü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0"/>
        </w:rPr>
        <w:t>oldukları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5"/>
          <w:position w:val="0"/>
        </w:rPr>
        <w:t>önmemi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35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5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izmaritinin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kolay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6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sonucu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yangın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çıkmış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22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62626"/>
          <w:w w:val="117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6"/>
          <w:w w:val="11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5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4" w:after="0" w:line="240" w:lineRule="auto"/>
        <w:ind w:left="152" w:right="-20"/>
        <w:jc w:val="left"/>
        <w:tabs>
          <w:tab w:pos="2200" w:val="left"/>
          <w:tab w:pos="6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Sigor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62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7"/>
          <w:position w:val="1"/>
        </w:rPr>
        <w:t>se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3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1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80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1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8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3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58" w:lineRule="auto"/>
        <w:ind w:left="190" w:right="9853" w:firstLine="-38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9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20" w:bottom="280" w:left="260" w:right="60"/>
        </w:sectPr>
      </w:pPr>
      <w:rPr/>
    </w:p>
    <w:p>
      <w:pPr>
        <w:spacing w:before="82" w:after="0" w:line="192" w:lineRule="exact"/>
        <w:ind w:left="152" w:right="-66"/>
        <w:jc w:val="left"/>
        <w:tabs>
          <w:tab w:pos="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57"/>
          <w:position w:val="-1"/>
        </w:rPr>
        <w:t>""::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1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3"/>
          <w:w w:val="101"/>
          <w:position w:val="-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78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88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78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7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8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5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97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45656"/>
          <w:w w:val="92"/>
        </w:rPr>
        <w:t>!Saa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15.50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60"/>
          <w:cols w:num="4" w:equalWidth="0">
            <w:col w:w="1065" w:space="1154"/>
            <w:col w:w="365" w:space="156"/>
            <w:col w:w="921" w:space="2492"/>
            <w:col w:w="5447"/>
          </w:cols>
        </w:sectPr>
      </w:pPr>
      <w:rPr/>
    </w:p>
    <w:p>
      <w:pPr>
        <w:spacing w:before="0" w:after="0" w:line="197" w:lineRule="exact"/>
        <w:ind w:left="243" w:right="-20"/>
        <w:jc w:val="left"/>
        <w:tabs>
          <w:tab w:pos="1060" w:val="left"/>
          <w:tab w:pos="1560" w:val="left"/>
          <w:tab w:pos="2200" w:val="left"/>
          <w:tab w:pos="8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1"/>
          <w:w w:val="109"/>
          <w:position w:val="-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3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Yaralı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EKİ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4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7"/>
          <w:w w:val="10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4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2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Po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6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69" w:lineRule="exact"/>
        <w:ind w:right="4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5"/>
          <w:w w:val="74"/>
          <w:position w:val="6"/>
        </w:rPr>
        <w:t>·</w:t>
      </w:r>
      <w:r>
        <w:rPr>
          <w:rFonts w:ascii="Arial" w:hAnsi="Arial" w:cs="Arial" w:eastAsia="Arial"/>
          <w:sz w:val="25"/>
          <w:szCs w:val="25"/>
          <w:color w:val="383838"/>
          <w:spacing w:val="-49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2"/>
          <w:w w:val="73"/>
          <w:position w:val="6"/>
        </w:rPr>
        <w:t>;</w:t>
      </w:r>
      <w:r>
        <w:rPr>
          <w:rFonts w:ascii="Arial" w:hAnsi="Arial" w:cs="Arial" w:eastAsia="Arial"/>
          <w:sz w:val="25"/>
          <w:szCs w:val="25"/>
          <w:color w:val="383838"/>
          <w:spacing w:val="-51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73"/>
          <w:position w:val="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44"/>
          <w:w w:val="73"/>
          <w:position w:val="6"/>
        </w:rPr>
        <w:t>;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2"/>
          <w:position w:val="-2"/>
        </w:rPr>
        <w:t>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282991pt;margin-top:1.485916pt;width:9.041098pt;height:18pt;mso-position-horizontal-relative:page;mso-position-vertical-relative:paragraph;z-index:-12549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545656"/>
                      <w:spacing w:val="-2"/>
                      <w:w w:val="26"/>
                      <w:b/>
                      <w:bCs/>
                    </w:rPr>
                    <w:t>,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383838"/>
                      <w:spacing w:val="0"/>
                      <w:w w:val="70"/>
                      <w:b/>
                      <w:bCs/>
                    </w:rPr>
                    <w:t>g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97"/>
          <w:position w:val="1"/>
        </w:rPr>
        <w:t>;:.,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-49" w:right="4"/>
        <w:jc w:val="righ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93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5"/>
          <w:w w:val="9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6"/>
          <w:w w:val="9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8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right="301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672" w:lineRule="exact"/>
        <w:ind w:right="-20"/>
        <w:jc w:val="right"/>
        <w:rPr>
          <w:rFonts w:ascii="Arial" w:hAnsi="Arial" w:cs="Arial" w:eastAsia="Arial"/>
          <w:sz w:val="112"/>
          <w:szCs w:val="1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4.551987pt;margin-top:37.891151pt;width:3.221775pt;height:22.5pt;mso-position-horizontal-relative:page;mso-position-vertical-relative:paragraph;z-index:-12544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4441BD"/>
                      <w:spacing w:val="0"/>
                      <w:w w:val="43"/>
                    </w:rPr>
                    <w:t>·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2"/>
          <w:szCs w:val="112"/>
          <w:color w:val="363D6E"/>
          <w:spacing w:val="0"/>
          <w:w w:val="72"/>
          <w:i/>
          <w:position w:val="-51"/>
        </w:rPr>
        <w:t>t!:::</w:t>
      </w:r>
      <w:r>
        <w:rPr>
          <w:rFonts w:ascii="Arial" w:hAnsi="Arial" w:cs="Arial" w:eastAsia="Arial"/>
          <w:sz w:val="112"/>
          <w:szCs w:val="11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708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545656"/>
          <w:w w:val="76"/>
          <w:b/>
          <w:bCs/>
        </w:rPr>
        <w:t>1</w:t>
      </w:r>
      <w:r>
        <w:rPr>
          <w:rFonts w:ascii="Arial" w:hAnsi="Arial" w:cs="Arial" w:eastAsia="Arial"/>
          <w:sz w:val="28"/>
          <w:szCs w:val="28"/>
          <w:color w:val="545656"/>
          <w:spacing w:val="-5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545656"/>
          <w:spacing w:val="0"/>
          <w:w w:val="82"/>
          <w:b/>
          <w:bCs/>
        </w:rPr>
        <w:t>6</w:t>
      </w:r>
      <w:r>
        <w:rPr>
          <w:rFonts w:ascii="Arial" w:hAnsi="Arial" w:cs="Arial" w:eastAsia="Arial"/>
          <w:sz w:val="28"/>
          <w:szCs w:val="28"/>
          <w:color w:val="545656"/>
          <w:spacing w:val="1"/>
          <w:w w:val="82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545656"/>
          <w:spacing w:val="0"/>
          <w:w w:val="46"/>
          <w:b/>
          <w:bCs/>
        </w:rPr>
        <w:t>MlıY'ı</w:t>
      </w:r>
      <w:r>
        <w:rPr>
          <w:rFonts w:ascii="Arial" w:hAnsi="Arial" w:cs="Arial" w:eastAsia="Arial"/>
          <w:sz w:val="28"/>
          <w:szCs w:val="28"/>
          <w:color w:val="545656"/>
          <w:spacing w:val="17"/>
          <w:w w:val="46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45656"/>
          <w:spacing w:val="-12"/>
          <w:w w:val="65"/>
          <w:b/>
          <w:bCs/>
          <w:position w:val="10"/>
        </w:rPr>
        <w:t>1</w:t>
      </w:r>
      <w:r>
        <w:rPr>
          <w:rFonts w:ascii="Arial" w:hAnsi="Arial" w:cs="Arial" w:eastAsia="Arial"/>
          <w:sz w:val="28"/>
          <w:szCs w:val="28"/>
          <w:color w:val="545656"/>
          <w:spacing w:val="0"/>
          <w:w w:val="46"/>
          <w:b/>
          <w:bCs/>
          <w:position w:val="0"/>
        </w:rPr>
        <w:t>21117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1" w:lineRule="exact"/>
        <w:ind w:left="34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55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9"/>
          <w:w w:val="15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600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Ami'i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right="-20"/>
        <w:jc w:val="left"/>
        <w:tabs>
          <w:tab w:pos="114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6.753235pt;margin-top:6.266469pt;width:37.896962pt;height:35.5pt;mso-position-horizontal-relative:page;mso-position-vertical-relative:paragraph;z-index:-12548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7"/>
                    <w:jc w:val="left"/>
                    <w:rPr>
                      <w:rFonts w:ascii="Arial" w:hAnsi="Arial" w:cs="Arial" w:eastAsia="Arial"/>
                      <w:sz w:val="71"/>
                      <w:szCs w:val="71"/>
                    </w:rPr>
                  </w:pPr>
                  <w:rPr/>
                  <w:r>
                    <w:rPr>
                      <w:rFonts w:ascii="Arial" w:hAnsi="Arial" w:cs="Arial" w:eastAsia="Arial"/>
                      <w:sz w:val="71"/>
                      <w:szCs w:val="71"/>
                      <w:color w:val="232FA8"/>
                      <w:spacing w:val="0"/>
                      <w:w w:val="192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71"/>
                      <w:szCs w:val="7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6D6D6D"/>
          <w:spacing w:val="0"/>
          <w:w w:val="168"/>
          <w:i/>
          <w:position w:val="-14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6D6D6D"/>
          <w:spacing w:val="0"/>
          <w:w w:val="168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D6D6D"/>
          <w:spacing w:val="0"/>
          <w:w w:val="168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D6D6D"/>
          <w:spacing w:val="0"/>
          <w:w w:val="168"/>
          <w:i/>
          <w:position w:val="-14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6D6D6D"/>
          <w:spacing w:val="-48"/>
          <w:w w:val="168"/>
          <w:i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7C7C7C"/>
          <w:spacing w:val="0"/>
          <w:w w:val="180"/>
          <w:i/>
          <w:position w:val="-14"/>
        </w:rPr>
        <w:t>,:</w:t>
      </w:r>
      <w:r>
        <w:rPr>
          <w:rFonts w:ascii="Arial" w:hAnsi="Arial" w:cs="Arial" w:eastAsia="Arial"/>
          <w:sz w:val="19"/>
          <w:szCs w:val="19"/>
          <w:color w:val="545656"/>
          <w:spacing w:val="0"/>
          <w:w w:val="105"/>
          <w:i/>
          <w:position w:val="-14"/>
        </w:rPr>
        <w:t>n</w:t>
      </w:r>
      <w:r>
        <w:rPr>
          <w:rFonts w:ascii="Arial" w:hAnsi="Arial" w:cs="Arial" w:eastAsia="Arial"/>
          <w:sz w:val="19"/>
          <w:szCs w:val="19"/>
          <w:color w:val="979797"/>
          <w:spacing w:val="0"/>
          <w:w w:val="89"/>
          <w:i/>
          <w:position w:val="-14"/>
        </w:rPr>
        <w:t>'l·</w:t>
      </w:r>
      <w:r>
        <w:rPr>
          <w:rFonts w:ascii="Arial" w:hAnsi="Arial" w:cs="Arial" w:eastAsia="Arial"/>
          <w:sz w:val="19"/>
          <w:szCs w:val="19"/>
          <w:color w:val="979797"/>
          <w:spacing w:val="0"/>
          <w:w w:val="100"/>
          <w:i/>
          <w:position w:val="-14"/>
        </w:rPr>
        <w:tab/>
      </w:r>
      <w:r>
        <w:rPr>
          <w:rFonts w:ascii="Arial" w:hAnsi="Arial" w:cs="Arial" w:eastAsia="Arial"/>
          <w:sz w:val="19"/>
          <w:szCs w:val="19"/>
          <w:color w:val="979797"/>
          <w:spacing w:val="0"/>
          <w:w w:val="100"/>
          <w:i/>
          <w:position w:val="-14"/>
        </w:rPr>
      </w:r>
      <w:r>
        <w:rPr>
          <w:rFonts w:ascii="Arial" w:hAnsi="Arial" w:cs="Arial" w:eastAsia="Arial"/>
          <w:sz w:val="31"/>
          <w:szCs w:val="31"/>
          <w:color w:val="6D6D6D"/>
          <w:spacing w:val="0"/>
          <w:w w:val="121"/>
          <w:b/>
          <w:bCs/>
          <w:position w:val="-14"/>
        </w:rPr>
        <w:t>'</w:t>
      </w:r>
      <w:r>
        <w:rPr>
          <w:rFonts w:ascii="Arial" w:hAnsi="Arial" w:cs="Arial" w:eastAsia="Arial"/>
          <w:sz w:val="31"/>
          <w:szCs w:val="31"/>
          <w:color w:val="6D6D6D"/>
          <w:spacing w:val="-78"/>
          <w:w w:val="122"/>
          <w:b/>
          <w:bCs/>
          <w:position w:val="-14"/>
        </w:rPr>
        <w:t>(</w:t>
      </w:r>
      <w:r>
        <w:rPr>
          <w:rFonts w:ascii="Arial" w:hAnsi="Arial" w:cs="Arial" w:eastAsia="Arial"/>
          <w:sz w:val="31"/>
          <w:szCs w:val="31"/>
          <w:color w:val="545482"/>
          <w:spacing w:val="-1"/>
          <w:w w:val="197"/>
          <w:b/>
          <w:bCs/>
          <w:position w:val="-14"/>
        </w:rPr>
        <w:t>\</w:t>
      </w:r>
      <w:r>
        <w:rPr>
          <w:rFonts w:ascii="Arial" w:hAnsi="Arial" w:cs="Arial" w:eastAsia="Arial"/>
          <w:sz w:val="31"/>
          <w:szCs w:val="31"/>
          <w:color w:val="979797"/>
          <w:spacing w:val="-46"/>
          <w:w w:val="42"/>
          <w:b/>
          <w:bCs/>
          <w:position w:val="-14"/>
        </w:rPr>
        <w:t>"</w:t>
      </w:r>
      <w:r>
        <w:rPr>
          <w:rFonts w:ascii="Arial" w:hAnsi="Arial" w:cs="Arial" w:eastAsia="Arial"/>
          <w:sz w:val="31"/>
          <w:szCs w:val="31"/>
          <w:color w:val="545656"/>
          <w:spacing w:val="0"/>
          <w:w w:val="97"/>
          <w:b/>
          <w:bCs/>
          <w:position w:val="-14"/>
        </w:rPr>
        <w:t>UN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60"/>
          <w:cols w:num="3" w:equalWidth="0">
            <w:col w:w="483" w:space="1866"/>
            <w:col w:w="3617" w:space="2203"/>
            <w:col w:w="3431"/>
          </w:cols>
        </w:sectPr>
      </w:pPr>
      <w:rPr/>
    </w:p>
    <w:p>
      <w:pPr>
        <w:spacing w:before="43" w:after="0" w:line="243" w:lineRule="exact"/>
        <w:ind w:right="1377"/>
        <w:jc w:val="right"/>
        <w:tabs>
          <w:tab w:pos="980" w:val="left"/>
          <w:tab w:pos="1460" w:val="left"/>
          <w:tab w:pos="19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1"/>
          <w:szCs w:val="21"/>
          <w:color w:val="979797"/>
          <w:spacing w:val="0"/>
          <w:w w:val="143"/>
          <w:i/>
          <w:position w:val="-3"/>
        </w:rPr>
        <w:t>1</w:t>
      </w:r>
      <w:r>
        <w:rPr>
          <w:rFonts w:ascii="Arial" w:hAnsi="Arial" w:cs="Arial" w:eastAsia="Arial"/>
          <w:sz w:val="21"/>
          <w:szCs w:val="21"/>
          <w:color w:val="979797"/>
          <w:spacing w:val="-38"/>
          <w:w w:val="143"/>
          <w:i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BABCBC"/>
          <w:spacing w:val="0"/>
          <w:w w:val="143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BABCBC"/>
          <w:spacing w:val="0"/>
          <w:w w:val="143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BABCBC"/>
          <w:spacing w:val="15"/>
          <w:w w:val="143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545656"/>
          <w:spacing w:val="0"/>
          <w:w w:val="184"/>
          <w:position w:val="-3"/>
        </w:rPr>
        <w:t>\</w:t>
      </w:r>
      <w:r>
        <w:rPr>
          <w:rFonts w:ascii="Arial" w:hAnsi="Arial" w:cs="Arial" w:eastAsia="Arial"/>
          <w:sz w:val="21"/>
          <w:szCs w:val="21"/>
          <w:color w:val="545656"/>
          <w:spacing w:val="-3"/>
          <w:w w:val="184"/>
          <w:position w:val="-3"/>
        </w:rPr>
        <w:t>\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42"/>
          <w:position w:val="-3"/>
        </w:rPr>
        <w:t>,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3"/>
        </w:rPr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148"/>
          <w:position w:val="-3"/>
        </w:rPr>
        <w:t>lt</w:t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100"/>
          <w:position w:val="-3"/>
        </w:rPr>
      </w:r>
      <w:r>
        <w:rPr>
          <w:rFonts w:ascii="Arial" w:hAnsi="Arial" w:cs="Arial" w:eastAsia="Arial"/>
          <w:sz w:val="24"/>
          <w:szCs w:val="24"/>
          <w:color w:val="62668E"/>
          <w:spacing w:val="0"/>
          <w:w w:val="63"/>
          <w:position w:val="-3"/>
        </w:rPr>
        <w:t>/</w:t>
      </w:r>
      <w:r>
        <w:rPr>
          <w:rFonts w:ascii="Arial" w:hAnsi="Arial" w:cs="Arial" w:eastAsia="Arial"/>
          <w:sz w:val="24"/>
          <w:szCs w:val="24"/>
          <w:color w:val="62668E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62668E"/>
          <w:spacing w:val="0"/>
          <w:w w:val="100"/>
          <w:position w:val="-3"/>
        </w:rPr>
      </w:r>
      <w:r>
        <w:rPr>
          <w:rFonts w:ascii="Arial" w:hAnsi="Arial" w:cs="Arial" w:eastAsia="Arial"/>
          <w:sz w:val="24"/>
          <w:szCs w:val="24"/>
          <w:color w:val="BABCBC"/>
          <w:spacing w:val="0"/>
          <w:w w:val="119"/>
          <w:position w:val="-3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4862" w:right="-20"/>
        <w:jc w:val="left"/>
        <w:tabs>
          <w:tab w:pos="8020" w:val="left"/>
          <w:tab w:pos="85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  <w:t>Çavuşu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</w:r>
      <w:r>
        <w:rPr>
          <w:rFonts w:ascii="Arial" w:hAnsi="Arial" w:cs="Arial" w:eastAsia="Arial"/>
          <w:sz w:val="28"/>
          <w:szCs w:val="28"/>
          <w:color w:val="6D6D6D"/>
          <w:spacing w:val="0"/>
          <w:w w:val="100"/>
          <w:i/>
          <w:position w:val="-8"/>
        </w:rPr>
        <w:t>f</w:t>
      </w:r>
      <w:r>
        <w:rPr>
          <w:rFonts w:ascii="Arial" w:hAnsi="Arial" w:cs="Arial" w:eastAsia="Arial"/>
          <w:sz w:val="28"/>
          <w:szCs w:val="28"/>
          <w:color w:val="6D6D6D"/>
          <w:spacing w:val="-76"/>
          <w:w w:val="100"/>
          <w:i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6D6D6D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28"/>
          <w:szCs w:val="28"/>
          <w:color w:val="6D6D6D"/>
          <w:spacing w:val="0"/>
          <w:w w:val="100"/>
          <w:i/>
          <w:position w:val="-8"/>
        </w:rPr>
      </w:r>
      <w:r>
        <w:rPr>
          <w:rFonts w:ascii="Times New Roman" w:hAnsi="Times New Roman" w:cs="Times New Roman" w:eastAsia="Times New Roman"/>
          <w:sz w:val="40"/>
          <w:szCs w:val="40"/>
          <w:color w:val="545656"/>
          <w:spacing w:val="0"/>
          <w:w w:val="74"/>
          <w:position w:val="-8"/>
        </w:rPr>
        <w:t>\</w:t>
      </w:r>
      <w:r>
        <w:rPr>
          <w:rFonts w:ascii="Times New Roman" w:hAnsi="Times New Roman" w:cs="Times New Roman" w:eastAsia="Times New Roman"/>
          <w:sz w:val="40"/>
          <w:szCs w:val="40"/>
          <w:color w:val="545656"/>
          <w:spacing w:val="0"/>
          <w:w w:val="75"/>
          <w:position w:val="-8"/>
        </w:rPr>
        <w:t>qfô</w:t>
      </w:r>
      <w:r>
        <w:rPr>
          <w:rFonts w:ascii="Times New Roman" w:hAnsi="Times New Roman" w:cs="Times New Roman" w:eastAsia="Times New Roman"/>
          <w:sz w:val="40"/>
          <w:szCs w:val="40"/>
          <w:color w:val="545656"/>
          <w:spacing w:val="-6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45656"/>
          <w:spacing w:val="0"/>
          <w:w w:val="70"/>
          <w:position w:val="-8"/>
        </w:rPr>
        <w:t>'fafı</w:t>
      </w:r>
      <w:r>
        <w:rPr>
          <w:rFonts w:ascii="Times New Roman" w:hAnsi="Times New Roman" w:cs="Times New Roman" w:eastAsia="Times New Roman"/>
          <w:sz w:val="26"/>
          <w:szCs w:val="26"/>
          <w:color w:val="545656"/>
          <w:spacing w:val="-6"/>
          <w:w w:val="70"/>
          <w:position w:val="-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45656"/>
          <w:spacing w:val="0"/>
          <w:w w:val="70"/>
          <w:position w:val="-8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545656"/>
          <w:spacing w:val="0"/>
          <w:w w:val="70"/>
          <w:position w:val="-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45656"/>
          <w:spacing w:val="4"/>
          <w:w w:val="70"/>
          <w:position w:val="-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7"/>
          <w:position w:val="-8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60"/>
        </w:sectPr>
      </w:pPr>
      <w:rPr/>
    </w:p>
    <w:p>
      <w:pPr>
        <w:spacing w:before="0" w:after="0" w:line="90" w:lineRule="exact"/>
        <w:ind w:right="-20"/>
        <w:jc w:val="right"/>
        <w:tabs>
          <w:tab w:pos="10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0"/>
          <w:w w:val="100"/>
          <w:position w:val="-16"/>
        </w:rPr>
        <w:t>?</w:t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0"/>
          <w:w w:val="100"/>
          <w:position w:val="-16"/>
        </w:rPr>
        <w:t>  </w:t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12"/>
          <w:w w:val="100"/>
          <w:position w:val="-16"/>
        </w:rPr>
        <w:t> </w:t>
      </w:r>
      <w:r>
        <w:rPr>
          <w:rFonts w:ascii="Arial" w:hAnsi="Arial" w:cs="Arial" w:eastAsia="Arial"/>
          <w:sz w:val="19"/>
          <w:szCs w:val="19"/>
          <w:color w:val="545656"/>
          <w:spacing w:val="0"/>
          <w:w w:val="100"/>
          <w:position w:val="-16"/>
        </w:rPr>
        <w:t>Mjl</w:t>
      </w:r>
      <w:r>
        <w:rPr>
          <w:rFonts w:ascii="Arial" w:hAnsi="Arial" w:cs="Arial" w:eastAsia="Arial"/>
          <w:sz w:val="19"/>
          <w:szCs w:val="19"/>
          <w:color w:val="545656"/>
          <w:spacing w:val="27"/>
          <w:w w:val="100"/>
          <w:position w:val="-16"/>
        </w:rPr>
        <w:t> </w:t>
      </w:r>
      <w:r>
        <w:rPr>
          <w:rFonts w:ascii="Arial" w:hAnsi="Arial" w:cs="Arial" w:eastAsia="Arial"/>
          <w:sz w:val="19"/>
          <w:szCs w:val="19"/>
          <w:color w:val="545656"/>
          <w:spacing w:val="0"/>
          <w:w w:val="109"/>
          <w:position w:val="-16"/>
        </w:rPr>
        <w:t>hll</w:t>
      </w:r>
      <w:r>
        <w:rPr>
          <w:rFonts w:ascii="Arial" w:hAnsi="Arial" w:cs="Arial" w:eastAsia="Arial"/>
          <w:sz w:val="19"/>
          <w:szCs w:val="19"/>
          <w:color w:val="545656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19"/>
          <w:szCs w:val="19"/>
          <w:color w:val="545656"/>
          <w:spacing w:val="0"/>
          <w:w w:val="100"/>
          <w:position w:val="-16"/>
        </w:rPr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49"/>
          <w:position w:val="-16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right="-20"/>
        <w:jc w:val="left"/>
        <w:tabs>
          <w:tab w:pos="8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6D6D6D"/>
          <w:w w:val="111"/>
          <w:position w:val="-16"/>
        </w:rPr>
        <w:t>M.</w:t>
      </w:r>
      <w:r>
        <w:rPr>
          <w:rFonts w:ascii="Arial" w:hAnsi="Arial" w:cs="Arial" w:eastAsia="Arial"/>
          <w:sz w:val="25"/>
          <w:szCs w:val="25"/>
          <w:color w:val="6D6D6D"/>
          <w:spacing w:val="-48"/>
          <w:w w:val="111"/>
          <w:position w:val="-16"/>
        </w:rPr>
        <w:t>}</w:t>
      </w:r>
      <w:r>
        <w:rPr>
          <w:rFonts w:ascii="Arial" w:hAnsi="Arial" w:cs="Arial" w:eastAsia="Arial"/>
          <w:sz w:val="25"/>
          <w:szCs w:val="25"/>
          <w:color w:val="979797"/>
          <w:spacing w:val="-3"/>
          <w:w w:val="195"/>
          <w:position w:val="-16"/>
        </w:rPr>
        <w:t>ı</w:t>
      </w:r>
      <w:r>
        <w:rPr>
          <w:rFonts w:ascii="Arial" w:hAnsi="Arial" w:cs="Arial" w:eastAsia="Arial"/>
          <w:sz w:val="25"/>
          <w:szCs w:val="25"/>
          <w:color w:val="545656"/>
          <w:spacing w:val="-6"/>
          <w:w w:val="164"/>
          <w:position w:val="-16"/>
        </w:rPr>
        <w:t>/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7"/>
          <w:position w:val="-6"/>
        </w:rPr>
        <w:t>0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-6"/>
        </w:rPr>
      </w:r>
      <w:r>
        <w:rPr>
          <w:rFonts w:ascii="Arial" w:hAnsi="Arial" w:cs="Arial" w:eastAsia="Arial"/>
          <w:sz w:val="14"/>
          <w:szCs w:val="14"/>
          <w:color w:val="979797"/>
          <w:spacing w:val="0"/>
          <w:w w:val="235"/>
          <w:position w:val="-16"/>
        </w:rPr>
        <w:t>·'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60"/>
          <w:cols w:num="2" w:equalWidth="0">
            <w:col w:w="9158" w:space="391"/>
            <w:col w:w="2051"/>
          </w:cols>
        </w:sectPr>
      </w:pPr>
      <w:rPr/>
    </w:p>
    <w:p>
      <w:pPr>
        <w:spacing w:before="0" w:after="0" w:line="194" w:lineRule="exact"/>
        <w:ind w:left="245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1" w:after="0" w:line="222" w:lineRule="exact"/>
        <w:ind w:right="-20"/>
        <w:jc w:val="left"/>
        <w:tabs>
          <w:tab w:pos="680" w:val="left"/>
          <w:tab w:pos="1220" w:val="left"/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,.ı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22"/>
          <w:w w:val="139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26"/>
          <w:w w:val="139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39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59"/>
          <w:w w:val="13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36"/>
          <w:b/>
          <w:bCs/>
          <w:i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2"/>
          <w:w w:val="36"/>
          <w:b/>
          <w:bCs/>
          <w:i/>
          <w:position w:val="-11"/>
        </w:rPr>
        <w:t>o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-51"/>
          <w:w w:val="137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60"/>
          <w:b/>
          <w:bCs/>
          <w:i/>
          <w:position w:val="-1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21"/>
          <w:w w:val="60"/>
          <w:b/>
          <w:bCs/>
          <w:i/>
          <w:position w:val="-1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-27"/>
          <w:w w:val="137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59"/>
          <w:b/>
          <w:bCs/>
          <w:i/>
          <w:position w:val="-1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19"/>
          <w:w w:val="60"/>
          <w:b/>
          <w:bCs/>
          <w:i/>
          <w:position w:val="-1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137"/>
          <w:position w:val="0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F7C"/>
          <w:spacing w:val="0"/>
          <w:w w:val="56"/>
          <w:position w:val="-1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B5BF7C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5BF7C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56"/>
          <w:position w:val="-1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-23"/>
          <w:w w:val="56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100"/>
          <w:position w:val="-11"/>
        </w:rPr>
      </w:r>
      <w:r>
        <w:rPr>
          <w:rFonts w:ascii="Arial" w:hAnsi="Arial" w:cs="Arial" w:eastAsia="Arial"/>
          <w:sz w:val="10"/>
          <w:szCs w:val="10"/>
          <w:color w:val="979797"/>
          <w:spacing w:val="0"/>
          <w:w w:val="140"/>
          <w:i/>
          <w:position w:val="0"/>
        </w:rPr>
        <w:t>.</w:t>
      </w:r>
      <w:r>
        <w:rPr>
          <w:rFonts w:ascii="Arial" w:hAnsi="Arial" w:cs="Arial" w:eastAsia="Arial"/>
          <w:sz w:val="10"/>
          <w:szCs w:val="10"/>
          <w:color w:val="979797"/>
          <w:spacing w:val="-11"/>
          <w:w w:val="140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17"/>
          <w:w w:val="49"/>
          <w:position w:val="-11"/>
        </w:rPr>
        <w:t>.</w:t>
      </w:r>
      <w:r>
        <w:rPr>
          <w:rFonts w:ascii="Arial" w:hAnsi="Arial" w:cs="Arial" w:eastAsia="Arial"/>
          <w:sz w:val="10"/>
          <w:szCs w:val="10"/>
          <w:color w:val="979797"/>
          <w:spacing w:val="-28"/>
          <w:w w:val="140"/>
          <w:i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49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1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56"/>
          <w:i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60"/>
          <w:cols w:num="2" w:equalWidth="0">
            <w:col w:w="4418" w:space="3780"/>
            <w:col w:w="3402"/>
          </w:cols>
        </w:sectPr>
      </w:pPr>
      <w:rPr/>
    </w:p>
    <w:p>
      <w:pPr>
        <w:spacing w:before="74" w:after="0" w:line="160" w:lineRule="exact"/>
        <w:ind w:right="180"/>
        <w:jc w:val="right"/>
        <w:tabs>
          <w:tab w:pos="108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4.735352pt;margin-top:-1.984572pt;width:4.887155pt;height:6.5pt;mso-position-horizontal-relative:page;mso-position-vertical-relative:paragraph;z-index:-12547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979797"/>
                      <w:spacing w:val="0"/>
                      <w:w w:val="160"/>
                      <w:i/>
                    </w:rPr>
                    <w:t>!'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4.162613pt;margin-top:.005578pt;width:45.269402pt;height:57.0pt;mso-position-horizontal-relative:page;mso-position-vertical-relative:paragraph;z-index:-12543" type="#_x0000_t202" filled="f" stroked="f">
            <v:textbox inset="0,0,0,0">
              <w:txbxContent>
                <w:p>
                  <w:pPr>
                    <w:spacing w:before="0" w:after="0" w:line="1140" w:lineRule="exact"/>
                    <w:ind w:right="-211"/>
                    <w:jc w:val="left"/>
                    <w:rPr>
                      <w:rFonts w:ascii="Arial" w:hAnsi="Arial" w:cs="Arial" w:eastAsia="Arial"/>
                      <w:sz w:val="114"/>
                      <w:szCs w:val="114"/>
                    </w:rPr>
                  </w:pPr>
                  <w:rPr/>
                  <w:r>
                    <w:rPr>
                      <w:rFonts w:ascii="Arial" w:hAnsi="Arial" w:cs="Arial" w:eastAsia="Arial"/>
                      <w:sz w:val="114"/>
                      <w:szCs w:val="114"/>
                      <w:color w:val="263185"/>
                      <w:spacing w:val="0"/>
                      <w:w w:val="110"/>
                      <w:i/>
                      <w:position w:val="-1"/>
                    </w:rPr>
                    <w:t>H</w:t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7C7C7C"/>
          <w:spacing w:val="0"/>
          <w:w w:val="65"/>
          <w:position w:val="-3"/>
        </w:rPr>
        <w:t>....</w:t>
      </w:r>
      <w:r>
        <w:rPr>
          <w:rFonts w:ascii="Arial" w:hAnsi="Arial" w:cs="Arial" w:eastAsia="Arial"/>
          <w:sz w:val="17"/>
          <w:szCs w:val="17"/>
          <w:color w:val="7C7C7C"/>
          <w:spacing w:val="0"/>
          <w:w w:val="65"/>
          <w:position w:val="-3"/>
        </w:rPr>
        <w:t>  </w:t>
      </w:r>
      <w:r>
        <w:rPr>
          <w:rFonts w:ascii="Arial" w:hAnsi="Arial" w:cs="Arial" w:eastAsia="Arial"/>
          <w:sz w:val="17"/>
          <w:szCs w:val="17"/>
          <w:color w:val="7C7C7C"/>
          <w:spacing w:val="8"/>
          <w:w w:val="65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A8A8A8"/>
          <w:spacing w:val="0"/>
          <w:w w:val="65"/>
          <w:position w:val="-3"/>
        </w:rPr>
        <w:t>•</w:t>
      </w:r>
      <w:r>
        <w:rPr>
          <w:rFonts w:ascii="Arial" w:hAnsi="Arial" w:cs="Arial" w:eastAsia="Arial"/>
          <w:sz w:val="17"/>
          <w:szCs w:val="17"/>
          <w:color w:val="A8A8A8"/>
          <w:spacing w:val="-19"/>
          <w:w w:val="65"/>
          <w:position w:val="-3"/>
        </w:rPr>
        <w:t>•</w:t>
      </w:r>
      <w:r>
        <w:rPr>
          <w:rFonts w:ascii="Arial" w:hAnsi="Arial" w:cs="Arial" w:eastAsia="Arial"/>
          <w:sz w:val="17"/>
          <w:szCs w:val="17"/>
          <w:color w:val="979797"/>
          <w:spacing w:val="0"/>
          <w:w w:val="65"/>
          <w:position w:val="-3"/>
        </w:rPr>
        <w:t>.</w:t>
      </w:r>
      <w:r>
        <w:rPr>
          <w:rFonts w:ascii="Arial" w:hAnsi="Arial" w:cs="Arial" w:eastAsia="Arial"/>
          <w:sz w:val="17"/>
          <w:szCs w:val="17"/>
          <w:color w:val="979797"/>
          <w:spacing w:val="0"/>
          <w:w w:val="65"/>
          <w:position w:val="-3"/>
        </w:rPr>
        <w:t>•</w:t>
      </w:r>
      <w:r>
        <w:rPr>
          <w:rFonts w:ascii="Arial" w:hAnsi="Arial" w:cs="Arial" w:eastAsia="Arial"/>
          <w:sz w:val="17"/>
          <w:szCs w:val="17"/>
          <w:color w:val="979797"/>
          <w:spacing w:val="0"/>
          <w:w w:val="65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979797"/>
          <w:spacing w:val="28"/>
          <w:w w:val="65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BABCBC"/>
          <w:spacing w:val="-12"/>
          <w:w w:val="68"/>
          <w:position w:val="-3"/>
        </w:rPr>
        <w:t>•</w:t>
      </w:r>
      <w:r>
        <w:rPr>
          <w:rFonts w:ascii="Arial" w:hAnsi="Arial" w:cs="Arial" w:eastAsia="Arial"/>
          <w:sz w:val="17"/>
          <w:szCs w:val="17"/>
          <w:color w:val="7C7C7C"/>
          <w:spacing w:val="0"/>
          <w:w w:val="161"/>
          <w:position w:val="-3"/>
        </w:rPr>
        <w:t>/</w:t>
      </w:r>
      <w:r>
        <w:rPr>
          <w:rFonts w:ascii="Arial" w:hAnsi="Arial" w:cs="Arial" w:eastAsia="Arial"/>
          <w:sz w:val="17"/>
          <w:szCs w:val="17"/>
          <w:color w:val="7C7C7C"/>
          <w:spacing w:val="3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A8A8A8"/>
          <w:spacing w:val="0"/>
          <w:w w:val="112"/>
          <w:position w:val="-3"/>
        </w:rPr>
        <w:t>'</w:t>
      </w:r>
      <w:r>
        <w:rPr>
          <w:rFonts w:ascii="Arial" w:hAnsi="Arial" w:cs="Arial" w:eastAsia="Arial"/>
          <w:sz w:val="17"/>
          <w:szCs w:val="17"/>
          <w:color w:val="A8A8A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A8A8A8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979797"/>
          <w:spacing w:val="0"/>
          <w:w w:val="168"/>
          <w:position w:val="-3"/>
        </w:rPr>
        <w:t>'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" w:lineRule="atLeast"/>
        <w:ind w:right="-20"/>
        <w:jc w:val="righ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A8A8A8"/>
          <w:spacing w:val="0"/>
          <w:w w:val="52"/>
        </w:rPr>
        <w:t>..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74" w:after="0" w:line="150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A8A8A8"/>
          <w:spacing w:val="0"/>
          <w:w w:val="59"/>
          <w:position w:val="-4"/>
        </w:rPr>
        <w:t>...</w:t>
      </w:r>
      <w:r>
        <w:rPr>
          <w:rFonts w:ascii="Arial" w:hAnsi="Arial" w:cs="Arial" w:eastAsia="Arial"/>
          <w:sz w:val="17"/>
          <w:szCs w:val="17"/>
          <w:color w:val="A8A8A8"/>
          <w:spacing w:val="3"/>
          <w:w w:val="59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A8A8A8"/>
          <w:spacing w:val="0"/>
          <w:w w:val="100"/>
          <w:position w:val="-4"/>
        </w:rPr>
        <w:t>,.f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60"/>
          <w:cols w:num="2" w:equalWidth="0">
            <w:col w:w="9506" w:space="118"/>
            <w:col w:w="1976"/>
          </w:cols>
        </w:sectPr>
      </w:pPr>
      <w:rPr/>
    </w:p>
    <w:p>
      <w:pPr>
        <w:spacing w:before="0" w:after="0" w:line="69" w:lineRule="exact"/>
        <w:ind w:right="-4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83838"/>
          <w:spacing w:val="0"/>
          <w:w w:val="80"/>
        </w:rPr>
        <w:t>-"&lt;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80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83838"/>
          <w:spacing w:val="0"/>
          <w:w w:val="175"/>
          <w:position w:val="-1"/>
        </w:rPr>
        <w:t>(ii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right="-7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7"/>
          <w:position w:val="1"/>
        </w:rPr>
        <w:t>;:c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6" w:lineRule="exact"/>
        <w:ind w:right="-84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6D6D6D"/>
          <w:spacing w:val="0"/>
          <w:w w:val="68"/>
          <w:position w:val="-6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6D6D6D"/>
          <w:spacing w:val="0"/>
          <w:w w:val="68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D6D6D"/>
          <w:spacing w:val="18"/>
          <w:w w:val="68"/>
          <w:position w:val="-6"/>
        </w:rPr>
        <w:t> </w:t>
      </w:r>
      <w:r>
        <w:rPr>
          <w:rFonts w:ascii="Arial" w:hAnsi="Arial" w:cs="Arial" w:eastAsia="Arial"/>
          <w:sz w:val="27"/>
          <w:szCs w:val="27"/>
          <w:color w:val="545656"/>
          <w:spacing w:val="0"/>
          <w:w w:val="74"/>
          <w:b/>
          <w:bCs/>
          <w:position w:val="-6"/>
        </w:rPr>
        <w:t>dur"!l</w:t>
      </w:r>
      <w:r>
        <w:rPr>
          <w:rFonts w:ascii="Arial" w:hAnsi="Arial" w:cs="Arial" w:eastAsia="Arial"/>
          <w:sz w:val="27"/>
          <w:szCs w:val="27"/>
          <w:color w:val="545656"/>
          <w:spacing w:val="-52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6"/>
          <w:szCs w:val="6"/>
          <w:color w:val="383838"/>
          <w:spacing w:val="0"/>
          <w:w w:val="51"/>
          <w:b/>
          <w:bCs/>
          <w:position w:val="0"/>
        </w:rPr>
        <w:t>1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421" w:lineRule="exact"/>
        <w:ind w:right="-109"/>
        <w:jc w:val="left"/>
        <w:tabs>
          <w:tab w:pos="320" w:val="left"/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017609pt;margin-top:18.329906pt;width:23.240514pt;height:8.5pt;mso-position-horizontal-relative:page;mso-position-vertical-relative:paragraph;z-index:-12546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</w:rPr>
                    <w:t>ltf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2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5"/>
                    </w:rPr>
                    <w:t>En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1.511215pt;margin-top:22.125353pt;width:4.7367pt;height:30.0pt;mso-position-horizontal-relative:page;mso-position-vertical-relative:paragraph;z-index:-12545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rPr>
                      <w:rFonts w:ascii="Times New Roman" w:hAnsi="Times New Roman" w:cs="Times New Roman" w:eastAsia="Times New Roman"/>
                      <w:sz w:val="60"/>
                      <w:szCs w:val="6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263185"/>
                      <w:spacing w:val="0"/>
                      <w:w w:val="56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0"/>
          <w:b/>
          <w:bCs/>
          <w:position w:val="-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b/>
          <w:bCs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b/>
          <w:bCs/>
          <w:position w:val="-9"/>
        </w:rPr>
      </w:r>
      <w:r>
        <w:rPr>
          <w:rFonts w:ascii="Arial" w:hAnsi="Arial" w:cs="Arial" w:eastAsia="Arial"/>
          <w:sz w:val="46"/>
          <w:szCs w:val="46"/>
          <w:color w:val="545656"/>
          <w:spacing w:val="0"/>
          <w:w w:val="70"/>
          <w:position w:val="-9"/>
        </w:rPr>
        <w:t>{,</w:t>
      </w:r>
      <w:r>
        <w:rPr>
          <w:rFonts w:ascii="Arial" w:hAnsi="Arial" w:cs="Arial" w:eastAsia="Arial"/>
          <w:sz w:val="46"/>
          <w:szCs w:val="46"/>
          <w:color w:val="545656"/>
          <w:spacing w:val="-50"/>
          <w:w w:val="70"/>
          <w:position w:val="-9"/>
        </w:rPr>
        <w:t>ç</w:t>
      </w:r>
      <w:r>
        <w:rPr>
          <w:rFonts w:ascii="Arial" w:hAnsi="Arial" w:cs="Arial" w:eastAsia="Arial"/>
          <w:sz w:val="46"/>
          <w:szCs w:val="46"/>
          <w:color w:val="383838"/>
          <w:spacing w:val="0"/>
          <w:w w:val="70"/>
          <w:position w:val="-9"/>
        </w:rPr>
        <w:t>"</w:t>
      </w:r>
      <w:r>
        <w:rPr>
          <w:rFonts w:ascii="Arial" w:hAnsi="Arial" w:cs="Arial" w:eastAsia="Arial"/>
          <w:sz w:val="46"/>
          <w:szCs w:val="46"/>
          <w:color w:val="383838"/>
          <w:spacing w:val="18"/>
          <w:w w:val="70"/>
          <w:position w:val="-9"/>
        </w:rPr>
        <w:t> </w:t>
      </w:r>
      <w:r>
        <w:rPr>
          <w:rFonts w:ascii="Arial" w:hAnsi="Arial" w:cs="Arial" w:eastAsia="Arial"/>
          <w:sz w:val="46"/>
          <w:szCs w:val="46"/>
          <w:color w:val="383838"/>
          <w:spacing w:val="0"/>
          <w:w w:val="70"/>
          <w:position w:val="-9"/>
        </w:rPr>
        <w:t>'</w:t>
      </w:r>
      <w:r>
        <w:rPr>
          <w:rFonts w:ascii="Arial" w:hAnsi="Arial" w:cs="Arial" w:eastAsia="Arial"/>
          <w:sz w:val="46"/>
          <w:szCs w:val="46"/>
          <w:color w:val="383838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46"/>
          <w:szCs w:val="46"/>
          <w:color w:val="383838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9"/>
        </w:rPr>
        <w:t>BiRVAR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8" w:lineRule="atLeast"/>
        <w:ind w:left="-40" w:right="1849"/>
        <w:jc w:val="center"/>
        <w:tabs>
          <w:tab w:pos="320" w:val="left"/>
          <w:tab w:pos="840" w:val="left"/>
          <w:tab w:pos="13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100"/>
        </w:rPr>
        <w:t>-'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A8A8A8"/>
          <w:spacing w:val="0"/>
          <w:w w:val="146"/>
        </w:rPr>
        <w:t>'</w:t>
      </w:r>
      <w:r>
        <w:rPr>
          <w:rFonts w:ascii="Arial" w:hAnsi="Arial" w:cs="Arial" w:eastAsia="Arial"/>
          <w:sz w:val="26"/>
          <w:szCs w:val="26"/>
          <w:color w:val="A8A8A8"/>
          <w:spacing w:val="-56"/>
          <w:w w:val="146"/>
        </w:rPr>
        <w:t> </w:t>
      </w:r>
      <w:r>
        <w:rPr>
          <w:rFonts w:ascii="Arial" w:hAnsi="Arial" w:cs="Arial" w:eastAsia="Arial"/>
          <w:sz w:val="26"/>
          <w:szCs w:val="26"/>
          <w:color w:val="7C7C7C"/>
          <w:spacing w:val="0"/>
          <w:w w:val="100"/>
        </w:rPr>
        <w:t>.</w:t>
      </w:r>
      <w:r>
        <w:rPr>
          <w:rFonts w:ascii="Arial" w:hAnsi="Arial" w:cs="Arial" w:eastAsia="Arial"/>
          <w:sz w:val="26"/>
          <w:szCs w:val="26"/>
          <w:color w:val="7C7C7C"/>
          <w:spacing w:val="-66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7C7C7C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BABCBC"/>
          <w:spacing w:val="2"/>
          <w:w w:val="65"/>
          <w:position w:val="-3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ABCBC"/>
          <w:spacing w:val="0"/>
          <w:w w:val="177"/>
          <w:position w:val="-3"/>
        </w:rPr>
        <w:t>)</w:t>
      </w:r>
      <w:r>
        <w:rPr>
          <w:rFonts w:ascii="Times New Roman" w:hAnsi="Times New Roman" w:cs="Times New Roman" w:eastAsia="Times New Roman"/>
          <w:sz w:val="9"/>
          <w:szCs w:val="9"/>
          <w:color w:val="BABCB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ABCBC"/>
          <w:spacing w:val="0"/>
          <w:w w:val="100"/>
          <w:position w:val="-3"/>
        </w:rPr>
      </w:r>
      <w:r>
        <w:rPr>
          <w:rFonts w:ascii="Arial" w:hAnsi="Arial" w:cs="Arial" w:eastAsia="Arial"/>
          <w:sz w:val="14"/>
          <w:szCs w:val="14"/>
          <w:color w:val="A8A8A8"/>
          <w:spacing w:val="0"/>
          <w:w w:val="86"/>
          <w:position w:val="1"/>
        </w:rPr>
        <w:t>&lt;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left="537" w:right="2493"/>
        <w:jc w:val="center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BABCBC"/>
          <w:spacing w:val="-8"/>
          <w:w w:val="212"/>
          <w:b/>
          <w:bCs/>
        </w:rPr>
        <w:t>:</w:t>
      </w:r>
      <w:r>
        <w:rPr>
          <w:rFonts w:ascii="Arial" w:hAnsi="Arial" w:cs="Arial" w:eastAsia="Arial"/>
          <w:sz w:val="11"/>
          <w:szCs w:val="11"/>
          <w:color w:val="BABCBC"/>
          <w:spacing w:val="0"/>
          <w:w w:val="143"/>
          <w:b/>
          <w:bCs/>
        </w:rPr>
        <w:t>v"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60" w:right="60"/>
          <w:cols w:num="4" w:equalWidth="0">
            <w:col w:w="460" w:space="2109"/>
            <w:col w:w="846" w:space="389"/>
            <w:col w:w="2010" w:space="2432"/>
            <w:col w:w="3354"/>
          </w:cols>
        </w:sectPr>
      </w:pPr>
      <w:rPr/>
    </w:p>
    <w:p>
      <w:pPr>
        <w:spacing w:before="0" w:after="0" w:line="305" w:lineRule="exact"/>
        <w:ind w:left="2564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19.026297pt;margin-top:40.753906pt;width:569.113641pt;height:750.821376pt;mso-position-horizontal-relative:page;mso-position-vertical-relative:page;z-index:-12553" coordorigin="381,815" coordsize="11382,15016">
            <v:group style="position:absolute;left:388;top:839;width:527;height:2" coordorigin="388,839" coordsize="527,2">
              <v:shape style="position:absolute;left:388;top:839;width:527;height:2" coordorigin="388,839" coordsize="527,0" path="m388,839l914,839e" filled="f" stroked="t" strokeweight=".478649pt" strokecolor="#3F3F3F">
                <v:path arrowok="t"/>
              </v:shape>
            </v:group>
            <v:group style="position:absolute;left:388;top:839;width:3623;height:2" coordorigin="388,839" coordsize="3623,2">
              <v:shape style="position:absolute;left:388;top:839;width:3623;height:2" coordorigin="388,839" coordsize="3623,0" path="m388,839l4011,839e" filled="f" stroked="t" strokeweight=".717973pt" strokecolor="#5B5B5B">
                <v:path arrowok="t"/>
              </v:shape>
            </v:group>
            <v:group style="position:absolute;left:2463;top:829;width:2;height:1093" coordorigin="2463,829" coordsize="2,1093">
              <v:shape style="position:absolute;left:2463;top:829;width:2;height:1093" coordorigin="2463,829" coordsize="0,1093" path="m2463,1923l2463,829e" filled="f" stroked="t" strokeweight=".957298pt" strokecolor="#646464">
                <v:path arrowok="t"/>
              </v:shape>
            </v:group>
            <v:group style="position:absolute;left:6495;top:834;width:632;height:2" coordorigin="6495,834" coordsize="632,2">
              <v:shape style="position:absolute;left:6495;top:834;width:632;height:2" coordorigin="6495,834" coordsize="632,0" path="m6495,834l7127,834e" filled="f" stroked="t" strokeweight=".478649pt" strokecolor="#383838">
                <v:path arrowok="t"/>
              </v:shape>
            </v:group>
            <v:group style="position:absolute;left:8582;top:829;width:1000;height:2" coordorigin="8582,829" coordsize="1000,2">
              <v:shape style="position:absolute;left:8582;top:829;width:1000;height:2" coordorigin="8582,829" coordsize="1000,0" path="m8582,829l9583,829e" filled="f" stroked="t" strokeweight=".478649pt" strokecolor="#3B3B3B">
                <v:path arrowok="t"/>
              </v:shape>
            </v:group>
            <v:group style="position:absolute;left:9525;top:829;width:450;height:2" coordorigin="9525,829" coordsize="450,2">
              <v:shape style="position:absolute;left:9525;top:829;width:450;height:2" coordorigin="9525,829" coordsize="450,0" path="m9525,829l9975,829e" filled="f" stroked="t" strokeweight=".478649pt" strokecolor="#282828">
                <v:path arrowok="t"/>
              </v:shape>
            </v:group>
            <v:group style="position:absolute;left:388;top:829;width:11334;height:2" coordorigin="388,829" coordsize="11334,2">
              <v:shape style="position:absolute;left:388;top:829;width:11334;height:2" coordorigin="388,829" coordsize="11334,0" path="m388,829l11722,829e" filled="f" stroked="t" strokeweight=".717973pt" strokecolor="#5B5B5B">
                <v:path arrowok="t"/>
              </v:shape>
            </v:group>
            <v:group style="position:absolute;left:11720;top:820;width:2;height:585" coordorigin="11720,820" coordsize="2,585">
              <v:shape style="position:absolute;left:11720;top:820;width:2;height:585" coordorigin="11720,820" coordsize="0,585" path="m11720,1405l11720,820e" filled="f" stroked="t" strokeweight=".239324pt" strokecolor="#6B6B6B">
                <v:path arrowok="t"/>
              </v:shape>
            </v:group>
            <v:group style="position:absolute;left:395;top:1323;width:2;height:240" coordorigin="395,1323" coordsize="2,240">
              <v:shape style="position:absolute;left:395;top:1323;width:2;height:240" coordorigin="395,1323" coordsize="0,240" path="m395,1563l395,1323e" filled="f" stroked="t" strokeweight="1.196622pt" strokecolor="#9C9C9C">
                <v:path arrowok="t"/>
              </v:shape>
            </v:group>
            <v:group style="position:absolute;left:11720;top:1347;width:2;height:336" coordorigin="11720,1347" coordsize="2,336">
              <v:shape style="position:absolute;left:11720;top:1347;width:2;height:336" coordorigin="11720,1347" coordsize="0,336" path="m11720,1683l11720,1347e" filled="f" stroked="t" strokeweight=".239324pt" strokecolor="#545454">
                <v:path arrowok="t"/>
              </v:shape>
            </v:group>
            <v:group style="position:absolute;left:397;top:829;width:2;height:14973" coordorigin="397,829" coordsize="2,14973">
              <v:shape style="position:absolute;left:397;top:829;width:2;height:14973" coordorigin="397,829" coordsize="0,14973" path="m397,15803l397,829e" filled="f" stroked="t" strokeweight=".717973pt" strokecolor="#545454">
                <v:path arrowok="t"/>
              </v:shape>
            </v:group>
            <v:group style="position:absolute;left:9288;top:825;width:2;height:882" coordorigin="9288,825" coordsize="2,882">
              <v:shape style="position:absolute;left:9288;top:825;width:2;height:882" coordorigin="9288,825" coordsize="0,882" path="m9288,1707l9288,825e" filled="f" stroked="t" strokeweight=".957298pt" strokecolor="#6B6B6B">
                <v:path arrowok="t"/>
              </v:shape>
            </v:group>
            <v:group style="position:absolute;left:397;top:1635;width:2;height:225" coordorigin="397,1635" coordsize="2,225">
              <v:shape style="position:absolute;left:397;top:1635;width:2;height:225" coordorigin="397,1635" coordsize="0,225" path="m397,1860l397,1635e" filled="f" stroked="t" strokeweight=".478649pt" strokecolor="#676767">
                <v:path arrowok="t"/>
              </v:shape>
            </v:group>
            <v:group style="position:absolute;left:9291;top:1635;width:2;height:225" coordorigin="9291,1635" coordsize="2,225">
              <v:shape style="position:absolute;left:9291;top:1635;width:2;height:225" coordorigin="9291,1635" coordsize="0,225" path="m9291,1860l9291,1635e" filled="f" stroked="t" strokeweight=".478649pt" strokecolor="#484848">
                <v:path arrowok="t"/>
              </v:shape>
            </v:group>
            <v:group style="position:absolute;left:11751;top:1664;width:2;height:168" coordorigin="11751,1664" coordsize="2,168">
              <v:shape style="position:absolute;left:11751;top:1664;width:2;height:168" coordorigin="11751,1664" coordsize="0,168" path="m11751,1832l11751,1664e" filled="f" stroked="t" strokeweight=".239324pt" strokecolor="#000000">
                <v:path arrowok="t"/>
              </v:shape>
            </v:group>
            <v:group style="position:absolute;left:2465;top:829;width:2;height:1515" coordorigin="2465,829" coordsize="2,1515">
              <v:shape style="position:absolute;left:2465;top:829;width:2;height:1515" coordorigin="2465,829" coordsize="0,1515" path="m2465,2345l2465,829e" filled="f" stroked="t" strokeweight=".478649pt" strokecolor="#4F4F4F">
                <v:path arrowok="t"/>
              </v:shape>
            </v:group>
            <v:group style="position:absolute;left:9291;top:1803;width:2;height:527" coordorigin="9291,1803" coordsize="2,527">
              <v:shape style="position:absolute;left:9291;top:1803;width:2;height:527" coordorigin="9291,1803" coordsize="0,527" path="m9291,2330l9291,1803e" filled="f" stroked="t" strokeweight=".478649pt" strokecolor="#343434">
                <v:path arrowok="t"/>
              </v:shape>
            </v:group>
            <v:group style="position:absolute;left:392;top:2985;width:7472;height:2" coordorigin="392,2985" coordsize="7472,2">
              <v:shape style="position:absolute;left:392;top:2985;width:7472;height:2" coordorigin="392,2985" coordsize="7472,0" path="m392,2985l7864,2985e" filled="f" stroked="t" strokeweight=".717973pt" strokecolor="#575757">
                <v:path arrowok="t"/>
              </v:shape>
            </v:group>
            <v:group style="position:absolute;left:7807;top:2982;width:833;height:2" coordorigin="7807,2982" coordsize="833,2">
              <v:shape style="position:absolute;left:7807;top:2982;width:833;height:2" coordorigin="7807,2982" coordsize="833,0" path="m7807,2982l8640,2982e" filled="f" stroked="t" strokeweight=".478649pt" strokecolor="#3B3B3B">
                <v:path arrowok="t"/>
              </v:shape>
            </v:group>
            <v:group style="position:absolute;left:8582;top:2982;width:3145;height:2" coordorigin="8582,2982" coordsize="3145,2">
              <v:shape style="position:absolute;left:8582;top:2982;width:3145;height:2" coordorigin="8582,2982" coordsize="3145,0" path="m8582,2982l11727,2982e" filled="f" stroked="t" strokeweight=".717973pt" strokecolor="#5B5B5B">
                <v:path arrowok="t"/>
              </v:shape>
            </v:group>
            <v:group style="position:absolute;left:392;top:3205;width:5859;height:2" coordorigin="392,3205" coordsize="5859,2">
              <v:shape style="position:absolute;left:392;top:3205;width:5859;height:2" coordorigin="392,3205" coordsize="5859,0" path="m392,3205l6251,3205e" filled="f" stroked="t" strokeweight=".717973pt" strokecolor="#545454">
                <v:path arrowok="t"/>
              </v:shape>
            </v:group>
            <v:group style="position:absolute;left:6194;top:3203;width:1670;height:2" coordorigin="6194,3203" coordsize="1670,2">
              <v:shape style="position:absolute;left:6194;top:3203;width:1670;height:2" coordorigin="6194,3203" coordsize="1670,0" path="m6194,3203l7864,3203e" filled="f" stroked="t" strokeweight=".478649pt" strokecolor="#2B2B2B">
                <v:path arrowok="t"/>
              </v:shape>
            </v:group>
            <v:group style="position:absolute;left:7807;top:3200;width:1498;height:2" coordorigin="7807,3200" coordsize="1498,2">
              <v:shape style="position:absolute;left:7807;top:3200;width:1498;height:2" coordorigin="7807,3200" coordsize="1498,0" path="m7807,3200l9305,3200e" filled="f" stroked="t" strokeweight=".957298pt" strokecolor="#606060">
                <v:path arrowok="t"/>
              </v:shape>
            </v:group>
            <v:group style="position:absolute;left:9247;top:3198;width:1714;height:2" coordorigin="9247,3198" coordsize="1714,2">
              <v:shape style="position:absolute;left:9247;top:3198;width:1714;height:2" coordorigin="9247,3198" coordsize="1714,0" path="m9247,3198l10961,3198e" filled="f" stroked="t" strokeweight=".478649pt" strokecolor="#343434">
                <v:path arrowok="t"/>
              </v:shape>
            </v:group>
            <v:group style="position:absolute;left:10904;top:3198;width:823;height:2" coordorigin="10904,3198" coordsize="823,2">
              <v:shape style="position:absolute;left:10904;top:3198;width:823;height:2" coordorigin="10904,3198" coordsize="823,0" path="m10904,3198l11727,3198e" filled="f" stroked="t" strokeweight=".957298pt" strokecolor="#676767">
                <v:path arrowok="t"/>
              </v:shape>
            </v:group>
            <v:group style="position:absolute;left:392;top:3426;width:5859;height:2" coordorigin="392,3426" coordsize="5859,2">
              <v:shape style="position:absolute;left:392;top:3426;width:5859;height:2" coordorigin="392,3426" coordsize="5859,0" path="m392,3426l6251,3426e" filled="f" stroked="t" strokeweight=".717973pt" strokecolor="#545454">
                <v:path arrowok="t"/>
              </v:shape>
            </v:group>
            <v:group style="position:absolute;left:6194;top:3423;width:359;height:2" coordorigin="6194,3423" coordsize="359,2">
              <v:shape style="position:absolute;left:6194;top:3423;width:359;height:2" coordorigin="6194,3423" coordsize="359,0" path="m6194,3423l6553,3423e" filled="f" stroked="t" strokeweight=".478649pt" strokecolor="#383838">
                <v:path arrowok="t"/>
              </v:shape>
            </v:group>
            <v:group style="position:absolute;left:6495;top:3418;width:2810;height:2" coordorigin="6495,3418" coordsize="2810,2">
              <v:shape style="position:absolute;left:6495;top:3418;width:2810;height:2" coordorigin="6495,3418" coordsize="2810,0" path="m6495,3418l9305,3418e" filled="f" stroked="t" strokeweight=".717973pt" strokecolor="#4F4F4F">
                <v:path arrowok="t"/>
              </v:shape>
            </v:group>
            <v:group style="position:absolute;left:9247;top:3418;width:728;height:2" coordorigin="9247,3418" coordsize="728,2">
              <v:shape style="position:absolute;left:9247;top:3418;width:728;height:2" coordorigin="9247,3418" coordsize="728,0" path="m9247,3418l9975,3418e" filled="f" stroked="t" strokeweight=".478649pt" strokecolor="#1F1F1F">
                <v:path arrowok="t"/>
              </v:shape>
            </v:group>
            <v:group style="position:absolute;left:9918;top:3418;width:684;height:2" coordorigin="9918,3418" coordsize="684,2">
              <v:shape style="position:absolute;left:9918;top:3418;width:684;height:2" coordorigin="9918,3418" coordsize="684,0" path="m9918,3418l10602,3418e" filled="f" stroked="t" strokeweight=".478649pt" strokecolor="#3F3F3F">
                <v:path arrowok="t"/>
              </v:shape>
            </v:group>
            <v:group style="position:absolute;left:10525;top:3416;width:1201;height:2" coordorigin="10525,3416" coordsize="1201,2">
              <v:shape style="position:absolute;left:10525;top:3416;width:1201;height:2" coordorigin="10525,3416" coordsize="1201,0" path="m10525,3416l11727,3416e" filled="f" stroked="t" strokeweight=".957298pt" strokecolor="#747474">
                <v:path arrowok="t"/>
              </v:shape>
            </v:group>
            <v:group style="position:absolute;left:11722;top:3174;width:2;height:292" coordorigin="11722,3174" coordsize="2,292">
              <v:shape style="position:absolute;left:11722;top:3174;width:2;height:292" coordorigin="11722,3174" coordsize="0,292" path="m11722,3466l11722,3174e" filled="f" stroked="t" strokeweight=".478649pt" strokecolor="#444444">
                <v:path arrowok="t"/>
              </v:shape>
            </v:group>
            <v:group style="position:absolute;left:3973;top:3418;width:2;height:513" coordorigin="3973,3418" coordsize="2,513">
              <v:shape style="position:absolute;left:3973;top:3418;width:2;height:513" coordorigin="3973,3418" coordsize="0,513" path="m3973,3932l3973,3418e" filled="f" stroked="t" strokeweight=".957298pt" strokecolor="#606060">
                <v:path arrowok="t"/>
              </v:shape>
            </v:group>
            <v:group style="position:absolute;left:3968;top:3850;width:1900;height:2" coordorigin="3968,3850" coordsize="1900,2">
              <v:shape style="position:absolute;left:3968;top:3850;width:1900;height:2" coordorigin="3968,3850" coordsize="1900,0" path="m3968,3850l5868,3850e" filled="f" stroked="t" strokeweight=".478649pt" strokecolor="#383838">
                <v:path arrowok="t"/>
              </v:shape>
            </v:group>
            <v:group style="position:absolute;left:7101;top:3418;width:2;height:748" coordorigin="7101,3418" coordsize="2,748">
              <v:shape style="position:absolute;left:7101;top:3418;width:2;height:748" coordorigin="7101,3418" coordsize="0,748" path="m7101,4166l7101,3418e" filled="f" stroked="t" strokeweight=".957298pt" strokecolor="#646464">
                <v:path arrowok="t"/>
              </v:shape>
            </v:group>
            <v:group style="position:absolute;left:397;top:4166;width:828;height:2" coordorigin="397,4166" coordsize="828,2">
              <v:shape style="position:absolute;left:397;top:4166;width:828;height:2" coordorigin="397,4166" coordsize="828,0" path="m397,4166l1225,4166e" filled="f" stroked="t" strokeweight=".478649pt" strokecolor="#3F3F3F">
                <v:path arrowok="t"/>
              </v:shape>
            </v:group>
            <v:group style="position:absolute;left:1168;top:4166;width:2460;height:2" coordorigin="1168,4166" coordsize="2460,2">
              <v:shape style="position:absolute;left:1168;top:4166;width:2460;height:2" coordorigin="1168,4166" coordsize="2460,0" path="m1168,4166l3628,4166e" filled="f" stroked="t" strokeweight=".957298pt" strokecolor="#606060">
                <v:path arrowok="t"/>
              </v:shape>
            </v:group>
            <v:group style="position:absolute;left:3834;top:4166;width:168;height:2" coordorigin="3834,4166" coordsize="168,2">
              <v:shape style="position:absolute;left:3834;top:4166;width:168;height:2" coordorigin="3834,4166" coordsize="168,0" path="m3834,4166l4002,4166e" filled="f" stroked="t" strokeweight=".478649pt" strokecolor="#3F3F3F">
                <v:path arrowok="t"/>
              </v:shape>
            </v:group>
            <v:group style="position:absolute;left:3973;top:3826;width:2;height:345" coordorigin="3973,3826" coordsize="2,345">
              <v:shape style="position:absolute;left:3973;top:3826;width:2;height:345" coordorigin="3973,3826" coordsize="0,345" path="m3973,4171l3973,3826e" filled="f" stroked="t" strokeweight=".478649pt" strokecolor="#383838">
                <v:path arrowok="t"/>
              </v:shape>
            </v:group>
            <v:group style="position:absolute;left:3930;top:4162;width:1130;height:2" coordorigin="3930,4162" coordsize="1130,2">
              <v:shape style="position:absolute;left:3930;top:4162;width:1130;height:2" coordorigin="3930,4162" coordsize="1130,0" path="m3930,4162l5059,4162e" filled="f" stroked="t" strokeweight=".957298pt" strokecolor="#282828">
                <v:path arrowok="t"/>
              </v:shape>
            </v:group>
            <v:group style="position:absolute;left:3422;top:4159;width:8309;height:2" coordorigin="3422,4159" coordsize="8309,2">
              <v:shape style="position:absolute;left:3422;top:4159;width:8309;height:2" coordorigin="3422,4159" coordsize="8309,0" path="m3422,4159l11732,4159e" filled="f" stroked="t" strokeweight=".717973pt" strokecolor="#4F4F4F">
                <v:path arrowok="t"/>
              </v:shape>
            </v:group>
            <v:group style="position:absolute;left:6495;top:4162;width:641;height:2" coordorigin="6495,4162" coordsize="641,2">
              <v:shape style="position:absolute;left:6495;top:4162;width:641;height:2" coordorigin="6495,4162" coordsize="641,0" path="m6495,4162l7137,4162e" filled="f" stroked="t" strokeweight=".478649pt" strokecolor="#343434">
                <v:path arrowok="t"/>
              </v:shape>
            </v:group>
            <v:group style="position:absolute;left:10545;top:4157;width:416;height:2" coordorigin="10545,4157" coordsize="416,2">
              <v:shape style="position:absolute;left:10545;top:4157;width:416;height:2" coordorigin="10545,4157" coordsize="416,0" path="m10545,4157l10961,4157e" filled="f" stroked="t" strokeweight=".478649pt" strokecolor="#4B4B4B">
                <v:path arrowok="t"/>
              </v:shape>
            </v:group>
            <v:group style="position:absolute;left:11725;top:820;width:2;height:3347" coordorigin="11725,820" coordsize="2,3347">
              <v:shape style="position:absolute;left:11725;top:820;width:2;height:3347" coordorigin="11725,820" coordsize="0,3347" path="m11725,4166l11725,820e" filled="f" stroked="t" strokeweight=".478649pt" strokecolor="#575757">
                <v:path arrowok="t"/>
              </v:shape>
            </v:group>
            <v:group style="position:absolute;left:407;top:4119;width:2;height:11684" coordorigin="407,4119" coordsize="2,11684">
              <v:shape style="position:absolute;left:407;top:4119;width:2;height:11684" coordorigin="407,4119" coordsize="0,11684" path="m407,15803l407,4119e" filled="f" stroked="t" strokeweight=".717973pt" strokecolor="#4F4F4F">
                <v:path arrowok="t"/>
              </v:shape>
            </v:group>
            <v:group style="position:absolute;left:397;top:4445;width:3494;height:2" coordorigin="397,4445" coordsize="3494,2">
              <v:shape style="position:absolute;left:397;top:4445;width:3494;height:2" coordorigin="397,4445" coordsize="3494,0" path="m397,4445l3891,4445e" filled="f" stroked="t" strokeweight=".717973pt" strokecolor="#575757">
                <v:path arrowok="t"/>
              </v:shape>
            </v:group>
            <v:group style="position:absolute;left:2470;top:4157;width:2;height:11651" coordorigin="2470,4157" coordsize="2,11651">
              <v:shape style="position:absolute;left:2470;top:4157;width:2;height:11651" coordorigin="2470,4157" coordsize="0,11651" path="m2470,15808l2470,4157e" filled="f" stroked="t" strokeweight=".717973pt" strokecolor="#4F4F4F">
                <v:path arrowok="t"/>
              </v:shape>
            </v:group>
            <v:group style="position:absolute;left:3834;top:4445;width:1225;height:2" coordorigin="3834,4445" coordsize="1225,2">
              <v:shape style="position:absolute;left:3834;top:4445;width:1225;height:2" coordorigin="3834,4445" coordsize="1225,0" path="m3834,4445l5059,4445e" filled="f" stroked="t" strokeweight=".478649pt" strokecolor="#383838">
                <v:path arrowok="t"/>
              </v:shape>
            </v:group>
            <v:group style="position:absolute;left:4997;top:4440;width:4978;height:2" coordorigin="4997,4440" coordsize="4978,2">
              <v:shape style="position:absolute;left:4997;top:4440;width:4978;height:2" coordorigin="4997,4440" coordsize="4978,0" path="m4997,4440l9975,4440e" filled="f" stroked="t" strokeweight=".957298pt" strokecolor="#5B5B5B">
                <v:path arrowok="t"/>
              </v:shape>
            </v:group>
            <v:group style="position:absolute;left:9918;top:4435;width:1043;height:2" coordorigin="9918,4435" coordsize="1043,2">
              <v:shape style="position:absolute;left:9918;top:4435;width:1043;height:2" coordorigin="9918,4435" coordsize="1043,0" path="m9918,4435l10961,4435e" filled="f" stroked="t" strokeweight=".478649pt" strokecolor="#444444">
                <v:path arrowok="t"/>
              </v:shape>
            </v:group>
            <v:group style="position:absolute;left:10904;top:4437;width:828;height:2" coordorigin="10904,4437" coordsize="828,2">
              <v:shape style="position:absolute;left:10904;top:4437;width:828;height:2" coordorigin="10904,4437" coordsize="828,0" path="m10904,4437l11732,4437e" filled="f" stroked="t" strokeweight=".717973pt" strokecolor="#5B5B5B">
                <v:path arrowok="t"/>
              </v:shape>
            </v:group>
            <v:group style="position:absolute;left:2465;top:4665;width:2278;height:2" coordorigin="2465,4665" coordsize="2278,2">
              <v:shape style="position:absolute;left:2465;top:4665;width:2278;height:2" coordorigin="2465,4665" coordsize="2278,0" path="m2465,4665l4743,4665e" filled="f" stroked="t" strokeweight=".478649pt" strokecolor="#4F4F4F">
                <v:path arrowok="t"/>
              </v:shape>
            </v:group>
            <v:group style="position:absolute;left:4686;top:4660;width:373;height:2" coordorigin="4686,4660" coordsize="373,2">
              <v:shape style="position:absolute;left:4686;top:4660;width:373;height:2" coordorigin="4686,4660" coordsize="373,0" path="m4686,4660l5059,4660e" filled="f" stroked="t" strokeweight=".717973pt" strokecolor="#3B3B3B">
                <v:path arrowok="t"/>
              </v:shape>
            </v:group>
            <v:group style="position:absolute;left:4925;top:4663;width:1627;height:2" coordorigin="4925,4663" coordsize="1627,2">
              <v:shape style="position:absolute;left:4925;top:4663;width:1627;height:2" coordorigin="4925,4663" coordsize="1627,0" path="m4925,4663l6553,4663e" filled="f" stroked="t" strokeweight=".957298pt" strokecolor="#646464">
                <v:path arrowok="t"/>
              </v:shape>
            </v:group>
            <v:group style="position:absolute;left:6495;top:4660;width:1819;height:2" coordorigin="6495,4660" coordsize="1819,2">
              <v:shape style="position:absolute;left:6495;top:4660;width:1819;height:2" coordorigin="6495,4660" coordsize="1819,0" path="m6495,4660l8314,4660e" filled="f" stroked="t" strokeweight=".478649pt" strokecolor="#2F2F2F">
                <v:path arrowok="t"/>
              </v:shape>
            </v:group>
            <v:group style="position:absolute;left:8257;top:4660;width:383;height:2" coordorigin="8257,4660" coordsize="383,2">
              <v:shape style="position:absolute;left:8257;top:4660;width:383;height:2" coordorigin="8257,4660" coordsize="383,0" path="m8257,4660l8640,4660e" filled="f" stroked="t" strokeweight=".478649pt" strokecolor="#444444">
                <v:path arrowok="t"/>
              </v:shape>
            </v:group>
            <v:group style="position:absolute;left:8582;top:4660;width:1393;height:2" coordorigin="8582,4660" coordsize="1393,2">
              <v:shape style="position:absolute;left:8582;top:4660;width:1393;height:2" coordorigin="8582,4660" coordsize="1393,0" path="m8582,4660l9975,4660e" filled="f" stroked="t" strokeweight=".957298pt" strokecolor="#646464">
                <v:path arrowok="t"/>
              </v:shape>
            </v:group>
            <v:group style="position:absolute;left:9918;top:4655;width:1043;height:2" coordorigin="9918,4655" coordsize="1043,2">
              <v:shape style="position:absolute;left:9918;top:4655;width:1043;height:2" coordorigin="9918,4655" coordsize="1043,0" path="m9918,4655l10961,4655e" filled="f" stroked="t" strokeweight=".478649pt" strokecolor="#3F3F3F">
                <v:path arrowok="t"/>
              </v:shape>
            </v:group>
            <v:group style="position:absolute;left:10904;top:4658;width:828;height:2" coordorigin="10904,4658" coordsize="828,2">
              <v:shape style="position:absolute;left:10904;top:4658;width:828;height:2" coordorigin="10904,4658" coordsize="828,0" path="m10904,4658l11732,4658e" filled="f" stroked="t" strokeweight=".717973pt" strokecolor="#5B5B5B">
                <v:path arrowok="t"/>
              </v:shape>
            </v:group>
            <v:group style="position:absolute;left:402;top:4617;width:2;height:268" coordorigin="402,4617" coordsize="2,268">
              <v:shape style="position:absolute;left:402;top:4617;width:2;height:268" coordorigin="402,4617" coordsize="0,268" path="m402,4886l402,4617e" filled="f" stroked="t" strokeweight=".478649pt" strokecolor="#181818">
                <v:path arrowok="t"/>
              </v:shape>
            </v:group>
            <v:group style="position:absolute;left:2470;top:4617;width:2;height:786" coordorigin="2470,4617" coordsize="2,786">
              <v:shape style="position:absolute;left:2470;top:4617;width:2;height:786" coordorigin="2470,4617" coordsize="0,786" path="m2470,5403l2470,4617e" filled="f" stroked="t" strokeweight=".478649pt" strokecolor="#232323">
                <v:path arrowok="t"/>
              </v:shape>
            </v:group>
            <v:group style="position:absolute;left:5031;top:4651;width:2;height:2081" coordorigin="5031,4651" coordsize="2,2081">
              <v:shape style="position:absolute;left:5031;top:4651;width:2;height:2081" coordorigin="5031,4651" coordsize="0,2081" path="m5031,6732l5031,4651e" filled="f" stroked="t" strokeweight=".957298pt" strokecolor="#4F4F4F">
                <v:path arrowok="t"/>
              </v:shape>
            </v:group>
            <v:group style="position:absolute;left:5026;top:5106;width:1498;height:2" coordorigin="5026,5106" coordsize="1498,2">
              <v:shape style="position:absolute;left:5026;top:5106;width:1498;height:2" coordorigin="5026,5106" coordsize="1498,0" path="m5026,5106l6524,5106e" filled="f" stroked="t" strokeweight=".239324pt" strokecolor="#575757">
                <v:path arrowok="t"/>
              </v:shape>
            </v:group>
            <v:group style="position:absolute;left:7835;top:4641;width:2;height:216" coordorigin="7835,4641" coordsize="2,216">
              <v:shape style="position:absolute;left:7835;top:4641;width:2;height:216" coordorigin="7835,4641" coordsize="0,216" path="m7835,4857l7835,4641e" filled="f" stroked="t" strokeweight=".239324pt" strokecolor="#2B2B2B">
                <v:path arrowok="t"/>
              </v:shape>
            </v:group>
            <v:group style="position:absolute;left:6495;top:5137;width:2082;height:2" coordorigin="6495,5137" coordsize="2082,2">
              <v:shape style="position:absolute;left:6495;top:5137;width:2082;height:2" coordorigin="6495,5137" coordsize="2082,0" path="m6495,5137l8577,5137e" filled="f" stroked="t" strokeweight=".239324pt" strokecolor="#606060">
                <v:path arrowok="t"/>
              </v:shape>
            </v:group>
            <v:group style="position:absolute;left:7835;top:4857;width:2;height:254" coordorigin="7835,4857" coordsize="2,254">
              <v:shape style="position:absolute;left:7835;top:4857;width:2;height:254" coordorigin="7835,4857" coordsize="0,254" path="m7835,5111l7835,4857e" filled="f" stroked="t" strokeweight=".239324pt" strokecolor="#000000">
                <v:path arrowok="t"/>
              </v:shape>
            </v:group>
            <v:group style="position:absolute;left:8611;top:5106;width:665;height:2" coordorigin="8611,5106" coordsize="665,2">
              <v:shape style="position:absolute;left:8611;top:5106;width:665;height:2" coordorigin="8611,5106" coordsize="665,0" path="m8611,5106l9276,5106e" filled="f" stroked="t" strokeweight=".239324pt" strokecolor="#000000">
                <v:path arrowok="t"/>
              </v:shape>
            </v:group>
            <v:group style="position:absolute;left:9247;top:5135;width:1714;height:2" coordorigin="9247,5135" coordsize="1714,2">
              <v:shape style="position:absolute;left:9247;top:5135;width:1714;height:2" coordorigin="9247,5135" coordsize="1714,0" path="m9247,5135l10961,5135e" filled="f" stroked="t" strokeweight=".478649pt" strokecolor="#808080">
                <v:path arrowok="t"/>
              </v:shape>
            </v:group>
            <v:group style="position:absolute;left:10904;top:5137;width:828;height:2" coordorigin="10904,5137" coordsize="828,2">
              <v:shape style="position:absolute;left:10904;top:5137;width:828;height:2" coordorigin="10904,5137" coordsize="828,0" path="m10904,5137l11732,5137e" filled="f" stroked="t" strokeweight=".239324pt" strokecolor="#606060">
                <v:path arrowok="t"/>
              </v:shape>
            </v:group>
            <v:group style="position:absolute;left:402;top:5077;width:2;height:786" coordorigin="402,5077" coordsize="2,786">
              <v:shape style="position:absolute;left:402;top:5077;width:2;height:786" coordorigin="402,5077" coordsize="0,786" path="m402,5864l402,5077e" filled="f" stroked="t" strokeweight=".478649pt" strokecolor="#2F2F2F">
                <v:path arrowok="t"/>
              </v:shape>
            </v:group>
            <v:group style="position:absolute;left:5021;top:5387;width:2106;height:2" coordorigin="5021,5387" coordsize="2106,2">
              <v:shape style="position:absolute;left:5021;top:5387;width:2106;height:2" coordorigin="5021,5387" coordsize="2106,0" path="m5021,5387l7127,5387e" filled="f" stroked="t" strokeweight=".717973pt" strokecolor="#4B4B4B">
                <v:path arrowok="t"/>
              </v:shape>
            </v:group>
            <v:group style="position:absolute;left:6912;top:5384;width:2173;height:2" coordorigin="6912,5384" coordsize="2173,2">
              <v:shape style="position:absolute;left:6912;top:5384;width:2173;height:2" coordorigin="6912,5384" coordsize="2173,0" path="m6912,5384l9085,5384e" filled="f" stroked="t" strokeweight=".957298pt" strokecolor="#606060">
                <v:path arrowok="t"/>
              </v:shape>
            </v:group>
            <v:group style="position:absolute;left:9027;top:5384;width:948;height:2" coordorigin="9027,5384" coordsize="948,2">
              <v:shape style="position:absolute;left:9027;top:5384;width:948;height:2" coordorigin="9027,5384" coordsize="948,0" path="m9027,5384l9975,5384e" filled="f" stroked="t" strokeweight=".478649pt" strokecolor="#343434">
                <v:path arrowok="t"/>
              </v:shape>
            </v:group>
            <v:group style="position:absolute;left:9918;top:5382;width:684;height:2" coordorigin="9918,5382" coordsize="684,2">
              <v:shape style="position:absolute;left:9918;top:5382;width:684;height:2" coordorigin="9918,5382" coordsize="684,0" path="m9918,5382l10602,5382e" filled="f" stroked="t" strokeweight=".478649pt" strokecolor="#575757">
                <v:path arrowok="t"/>
              </v:shape>
            </v:group>
            <v:group style="position:absolute;left:10358;top:5382;width:1374;height:2" coordorigin="10358,5382" coordsize="1374,2">
              <v:shape style="position:absolute;left:10358;top:5382;width:1374;height:2" coordorigin="10358,5382" coordsize="1374,0" path="m10358,5382l11732,5382e" filled="f" stroked="t" strokeweight=".957298pt" strokecolor="#707070">
                <v:path arrowok="t"/>
              </v:shape>
            </v:group>
            <v:group style="position:absolute;left:11722;top:4425;width:2;height:988" coordorigin="11722,4425" coordsize="2,988">
              <v:shape style="position:absolute;left:11722;top:4425;width:2;height:988" coordorigin="11722,4425" coordsize="0,988" path="m11722,5413l11722,4425e" filled="f" stroked="t" strokeweight=".957298pt" strokecolor="#646464">
                <v:path arrowok="t"/>
              </v:shape>
            </v:group>
            <v:group style="position:absolute;left:2470;top:5346;width:2;height:762" coordorigin="2470,5346" coordsize="2,762">
              <v:shape style="position:absolute;left:2470;top:5346;width:2;height:762" coordorigin="2470,5346" coordsize="0,762" path="m2470,6108l2470,5346e" filled="f" stroked="t" strokeweight=".478649pt" strokecolor="#383838">
                <v:path arrowok="t"/>
              </v:shape>
            </v:group>
            <v:group style="position:absolute;left:5026;top:5629;width:2101;height:2" coordorigin="5026,5629" coordsize="2101,2">
              <v:shape style="position:absolute;left:5026;top:5629;width:2101;height:2" coordorigin="5026,5629" coordsize="2101,0" path="m5026,5629l7127,5629e" filled="f" stroked="t" strokeweight=".717973pt" strokecolor="#575757">
                <v:path arrowok="t"/>
              </v:shape>
            </v:group>
            <v:group style="position:absolute;left:7070;top:5629;width:460;height:2" coordorigin="7070,5629" coordsize="460,2">
              <v:shape style="position:absolute;left:7070;top:5629;width:460;height:2" coordorigin="7070,5629" coordsize="460,0" path="m7070,5629l7529,5629e" filled="f" stroked="t" strokeweight=".478649pt" strokecolor="#343434">
                <v:path arrowok="t"/>
              </v:shape>
            </v:group>
            <v:group style="position:absolute;left:7448;top:5626;width:1857;height:2" coordorigin="7448,5626" coordsize="1857,2">
              <v:shape style="position:absolute;left:7448;top:5626;width:1857;height:2" coordorigin="7448,5626" coordsize="1857,0" path="m7448,5626l9305,5626e" filled="f" stroked="t" strokeweight=".957298pt" strokecolor="#676767">
                <v:path arrowok="t"/>
              </v:shape>
            </v:group>
            <v:group style="position:absolute;left:9247;top:5624;width:1355;height:2" coordorigin="9247,5624" coordsize="1355,2">
              <v:shape style="position:absolute;left:9247;top:5624;width:1355;height:2" coordorigin="9247,5624" coordsize="1355,0" path="m9247,5624l10602,5624e" filled="f" stroked="t" strokeweight=".478649pt" strokecolor="#383838">
                <v:path arrowok="t"/>
              </v:shape>
            </v:group>
            <v:group style="position:absolute;left:10545;top:5624;width:416;height:2" coordorigin="10545,5624" coordsize="416,2">
              <v:shape style="position:absolute;left:10545;top:5624;width:416;height:2" coordorigin="10545,5624" coordsize="416,0" path="m10545,5624l10961,5624e" filled="f" stroked="t" strokeweight=".478649pt" strokecolor="#545454">
                <v:path arrowok="t"/>
              </v:shape>
            </v:group>
            <v:group style="position:absolute;left:10904;top:5624;width:828;height:2" coordorigin="10904,5624" coordsize="828,2">
              <v:shape style="position:absolute;left:10904;top:5624;width:828;height:2" coordorigin="10904,5624" coordsize="828,0" path="m10904,5624l11732,5624e" filled="f" stroked="t" strokeweight=".957298pt" strokecolor="#747474">
                <v:path arrowok="t"/>
              </v:shape>
            </v:group>
            <v:group style="position:absolute;left:2465;top:5849;width:1015;height:2" coordorigin="2465,5849" coordsize="1015,2">
              <v:shape style="position:absolute;left:2465;top:5849;width:1015;height:2" coordorigin="2465,5849" coordsize="1015,0" path="m2465,5849l3480,5849e" filled="f" stroked="t" strokeweight=".478649pt" strokecolor="#383838">
                <v:path arrowok="t"/>
              </v:shape>
            </v:group>
            <v:group style="position:absolute;left:3422;top:5849;width:1977;height:2" coordorigin="3422,5849" coordsize="1977,2">
              <v:shape style="position:absolute;left:3422;top:5849;width:1977;height:2" coordorigin="3422,5849" coordsize="1977,0" path="m3422,5849l5399,5849e" filled="f" stroked="t" strokeweight=".957298pt" strokecolor="#606060">
                <v:path arrowok="t"/>
              </v:shape>
            </v:group>
            <v:group style="position:absolute;left:4997;top:5849;width:2532;height:2" coordorigin="4997,5849" coordsize="2532,2">
              <v:shape style="position:absolute;left:4997;top:5849;width:2532;height:2" coordorigin="4997,5849" coordsize="2532,0" path="m4997,5849l7529,5849e" filled="f" stroked="t" strokeweight=".478649pt" strokecolor="#4B4B4B">
                <v:path arrowok="t"/>
              </v:shape>
            </v:group>
            <v:group style="position:absolute;left:7280;top:5847;width:2092;height:2" coordorigin="7280,5847" coordsize="2092,2">
              <v:shape style="position:absolute;left:7280;top:5847;width:2092;height:2" coordorigin="7280,5847" coordsize="2092,0" path="m7280,5847l9372,5847e" filled="f" stroked="t" strokeweight=".957298pt" strokecolor="#676767">
                <v:path arrowok="t"/>
              </v:shape>
            </v:group>
            <v:group style="position:absolute;left:9247;top:5845;width:1714;height:2" coordorigin="9247,5845" coordsize="1714,2">
              <v:shape style="position:absolute;left:9247;top:5845;width:1714;height:2" coordorigin="9247,5845" coordsize="1714,0" path="m9247,5845l10961,5845e" filled="f" stroked="t" strokeweight=".478649pt" strokecolor="#3F3F3F">
                <v:path arrowok="t"/>
              </v:shape>
            </v:group>
            <v:group style="position:absolute;left:10904;top:5845;width:828;height:2" coordorigin="10904,5845" coordsize="828,2">
              <v:shape style="position:absolute;left:10904;top:5845;width:828;height:2" coordorigin="10904,5845" coordsize="828,0" path="m10904,5845l11732,5845e" filled="f" stroked="t" strokeweight=".957298pt" strokecolor="#6B6B6B">
                <v:path arrowok="t"/>
              </v:shape>
            </v:group>
            <v:group style="position:absolute;left:397;top:6082;width:6730;height:2" coordorigin="397,6082" coordsize="6730,2">
              <v:shape style="position:absolute;left:397;top:6082;width:6730;height:2" coordorigin="397,6082" coordsize="6730,0" path="m397,6082l7127,6082e" filled="f" stroked="t" strokeweight=".957298pt" strokecolor="#606060">
                <v:path arrowok="t"/>
              </v:shape>
            </v:group>
            <v:group style="position:absolute;left:7070;top:6079;width:795;height:2" coordorigin="7070,6079" coordsize="795,2">
              <v:shape style="position:absolute;left:7070;top:6079;width:795;height:2" coordorigin="7070,6079" coordsize="795,0" path="m7070,6079l7864,6079e" filled="f" stroked="t" strokeweight=".478649pt" strokecolor="#2F2F2F">
                <v:path arrowok="t"/>
              </v:shape>
            </v:group>
            <v:group style="position:absolute;left:7807;top:6077;width:2168;height:2" coordorigin="7807,6077" coordsize="2168,2">
              <v:shape style="position:absolute;left:7807;top:6077;width:2168;height:2" coordorigin="7807,6077" coordsize="2168,0" path="m7807,6077l9975,6077e" filled="f" stroked="t" strokeweight=".957298pt" strokecolor="#676767">
                <v:path arrowok="t"/>
              </v:shape>
            </v:group>
            <v:group style="position:absolute;left:9918;top:6075;width:1043;height:2" coordorigin="9918,6075" coordsize="1043,2">
              <v:shape style="position:absolute;left:9918;top:6075;width:1043;height:2" coordorigin="9918,6075" coordsize="1043,0" path="m9918,6075l10961,6075e" filled="f" stroked="t" strokeweight=".478649pt" strokecolor="#444444">
                <v:path arrowok="t"/>
              </v:shape>
            </v:group>
            <v:group style="position:absolute;left:10904;top:6077;width:828;height:2" coordorigin="10904,6077" coordsize="828,2">
              <v:shape style="position:absolute;left:10904;top:6077;width:828;height:2" coordorigin="10904,6077" coordsize="828,0" path="m10904,6077l11732,6077e" filled="f" stroked="t" strokeweight=".717973pt" strokecolor="#5B5B5B">
                <v:path arrowok="t"/>
              </v:shape>
            </v:group>
            <v:group style="position:absolute;left:7835;top:6065;width:2;height:278" coordorigin="7835,6065" coordsize="2,278">
              <v:shape style="position:absolute;left:7835;top:6065;width:2;height:278" coordorigin="7835,6065" coordsize="0,278" path="m7835,6343l7835,6065e" filled="f" stroked="t" strokeweight=".239324pt" strokecolor="#646464">
                <v:path arrowok="t"/>
              </v:shape>
            </v:group>
            <v:group style="position:absolute;left:11729;top:4425;width:2;height:1947" coordorigin="11729,4425" coordsize="2,1947">
              <v:shape style="position:absolute;left:11729;top:4425;width:2;height:1947" coordorigin="11729,4425" coordsize="0,1947" path="m11729,6372l11729,4425e" filled="f" stroked="t" strokeweight=".478649pt" strokecolor="#4F4F4F">
                <v:path arrowok="t"/>
              </v:shape>
            </v:group>
            <v:group style="position:absolute;left:2455;top:6343;width:2;height:149" coordorigin="2455,6343" coordsize="2,149">
              <v:shape style="position:absolute;left:2455;top:6343;width:2;height:149" coordorigin="2455,6343" coordsize="0,149" path="m2455,6492l2455,6343e" filled="f" stroked="t" strokeweight=".717973pt" strokecolor="#4B4B4B">
                <v:path arrowok="t"/>
              </v:shape>
            </v:group>
            <v:group style="position:absolute;left:2460;top:6509;width:2283;height:2" coordorigin="2460,6509" coordsize="2283,2">
              <v:shape style="position:absolute;left:2460;top:6509;width:2283;height:2" coordorigin="2460,6509" coordsize="2283,0" path="m2460,6509l4743,6509e" filled="f" stroked="t" strokeweight=".957298pt" strokecolor="#676767">
                <v:path arrowok="t"/>
              </v:shape>
            </v:group>
            <v:group style="position:absolute;left:4686;top:6506;width:1182;height:2" coordorigin="4686,6506" coordsize="1182,2">
              <v:shape style="position:absolute;left:4686;top:6506;width:1182;height:2" coordorigin="4686,6506" coordsize="1182,0" path="m4686,6506l5868,6506e" filled="f" stroked="t" strokeweight=".478649pt" strokecolor="#343434">
                <v:path arrowok="t"/>
              </v:shape>
            </v:group>
            <v:group style="position:absolute;left:5811;top:6506;width:440;height:2" coordorigin="5811,6506" coordsize="440,2">
              <v:shape style="position:absolute;left:5811;top:6506;width:440;height:2" coordorigin="5811,6506" coordsize="440,0" path="m5811,6506l6251,6506e" filled="f" stroked="t" strokeweight=".478649pt" strokecolor="#484848">
                <v:path arrowok="t"/>
              </v:shape>
            </v:group>
            <v:group style="position:absolute;left:6127;top:6506;width:2513;height:2" coordorigin="6127,6506" coordsize="2513,2">
              <v:shape style="position:absolute;left:6127;top:6506;width:2513;height:2" coordorigin="6127,6506" coordsize="2513,0" path="m6127,6506l8640,6506e" filled="f" stroked="t" strokeweight=".957298pt" strokecolor="#5B5B5B">
                <v:path arrowok="t"/>
              </v:shape>
            </v:group>
            <v:group style="position:absolute;left:7835;top:6343;width:2;height:379" coordorigin="7835,6343" coordsize="2,379">
              <v:shape style="position:absolute;left:7835;top:6343;width:2;height:379" coordorigin="7835,6343" coordsize="0,379" path="m7835,6722l7835,6343e" filled="f" stroked="t" strokeweight=".239324pt" strokecolor="#444444">
                <v:path arrowok="t"/>
              </v:shape>
            </v:group>
            <v:group style="position:absolute;left:8582;top:6506;width:1393;height:2" coordorigin="8582,6506" coordsize="1393,2">
              <v:shape style="position:absolute;left:8582;top:6506;width:1393;height:2" coordorigin="8582,6506" coordsize="1393,0" path="m8582,6506l9975,6506e" filled="f" stroked="t" strokeweight=".478649pt" strokecolor="#3B3B3B">
                <v:path arrowok="t"/>
              </v:shape>
            </v:group>
            <v:group style="position:absolute;left:9918;top:6501;width:1819;height:2" coordorigin="9918,6501" coordsize="1819,2">
              <v:shape style="position:absolute;left:9918;top:6501;width:1819;height:2" coordorigin="9918,6501" coordsize="1819,0" path="m9918,6501l11736,6501e" filled="f" stroked="t" strokeweight=".717973pt" strokecolor="#6B6B6B">
                <v:path arrowok="t"/>
              </v:shape>
            </v:group>
            <v:group style="position:absolute;left:2460;top:6727;width:2283;height:2" coordorigin="2460,6727" coordsize="2283,2">
              <v:shape style="position:absolute;left:2460;top:6727;width:2283;height:2" coordorigin="2460,6727" coordsize="2283,0" path="m2460,6727l4743,6727e" filled="f" stroked="t" strokeweight=".478649pt" strokecolor="#4F4F4F">
                <v:path arrowok="t"/>
              </v:shape>
            </v:group>
            <v:group style="position:absolute;left:4686;top:6727;width:555;height:2" coordorigin="4686,6727" coordsize="555,2">
              <v:shape style="position:absolute;left:4686;top:6727;width:555;height:2" coordorigin="4686,6727" coordsize="555,0" path="m4686,6727l5241,6727e" filled="f" stroked="t" strokeweight=".478649pt" strokecolor="#282828">
                <v:path arrowok="t"/>
              </v:shape>
            </v:group>
            <v:group style="position:absolute;left:5184;top:6724;width:359;height:2" coordorigin="5184,6724" coordsize="359,2">
              <v:shape style="position:absolute;left:5184;top:6724;width:359;height:2" coordorigin="5184,6724" coordsize="359,0" path="m5184,6724l5543,6724e" filled="f" stroked="t" strokeweight=".478649pt" strokecolor="#444444">
                <v:path arrowok="t"/>
              </v:shape>
            </v:group>
            <v:group style="position:absolute;left:5399;top:6724;width:1474;height:2" coordorigin="5399,6724" coordsize="1474,2">
              <v:shape style="position:absolute;left:5399;top:6724;width:1474;height:2" coordorigin="5399,6724" coordsize="1474,0" path="m5399,6724l6873,6724e" filled="f" stroked="t" strokeweight=".957298pt" strokecolor="#676767">
                <v:path arrowok="t"/>
              </v:shape>
            </v:group>
            <v:group style="position:absolute;left:6696;top:6727;width:431;height:2" coordorigin="6696,6727" coordsize="431,2">
              <v:shape style="position:absolute;left:6696;top:6727;width:431;height:2" coordorigin="6696,6727" coordsize="431,0" path="m6696,6727l7127,6727e" filled="f" stroked="t" strokeweight=".717973pt" strokecolor="#4F4F4F">
                <v:path arrowok="t"/>
              </v:shape>
            </v:group>
            <v:group style="position:absolute;left:7070;top:6722;width:799;height:2" coordorigin="7070,6722" coordsize="799,2">
              <v:shape style="position:absolute;left:7070;top:6722;width:799;height:2" coordorigin="7070,6722" coordsize="799,0" path="m7070,6722l7869,6722e" filled="f" stroked="t" strokeweight=".478649pt" strokecolor="#2B2B2B">
                <v:path arrowok="t"/>
              </v:shape>
            </v:group>
            <v:group style="position:absolute;left:7807;top:6722;width:833;height:2" coordorigin="7807,6722" coordsize="833,2">
              <v:shape style="position:absolute;left:7807;top:6722;width:833;height:2" coordorigin="7807,6722" coordsize="833,0" path="m7807,6722l8640,6722e" filled="f" stroked="t" strokeweight=".478649pt" strokecolor="#3F3F3F">
                <v:path arrowok="t"/>
              </v:shape>
            </v:group>
            <v:group style="position:absolute;left:8582;top:6722;width:2446;height:2" coordorigin="8582,6722" coordsize="2446,2">
              <v:shape style="position:absolute;left:8582;top:6722;width:2446;height:2" coordorigin="8582,6722" coordsize="2446,0" path="m8582,6722l11028,6722e" filled="f" stroked="t" strokeweight=".957298pt" strokecolor="#646464">
                <v:path arrowok="t"/>
              </v:shape>
            </v:group>
            <v:group style="position:absolute;left:10904;top:6722;width:833;height:2" coordorigin="10904,6722" coordsize="833,2">
              <v:shape style="position:absolute;left:10904;top:6722;width:833;height:2" coordorigin="10904,6722" coordsize="833,0" path="m10904,6722l11736,6722e" filled="f" stroked="t" strokeweight=".478649pt" strokecolor="#4F4F4F">
                <v:path arrowok="t"/>
              </v:shape>
            </v:group>
            <v:group style="position:absolute;left:11732;top:6310;width:2;height:7523" coordorigin="11732,6310" coordsize="2,7523">
              <v:shape style="position:absolute;left:11732;top:6310;width:2;height:7523" coordorigin="11732,6310" coordsize="0,7523" path="m11732,13832l11732,6310e" filled="f" stroked="t" strokeweight=".957298pt" strokecolor="#646464">
                <v:path arrowok="t"/>
              </v:shape>
            </v:group>
            <v:group style="position:absolute;left:392;top:6947;width:833;height:2" coordorigin="392,6947" coordsize="833,2">
              <v:shape style="position:absolute;left:392;top:6947;width:833;height:2" coordorigin="392,6947" coordsize="833,0" path="m392,6947l1225,6947e" filled="f" stroked="t" strokeweight=".478649pt" strokecolor="#3F3F3F">
                <v:path arrowok="t"/>
              </v:shape>
            </v:group>
            <v:group style="position:absolute;left:1168;top:6947;width:1326;height:2" coordorigin="1168,6947" coordsize="1326,2">
              <v:shape style="position:absolute;left:1168;top:6947;width:1326;height:2" coordorigin="1168,6947" coordsize="1326,0" path="m1168,6947l2494,6947e" filled="f" stroked="t" strokeweight=".957298pt" strokecolor="#646464">
                <v:path arrowok="t"/>
              </v:shape>
            </v:group>
            <v:group style="position:absolute;left:2422;top:6947;width:2321;height:2" coordorigin="2422,6947" coordsize="2321,2">
              <v:shape style="position:absolute;left:2422;top:6947;width:2321;height:2" coordorigin="2422,6947" coordsize="2321,0" path="m2422,6947l4743,6947e" filled="f" stroked="t" strokeweight=".478649pt" strokecolor="#4F4F4F">
                <v:path arrowok="t"/>
              </v:shape>
            </v:group>
            <v:group style="position:absolute;left:4686;top:6947;width:555;height:2" coordorigin="4686,6947" coordsize="555,2">
              <v:shape style="position:absolute;left:4686;top:6947;width:555;height:2" coordorigin="4686,6947" coordsize="555,0" path="m4686,6947l5241,6947e" filled="f" stroked="t" strokeweight=".478649pt" strokecolor="#1F1F1F">
                <v:path arrowok="t"/>
              </v:shape>
            </v:group>
            <v:group style="position:absolute;left:5184;top:6945;width:359;height:2" coordorigin="5184,6945" coordsize="359,2">
              <v:shape style="position:absolute;left:5184;top:6945;width:359;height:2" coordorigin="5184,6945" coordsize="359,0" path="m5184,6945l5543,6945e" filled="f" stroked="t" strokeweight=".478649pt" strokecolor="#3F3F3F">
                <v:path arrowok="t"/>
              </v:shape>
            </v:group>
            <v:group style="position:absolute;left:5418;top:6945;width:1723;height:2" coordorigin="5418,6945" coordsize="1723,2">
              <v:shape style="position:absolute;left:5418;top:6945;width:1723;height:2" coordorigin="5418,6945" coordsize="1723,0" path="m5418,6945l7141,6945e" filled="f" stroked="t" strokeweight=".957298pt" strokecolor="#646464">
                <v:path arrowok="t"/>
              </v:shape>
            </v:group>
            <v:group style="position:absolute;left:7070;top:6942;width:795;height:2" coordorigin="7070,6942" coordsize="795,2">
              <v:shape style="position:absolute;left:7070;top:6942;width:795;height:2" coordorigin="7070,6942" coordsize="795,0" path="m7070,6942l7864,6942e" filled="f" stroked="t" strokeweight=".478649pt" strokecolor="#282828">
                <v:path arrowok="t"/>
              </v:shape>
            </v:group>
            <v:group style="position:absolute;left:7807;top:6942;width:507;height:2" coordorigin="7807,6942" coordsize="507,2">
              <v:shape style="position:absolute;left:7807;top:6942;width:507;height:2" coordorigin="7807,6942" coordsize="507,0" path="m7807,6942l8314,6942e" filled="f" stroked="t" strokeweight=".478649pt" strokecolor="#3B3B3B">
                <v:path arrowok="t"/>
              </v:shape>
            </v:group>
            <v:group style="position:absolute;left:8257;top:6942;width:383;height:2" coordorigin="8257,6942" coordsize="383,2">
              <v:shape style="position:absolute;left:8257;top:6942;width:383;height:2" coordorigin="8257,6942" coordsize="383,0" path="m8257,6942l8640,6942e" filled="f" stroked="t" strokeweight=".478649pt" strokecolor="#545454">
                <v:path arrowok="t"/>
              </v:shape>
            </v:group>
            <v:group style="position:absolute;left:8525;top:6942;width:2503;height:2" coordorigin="8525,6942" coordsize="2503,2">
              <v:shape style="position:absolute;left:8525;top:6942;width:2503;height:2" coordorigin="8525,6942" coordsize="2503,0" path="m8525,6942l11028,6942e" filled="f" stroked="t" strokeweight=".957298pt" strokecolor="#676767">
                <v:path arrowok="t"/>
              </v:shape>
            </v:group>
            <v:group style="position:absolute;left:10904;top:6942;width:833;height:2" coordorigin="10904,6942" coordsize="833,2">
              <v:shape style="position:absolute;left:10904;top:6942;width:833;height:2" coordorigin="10904,6942" coordsize="833,0" path="m10904,6942l11736,6942e" filled="f" stroked="t" strokeweight=".478649pt" strokecolor="#5B5B5B">
                <v:path arrowok="t"/>
              </v:shape>
            </v:group>
            <v:group style="position:absolute;left:392;top:7396;width:10636;height:2" coordorigin="392,7396" coordsize="10636,2">
              <v:shape style="position:absolute;left:392;top:7396;width:10636;height:2" coordorigin="392,7396" coordsize="10636,0" path="m392,7396l11028,7396e" filled="f" stroked="t" strokeweight=".717973pt" strokecolor="#5B5B5B">
                <v:path arrowok="t"/>
              </v:shape>
            </v:group>
            <v:group style="position:absolute;left:10904;top:7393;width:833;height:2" coordorigin="10904,7393" coordsize="833,2">
              <v:shape style="position:absolute;left:10904;top:7393;width:833;height:2" coordorigin="10904,7393" coordsize="833,0" path="m10904,7393l11736,7393e" filled="f" stroked="t" strokeweight=".478649pt" strokecolor="#545454">
                <v:path arrowok="t"/>
              </v:shape>
            </v:group>
            <v:group style="position:absolute;left:5035;top:7393;width:2;height:671" coordorigin="5035,7393" coordsize="2,671">
              <v:shape style="position:absolute;left:5035;top:7393;width:2;height:671" coordorigin="5035,7393" coordsize="0,671" path="m5035,8064l5035,7393e" filled="f" stroked="t" strokeweight=".957298pt" strokecolor="#5B5B5B">
                <v:path arrowok="t"/>
              </v:shape>
            </v:group>
            <v:group style="position:absolute;left:5026;top:7619;width:2838;height:2" coordorigin="5026,7619" coordsize="2838,2">
              <v:shape style="position:absolute;left:5026;top:7619;width:2838;height:2" coordorigin="5026,7619" coordsize="2838,0" path="m5026,7619l7864,7619e" filled="f" stroked="t" strokeweight=".717973pt" strokecolor="#606060">
                <v:path arrowok="t"/>
              </v:shape>
            </v:group>
            <v:group style="position:absolute;left:7807;top:7616;width:833;height:2" coordorigin="7807,7616" coordsize="833,2">
              <v:shape style="position:absolute;left:7807;top:7616;width:833;height:2" coordorigin="7807,7616" coordsize="833,0" path="m7807,7616l8640,7616e" filled="f" stroked="t" strokeweight=".478649pt" strokecolor="#4B4B4B">
                <v:path arrowok="t"/>
              </v:shape>
            </v:group>
            <v:group style="position:absolute;left:8577;top:7614;width:3159;height:2" coordorigin="8577,7614" coordsize="3159,2">
              <v:shape style="position:absolute;left:8577;top:7614;width:3159;height:2" coordorigin="8577,7614" coordsize="3159,0" path="m8577,7614l11736,7614e" filled="f" stroked="t" strokeweight=".717973pt" strokecolor="#676767">
                <v:path arrowok="t"/>
              </v:shape>
            </v:group>
            <v:group style="position:absolute;left:5026;top:7837;width:1948;height:2" coordorigin="5026,7837" coordsize="1948,2">
              <v:shape style="position:absolute;left:5026;top:7837;width:1948;height:2" coordorigin="5026,7837" coordsize="1948,0" path="m5026,7837l6974,7837e" filled="f" stroked="t" strokeweight=".957298pt" strokecolor="#6B6B6B">
                <v:path arrowok="t"/>
              </v:shape>
            </v:group>
            <v:group style="position:absolute;left:6495;top:7839;width:1369;height:2" coordorigin="6495,7839" coordsize="1369,2">
              <v:shape style="position:absolute;left:6495;top:7839;width:1369;height:2" coordorigin="6495,7839" coordsize="1369,0" path="m6495,7839l7864,7839e" filled="f" stroked="t" strokeweight=".717973pt" strokecolor="#575757">
                <v:path arrowok="t"/>
              </v:shape>
            </v:group>
            <v:group style="position:absolute;left:7807;top:7834;width:507;height:2" coordorigin="7807,7834" coordsize="507,2">
              <v:shape style="position:absolute;left:7807;top:7834;width:507;height:2" coordorigin="7807,7834" coordsize="507,0" path="m7807,7834l8314,7834e" filled="f" stroked="t" strokeweight=".478649pt" strokecolor="#444444">
                <v:path arrowok="t"/>
              </v:shape>
            </v:group>
            <v:group style="position:absolute;left:8257;top:7834;width:2704;height:2" coordorigin="8257,7834" coordsize="2704,2">
              <v:shape style="position:absolute;left:8257;top:7834;width:2704;height:2" coordorigin="8257,7834" coordsize="2704,0" path="m8257,7834l10961,7834e" filled="f" stroked="t" strokeweight=".957298pt" strokecolor="#646464">
                <v:path arrowok="t"/>
              </v:shape>
            </v:group>
            <v:group style="position:absolute;left:10904;top:7834;width:833;height:2" coordorigin="10904,7834" coordsize="833,2">
              <v:shape style="position:absolute;left:10904;top:7834;width:833;height:2" coordorigin="10904,7834" coordsize="833,0" path="m10904,7834l11736,7834e" filled="f" stroked="t" strokeweight=".478649pt" strokecolor="#606060">
                <v:path arrowok="t"/>
              </v:shape>
            </v:group>
            <v:group style="position:absolute;left:392;top:8055;width:833;height:2" coordorigin="392,8055" coordsize="833,2">
              <v:shape style="position:absolute;left:392;top:8055;width:833;height:2" coordorigin="392,8055" coordsize="833,0" path="m392,8055l1225,8055e" filled="f" stroked="t" strokeweight=".957298pt" strokecolor="#646464">
                <v:path arrowok="t"/>
              </v:shape>
            </v:group>
            <v:group style="position:absolute;left:1168;top:8055;width:646;height:2" coordorigin="1168,8055" coordsize="646,2">
              <v:shape style="position:absolute;left:1168;top:8055;width:646;height:2" coordorigin="1168,8055" coordsize="646,0" path="m1168,8055l1814,8055e" filled="f" stroked="t" strokeweight=".478649pt" strokecolor="#484848">
                <v:path arrowok="t"/>
              </v:shape>
            </v:group>
            <v:group style="position:absolute;left:1757;top:8055;width:1134;height:2" coordorigin="1757,8055" coordsize="1134,2">
              <v:shape style="position:absolute;left:1757;top:8055;width:1134;height:2" coordorigin="1757,8055" coordsize="1134,0" path="m1757,8055l2891,8055e" filled="f" stroked="t" strokeweight=".478649pt" strokecolor="#343434">
                <v:path arrowok="t"/>
              </v:shape>
            </v:group>
            <v:group style="position:absolute;left:2834;top:8055;width:646;height:2" coordorigin="2834,8055" coordsize="646,2">
              <v:shape style="position:absolute;left:2834;top:8055;width:646;height:2" coordorigin="2834,8055" coordsize="646,0" path="m2834,8055l3480,8055e" filled="f" stroked="t" strokeweight=".478649pt" strokecolor="#484848">
                <v:path arrowok="t"/>
              </v:shape>
            </v:group>
            <v:group style="position:absolute;left:3351;top:8052;width:2929;height:2" coordorigin="3351,8052" coordsize="2929,2">
              <v:shape style="position:absolute;left:3351;top:8052;width:2929;height:2" coordorigin="3351,8052" coordsize="2929,0" path="m3351,8052l6280,8052e" filled="f" stroked="t" strokeweight=".957298pt" strokecolor="#606060">
                <v:path arrowok="t"/>
              </v:shape>
            </v:group>
            <v:group style="position:absolute;left:6194;top:8052;width:933;height:2" coordorigin="6194,8052" coordsize="933,2">
              <v:shape style="position:absolute;left:6194;top:8052;width:933;height:2" coordorigin="6194,8052" coordsize="933,0" path="m6194,8052l7127,8052e" filled="f" stroked="t" strokeweight=".478649pt" strokecolor="#484848">
                <v:path arrowok="t"/>
              </v:shape>
            </v:group>
            <v:group style="position:absolute;left:7065;top:8052;width:2518;height:2" coordorigin="7065,8052" coordsize="2518,2">
              <v:shape style="position:absolute;left:7065;top:8052;width:2518;height:2" coordorigin="7065,8052" coordsize="2518,0" path="m7065,8052l9583,8052e" filled="f" stroked="t" strokeweight=".957298pt" strokecolor="#646464">
                <v:path arrowok="t"/>
              </v:shape>
            </v:group>
            <v:group style="position:absolute;left:9525;top:8050;width:1436;height:2" coordorigin="9525,8050" coordsize="1436,2">
              <v:shape style="position:absolute;left:9525;top:8050;width:1436;height:2" coordorigin="9525,8050" coordsize="1436,0" path="m9525,8050l10961,8050e" filled="f" stroked="t" strokeweight=".478649pt" strokecolor="#3B3B3B">
                <v:path arrowok="t"/>
              </v:shape>
            </v:group>
            <v:group style="position:absolute;left:10904;top:8050;width:833;height:2" coordorigin="10904,8050" coordsize="833,2">
              <v:shape style="position:absolute;left:10904;top:8050;width:833;height:2" coordorigin="10904,8050" coordsize="833,0" path="m10904,8050l11736,8050e" filled="f" stroked="t" strokeweight=".957298pt" strokecolor="#646464">
                <v:path arrowok="t"/>
              </v:shape>
            </v:group>
            <v:group style="position:absolute;left:397;top:8865;width:828;height:2" coordorigin="397,8865" coordsize="828,2">
              <v:shape style="position:absolute;left:397;top:8865;width:828;height:2" coordorigin="397,8865" coordsize="828,0" path="m397,8865l1225,8865e" filled="f" stroked="t" strokeweight=".478649pt" strokecolor="#3F3F3F">
                <v:path arrowok="t"/>
              </v:shape>
            </v:group>
            <v:group style="position:absolute;left:1168;top:8865;width:2724;height:2" coordorigin="1168,8865" coordsize="2724,2">
              <v:shape style="position:absolute;left:1168;top:8865;width:2724;height:2" coordorigin="1168,8865" coordsize="2724,0" path="m1168,8865l3891,8865e" filled="f" stroked="t" strokeweight=".717973pt" strokecolor="#5B5B5B">
                <v:path arrowok="t"/>
              </v:shape>
            </v:group>
            <v:group style="position:absolute;left:3834;top:8865;width:2034;height:2" coordorigin="3834,8865" coordsize="2034,2">
              <v:shape style="position:absolute;left:3834;top:8865;width:2034;height:2" coordorigin="3834,8865" coordsize="2034,0" path="m3834,8865l5868,8865e" filled="f" stroked="t" strokeweight=".478649pt" strokecolor="#2B2B2B">
                <v:path arrowok="t"/>
              </v:shape>
            </v:group>
            <v:group style="position:absolute;left:5811;top:8865;width:2053;height:2" coordorigin="5811,8865" coordsize="2053,2">
              <v:shape style="position:absolute;left:5811;top:8865;width:2053;height:2" coordorigin="5811,8865" coordsize="2053,0" path="m5811,8865l7864,8865e" filled="f" stroked="t" strokeweight=".957298pt" strokecolor="#5B5B5B">
                <v:path arrowok="t"/>
              </v:shape>
            </v:group>
            <v:group style="position:absolute;left:7807;top:8860;width:507;height:2" coordorigin="7807,8860" coordsize="507,2">
              <v:shape style="position:absolute;left:7807;top:8860;width:507;height:2" coordorigin="7807,8860" coordsize="507,0" path="m7807,8860l8314,8860e" filled="f" stroked="t" strokeweight=".478649pt" strokecolor="#3F3F3F">
                <v:path arrowok="t"/>
              </v:shape>
            </v:group>
            <v:group style="position:absolute;left:8175;top:8863;width:909;height:2" coordorigin="8175,8863" coordsize="909,2">
              <v:shape style="position:absolute;left:8175;top:8863;width:909;height:2" coordorigin="8175,8863" coordsize="909,0" path="m8175,8863l9085,8863e" filled="f" stroked="t" strokeweight=".717973pt" strokecolor="#575757">
                <v:path arrowok="t"/>
              </v:shape>
            </v:group>
            <v:group style="position:absolute;left:9027;top:8865;width:278;height:2" coordorigin="9027,8865" coordsize="278,2">
              <v:shape style="position:absolute;left:9027;top:8865;width:278;height:2" coordorigin="9027,8865" coordsize="278,0" path="m9027,8865l9305,8865e" filled="f" stroked="t" strokeweight=".478649pt" strokecolor="#444444">
                <v:path arrowok="t"/>
              </v:shape>
            </v:group>
            <v:group style="position:absolute;left:9247;top:8863;width:2489;height:2" coordorigin="9247,8863" coordsize="2489,2">
              <v:shape style="position:absolute;left:9247;top:8863;width:2489;height:2" coordorigin="9247,8863" coordsize="2489,0" path="m9247,8863l11736,8863e" filled="f" stroked="t" strokeweight=".957298pt" strokecolor="#6B6B6B">
                <v:path arrowok="t"/>
              </v:shape>
            </v:group>
            <v:group style="position:absolute;left:2470;top:8817;width:2;height:1851" coordorigin="2470,8817" coordsize="2,1851">
              <v:shape style="position:absolute;left:2470;top:8817;width:2;height:1851" coordorigin="2470,8817" coordsize="0,1851" path="m2470,10668l2470,8817e" filled="f" stroked="t" strokeweight=".478649pt" strokecolor="#2F2F2F">
                <v:path arrowok="t"/>
              </v:shape>
            </v:group>
            <v:group style="position:absolute;left:402;top:9086;width:2;height:542" coordorigin="402,9086" coordsize="2,542">
              <v:shape style="position:absolute;left:402;top:9086;width:2;height:542" coordorigin="402,9086" coordsize="0,542" path="m402,9627l402,9086e" filled="f" stroked="t" strokeweight=".478649pt" strokecolor="#343434">
                <v:path arrowok="t"/>
              </v:shape>
            </v:group>
            <v:group style="position:absolute;left:397;top:9829;width:924;height:2" coordorigin="397,9829" coordsize="924,2">
              <v:shape style="position:absolute;left:397;top:9829;width:924;height:2" coordorigin="397,9829" coordsize="924,0" path="m397,9829l1321,9829e" filled="f" stroked="t" strokeweight=".957298pt" strokecolor="#676767">
                <v:path arrowok="t"/>
              </v:shape>
            </v:group>
            <v:group style="position:absolute;left:1168;top:9829;width:493;height:2" coordorigin="1168,9829" coordsize="493,2">
              <v:shape style="position:absolute;left:1168;top:9829;width:493;height:2" coordorigin="1168,9829" coordsize="493,0" path="m1168,9829l1661,9829e" filled="f" stroked="t" strokeweight=".478649pt" strokecolor="#575757">
                <v:path arrowok="t"/>
              </v:shape>
            </v:group>
            <v:group style="position:absolute;left:1603;top:9829;width:1876;height:2" coordorigin="1603,9829" coordsize="1876,2">
              <v:shape style="position:absolute;left:1603;top:9829;width:1876;height:2" coordorigin="1603,9829" coordsize="1876,0" path="m1603,9829l3480,9829e" filled="f" stroked="t" strokeweight=".478649pt" strokecolor="#3F3F3F">
                <v:path arrowok="t"/>
              </v:shape>
            </v:group>
            <v:group style="position:absolute;left:3365;top:9826;width:2886;height:2" coordorigin="3365,9826" coordsize="2886,2">
              <v:shape style="position:absolute;left:3365;top:9826;width:2886;height:2" coordorigin="3365,9826" coordsize="2886,0" path="m3365,9826l6251,9826e" filled="f" stroked="t" strokeweight=".957298pt" strokecolor="#646464">
                <v:path arrowok="t"/>
              </v:shape>
            </v:group>
            <v:group style="position:absolute;left:6194;top:9829;width:933;height:2" coordorigin="6194,9829" coordsize="933,2">
              <v:shape style="position:absolute;left:6194;top:9829;width:933;height:2" coordorigin="6194,9829" coordsize="933,0" path="m6194,9829l7127,9829e" filled="f" stroked="t" strokeweight=".478649pt" strokecolor="#383838">
                <v:path arrowok="t"/>
              </v:shape>
            </v:group>
            <v:group style="position:absolute;left:7070;top:9826;width:795;height:2" coordorigin="7070,9826" coordsize="795,2">
              <v:shape style="position:absolute;left:7070;top:9826;width:795;height:2" coordorigin="7070,9826" coordsize="795,0" path="m7070,9826l7864,9826e" filled="f" stroked="t" strokeweight=".478649pt" strokecolor="#4B4B4B">
                <v:path arrowok="t"/>
              </v:shape>
            </v:group>
            <v:group style="position:absolute;left:7735;top:9826;width:1848;height:2" coordorigin="7735,9826" coordsize="1848,2">
              <v:shape style="position:absolute;left:7735;top:9826;width:1848;height:2" coordorigin="7735,9826" coordsize="1848,0" path="m7735,9826l9583,9826e" filled="f" stroked="t" strokeweight=".957298pt" strokecolor="#676767">
                <v:path arrowok="t"/>
              </v:shape>
            </v:group>
            <v:group style="position:absolute;left:9525;top:9824;width:1077;height:2" coordorigin="9525,9824" coordsize="1077,2">
              <v:shape style="position:absolute;left:9525;top:9824;width:1077;height:2" coordorigin="9525,9824" coordsize="1077,0" path="m9525,9824l10602,9824e" filled="f" stroked="t" strokeweight=".478649pt" strokecolor="#343434">
                <v:path arrowok="t"/>
              </v:shape>
            </v:group>
            <v:group style="position:absolute;left:10545;top:9824;width:416;height:2" coordorigin="10545,9824" coordsize="416,2">
              <v:shape style="position:absolute;left:10545;top:9824;width:416;height:2" coordorigin="10545,9824" coordsize="416,0" path="m10545,9824l10961,9824e" filled="f" stroked="t" strokeweight=".478649pt" strokecolor="#4F4F4F">
                <v:path arrowok="t"/>
              </v:shape>
            </v:group>
            <v:group style="position:absolute;left:10904;top:9824;width:838;height:2" coordorigin="10904,9824" coordsize="838,2">
              <v:shape style="position:absolute;left:10904;top:9824;width:838;height:2" coordorigin="10904,9824" coordsize="838,0" path="m10904,9824l11741,9824e" filled="f" stroked="t" strokeweight=".717973pt" strokecolor="#676767">
                <v:path arrowok="t"/>
              </v:shape>
            </v:group>
            <v:group style="position:absolute;left:397;top:10169;width:3494;height:2" coordorigin="397,10169" coordsize="3494,2">
              <v:shape style="position:absolute;left:397;top:10169;width:3494;height:2" coordorigin="397,10169" coordsize="3494,0" path="m397,10169l3891,10169e" filled="f" stroked="t" strokeweight=".717973pt" strokecolor="#5B5B5B">
                <v:path arrowok="t"/>
              </v:shape>
            </v:group>
            <v:group style="position:absolute;left:3834;top:10169;width:909;height:2" coordorigin="3834,10169" coordsize="909,2">
              <v:shape style="position:absolute;left:3834;top:10169;width:909;height:2" coordorigin="3834,10169" coordsize="909,0" path="m3834,10169l4743,10169e" filled="f" stroked="t" strokeweight=".478649pt" strokecolor="#3B3B3B">
                <v:path arrowok="t"/>
              </v:shape>
            </v:group>
            <v:group style="position:absolute;left:4686;top:10169;width:555;height:2" coordorigin="4686,10169" coordsize="555,2">
              <v:shape style="position:absolute;left:4686;top:10169;width:555;height:2" coordorigin="4686,10169" coordsize="555,0" path="m4686,10169l5241,10169e" filled="f" stroked="t" strokeweight=".478649pt" strokecolor="#232323">
                <v:path arrowok="t"/>
              </v:shape>
            </v:group>
            <v:group style="position:absolute;left:5184;top:10167;width:359;height:2" coordorigin="5184,10167" coordsize="359,2">
              <v:shape style="position:absolute;left:5184;top:10167;width:359;height:2" coordorigin="5184,10167" coordsize="359,0" path="m5184,10167l5543,10167e" filled="f" stroked="t" strokeweight=".478649pt" strokecolor="#444444">
                <v:path arrowok="t"/>
              </v:shape>
            </v:group>
            <v:group style="position:absolute;left:5418;top:10167;width:2446;height:2" coordorigin="5418,10167" coordsize="2446,2">
              <v:shape style="position:absolute;left:5418;top:10167;width:2446;height:2" coordorigin="5418,10167" coordsize="2446,0" path="m5418,10167l7864,10167e" filled="f" stroked="t" strokeweight=".957298pt" strokecolor="#5B5B5B">
                <v:path arrowok="t"/>
              </v:shape>
            </v:group>
            <v:group style="position:absolute;left:7807;top:10164;width:833;height:2" coordorigin="7807,10164" coordsize="833,2">
              <v:shape style="position:absolute;left:7807;top:10164;width:833;height:2" coordorigin="7807,10164" coordsize="833,0" path="m7807,10164l8640,10164e" filled="f" stroked="t" strokeweight=".478649pt" strokecolor="#3F3F3F">
                <v:path arrowok="t"/>
              </v:shape>
            </v:group>
            <v:group style="position:absolute;left:8582;top:10167;width:3159;height:2" coordorigin="8582,10167" coordsize="3159,2">
              <v:shape style="position:absolute;left:8582;top:10167;width:3159;height:2" coordorigin="8582,10167" coordsize="3159,0" path="m8582,10167l11741,10167e" filled="f" stroked="t" strokeweight=".957298pt" strokecolor="#676767">
                <v:path arrowok="t"/>
              </v:shape>
            </v:group>
            <v:group style="position:absolute;left:397;top:10404;width:1417;height:2" coordorigin="397,10404" coordsize="1417,2">
              <v:shape style="position:absolute;left:397;top:10404;width:1417;height:2" coordorigin="397,10404" coordsize="1417,0" path="m397,10404l1814,10404e" filled="f" stroked="t" strokeweight=".717973pt" strokecolor="#575757">
                <v:path arrowok="t"/>
              </v:shape>
            </v:group>
            <v:group style="position:absolute;left:1757;top:10404;width:1723;height:2" coordorigin="1757,10404" coordsize="1723,2">
              <v:shape style="position:absolute;left:1757;top:10404;width:1723;height:2" coordorigin="1757,10404" coordsize="1723,0" path="m1757,10404l3480,10404e" filled="f" stroked="t" strokeweight=".478649pt" strokecolor="#343434">
                <v:path arrowok="t"/>
              </v:shape>
            </v:group>
            <v:group style="position:absolute;left:3422;top:10404;width:2829;height:2" coordorigin="3422,10404" coordsize="2829,2">
              <v:shape style="position:absolute;left:3422;top:10404;width:2829;height:2" coordorigin="3422,10404" coordsize="2829,0" path="m3422,10404l6251,10404e" filled="f" stroked="t" strokeweight=".957298pt" strokecolor="#606060">
                <v:path arrowok="t"/>
              </v:shape>
            </v:group>
            <v:group style="position:absolute;left:6194;top:10404;width:1335;height:2" coordorigin="6194,10404" coordsize="1335,2">
              <v:shape style="position:absolute;left:6194;top:10404;width:1335;height:2" coordorigin="6194,10404" coordsize="1335,0" path="m6194,10404l7529,10404e" filled="f" stroked="t" strokeweight=".478649pt" strokecolor="#383838">
                <v:path arrowok="t"/>
              </v:shape>
            </v:group>
            <v:group style="position:absolute;left:7472;top:10399;width:392;height:2" coordorigin="7472,10399" coordsize="392,2">
              <v:shape style="position:absolute;left:7472;top:10399;width:392;height:2" coordorigin="7472,10399" coordsize="392,0" path="m7472,10399l7864,10399e" filled="f" stroked="t" strokeweight=".717973pt" strokecolor="#4F4F4F">
                <v:path arrowok="t"/>
              </v:shape>
            </v:group>
            <v:group style="position:absolute;left:7658;top:10402;width:1929;height:2" coordorigin="7658,10402" coordsize="1929,2">
              <v:shape style="position:absolute;left:7658;top:10402;width:1929;height:2" coordorigin="7658,10402" coordsize="1929,0" path="m7658,10402l9587,10402e" filled="f" stroked="t" strokeweight=".957298pt" strokecolor="#6B6B6B">
                <v:path arrowok="t"/>
              </v:shape>
            </v:group>
            <v:group style="position:absolute;left:9525;top:10399;width:1077;height:2" coordorigin="9525,10399" coordsize="1077,2">
              <v:shape style="position:absolute;left:9525;top:10399;width:1077;height:2" coordorigin="9525,10399" coordsize="1077,0" path="m9525,10399l10602,10399e" filled="f" stroked="t" strokeweight=".478649pt" strokecolor="#343434">
                <v:path arrowok="t"/>
              </v:shape>
            </v:group>
            <v:group style="position:absolute;left:10545;top:10399;width:416;height:2" coordorigin="10545,10399" coordsize="416,2">
              <v:shape style="position:absolute;left:10545;top:10399;width:416;height:2" coordorigin="10545,10399" coordsize="416,0" path="m10545,10399l10961,10399e" filled="f" stroked="t" strokeweight=".478649pt" strokecolor="#4B4B4B">
                <v:path arrowok="t"/>
              </v:shape>
            </v:group>
            <v:group style="position:absolute;left:10904;top:10399;width:838;height:2" coordorigin="10904,10399" coordsize="838,2">
              <v:shape style="position:absolute;left:10904;top:10399;width:838;height:2" coordorigin="10904,10399" coordsize="838,0" path="m10904,10399l11741,10399e" filled="f" stroked="t" strokeweight=".717973pt" strokecolor="#676767">
                <v:path arrowok="t"/>
              </v:shape>
            </v:group>
            <v:group style="position:absolute;left:737;top:10884;width:1077;height:2" coordorigin="737,10884" coordsize="1077,2">
              <v:shape style="position:absolute;left:737;top:10884;width:1077;height:2" coordorigin="737,10884" coordsize="1077,0" path="m737,10884l1814,10884e" filled="f" stroked="t" strokeweight=".717973pt" strokecolor="#707070">
                <v:path arrowok="t"/>
              </v:shape>
            </v:group>
            <v:group style="position:absolute;left:1757;top:10884;width:1134;height:2" coordorigin="1757,10884" coordsize="1134,2">
              <v:shape style="position:absolute;left:1757;top:10884;width:1134;height:2" coordorigin="1757,10884" coordsize="1134,0" path="m1757,10884l2891,10884e" filled="f" stroked="t" strokeweight=".478649pt" strokecolor="#383838">
                <v:path arrowok="t"/>
              </v:shape>
            </v:group>
            <v:group style="position:absolute;left:2834;top:10881;width:3418;height:2" coordorigin="2834,10881" coordsize="3418,2">
              <v:shape style="position:absolute;left:2834;top:10881;width:3418;height:2" coordorigin="2834,10881" coordsize="3418,0" path="m2834,10881l6251,10881e" filled="f" stroked="t" strokeweight=".957298pt" strokecolor="#646464">
                <v:path arrowok="t"/>
              </v:shape>
            </v:group>
            <v:group style="position:absolute;left:6194;top:10884;width:560;height:2" coordorigin="6194,10884" coordsize="560,2">
              <v:shape style="position:absolute;left:6194;top:10884;width:560;height:2" coordorigin="6194,10884" coordsize="560,0" path="m6194,10884l6754,10884e" filled="f" stroked="t" strokeweight=".478649pt" strokecolor="#444444">
                <v:path arrowok="t"/>
              </v:shape>
            </v:group>
            <v:group style="position:absolute;left:6696;top:10884;width:431;height:2" coordorigin="6696,10884" coordsize="431,2">
              <v:shape style="position:absolute;left:6696;top:10884;width:431;height:2" coordorigin="6696,10884" coordsize="431,0" path="m6696,10884l7127,10884e" filled="f" stroked="t" strokeweight=".478649pt" strokecolor="#2B2B2B">
                <v:path arrowok="t"/>
              </v:shape>
            </v:group>
            <v:group style="position:absolute;left:7070;top:10879;width:460;height:2" coordorigin="7070,10879" coordsize="460,2">
              <v:shape style="position:absolute;left:7070;top:10879;width:460;height:2" coordorigin="7070,10879" coordsize="460,0" path="m7070,10879l7529,10879e" filled="f" stroked="t" strokeweight=".717973pt" strokecolor="#4F4F4F">
                <v:path arrowok="t"/>
              </v:shape>
            </v:group>
            <v:group style="position:absolute;left:7213;top:10881;width:1872;height:2" coordorigin="7213,10881" coordsize="1872,2">
              <v:shape style="position:absolute;left:7213;top:10881;width:1872;height:2" coordorigin="7213,10881" coordsize="1872,0" path="m7213,10881l9085,10881e" filled="f" stroked="t" strokeweight=".957298pt" strokecolor="#676767">
                <v:path arrowok="t"/>
              </v:shape>
            </v:group>
            <v:group style="position:absolute;left:9027;top:10879;width:1934;height:2" coordorigin="9027,10879" coordsize="1934,2">
              <v:shape style="position:absolute;left:9027;top:10879;width:1934;height:2" coordorigin="9027,10879" coordsize="1934,0" path="m9027,10879l10961,10879e" filled="f" stroked="t" strokeweight=".478649pt" strokecolor="#3B3B3B">
                <v:path arrowok="t"/>
              </v:shape>
            </v:group>
            <v:group style="position:absolute;left:10904;top:10879;width:838;height:2" coordorigin="10904,10879" coordsize="838,2">
              <v:shape style="position:absolute;left:10904;top:10879;width:838;height:2" coordorigin="10904,10879" coordsize="838,0" path="m10904,10879l11741,10879e" filled="f" stroked="t" strokeweight=".717973pt" strokecolor="#707070">
                <v:path arrowok="t"/>
              </v:shape>
            </v:group>
            <v:group style="position:absolute;left:2460;top:11164;width:431;height:2" coordorigin="2460,11164" coordsize="431,2">
              <v:shape style="position:absolute;left:2460;top:11164;width:431;height:2" coordorigin="2460,11164" coordsize="431,0" path="m2460,11164l2891,11164e" filled="f" stroked="t" strokeweight=".478649pt" strokecolor="#4B4B4B">
                <v:path arrowok="t"/>
              </v:shape>
            </v:group>
            <v:group style="position:absolute;left:5840;top:11142;width:1996;height:2" coordorigin="5840,11142" coordsize="1996,2">
              <v:shape style="position:absolute;left:5840;top:11142;width:1996;height:2" coordorigin="5840,11142" coordsize="1996,0" path="m5840,11142l7835,11142e" filled="f" stroked="t" strokeweight=".239324pt" strokecolor="#646464">
                <v:path arrowok="t"/>
              </v:shape>
            </v:group>
            <v:group style="position:absolute;left:388;top:11142;width:2077;height:2" coordorigin="388,11142" coordsize="2077,2">
              <v:shape style="position:absolute;left:388;top:11142;width:2077;height:2" coordorigin="388,11142" coordsize="2077,0" path="m388,11142l2465,11142e" filled="f" stroked="t" strokeweight=".239324pt" strokecolor="#6B6B6B">
                <v:path arrowok="t"/>
              </v:shape>
            </v:group>
            <v:group style="position:absolute;left:2862;top:11142;width:1101;height:2" coordorigin="2862,11142" coordsize="1101,2">
              <v:shape style="position:absolute;left:2862;top:11142;width:1101;height:2" coordorigin="2862,11142" coordsize="1101,0" path="m2862,11142l3963,11142e" filled="f" stroked="t" strokeweight=".239324pt" strokecolor="#7C7C7C">
                <v:path arrowok="t"/>
              </v:shape>
            </v:group>
            <v:group style="position:absolute;left:3963;top:11142;width:1876;height:2" coordorigin="3963,11142" coordsize="1876,2">
              <v:shape style="position:absolute;left:3963;top:11142;width:1876;height:2" coordorigin="3963,11142" coordsize="1876,0" path="m3963,11142l5840,11142e" filled="f" stroked="t" strokeweight=".239324pt" strokecolor="#000000">
                <v:path arrowok="t"/>
              </v:shape>
            </v:group>
            <v:group style="position:absolute;left:7835;top:11142;width:1221;height:2" coordorigin="7835,11142" coordsize="1221,2">
              <v:shape style="position:absolute;left:7835;top:11142;width:1221;height:2" coordorigin="7835,11142" coordsize="1221,0" path="m7835,11142l9056,11142e" filled="f" stroked="t" strokeweight=".239324pt" strokecolor="#000000">
                <v:path arrowok="t"/>
              </v:shape>
            </v:group>
            <v:group style="position:absolute;left:9056;top:11142;width:1517;height:2" coordorigin="9056,11142" coordsize="1517,2">
              <v:shape style="position:absolute;left:9056;top:11142;width:1517;height:2" coordorigin="9056,11142" coordsize="1517,0" path="m9056,11142l10573,11142e" filled="f" stroked="t" strokeweight=".239324pt" strokecolor="#484848">
                <v:path arrowok="t"/>
              </v:shape>
            </v:group>
            <v:group style="position:absolute;left:10573;top:11142;width:359;height:2" coordorigin="10573,11142" coordsize="359,2">
              <v:shape style="position:absolute;left:10573;top:11142;width:359;height:2" coordorigin="10573,11142" coordsize="359,0" path="m10573,11142l10932,11142e" filled="f" stroked="t" strokeweight=".239324pt" strokecolor="#000000">
                <v:path arrowok="t"/>
              </v:shape>
            </v:group>
            <v:group style="position:absolute;left:10932;top:11142;width:828;height:2" coordorigin="10932,11142" coordsize="828,2">
              <v:shape style="position:absolute;left:10932;top:11142;width:828;height:2" coordorigin="10932,11142" coordsize="828,0" path="m10932,11142l11760,11142e" filled="f" stroked="t" strokeweight=".239324pt" strokecolor="#747474">
                <v:path arrowok="t"/>
              </v:shape>
            </v:group>
            <v:group style="position:absolute;left:392;top:11337;width:5859;height:2" coordorigin="392,11337" coordsize="5859,2">
              <v:shape style="position:absolute;left:392;top:11337;width:5859;height:2" coordorigin="392,11337" coordsize="5859,0" path="m392,11337l6251,11337e" filled="f" stroked="t" strokeweight=".957298pt" strokecolor="#606060">
                <v:path arrowok="t"/>
              </v:shape>
            </v:group>
            <v:group style="position:absolute;left:1793;top:11114;width:2;height:4694" coordorigin="1793,11114" coordsize="2,4694">
              <v:shape style="position:absolute;left:1793;top:11114;width:2;height:4694" coordorigin="1793,11114" coordsize="0,4694" path="m1793,15808l1793,11114e" filled="f" stroked="t" strokeweight=".957298pt" strokecolor="#5B5B5B">
                <v:path arrowok="t"/>
              </v:shape>
            </v:group>
            <v:group style="position:absolute;left:6194;top:11334;width:1670;height:2" coordorigin="6194,11334" coordsize="1670,2">
              <v:shape style="position:absolute;left:6194;top:11334;width:1670;height:2" coordorigin="6194,11334" coordsize="1670,0" path="m6194,11334l7864,11334e" filled="f" stroked="t" strokeweight=".478649pt" strokecolor="#343434">
                <v:path arrowok="t"/>
              </v:shape>
            </v:group>
            <v:group style="position:absolute;left:7505;top:11114;width:2;height:882" coordorigin="7505,11114" coordsize="2,882">
              <v:shape style="position:absolute;left:7505;top:11114;width:2;height:882" coordorigin="7505,11114" coordsize="0,882" path="m7505,11996l7505,11114e" filled="f" stroked="t" strokeweight=".957298pt" strokecolor="#646464">
                <v:path arrowok="t"/>
              </v:shape>
            </v:group>
            <v:group style="position:absolute;left:7807;top:11332;width:1805;height:2" coordorigin="7807,11332" coordsize="1805,2">
              <v:shape style="position:absolute;left:7807;top:11332;width:1805;height:2" coordorigin="7807,11332" coordsize="1805,0" path="m7807,11332l9611,11332e" filled="f" stroked="t" strokeweight=".957298pt" strokecolor="#6B6B6B">
                <v:path arrowok="t"/>
              </v:shape>
            </v:group>
            <v:group style="position:absolute;left:9027;top:11334;width:2714;height:2" coordorigin="9027,11334" coordsize="2714,2">
              <v:shape style="position:absolute;left:9027;top:11334;width:2714;height:2" coordorigin="9027,11334" coordsize="2714,0" path="m9027,11334l11741,11334e" filled="f" stroked="t" strokeweight=".717973pt" strokecolor="#575757">
                <v:path arrowok="t"/>
              </v:shape>
            </v:group>
            <v:group style="position:absolute;left:1206;top:11291;width:2;height:2345" coordorigin="1206,11291" coordsize="2,2345">
              <v:shape style="position:absolute;left:1206;top:11291;width:2;height:2345" coordorigin="1206,11291" coordsize="0,2345" path="m1206,13636l1206,11291e" filled="f" stroked="t" strokeweight=".957298pt" strokecolor="#575757">
                <v:path arrowok="t"/>
              </v:shape>
            </v:group>
            <v:group style="position:absolute;left:11732;top:11747;width:2;height:249" coordorigin="11732,11747" coordsize="2,249">
              <v:shape style="position:absolute;left:11732;top:11747;width:2;height:249" coordorigin="11732,11747" coordsize="0,249" path="m11732,11996l11732,11747e" filled="f" stroked="t" strokeweight=".478649pt" strokecolor="#545454">
                <v:path arrowok="t"/>
              </v:shape>
            </v:group>
            <v:group style="position:absolute;left:7510;top:11938;width:2;height:973" coordorigin="7510,11938" coordsize="2,973">
              <v:shape style="position:absolute;left:7510;top:11938;width:2;height:973" coordorigin="7510,11938" coordsize="0,973" path="m7510,12912l7510,11938e" filled="f" stroked="t" strokeweight=".478649pt" strokecolor="#282828">
                <v:path arrowok="t"/>
              </v:shape>
            </v:group>
            <v:group style="position:absolute;left:407;top:12255;width:2;height:964" coordorigin="407,12255" coordsize="2,964">
              <v:shape style="position:absolute;left:407;top:12255;width:2;height:964" coordorigin="407,12255" coordsize="0,964" path="m407,13219l407,12255e" filled="f" stroked="t" strokeweight=".478649pt" strokecolor="#282828">
                <v:path arrowok="t"/>
              </v:shape>
            </v:group>
            <v:group style="position:absolute;left:2475;top:12255;width:2;height:964" coordorigin="2475,12255" coordsize="2,964">
              <v:shape style="position:absolute;left:2475;top:12255;width:2;height:964" coordorigin="2475,12255" coordsize="0,964" path="m2475,13219l2475,12255e" filled="f" stroked="t" strokeweight=".478649pt" strokecolor="#2B2B2B">
                <v:path arrowok="t"/>
              </v:shape>
            </v:group>
            <v:group style="position:absolute;left:397;top:13420;width:838;height:2" coordorigin="397,13420" coordsize="838,2">
              <v:shape style="position:absolute;left:397;top:13420;width:838;height:2" coordorigin="397,13420" coordsize="838,0" path="m397,13420l1235,13420e" filled="f" stroked="t" strokeweight=".478649pt" strokecolor="#484848">
                <v:path arrowok="t"/>
              </v:shape>
            </v:group>
            <v:group style="position:absolute;left:1163;top:13420;width:1316;height:2" coordorigin="1163,13420" coordsize="1316,2">
              <v:shape style="position:absolute;left:1163;top:13420;width:1316;height:2" coordorigin="1163,13420" coordsize="1316,0" path="m1163,13420l2479,13420e" filled="f" stroked="t" strokeweight=".717973pt" strokecolor="#646464">
                <v:path arrowok="t"/>
              </v:shape>
            </v:group>
            <v:group style="position:absolute;left:2475;top:13161;width:2;height:302" coordorigin="2475,13161" coordsize="2,302">
              <v:shape style="position:absolute;left:2475;top:13161;width:2;height:302" coordorigin="2475,13161" coordsize="0,302" path="m2475,13463l2475,13161e" filled="f" stroked="t" strokeweight=".478649pt" strokecolor="#444444">
                <v:path arrowok="t"/>
              </v:shape>
            </v:group>
            <v:group style="position:absolute;left:2472;top:13391;width:2;height:316" coordorigin="2472,13391" coordsize="2,316">
              <v:shape style="position:absolute;left:2472;top:13391;width:2;height:316" coordorigin="2472,13391" coordsize="0,316" path="m2472,13708l2472,13391e" filled="f" stroked="t" strokeweight=".717973pt" strokecolor="#575757">
                <v:path arrowok="t"/>
              </v:shape>
            </v:group>
            <v:group style="position:absolute;left:7512;top:12854;width:2;height:1443" coordorigin="7512,12854" coordsize="2,1443">
              <v:shape style="position:absolute;left:7512;top:12854;width:2;height:1443" coordorigin="7512,12854" coordsize="0,1443" path="m7512,14297l7512,12854e" filled="f" stroked="t" strokeweight=".957298pt" strokecolor="#646464">
                <v:path arrowok="t"/>
              </v:shape>
            </v:group>
            <v:group style="position:absolute;left:1209;top:13564;width:2;height:1108" coordorigin="1209,13564" coordsize="2,1108">
              <v:shape style="position:absolute;left:1209;top:13564;width:2;height:1108" coordorigin="1209,13564" coordsize="0,1108" path="m1209,14671l1209,13564e" filled="f" stroked="t" strokeweight=".478649pt" strokecolor="#3B3B3B">
                <v:path arrowok="t"/>
              </v:shape>
            </v:group>
            <v:group style="position:absolute;left:11741;top:11761;width:2;height:4037" coordorigin="11741,11761" coordsize="2,4037">
              <v:shape style="position:absolute;left:11741;top:11761;width:2;height:4037" coordorigin="11741,11761" coordsize="0,4037" path="m11741,15798l11741,11761e" filled="f" stroked="t" strokeweight=".717973pt" strokecolor="#646464">
                <v:path arrowok="t"/>
              </v:shape>
            </v:group>
            <v:group style="position:absolute;left:4270;top:14149;width:2;height:225" coordorigin="4270,14149" coordsize="2,225">
              <v:shape style="position:absolute;left:4270;top:14149;width:2;height:225" coordorigin="4270,14149" coordsize="0,225" path="m4270,14374l4270,14149e" filled="f" stroked="t" strokeweight=".239324pt" strokecolor="#000000">
                <v:path arrowok="t"/>
              </v:shape>
            </v:group>
            <v:group style="position:absolute;left:7515;top:14240;width:2;height:1050" coordorigin="7515,14240" coordsize="2,1050">
              <v:shape style="position:absolute;left:7515;top:14240;width:2;height:1050" coordorigin="7515,14240" coordsize="0,1050" path="m7515,15290l7515,14240e" filled="f" stroked="t" strokeweight=".478649pt" strokecolor="#2F2F2F">
                <v:path arrowok="t"/>
              </v:shape>
            </v:group>
            <v:group style="position:absolute;left:4284;top:14451;width:2;height:77" coordorigin="4284,14451" coordsize="2,77">
              <v:shape style="position:absolute;left:4284;top:14451;width:2;height:77" coordorigin="4284,14451" coordsize="0,77" path="m4284,14527l4284,14451e" filled="f" stroked="t" strokeweight="1.675271pt" strokecolor="#1C2BA3">
                <v:path arrowok="t"/>
              </v:shape>
            </v:group>
            <v:group style="position:absolute;left:3451;top:14642;width:416;height:2" coordorigin="3451,14642" coordsize="416,2">
              <v:shape style="position:absolute;left:3451;top:14642;width:416;height:2" coordorigin="3451,14642" coordsize="416,0" path="m3451,14642l3867,14642e" filled="f" stroked="t" strokeweight=".239324pt" strokecolor="#2B3BB8">
                <v:path arrowok="t"/>
              </v:shape>
            </v:group>
            <v:group style="position:absolute;left:3863;top:14499;width:2;height:149" coordorigin="3863,14499" coordsize="2,149">
              <v:shape style="position:absolute;left:3863;top:14499;width:2;height:149" coordorigin="3863,14499" coordsize="0,149" path="m3863,14647l3863,14499e" filled="f" stroked="t" strokeweight=".239324pt" strokecolor="#000000">
                <v:path arrowok="t"/>
              </v:shape>
            </v:group>
            <v:group style="position:absolute;left:3863;top:14642;width:101;height:2" coordorigin="3863,14642" coordsize="101,2">
              <v:shape style="position:absolute;left:3863;top:14642;width:101;height:2" coordorigin="3863,14642" coordsize="101,0" path="m3863,14642l3963,14642e" filled="f" stroked="t" strokeweight=".239324pt" strokecolor="#000000">
                <v:path arrowok="t"/>
              </v:shape>
            </v:group>
            <v:group style="position:absolute;left:4284;top:14451;width:2;height:221" coordorigin="4284,14451" coordsize="2,221">
              <v:shape style="position:absolute;left:4284;top:14451;width:2;height:221" coordorigin="4284,14451" coordsize="0,221" path="m4284,14671l4284,14451e" filled="f" stroked="t" strokeweight="2.153920pt" strokecolor="#1F2BAC">
                <v:path arrowok="t"/>
              </v:shape>
            </v:group>
            <v:group style="position:absolute;left:1211;top:14585;width:2;height:1223" coordorigin="1211,14585" coordsize="2,1223">
              <v:shape style="position:absolute;left:1211;top:14585;width:2;height:1223" coordorigin="1211,14585" coordsize="0,1223" path="m1211,15808l1211,14585e" filled="f" stroked="t" strokeweight=".957298pt" strokecolor="#606060">
                <v:path arrowok="t"/>
              </v:shape>
            </v:group>
            <v:group style="position:absolute;left:3863;top:14642;width:2;height:321" coordorigin="3863,14642" coordsize="2,321">
              <v:shape style="position:absolute;left:3863;top:14642;width:2;height:321" coordorigin="3863,14642" coordsize="0,321" path="m3863,14964l3863,14642e" filled="f" stroked="t" strokeweight="3.111218pt" strokecolor="#3B3F87">
                <v:path arrowok="t"/>
              </v:shape>
            </v:group>
            <v:group style="position:absolute;left:3805;top:14925;width:187;height:2" coordorigin="3805,14925" coordsize="187,2">
              <v:shape style="position:absolute;left:3805;top:14925;width:187;height:2" coordorigin="3805,14925" coordsize="187,0" path="m3805,14925l3992,14925e" filled="f" stroked="t" strokeweight=".957298pt" strokecolor="#3B486B">
                <v:path arrowok="t"/>
              </v:shape>
            </v:group>
            <v:group style="position:absolute;left:4270;top:14642;width:2;height:321" coordorigin="4270,14642" coordsize="2,321">
              <v:shape style="position:absolute;left:4270;top:14642;width:2;height:321" coordorigin="4270,14642" coordsize="0,321" path="m4270,14964l4270,14642e" filled="f" stroked="t" strokeweight="4.786490pt" strokecolor="#2F3B90">
                <v:path arrowok="t"/>
              </v:shape>
            </v:group>
            <v:group style="position:absolute;left:3848;top:14815;width:2;height:475" coordorigin="3848,14815" coordsize="2,475">
              <v:shape style="position:absolute;left:3848;top:14815;width:2;height:475" coordorigin="3848,14815" coordsize="0,475" path="m3848,15290l3848,14815e" filled="f" stroked="t" strokeweight="3.589867pt" strokecolor="#38448C">
                <v:path arrowok="t"/>
              </v:shape>
            </v:group>
            <v:group style="position:absolute;left:4260;top:14911;width:2;height:892" coordorigin="4260,14911" coordsize="2,892">
              <v:shape style="position:absolute;left:4260;top:14911;width:2;height:892" coordorigin="4260,14911" coordsize="0,892" path="m4260,15803l4260,14911e" filled="f" stroked="t" strokeweight="1.196622pt" strokecolor="#3F4490">
                <v:path arrowok="t"/>
              </v:shape>
            </v:group>
            <v:group style="position:absolute;left:3815;top:15261;width:148;height:2" coordorigin="3815,15261" coordsize="148,2">
              <v:shape style="position:absolute;left:3815;top:15261;width:148;height:2" coordorigin="3815,15261" coordsize="148,0" path="m3815,15261l3963,15261e" filled="f" stroked="t" strokeweight=".717973pt" strokecolor="#2328A8">
                <v:path arrowok="t"/>
              </v:shape>
            </v:group>
            <v:group style="position:absolute;left:402;top:15798;width:2489;height:2" coordorigin="402,15798" coordsize="2489,2">
              <v:shape style="position:absolute;left:402;top:15798;width:2489;height:2" coordorigin="402,15798" coordsize="2489,0" path="m402,15798l2891,15798e" filled="f" stroked="t" strokeweight=".478649pt" strokecolor="#5B5B5B">
                <v:path arrowok="t"/>
              </v:shape>
            </v:group>
            <v:group style="position:absolute;left:3872;top:15232;width:2;height:580" coordorigin="3872,15232" coordsize="2,580">
              <v:shape style="position:absolute;left:3872;top:15232;width:2;height:580" coordorigin="3872,15232" coordsize="0,580" path="m3872,15812l3872,15232e" filled="f" stroked="t" strokeweight="1.914596pt" strokecolor="#3B3FA3">
                <v:path arrowok="t"/>
              </v:shape>
            </v:group>
            <v:group style="position:absolute;left:4236;top:15798;width:823;height:2" coordorigin="4236,15798" coordsize="823,2">
              <v:shape style="position:absolute;left:4236;top:15798;width:823;height:2" coordorigin="4236,15798" coordsize="823,0" path="m4236,15798l5059,15798e" filled="f" stroked="t" strokeweight=".478649pt" strokecolor="#4B4B4B">
                <v:path arrowok="t"/>
              </v:shape>
            </v:group>
            <v:group style="position:absolute;left:7520;top:11090;width:2;height:4713" coordorigin="7520,11090" coordsize="2,4713">
              <v:shape style="position:absolute;left:7520;top:11090;width:2;height:4713" coordorigin="7520,11090" coordsize="0,4713" path="m7520,15803l7520,11090e" filled="f" stroked="t" strokeweight=".957298pt" strokecolor="#4B4B4B">
                <v:path arrowok="t"/>
              </v:shape>
            </v:group>
            <v:group style="position:absolute;left:7467;top:15793;width:847;height:2" coordorigin="7467,15793" coordsize="847,2">
              <v:shape style="position:absolute;left:7467;top:15793;width:847;height:2" coordorigin="7467,15793" coordsize="847,0" path="m7467,15793l8314,15793e" filled="f" stroked="t" strokeweight=".478649pt" strokecolor="#484848">
                <v:path arrowok="t"/>
              </v:shape>
            </v:group>
            <v:group style="position:absolute;left:2585;top:15796;width:9166;height:2" coordorigin="2585,15796" coordsize="9166,2">
              <v:shape style="position:absolute;left:2585;top:15796;width:9166;height:2" coordorigin="2585,15796" coordsize="9166,0" path="m2585,15796l11751,15796e" filled="f" stroked="t" strokeweight=".717973pt" strokecolor="#6B6B6B">
                <v:path arrowok="t"/>
              </v:shape>
            </v:group>
            <v:group style="position:absolute;left:9918;top:15788;width:1043;height:2" coordorigin="9918,15788" coordsize="1043,2">
              <v:shape style="position:absolute;left:9918;top:15788;width:1043;height:2" coordorigin="9918,15788" coordsize="1043,0" path="m9918,15788l10961,15788e" filled="f" stroked="t" strokeweight=".478649pt" strokecolor="#5B5B5B">
                <v:path arrowok="t"/>
              </v:shape>
            </v:group>
            <v:group style="position:absolute;left:10751;top:3754;width:14;height:69" coordorigin="10751,3754" coordsize="14,69">
              <v:shape style="position:absolute;left:10751;top:3754;width:14;height:69" coordorigin="10751,3754" coordsize="14,69" path="m10751,3789l10765,3789e" filled="f" stroked="t" strokeweight="3.558252pt" strokecolor="#EDEDED">
                <v:path arrowok="t"/>
              </v:shape>
            </v:group>
            <v:group style="position:absolute;left:8608;top:12832;width:2;height:286" coordorigin="8608,12832" coordsize="2,286">
              <v:shape style="position:absolute;left:8608;top:12832;width:2;height:286" coordorigin="8608,12832" coordsize="0,286" path="m8608,13119l8608,12832e" filled="f" stroked="t" strokeweight="4.084645pt" strokecolor="#EDEDED">
                <v:path arrowok="t"/>
              </v:shape>
            </v:group>
            <v:group style="position:absolute;left:10085;top:12801;width:2;height:327" coordorigin="10085,12801" coordsize="2,327">
              <v:shape style="position:absolute;left:10085;top:12801;width:2;height:327" coordorigin="10085,12801" coordsize="0,327" path="m10085,12801l10085,13129,10085,12801xe" filled="t" fillcolor="#EDEDED" stroked="f">
                <v:path arrowok="t"/>
                <v:fill/>
              </v:shape>
            </v:group>
            <v:group style="position:absolute;left:9387;top:13361;width:2;height:178" coordorigin="9387,13361" coordsize="2,178">
              <v:shape style="position:absolute;left:9387;top:13361;width:2;height:178" coordorigin="9387,13361" coordsize="0,178" path="m9387,13540l9387,13361e" filled="f" stroked="t" strokeweight="1.41575pt" strokecolor="#EDEDED">
                <v:path arrowok="t"/>
              </v:shape>
            </v:group>
            <v:group style="position:absolute;left:9219;top:13540;width:214;height:162" coordorigin="9219,13540" coordsize="214,162">
              <v:shape style="position:absolute;left:9219;top:13540;width:214;height:162" coordorigin="9219,13540" coordsize="214,162" path="m9219,13540l9433,13540,9433,13701,9219,13701,9219,13540e" filled="t" fillcolor="#EDEDED" stroked="f">
                <v:path arrowok="t"/>
                <v:fill/>
              </v:shape>
            </v:group>
            <v:group style="position:absolute;left:8766;top:13580;width:2;height:253" coordorigin="8766,13580" coordsize="2,253">
              <v:shape style="position:absolute;left:8766;top:13580;width:2;height:253" coordorigin="8766,13580" coordsize="0,253" path="m8766,13580l8766,13833,8766,13580xe" filled="t" fillcolor="#EDEDED" stroked="f">
                <v:path arrowok="t"/>
                <v:fill/>
              </v:shape>
            </v:group>
            <v:group style="position:absolute;left:8645;top:13766;width:98;height:232" coordorigin="8645,13766" coordsize="98,232">
              <v:shape style="position:absolute;left:8645;top:13766;width:98;height:232" coordorigin="8645,13766" coordsize="98,232" path="m8645,13766l8743,13766,8743,13998,8645,13998,8645,13766e" filled="t" fillcolor="#EDEDED" stroked="f">
                <v:path arrowok="t"/>
                <v:fill/>
              </v:shape>
            </v:group>
            <v:group style="position:absolute;left:9052;top:13766;width:2;height:232" coordorigin="9052,13766" coordsize="2,232">
              <v:shape style="position:absolute;left:9052;top:13766;width:2;height:232" coordorigin="9052,13766" coordsize="0,232" path="m9052,13998l9052,13766e" filled="f" stroked="t" strokeweight="1.92495pt" strokecolor="#EDEDED">
                <v:path arrowok="t"/>
              </v:shape>
            </v:group>
            <v:group style="position:absolute;left:9985;top:13766;width:127;height:232" coordorigin="9985,13766" coordsize="127,232">
              <v:shape style="position:absolute;left:9985;top:13766;width:127;height:232" coordorigin="9985,13766" coordsize="127,232" path="m9985,13766l10112,13766,10112,13998,9985,13998,9985,13766e" filled="t" fillcolor="#EDEDED" stroked="f">
                <v:path arrowok="t"/>
                <v:fill/>
              </v:shape>
            </v:group>
            <v:group style="position:absolute;left:8629;top:14009;width:153;height:175" coordorigin="8629,14009" coordsize="153,175">
              <v:shape style="position:absolute;left:8629;top:14009;width:153;height:175" coordorigin="8629,14009" coordsize="153,175" path="m8629,14009l8783,14009,8783,14184,8629,14184,8629,14009e" filled="t" fillcolor="#EDEDED" stroked="f">
                <v:path arrowok="t"/>
                <v:fill/>
              </v:shape>
            </v:group>
            <v:group style="position:absolute;left:8904;top:13874;width:2;height:355" coordorigin="8904,13874" coordsize="2,355">
              <v:shape style="position:absolute;left:8904;top:13874;width:2;height:355" coordorigin="8904,13874" coordsize="0,355" path="m8904,14228l8904,13874e" filled="f" stroked="t" strokeweight="3.7309pt" strokecolor="#EDEDED">
                <v:path arrowok="t"/>
              </v:shape>
            </v:group>
            <v:group style="position:absolute;left:9406;top:14079;width:2;height:121" coordorigin="9406,14079" coordsize="2,121">
              <v:shape style="position:absolute;left:9406;top:14079;width:2;height:121" coordorigin="9406,14079" coordsize="0,121" path="m9406,14200l9406,14079e" filled="f" stroked="t" strokeweight="1.12375pt" strokecolor="#EDEDED">
                <v:path arrowok="t"/>
              </v:shape>
            </v:group>
            <v:group style="position:absolute;left:9893;top:13989;width:2;height:191" coordorigin="9893,13989" coordsize="2,191">
              <v:shape style="position:absolute;left:9893;top:13989;width:2;height:191" coordorigin="9893,13989" coordsize="0,191" path="m9893,14180l9893,13989e" filled="f" stroked="t" strokeweight="3.65047pt" strokecolor="#EDEDED">
                <v:path arrowok="t"/>
              </v:shape>
            </v:group>
            <v:group style="position:absolute;left:9607;top:13814;width:141;height:559" coordorigin="9607,13814" coordsize="141,559">
              <v:shape style="position:absolute;left:9607;top:13814;width:141;height:559" coordorigin="9607,13814" coordsize="141,559" path="m9607,13814l9748,13814,9748,14373,9607,14373,9607,13814e" filled="t" fillcolor="#EDEDED" stroked="f">
                <v:path arrowok="t"/>
                <v:fill/>
              </v:shape>
            </v:group>
            <v:group style="position:absolute;left:9047;top:14248;width:174;height:158" coordorigin="9047,14248" coordsize="174,158">
              <v:shape style="position:absolute;left:9047;top:14248;width:174;height:158" coordorigin="9047,14248" coordsize="174,158" path="m9047,14248l9221,14248,9221,14406,9047,14406,9047,14248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3"/>
          <w:b/>
          <w:bCs/>
          <w:position w:val="-2"/>
        </w:rPr>
        <w:t>Itfaiye</w:t>
      </w:r>
      <w:r>
        <w:rPr>
          <w:rFonts w:ascii="Arial" w:hAnsi="Arial" w:cs="Arial" w:eastAsia="Arial"/>
          <w:sz w:val="23"/>
          <w:szCs w:val="23"/>
          <w:color w:val="383838"/>
          <w:spacing w:val="2"/>
          <w:w w:val="73"/>
          <w:b/>
          <w:bCs/>
          <w:position w:val="-2"/>
        </w:rPr>
        <w:t> </w:t>
      </w:r>
      <w:r>
        <w:rPr>
          <w:rFonts w:ascii="Arial" w:hAnsi="Arial" w:cs="Arial" w:eastAsia="Arial"/>
          <w:sz w:val="32"/>
          <w:szCs w:val="32"/>
          <w:color w:val="363D6E"/>
          <w:spacing w:val="0"/>
          <w:w w:val="100"/>
          <w:b/>
          <w:bCs/>
          <w:position w:val="-2"/>
        </w:rPr>
        <w:t>rJ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right="615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32FA8"/>
          <w:spacing w:val="0"/>
          <w:w w:val="110"/>
          <w:b/>
          <w:bCs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3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545656"/>
          <w:w w:val="357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54565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11"/>
          <w:w w:val="7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545656"/>
          <w:spacing w:val="0"/>
          <w:w w:val="91"/>
        </w:rPr>
        <w:t>ir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60"/>
          <w:cols w:num="2" w:equalWidth="0">
            <w:col w:w="3865" w:space="269"/>
            <w:col w:w="7466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26" w:right="4252" w:firstLine="-114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496.473511pt;margin-top:12.958248pt;width:9.470167pt;height:.1pt;mso-position-horizontal-relative:page;mso-position-vertical-relative:paragraph;z-index:-12541" coordorigin="9929,259" coordsize="189,2">
            <v:shape style="position:absolute;left:9929;top:259;width:189;height:2" coordorigin="9929,259" coordsize="189,0" path="m9929,259l10119,259e" filled="f" stroked="t" strokeweight="3.314559pt" strokecolor="#747C8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241528pt;margin-top:-13.06814pt;width:20.844251pt;height:43.0pt;mso-position-horizontal-relative:page;mso-position-vertical-relative:paragraph;z-index:-12535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43434"/>
                      <w:spacing w:val="0"/>
                      <w:w w:val="174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307861pt;margin-top:19.533867pt;width:4.52064pt;height:16pt;mso-position-horizontal-relative:page;mso-position-vertical-relative:paragraph;z-index:-12534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494949"/>
                      <w:spacing w:val="0"/>
                      <w:w w:val="50"/>
                    </w:rPr>
                    <w:t>..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8"/>
        </w:rPr>
        <w:t>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322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7" w:lineRule="exact"/>
        <w:ind w:left="90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</w:rPr>
        <w:t>IZ</w:t>
      </w:r>
      <w:r>
        <w:rPr>
          <w:rFonts w:ascii="Arial" w:hAnsi="Arial" w:cs="Arial" w:eastAsia="Arial"/>
          <w:sz w:val="14"/>
          <w:szCs w:val="14"/>
          <w:color w:val="343434"/>
          <w:spacing w:val="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3" w:lineRule="exact"/>
        <w:ind w:left="635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Müdürli.iğü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6" w:lineRule="exact"/>
        <w:ind w:left="682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952276" w:type="dxa"/>
      </w:tblPr>
      <w:tblGrid/>
      <w:tr>
        <w:trPr>
          <w:trHeight w:val="238" w:hRule="exact"/>
        </w:trPr>
        <w:tc>
          <w:tcPr>
            <w:tcW w:w="1205" w:type="dxa"/>
            <w:tcBorders>
              <w:top w:val="single" w:sz="5.682104" w:space="0" w:color="676767"/>
              <w:bottom w:val="single" w:sz="5.68210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32" w:type="dxa"/>
            <w:tcBorders>
              <w:top w:val="single" w:sz="5.682104" w:space="0" w:color="676767"/>
              <w:bottom w:val="single" w:sz="5.68210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0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12.05.2017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50" w:type="dxa"/>
            <w:tcBorders>
              <w:top w:val="single" w:sz="5.682104" w:space="0" w:color="676767"/>
              <w:bottom w:val="single" w:sz="5.68210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23" w:lineRule="exact"/>
              <w:ind w:left="33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92"/>
                <w:position w:val="-1"/>
              </w:rPr>
              <w:t>IBildiriı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92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12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9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679" w:type="dxa"/>
            <w:tcBorders>
              <w:top w:val="single" w:sz="5.682104" w:space="0" w:color="676767"/>
              <w:bottom w:val="single" w:sz="5.68210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23" w:lineRule="exact"/>
              <w:ind w:left="25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93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15"/>
                <w:w w:val="9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5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13:44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294" w:type="dxa"/>
            <w:tcBorders>
              <w:top w:val="nil" w:sz="6" w:space="0" w:color="auto"/>
              <w:bottom w:val="single" w:sz="5.682104" w:space="0" w:color="676767"/>
              <w:left w:val="nil" w:sz="6" w:space="0" w:color="auto"/>
              <w:right w:val="single" w:sz="5.682104" w:space="0" w:color="707070"/>
            </w:tcBorders>
          </w:tcPr>
          <w:p>
            <w:pPr>
              <w:spacing w:before="13" w:after="0" w:line="218" w:lineRule="exact"/>
              <w:ind w:left="12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tfel: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0536954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0"/>
                <w:w w:val="100"/>
                <w:position w:val="-1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!Ol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8" w:hRule="exact"/>
        </w:trPr>
        <w:tc>
          <w:tcPr>
            <w:tcW w:w="1205" w:type="dxa"/>
            <w:tcBorders>
              <w:top w:val="single" w:sz="5.682104" w:space="0" w:color="676767"/>
              <w:bottom w:val="single" w:sz="5.68210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5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32" w:type="dxa"/>
            <w:tcBorders>
              <w:top w:val="single" w:sz="5.682104" w:space="0" w:color="676767"/>
              <w:bottom w:val="single" w:sz="5.68210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0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12.05.2017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50" w:type="dxa"/>
            <w:tcBorders>
              <w:top w:val="single" w:sz="5.682104" w:space="0" w:color="676767"/>
              <w:bottom w:val="single" w:sz="5.68210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23" w:lineRule="exact"/>
              <w:ind w:left="334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D5D5D"/>
                <w:spacing w:val="-20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51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3003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679" w:type="dxa"/>
            <w:tcBorders>
              <w:top w:val="single" w:sz="5.682104" w:space="0" w:color="676767"/>
              <w:bottom w:val="single" w:sz="5.682104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23" w:lineRule="exact"/>
              <w:ind w:left="25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D5D5D"/>
                <w:spacing w:val="-20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O.SORHAN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294" w:type="dxa"/>
            <w:tcBorders>
              <w:top w:val="single" w:sz="5.682104" w:space="0" w:color="676767"/>
              <w:bottom w:val="single" w:sz="5.682104" w:space="0" w:color="676767"/>
              <w:left w:val="nil" w:sz="6" w:space="0" w:color="auto"/>
              <w:right w:val="single" w:sz="5.682104" w:space="0" w:color="707070"/>
            </w:tcBorders>
          </w:tcPr>
          <w:p>
            <w:pPr/>
            <w:rPr/>
          </w:p>
        </w:tc>
      </w:tr>
    </w:tbl>
    <w:p>
      <w:pPr>
        <w:spacing w:before="0" w:after="0" w:line="213" w:lineRule="exact"/>
        <w:ind w:left="1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8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Kapalı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Paza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47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7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9"/>
          <w:w w:val="109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0"/>
        </w:rPr>
        <w:t>lamsara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Kapalı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Paza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2"/>
          <w:position w:val="0"/>
        </w:rPr>
        <w:t>-BERGAMA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52" w:right="-20"/>
        <w:jc w:val="left"/>
        <w:tabs>
          <w:tab w:pos="1520" w:val="left"/>
          <w:tab w:pos="5140" w:val="left"/>
          <w:tab w:pos="8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94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91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6"/>
          <w:position w:val="0"/>
        </w:rPr>
        <w:t>:İ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6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1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94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93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61" w:right="-20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4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4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86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5"/>
        </w:rPr>
        <w:t>Ku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5"/>
        </w:rPr>
        <w:t>Ilanı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İş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3645" w:right="47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  <w:position w:val="-2"/>
        </w:rPr>
        <w:t>13ctoııarı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84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2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84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4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"/>
          <w:w w:val="84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  <w:t>Alısap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3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2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7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3"/>
          <w:position w:val="-2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left="5091" w:right="-20"/>
        <w:jc w:val="left"/>
        <w:tabs>
          <w:tab w:pos="5540" w:val="left"/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1"/>
          <w:szCs w:val="31"/>
          <w:color w:val="232323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23232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232323"/>
          <w:spacing w:val="0"/>
          <w:w w:val="100"/>
          <w:position w:val="1"/>
        </w:rPr>
      </w:r>
      <w:r>
        <w:rPr>
          <w:rFonts w:ascii="Arial" w:hAnsi="Arial" w:cs="Arial" w:eastAsia="Arial"/>
          <w:sz w:val="39"/>
          <w:szCs w:val="39"/>
          <w:color w:val="A7A7A7"/>
          <w:spacing w:val="0"/>
          <w:w w:val="160"/>
          <w:position w:val="1"/>
        </w:rPr>
        <w:t>J</w:t>
      </w:r>
      <w:r>
        <w:rPr>
          <w:rFonts w:ascii="Arial" w:hAnsi="Arial" w:cs="Arial" w:eastAsia="Arial"/>
          <w:sz w:val="39"/>
          <w:szCs w:val="39"/>
          <w:color w:val="A7A7A7"/>
          <w:spacing w:val="-23"/>
          <w:w w:val="160"/>
          <w:position w:val="1"/>
        </w:rPr>
        <w:t>-</w:t>
      </w:r>
      <w:r>
        <w:rPr>
          <w:rFonts w:ascii="Arial" w:hAnsi="Arial" w:cs="Arial" w:eastAsia="Arial"/>
          <w:sz w:val="39"/>
          <w:szCs w:val="39"/>
          <w:color w:val="494949"/>
          <w:spacing w:val="0"/>
          <w:w w:val="86"/>
          <w:position w:val="1"/>
        </w:rPr>
        <w:t>r-x</w:t>
      </w:r>
      <w:r>
        <w:rPr>
          <w:rFonts w:ascii="Arial" w:hAnsi="Arial" w:cs="Arial" w:eastAsia="Arial"/>
          <w:sz w:val="39"/>
          <w:szCs w:val="39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9"/>
          <w:szCs w:val="3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  <w:position w:val="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62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2"/>
          <w:w w:val="209"/>
          <w:position w:val="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3"/>
        </w:rPr>
        <w:t>3:50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86" w:lineRule="auto"/>
        <w:ind w:left="2174" w:right="2504" w:firstLine="-2012"/>
        <w:jc w:val="left"/>
        <w:tabs>
          <w:tab w:pos="2160" w:val="left"/>
          <w:tab w:pos="5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Belediyesi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2"/>
          <w:w w:val="51"/>
          <w:position w:val="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0"/>
        </w:rPr>
        <w:t>ı&lt;iracı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Sevca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ACAR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lsa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  <w:position w:val="0"/>
        </w:rPr>
        <w:t>TÜM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ANAK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174" w:right="-20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1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6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12"/>
          <w:w w:val="235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4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  <w:position w:val="1"/>
        </w:rPr>
        <w:t>:45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13:49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47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7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373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52" w:right="-20"/>
        <w:jc w:val="left"/>
        <w:tabs>
          <w:tab w:pos="4720" w:val="left"/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1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1"/>
        </w:rPr>
        <w:t>ktri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5"/>
          <w:w w:val="11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79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9"/>
          <w:w w:val="79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9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4740" w:right="-20"/>
        <w:jc w:val="left"/>
        <w:tabs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47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D5D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nmi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7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t-Jandanmı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10" w:lineRule="exact"/>
        <w:ind w:left="2179" w:right="-20"/>
        <w:jc w:val="left"/>
        <w:tabs>
          <w:tab w:pos="4720" w:val="left"/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95"/>
          <w:position w:val="-2"/>
        </w:rPr>
        <w:t>Perso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6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7"/>
          <w:w w:val="105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1"/>
          <w:position w:val="-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0"/>
          <w:w w:val="97"/>
          <w:position w:val="-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1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9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-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3"/>
        </w:rPr>
        <w:t>az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4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  <w:position w:val="-3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800" w:bottom="0" w:left="260" w:right="240"/>
        </w:sectPr>
      </w:pPr>
      <w:rPr/>
    </w:p>
    <w:p>
      <w:pPr>
        <w:spacing w:before="0" w:after="0" w:line="266" w:lineRule="exact"/>
        <w:ind w:left="147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494949"/>
          <w:spacing w:val="0"/>
          <w:w w:val="69"/>
        </w:rPr>
        <w:t>\:"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49" w:after="0" w:line="220" w:lineRule="exact"/>
        <w:ind w:left="1619" w:right="2451" w:firstLine="-1619"/>
        <w:jc w:val="left"/>
        <w:tabs>
          <w:tab w:pos="4160" w:val="left"/>
          <w:tab w:pos="7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.ıncı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6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16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7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40"/>
          <w:cols w:num="2" w:equalWidth="0">
            <w:col w:w="313" w:space="246"/>
            <w:col w:w="10861"/>
          </w:cols>
        </w:sectPr>
      </w:pPr>
      <w:rPr/>
    </w:p>
    <w:p>
      <w:pPr>
        <w:spacing w:before="7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exact"/>
        <w:ind w:left="157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Olayye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0"/>
        </w:rPr>
        <w:t>varıldıgın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a;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dumanit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ekilde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nnıak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0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4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4"/>
          <w:w w:val="76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5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1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6"/>
          <w:w w:val="101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0"/>
        </w:rPr>
        <w:t>rUid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87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8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ind w:left="4686" w:right="387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763245pt;margin-top:12.83154pt;width:329.206690pt;height:24.421189pt;mso-position-horizontal-relative:page;mso-position-vertical-relative:paragraph;z-index:-12536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38" w:hRule="exact"/>
                    </w:trPr>
                    <w:tc>
                      <w:tcPr>
                        <w:tcW w:w="1683" w:type="dxa"/>
                        <w:tcBorders>
                          <w:top w:val="single" w:sz="5.682104" w:space="0" w:color="747474"/>
                          <w:bottom w:val="single" w:sz="5.682104" w:space="0" w:color="777777"/>
                          <w:left w:val="single" w:sz="7.576136" w:space="0" w:color="6B6B6B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4" w:lineRule="exact"/>
                          <w:ind w:left="573" w:right="509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43434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43434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43434"/>
                            <w:spacing w:val="0"/>
                            <w:w w:val="93"/>
                          </w:rPr>
                          <w:t>ın3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134" w:type="dxa"/>
                        <w:tcBorders>
                          <w:top w:val="single" w:sz="5.682104" w:space="0" w:color="747474"/>
                          <w:bottom w:val="single" w:sz="5.682104" w:space="0" w:color="77777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758" w:type="dxa"/>
                        <w:tcBorders>
                          <w:top w:val="single" w:sz="5.682104" w:space="0" w:color="747474"/>
                          <w:bottom w:val="single" w:sz="5.682104" w:space="0" w:color="77777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4" w:lineRule="exact"/>
                          <w:ind w:left="64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43434"/>
                            <w:spacing w:val="0"/>
                            <w:w w:val="100"/>
                            <w:position w:val="-1"/>
                          </w:rPr>
                          <w:t>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43434"/>
                            <w:spacing w:val="0"/>
                            <w:w w:val="100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43434"/>
                            <w:spacing w:val="-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43434"/>
                            <w:spacing w:val="5"/>
                            <w:w w:val="83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D5D5D"/>
                            <w:spacing w:val="0"/>
                            <w:w w:val="98"/>
                            <w:position w:val="-1"/>
                          </w:rPr>
                          <w:t>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6" w:hRule="exact"/>
                    </w:trPr>
                    <w:tc>
                      <w:tcPr>
                        <w:tcW w:w="1683" w:type="dxa"/>
                        <w:tcBorders>
                          <w:top w:val="single" w:sz="5.682104" w:space="0" w:color="777777"/>
                          <w:bottom w:val="single" w:sz="5.682104" w:space="0" w:color="707070"/>
                          <w:left w:val="single" w:sz="7.576136" w:space="0" w:color="6B6B6B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2" w:lineRule="exact"/>
                          <w:ind w:left="815" w:right="531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94949"/>
                            <w:spacing w:val="0"/>
                            <w:w w:val="95"/>
                          </w:rPr>
                          <w:t>0,5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134" w:type="dxa"/>
                        <w:tcBorders>
                          <w:top w:val="single" w:sz="5.682104" w:space="0" w:color="777777"/>
                          <w:bottom w:val="single" w:sz="5.682104" w:space="0" w:color="70707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2" w:lineRule="exact"/>
                          <w:ind w:left="181" w:right="-20"/>
                          <w:jc w:val="left"/>
                          <w:tabs>
                            <w:tab w:pos="560" w:val="left"/>
                          </w:tabs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5D5D5D"/>
                            <w:spacing w:val="0"/>
                            <w:w w:val="160"/>
                            <w:i/>
                            <w:position w:val="-5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5D5D5D"/>
                            <w:spacing w:val="0"/>
                            <w:w w:val="100"/>
                            <w:i/>
                            <w:position w:val="-5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5D5D5D"/>
                            <w:spacing w:val="0"/>
                            <w:w w:val="100"/>
                            <w:i/>
                            <w:position w:val="-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43434"/>
                            <w:spacing w:val="0"/>
                            <w:w w:val="100"/>
                            <w:position w:val="0"/>
                          </w:rPr>
                          <w:t>Kullanılınadı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43434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43434"/>
                            <w:spacing w:val="2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494949"/>
                            <w:spacing w:val="0"/>
                            <w:w w:val="100"/>
                            <w:position w:val="-5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758" w:type="dxa"/>
                        <w:tcBorders>
                          <w:top w:val="single" w:sz="5.682104" w:space="0" w:color="777777"/>
                          <w:bottom w:val="single" w:sz="5.682104" w:space="0" w:color="74747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2" w:lineRule="exact"/>
                          <w:ind w:left="53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43434"/>
                            <w:spacing w:val="0"/>
                            <w:w w:val="100"/>
                            <w:position w:val="-1"/>
                          </w:rPr>
                          <w:t>Kullanılınadı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6"/>
        </w:rPr>
        <w:t>Söndürnıede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6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7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6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60" w:right="240"/>
        </w:sectPr>
      </w:pPr>
      <w:rPr/>
    </w:p>
    <w:p>
      <w:pPr>
        <w:spacing w:before="21" w:after="0" w:line="240" w:lineRule="auto"/>
        <w:ind w:left="157" w:right="-76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  <w:position w:val="-4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9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İle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0" w:lineRule="exact"/>
        <w:ind w:right="-20"/>
        <w:jc w:val="left"/>
        <w:tabs>
          <w:tab w:pos="360" w:val="left"/>
          <w:tab w:pos="156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84"/>
        </w:rPr>
        <w:t>ı</w:t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3"/>
        </w:rPr>
        <w:t>Köpli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1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84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4"/>
          <w:position w:val="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40"/>
          <w:cols w:num="2" w:equalWidth="0">
            <w:col w:w="3519" w:space="3106"/>
            <w:col w:w="4795"/>
          </w:cols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9" w:after="0" w:line="240" w:lineRule="auto"/>
        <w:ind w:left="15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8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paza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etrafı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parmaklıklarla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çevrili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kaplı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bakiiyat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ürünleri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satışı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8" w:lineRule="exact"/>
        <w:ind w:left="2155" w:right="80" w:firstLine="-1993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70"/>
          <w:position w:val="0"/>
        </w:rPr>
        <w:t>Jy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69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sergi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çıka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3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6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0"/>
        </w:rPr>
        <w:t>buzdolabı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6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branda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muhteliftemizli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ürünleri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0"/>
        </w:rPr>
        <w:t>yan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4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0"/>
        </w:rPr>
        <w:t>ureti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2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1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0"/>
          <w:w w:val="91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0"/>
        </w:rPr>
        <w:t>rnıi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9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0"/>
        </w:rPr>
        <w:t>tU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1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4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5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0"/>
        </w:rPr>
        <w:t>000(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0"/>
        </w:rPr>
        <w:t>Uçbin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TL.dır.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kapalı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paza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B7/2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5"/>
          <w:w w:val="105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52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6"/>
          <w:position w:val="0"/>
        </w:rPr>
        <w:t>f?.ÖrUimU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6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3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inceleme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araştırmada;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sergi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zeminde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çekile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buzdolabı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uzat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kablosunun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2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7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rhangi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eskiıne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yapınası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3" w:lineRule="auto"/>
        <w:ind w:left="152" w:right="3931"/>
        <w:jc w:val="left"/>
        <w:tabs>
          <w:tab w:pos="2160" w:val="left"/>
          <w:tab w:pos="220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7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  <w:position w:val="0"/>
        </w:rPr>
        <w:t>!Be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7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5"/>
          <w:position w:val="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147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Tt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3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7"/>
          <w:w w:val="132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-13"/>
          <w:w w:val="29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83"/>
          <w:position w:val="-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2"/>
          <w:w w:val="99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6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5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Belediy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109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Zabıta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2"/>
        </w:rPr>
        <w:t>ekipl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8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2"/>
        </w:rPr>
        <w:t>rine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  <w:t>edildi.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28" w:right="-20"/>
        <w:jc w:val="left"/>
        <w:tabs>
          <w:tab w:pos="2180" w:val="left"/>
          <w:tab w:pos="6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707070"/>
          <w:spacing w:val="-45"/>
          <w:w w:val="77"/>
          <w:position w:val="1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82"/>
          <w:w w:val="91"/>
          <w:position w:val="0"/>
        </w:rPr>
        <w:t>E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76"/>
          <w:position w:val="11"/>
        </w:rPr>
        <w:t>:</w:t>
      </w:r>
      <w:r>
        <w:rPr>
          <w:rFonts w:ascii="Arial" w:hAnsi="Arial" w:cs="Arial" w:eastAsia="Arial"/>
          <w:sz w:val="14"/>
          <w:szCs w:val="14"/>
          <w:color w:val="707070"/>
          <w:spacing w:val="-10"/>
          <w:w w:val="76"/>
          <w:position w:val="11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1"/>
          <w:w w:val="95"/>
          <w:position w:val="0"/>
        </w:rPr>
        <w:t>k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76"/>
          <w:position w:val="11"/>
        </w:rPr>
        <w:t>:-</w:t>
      </w:r>
      <w:r>
        <w:rPr>
          <w:rFonts w:ascii="Arial" w:hAnsi="Arial" w:cs="Arial" w:eastAsia="Arial"/>
          <w:sz w:val="14"/>
          <w:szCs w:val="14"/>
          <w:color w:val="707070"/>
          <w:spacing w:val="-1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ıvı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1"/>
          <w:w w:val="99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77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9"/>
          <w:position w:val="0"/>
        </w:rPr>
        <w:t>şl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47"/>
          <w:w w:val="89"/>
          <w:position w:val="0"/>
        </w:rPr>
        <w:t>ı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68"/>
          <w:position w:val="11"/>
        </w:rPr>
        <w:t>•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rarih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12.05.2017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0"/>
          <w:position w:val="-1"/>
        </w:rPr>
        <w:t>!Saat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14:15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3" w:after="0" w:line="176" w:lineRule="auto"/>
        <w:ind w:left="2316" w:right="1431" w:firstLine="-2069"/>
        <w:jc w:val="left"/>
        <w:tabs>
          <w:tab w:pos="1040" w:val="left"/>
          <w:tab w:pos="1540" w:val="left"/>
          <w:tab w:pos="4300" w:val="left"/>
          <w:tab w:pos="4840" w:val="left"/>
          <w:tab w:pos="8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KiP: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BERGAM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56"/>
          <w:szCs w:val="56"/>
          <w:color w:val="2D367E"/>
          <w:spacing w:val="0"/>
          <w:w w:val="55"/>
          <w:i/>
        </w:rPr>
        <w:t>L1</w:t>
      </w:r>
      <w:r>
        <w:rPr>
          <w:rFonts w:ascii="Times New Roman" w:hAnsi="Times New Roman" w:cs="Times New Roman" w:eastAsia="Times New Roman"/>
          <w:sz w:val="56"/>
          <w:szCs w:val="56"/>
          <w:color w:val="2D367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56"/>
          <w:szCs w:val="56"/>
          <w:color w:val="2D367E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2" w:lineRule="exact"/>
        <w:ind w:left="5037" w:right="539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60" w:right="240"/>
        </w:sectPr>
      </w:pPr>
      <w:rPr/>
    </w:p>
    <w:p>
      <w:pPr>
        <w:spacing w:before="0" w:after="0" w:line="286" w:lineRule="exact"/>
        <w:ind w:left="2908" w:right="-82"/>
        <w:jc w:val="left"/>
        <w:tabs>
          <w:tab w:pos="44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D367E"/>
          <w:b/>
          <w:bCs/>
          <w:i/>
        </w:rPr>
      </w:r>
      <w:r>
        <w:rPr>
          <w:rFonts w:ascii="Times New Roman" w:hAnsi="Times New Roman" w:cs="Times New Roman" w:eastAsia="Times New Roman"/>
          <w:sz w:val="28"/>
          <w:szCs w:val="28"/>
          <w:color w:val="2D367E"/>
          <w:b/>
          <w:bCs/>
          <w:i/>
          <w:u w:val="thick" w:color="444B9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367E"/>
          <w:spacing w:val="16"/>
          <w:b/>
          <w:bCs/>
          <w:i/>
          <w:u w:val="thick" w:color="444B9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367E"/>
          <w:spacing w:val="16"/>
          <w:b/>
          <w:bCs/>
          <w:i/>
          <w:u w:val="thick" w:color="444B90"/>
        </w:rPr>
      </w:r>
      <w:r>
        <w:rPr>
          <w:rFonts w:ascii="Times New Roman" w:hAnsi="Times New Roman" w:cs="Times New Roman" w:eastAsia="Times New Roman"/>
          <w:sz w:val="28"/>
          <w:szCs w:val="28"/>
          <w:color w:val="2D367E"/>
          <w:spacing w:val="0"/>
          <w:w w:val="131"/>
          <w:b/>
          <w:bCs/>
          <w:i/>
          <w:u w:val="thick" w:color="444B90"/>
        </w:rPr>
        <w:t>Lv/</w:t>
      </w:r>
      <w:r>
        <w:rPr>
          <w:rFonts w:ascii="Times New Roman" w:hAnsi="Times New Roman" w:cs="Times New Roman" w:eastAsia="Times New Roman"/>
          <w:sz w:val="28"/>
          <w:szCs w:val="28"/>
          <w:color w:val="2D367E"/>
          <w:spacing w:val="0"/>
          <w:w w:val="131"/>
          <w:b/>
          <w:bCs/>
          <w:i/>
          <w:u w:val="thick" w:color="444B90"/>
        </w:rPr>
      </w:r>
      <w:r>
        <w:rPr>
          <w:rFonts w:ascii="Times New Roman" w:hAnsi="Times New Roman" w:cs="Times New Roman" w:eastAsia="Times New Roman"/>
          <w:sz w:val="28"/>
          <w:szCs w:val="28"/>
          <w:color w:val="2D367E"/>
          <w:spacing w:val="0"/>
          <w:w w:val="100"/>
          <w:b/>
          <w:bCs/>
          <w:i/>
          <w:u w:val="thick" w:color="444B9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367E"/>
          <w:spacing w:val="0"/>
          <w:w w:val="100"/>
          <w:b/>
          <w:bCs/>
          <w:i/>
          <w:u w:val="thick" w:color="444B9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D367E"/>
          <w:spacing w:val="0"/>
          <w:w w:val="100"/>
          <w:b/>
          <w:bCs/>
          <w:i/>
          <w:u w:val="thick" w:color="444B90"/>
        </w:rPr>
      </w:r>
      <w:r>
        <w:rPr>
          <w:rFonts w:ascii="Times New Roman" w:hAnsi="Times New Roman" w:cs="Times New Roman" w:eastAsia="Times New Roman"/>
          <w:sz w:val="28"/>
          <w:szCs w:val="28"/>
          <w:color w:val="2D367E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55" w:lineRule="exact"/>
        <w:ind w:left="2543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0E5DEF"/>
          <w:w w:val="94"/>
          <w:b/>
          <w:bCs/>
        </w:rPr>
        <w:t>Mu</w:t>
      </w:r>
      <w:r>
        <w:rPr>
          <w:rFonts w:ascii="Arial" w:hAnsi="Arial" w:cs="Arial" w:eastAsia="Arial"/>
          <w:sz w:val="23"/>
          <w:szCs w:val="23"/>
          <w:color w:val="0E5DEF"/>
          <w:spacing w:val="-14"/>
          <w:w w:val="94"/>
          <w:b/>
          <w:bCs/>
        </w:rPr>
        <w:t>h</w:t>
      </w:r>
      <w:r>
        <w:rPr>
          <w:rFonts w:ascii="Arial" w:hAnsi="Arial" w:cs="Arial" w:eastAsia="Arial"/>
          <w:sz w:val="23"/>
          <w:szCs w:val="23"/>
          <w:color w:val="2F72E4"/>
          <w:spacing w:val="-3"/>
          <w:w w:val="93"/>
          <w:b/>
          <w:bCs/>
        </w:rPr>
        <w:t>a</w:t>
      </w:r>
      <w:r>
        <w:rPr>
          <w:rFonts w:ascii="Arial" w:hAnsi="Arial" w:cs="Arial" w:eastAsia="Arial"/>
          <w:sz w:val="23"/>
          <w:szCs w:val="23"/>
          <w:color w:val="2F5DBA"/>
          <w:spacing w:val="0"/>
          <w:w w:val="90"/>
          <w:b/>
          <w:bCs/>
        </w:rPr>
        <w:t>rr</w:t>
      </w:r>
      <w:r>
        <w:rPr>
          <w:rFonts w:ascii="Arial" w:hAnsi="Arial" w:cs="Arial" w:eastAsia="Arial"/>
          <w:sz w:val="23"/>
          <w:szCs w:val="23"/>
          <w:color w:val="2F5DBA"/>
          <w:spacing w:val="-5"/>
          <w:w w:val="90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134FCC"/>
          <w:spacing w:val="-70"/>
          <w:w w:val="127"/>
          <w:b/>
          <w:bCs/>
        </w:rPr>
        <w:t>m</w:t>
      </w:r>
      <w:r>
        <w:rPr>
          <w:rFonts w:ascii="Arial" w:hAnsi="Arial" w:cs="Arial" w:eastAsia="Arial"/>
          <w:sz w:val="23"/>
          <w:szCs w:val="23"/>
          <w:color w:val="0E5DEF"/>
          <w:spacing w:val="0"/>
          <w:w w:val="88"/>
          <w:b/>
          <w:bCs/>
        </w:rPr>
        <w:t>LBAY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55" w:lineRule="exact"/>
        <w:ind w:left="152" w:right="-20"/>
        <w:jc w:val="left"/>
        <w:tabs>
          <w:tab w:pos="2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0E5DEF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0E5DEF"/>
          <w:spacing w:val="-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E5DEF"/>
          <w:spacing w:val="0"/>
          <w:w w:val="100"/>
          <w:position w:val="4"/>
        </w:rPr>
        <w:t>Kuze</w:t>
      </w:r>
      <w:r>
        <w:rPr>
          <w:rFonts w:ascii="Times New Roman" w:hAnsi="Times New Roman" w:cs="Times New Roman" w:eastAsia="Times New Roman"/>
          <w:sz w:val="20"/>
          <w:szCs w:val="20"/>
          <w:color w:val="0E5DEF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0E5DEF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E5DEF"/>
          <w:spacing w:val="0"/>
          <w:w w:val="100"/>
          <w:position w:val="4"/>
        </w:rPr>
        <w:t>Bölge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2638" w:right="-68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0E5DEF"/>
          <w:spacing w:val="-17"/>
          <w:w w:val="121"/>
          <w:position w:val="1"/>
        </w:rPr>
        <w:t>2</w:t>
      </w:r>
      <w:r>
        <w:rPr>
          <w:rFonts w:ascii="Arial" w:hAnsi="Arial" w:cs="Arial" w:eastAsia="Arial"/>
          <w:sz w:val="19"/>
          <w:szCs w:val="19"/>
          <w:color w:val="2F72E4"/>
          <w:spacing w:val="-10"/>
          <w:w w:val="173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0E5DEF"/>
          <w:spacing w:val="0"/>
          <w:w w:val="100"/>
          <w:position w:val="1"/>
        </w:rPr>
        <w:t>Post</w:t>
      </w:r>
      <w:r>
        <w:rPr>
          <w:rFonts w:ascii="Arial" w:hAnsi="Arial" w:cs="Arial" w:eastAsia="Arial"/>
          <w:sz w:val="19"/>
          <w:szCs w:val="19"/>
          <w:color w:val="0E5DEF"/>
          <w:spacing w:val="0"/>
          <w:w w:val="101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0E5DEF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0E5DEF"/>
          <w:spacing w:val="0"/>
          <w:w w:val="100"/>
          <w:position w:val="1"/>
        </w:rPr>
        <w:t>Grupla</w:t>
      </w:r>
      <w:r>
        <w:rPr>
          <w:rFonts w:ascii="Arial" w:hAnsi="Arial" w:cs="Arial" w:eastAsia="Arial"/>
          <w:sz w:val="19"/>
          <w:szCs w:val="19"/>
          <w:color w:val="0E5DEF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19"/>
          <w:szCs w:val="19"/>
          <w:color w:val="0E5DEF"/>
          <w:spacing w:val="-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0E5DEF"/>
          <w:spacing w:val="0"/>
          <w:w w:val="100"/>
          <w:position w:val="1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9" w:lineRule="exact"/>
        <w:ind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7"/>
          <w:w w:val="75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109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-5"/>
          <w:w w:val="109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15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-16"/>
          <w:w w:val="109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85"/>
          <w:position w:val="-1"/>
        </w:rPr>
        <w:t>AK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413" w:right="1451"/>
        <w:jc w:val="center"/>
        <w:tabs>
          <w:tab w:pos="7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75"/>
          <w:b/>
          <w:bCs/>
        </w:rPr>
        <w:t>0</w:t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75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8"/>
          <w:w w:val="7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5"/>
          <w:w w:val="7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78"/>
        </w:rPr>
        <w:t>ij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52"/>
          <w:b/>
          <w:bCs/>
        </w:rPr>
        <w:t>12}117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051575pt;margin-top:14.936801pt;width:128.146526pt;height:34.5pt;mso-position-horizontal-relative:page;mso-position-vertical-relative:paragraph;z-index:-12533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3"/>
                    <w:jc w:val="left"/>
                    <w:tabs>
                      <w:tab w:pos="1080" w:val="left"/>
                    </w:tabs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D5D5D"/>
                      <w:spacing w:val="0"/>
                      <w:w w:val="118"/>
                    </w:rPr>
                    <w:t>Büle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D5D5D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D5D5D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2D367E"/>
                      <w:spacing w:val="-1"/>
                      <w:w w:val="199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5D5D5D"/>
                      <w:spacing w:val="0"/>
                      <w:w w:val="160"/>
                    </w:rPr>
                    <w:t>--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8A8A8A"/>
                      <w:spacing w:val="0"/>
                      <w:w w:val="83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5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9"/>
          <w:w w:val="9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6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2" w:lineRule="exact"/>
        <w:ind w:left="223" w:right="-20"/>
        <w:jc w:val="left"/>
        <w:tabs>
          <w:tab w:pos="1520" w:val="left"/>
          <w:tab w:pos="23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459.894989pt;margin-top:17.767693pt;width:.1pt;height:13.583143pt;mso-position-horizontal-relative:page;mso-position-vertical-relative:paragraph;z-index:-12540" coordorigin="9198,355" coordsize="2,272">
            <v:shape style="position:absolute;left:9198;top:355;width:2;height:272" coordorigin="9198,355" coordsize="0,272" path="m9198,627l9198,355e" filled="f" stroked="t" strokeweight=".473508pt" strokecolor="#2F3854">
              <v:path arrowok="t"/>
            </v:shape>
          </v:group>
          <w10:wrap type="none"/>
        </w:pict>
      </w:r>
      <w:r>
        <w:rPr/>
        <w:pict>
          <v:group style="position:absolute;margin-left:545.411743pt;margin-top:4.383053pt;width:.1pt;height:15.481202pt;mso-position-horizontal-relative:page;mso-position-vertical-relative:paragraph;z-index:-12537" coordorigin="10908,88" coordsize="2,310">
            <v:shape style="position:absolute;left:10908;top:88;width:2;height:310" coordorigin="10908,88" coordsize="0,310" path="m10908,397l10908,88e" filled="f" stroked="t" strokeweight=".64625pt" strokecolor="#CAD1D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343434"/>
          <w:spacing w:val="-42"/>
          <w:w w:val="60"/>
          <w:position w:val="-1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  <w:position w:val="-13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  <w:position w:val="-1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  <w:position w:val="-1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A8A8A"/>
          <w:spacing w:val="-37"/>
          <w:w w:val="260"/>
          <w:position w:val="-1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65"/>
          <w:position w:val="-1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35"/>
          <w:szCs w:val="35"/>
          <w:color w:val="343434"/>
          <w:spacing w:val="0"/>
          <w:w w:val="48"/>
          <w:position w:val="-13"/>
        </w:rPr>
        <w:t>c</w:t>
      </w:r>
      <w:r>
        <w:rPr>
          <w:rFonts w:ascii="Times New Roman" w:hAnsi="Times New Roman" w:cs="Times New Roman" w:eastAsia="Times New Roman"/>
          <w:sz w:val="35"/>
          <w:szCs w:val="35"/>
          <w:color w:val="343434"/>
          <w:spacing w:val="-53"/>
          <w:w w:val="48"/>
          <w:position w:val="-13"/>
        </w:rPr>
        <w:t>ı</w:t>
      </w:r>
      <w:r>
        <w:rPr>
          <w:rFonts w:ascii="Times New Roman" w:hAnsi="Times New Roman" w:cs="Times New Roman" w:eastAsia="Times New Roman"/>
          <w:sz w:val="35"/>
          <w:szCs w:val="35"/>
          <w:color w:val="5D5D5D"/>
          <w:spacing w:val="0"/>
          <w:w w:val="123"/>
          <w:position w:val="-13"/>
        </w:rPr>
        <w:t>!</w:t>
      </w:r>
      <w:r>
        <w:rPr>
          <w:rFonts w:ascii="Times New Roman" w:hAnsi="Times New Roman" w:cs="Times New Roman" w:eastAsia="Times New Roman"/>
          <w:sz w:val="35"/>
          <w:szCs w:val="35"/>
          <w:color w:val="5D5D5D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5D5D5D"/>
          <w:spacing w:val="2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A8A8A"/>
          <w:spacing w:val="-2"/>
          <w:w w:val="190"/>
          <w:i/>
          <w:position w:val="-13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A7A7A7"/>
          <w:spacing w:val="0"/>
          <w:w w:val="81"/>
          <w:i/>
          <w:position w:val="-13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A7A7A7"/>
          <w:spacing w:val="0"/>
          <w:w w:val="100"/>
          <w:i/>
          <w:position w:val="-1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A7A7A7"/>
          <w:spacing w:val="0"/>
          <w:w w:val="100"/>
          <w:i/>
          <w:position w:val="-13"/>
        </w:rPr>
      </w:r>
      <w:r>
        <w:rPr>
          <w:rFonts w:ascii="Times New Roman" w:hAnsi="Times New Roman" w:cs="Times New Roman" w:eastAsia="Times New Roman"/>
          <w:sz w:val="23"/>
          <w:szCs w:val="23"/>
          <w:color w:val="BABCBC"/>
          <w:spacing w:val="0"/>
          <w:w w:val="19"/>
          <w:position w:val="-1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BABCBC"/>
          <w:spacing w:val="0"/>
          <w:w w:val="19"/>
          <w:position w:val="-13"/>
        </w:rPr>
        <w:t>          </w:t>
      </w:r>
      <w:r>
        <w:rPr>
          <w:rFonts w:ascii="Times New Roman" w:hAnsi="Times New Roman" w:cs="Times New Roman" w:eastAsia="Times New Roman"/>
          <w:sz w:val="23"/>
          <w:szCs w:val="23"/>
          <w:color w:val="BABCBC"/>
          <w:spacing w:val="5"/>
          <w:w w:val="19"/>
          <w:position w:val="-1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A8A8A"/>
          <w:spacing w:val="0"/>
          <w:w w:val="100"/>
          <w:position w:val="-13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40"/>
          <w:cols w:num="3" w:equalWidth="0">
            <w:col w:w="4461" w:space="819"/>
            <w:col w:w="655" w:space="2366"/>
            <w:col w:w="3119"/>
          </w:cols>
        </w:sectPr>
      </w:pPr>
      <w:rPr/>
    </w:p>
    <w:p>
      <w:pPr>
        <w:spacing w:before="8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İtf.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6" w:lineRule="exact"/>
        <w:ind w:right="-123"/>
        <w:jc w:val="left"/>
        <w:rPr>
          <w:rFonts w:ascii="Times New Roman" w:hAnsi="Times New Roman" w:cs="Times New Roman" w:eastAsia="Times New Roman"/>
          <w:sz w:val="55"/>
          <w:szCs w:val="55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94949"/>
          <w:w w:val="88"/>
          <w:position w:val="-14"/>
        </w:rPr>
        <w:t>Müdah</w:t>
      </w:r>
      <w:r>
        <w:rPr>
          <w:rFonts w:ascii="Arial" w:hAnsi="Arial" w:cs="Arial" w:eastAsia="Arial"/>
          <w:sz w:val="19"/>
          <w:szCs w:val="19"/>
          <w:color w:val="494949"/>
          <w:spacing w:val="-93"/>
          <w:w w:val="88"/>
          <w:position w:val="-14"/>
        </w:rPr>
        <w:t>a</w:t>
      </w:r>
      <w:r>
        <w:rPr>
          <w:rFonts w:ascii="Times New Roman" w:hAnsi="Times New Roman" w:cs="Times New Roman" w:eastAsia="Times New Roman"/>
          <w:sz w:val="55"/>
          <w:szCs w:val="55"/>
          <w:color w:val="44469A"/>
          <w:spacing w:val="-319"/>
          <w:w w:val="171"/>
          <w:i/>
          <w:position w:val="-25"/>
        </w:rPr>
        <w:t>v</w:t>
      </w:r>
      <w:r>
        <w:rPr>
          <w:rFonts w:ascii="Arial" w:hAnsi="Arial" w:cs="Arial" w:eastAsia="Arial"/>
          <w:sz w:val="19"/>
          <w:szCs w:val="19"/>
          <w:color w:val="5D5D5D"/>
          <w:spacing w:val="-6"/>
          <w:w w:val="95"/>
          <w:position w:val="-14"/>
        </w:rPr>
        <w:t>H</w:t>
      </w:r>
      <w:r>
        <w:rPr>
          <w:rFonts w:ascii="Arial" w:hAnsi="Arial" w:cs="Arial" w:eastAsia="Arial"/>
          <w:sz w:val="19"/>
          <w:szCs w:val="19"/>
          <w:color w:val="5D5D5D"/>
          <w:spacing w:val="-60"/>
          <w:w w:val="95"/>
          <w:position w:val="-14"/>
        </w:rPr>
        <w:t>N</w:t>
      </w:r>
      <w:r>
        <w:rPr>
          <w:rFonts w:ascii="Arial" w:hAnsi="Arial" w:cs="Arial" w:eastAsia="Arial"/>
          <w:sz w:val="19"/>
          <w:szCs w:val="19"/>
          <w:color w:val="8A8A8A"/>
          <w:spacing w:val="-29"/>
          <w:w w:val="70"/>
          <w:position w:val="-14"/>
        </w:rPr>
        <w:t>4</w:t>
      </w:r>
      <w:r>
        <w:rPr>
          <w:rFonts w:ascii="Arial" w:hAnsi="Arial" w:cs="Arial" w:eastAsia="Arial"/>
          <w:sz w:val="19"/>
          <w:szCs w:val="19"/>
          <w:color w:val="A7A7A7"/>
          <w:spacing w:val="0"/>
          <w:w w:val="125"/>
          <w:position w:val="-14"/>
        </w:rPr>
        <w:t>·</w:t>
      </w:r>
      <w:r>
        <w:rPr>
          <w:rFonts w:ascii="Arial" w:hAnsi="Arial" w:cs="Arial" w:eastAsia="Arial"/>
          <w:sz w:val="19"/>
          <w:szCs w:val="19"/>
          <w:color w:val="A7A7A7"/>
          <w:spacing w:val="0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A7A7A7"/>
          <w:spacing w:val="-3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8A8A8A"/>
          <w:spacing w:val="0"/>
          <w:w w:val="319"/>
          <w:position w:val="-14"/>
        </w:rPr>
        <w:t>-</w:t>
      </w:r>
      <w:r>
        <w:rPr>
          <w:rFonts w:ascii="Arial" w:hAnsi="Arial" w:cs="Arial" w:eastAsia="Arial"/>
          <w:sz w:val="19"/>
          <w:szCs w:val="19"/>
          <w:color w:val="8A8A8A"/>
          <w:spacing w:val="-116"/>
          <w:w w:val="319"/>
          <w:position w:val="-14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color w:val="A7A7A7"/>
          <w:spacing w:val="0"/>
          <w:w w:val="24"/>
          <w:position w:val="-25"/>
        </w:rPr>
        <w:t>.</w:t>
      </w:r>
      <w:r>
        <w:rPr>
          <w:rFonts w:ascii="Times New Roman" w:hAnsi="Times New Roman" w:cs="Times New Roman" w:eastAsia="Times New Roman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0" w:lineRule="atLeas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ABCBC"/>
          <w:spacing w:val="-1"/>
          <w:w w:val="6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3"/>
          <w:w w:val="14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25"/>
          <w:w w:val="14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6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8"/>
          <w:w w:val="61"/>
        </w:rPr>
        <w:t>{</w:t>
      </w:r>
      <w:r>
        <w:rPr>
          <w:rFonts w:ascii="Times New Roman" w:hAnsi="Times New Roman" w:cs="Times New Roman" w:eastAsia="Times New Roman"/>
          <w:sz w:val="20"/>
          <w:szCs w:val="20"/>
          <w:color w:val="BABCBC"/>
          <w:spacing w:val="-53"/>
          <w:w w:val="6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17"/>
          <w:w w:val="6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A8A8A"/>
          <w:spacing w:val="-38"/>
          <w:w w:val="52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5"/>
          <w:w w:val="6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A8A8A"/>
          <w:spacing w:val="-14"/>
          <w:w w:val="52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A7A7A7"/>
          <w:spacing w:val="-1"/>
          <w:w w:val="11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A8A8A"/>
          <w:spacing w:val="0"/>
          <w:w w:val="13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91" w:lineRule="exact"/>
        <w:ind w:right="-20"/>
        <w:jc w:val="left"/>
        <w:tabs>
          <w:tab w:pos="4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A7A7A7"/>
          <w:spacing w:val="0"/>
          <w:w w:val="37"/>
          <w:position w:val="-11"/>
        </w:rPr>
        <w:t>-</w:t>
      </w:r>
      <w:r>
        <w:rPr>
          <w:rFonts w:ascii="Arial" w:hAnsi="Arial" w:cs="Arial" w:eastAsia="Arial"/>
          <w:sz w:val="19"/>
          <w:szCs w:val="19"/>
          <w:color w:val="A7A7A7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9"/>
          <w:szCs w:val="19"/>
          <w:color w:val="A7A7A7"/>
          <w:spacing w:val="0"/>
          <w:w w:val="100"/>
          <w:position w:val="-11"/>
        </w:rPr>
      </w:r>
      <w:r>
        <w:rPr>
          <w:rFonts w:ascii="Arial" w:hAnsi="Arial" w:cs="Arial" w:eastAsia="Arial"/>
          <w:sz w:val="19"/>
          <w:szCs w:val="19"/>
          <w:color w:val="8A8A8A"/>
          <w:spacing w:val="-11"/>
          <w:w w:val="93"/>
          <w:position w:val="-11"/>
        </w:rPr>
        <w:t>"</w:t>
      </w:r>
      <w:r>
        <w:rPr>
          <w:rFonts w:ascii="Arial" w:hAnsi="Arial" w:cs="Arial" w:eastAsia="Arial"/>
          <w:sz w:val="19"/>
          <w:szCs w:val="19"/>
          <w:color w:val="A7A7A7"/>
          <w:spacing w:val="-48"/>
          <w:w w:val="71"/>
          <w:position w:val="-11"/>
        </w:rPr>
        <w:t>"</w:t>
      </w:r>
      <w:r>
        <w:rPr>
          <w:rFonts w:ascii="Arial" w:hAnsi="Arial" w:cs="Arial" w:eastAsia="Arial"/>
          <w:sz w:val="19"/>
          <w:szCs w:val="19"/>
          <w:color w:val="8A8A8A"/>
          <w:spacing w:val="3"/>
          <w:w w:val="93"/>
          <w:position w:val="-11"/>
        </w:rPr>
        <w:t>'</w:t>
      </w:r>
      <w:r>
        <w:rPr>
          <w:rFonts w:ascii="Arial" w:hAnsi="Arial" w:cs="Arial" w:eastAsia="Arial"/>
          <w:sz w:val="19"/>
          <w:szCs w:val="19"/>
          <w:color w:val="A7A7A7"/>
          <w:spacing w:val="0"/>
          <w:w w:val="71"/>
          <w:position w:val="-11"/>
        </w:rPr>
        <w:t>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40"/>
          <w:cols w:num="4" w:equalWidth="0">
            <w:col w:w="5844" w:space="2486"/>
            <w:col w:w="1238" w:space="275"/>
            <w:col w:w="453" w:space="430"/>
            <w:col w:w="694"/>
          </w:cols>
        </w:sectPr>
      </w:pPr>
      <w:rPr/>
    </w:p>
    <w:p>
      <w:pPr>
        <w:spacing w:before="0" w:after="0" w:line="42" w:lineRule="atLeast"/>
        <w:ind w:right="1542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77"/>
        </w:rPr>
        <w:t>&lt;··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6" w:lineRule="exact"/>
        <w:ind w:right="615"/>
        <w:jc w:val="right"/>
        <w:tabs>
          <w:tab w:pos="86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pict>
          <v:group style="position:absolute;margin-left:458.35611pt;margin-top:-2.16309pt;width:.1pt;height:5.480917pt;mso-position-horizontal-relative:page;mso-position-vertical-relative:paragraph;z-index:-12539" coordorigin="9167,-43" coordsize="2,110">
            <v:shape style="position:absolute;left:9167;top:-43;width:2;height:110" coordorigin="9167,-43" coordsize="0,110" path="m9167,66l9167,-43e" filled="f" stroked="t" strokeweight=".236754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950378pt;margin-top:-12.007631pt;width:12.987041pt;height:29.5pt;mso-position-horizontal-relative:page;mso-position-vertical-relative:paragraph;z-index:-12532" type="#_x0000_t202" filled="f" stroked="f">
            <v:textbox inset="0,0,0,0">
              <w:txbxContent>
                <w:p>
                  <w:pPr>
                    <w:spacing w:before="0" w:after="0" w:line="590" w:lineRule="exact"/>
                    <w:ind w:right="-129"/>
                    <w:jc w:val="left"/>
                    <w:rPr>
                      <w:rFonts w:ascii="Arial" w:hAnsi="Arial" w:cs="Arial" w:eastAsia="Arial"/>
                      <w:sz w:val="59"/>
                      <w:szCs w:val="59"/>
                    </w:rPr>
                  </w:pPr>
                  <w:rPr/>
                  <w:r>
                    <w:rPr>
                      <w:rFonts w:ascii="Arial" w:hAnsi="Arial" w:cs="Arial" w:eastAsia="Arial"/>
                      <w:sz w:val="59"/>
                      <w:szCs w:val="59"/>
                      <w:color w:val="707070"/>
                      <w:spacing w:val="-29"/>
                      <w:w w:val="51"/>
                      <w:position w:val="-1"/>
                    </w:rPr>
                    <w:t>v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707070"/>
                      <w:spacing w:val="-146"/>
                      <w:w w:val="51"/>
                      <w:position w:val="-1"/>
                    </w:rPr>
                    <w:t>)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79"/>
          <w:position w:val="-3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6"/>
          <w:w w:val="79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A7A7A7"/>
          <w:spacing w:val="0"/>
          <w:w w:val="79"/>
          <w:position w:val="-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A7A7A7"/>
          <w:spacing w:val="10"/>
          <w:w w:val="79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98"/>
          <w:position w:val="-3"/>
        </w:rPr>
        <w:t>'</w:t>
      </w:r>
      <w:r>
        <w:rPr>
          <w:rFonts w:ascii="Arial" w:hAnsi="Arial" w:cs="Arial" w:eastAsia="Arial"/>
          <w:sz w:val="14"/>
          <w:szCs w:val="14"/>
          <w:color w:val="5D5D5D"/>
          <w:spacing w:val="-14"/>
          <w:w w:val="99"/>
          <w:position w:val="-3"/>
        </w:rPr>
        <w:t>U</w:t>
      </w:r>
      <w:r>
        <w:rPr>
          <w:rFonts w:ascii="Arial" w:hAnsi="Arial" w:cs="Arial" w:eastAsia="Arial"/>
          <w:sz w:val="14"/>
          <w:szCs w:val="14"/>
          <w:color w:val="8A8A8A"/>
          <w:spacing w:val="0"/>
          <w:w w:val="150"/>
          <w:position w:val="-3"/>
        </w:rPr>
        <w:t>•</w:t>
      </w:r>
      <w:r>
        <w:rPr>
          <w:rFonts w:ascii="Arial" w:hAnsi="Arial" w:cs="Arial" w:eastAsia="Arial"/>
          <w:sz w:val="14"/>
          <w:szCs w:val="14"/>
          <w:color w:val="8A8A8A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-56"/>
          <w:w w:val="129"/>
          <w:position w:val="-3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-9"/>
          <w:w w:val="57"/>
          <w:position w:val="-3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8A8A8A"/>
          <w:spacing w:val="0"/>
          <w:w w:val="47"/>
          <w:position w:val="-3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8A8A8A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129"/>
          <w:position w:val="-3"/>
        </w:rPr>
        <w:t>'1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0"/>
          <w:w w:val="129"/>
          <w:position w:val="-3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-12"/>
          <w:w w:val="129"/>
          <w:position w:val="-3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A7A7A7"/>
          <w:spacing w:val="-17"/>
          <w:w w:val="17"/>
          <w:i/>
          <w:position w:val="-18"/>
        </w:rPr>
        <w:t>-</w:t>
      </w:r>
      <w:r>
        <w:rPr>
          <w:rFonts w:ascii="Times New Roman" w:hAnsi="Times New Roman" w:cs="Times New Roman" w:eastAsia="Times New Roman"/>
          <w:sz w:val="40"/>
          <w:szCs w:val="40"/>
          <w:color w:val="707070"/>
          <w:spacing w:val="0"/>
          <w:w w:val="51"/>
          <w:i/>
          <w:position w:val="-18"/>
        </w:rPr>
        <w:t>:ı</w:t>
      </w:r>
      <w:r>
        <w:rPr>
          <w:rFonts w:ascii="Times New Roman" w:hAnsi="Times New Roman" w:cs="Times New Roman" w:eastAsia="Times New Roman"/>
          <w:sz w:val="40"/>
          <w:szCs w:val="40"/>
          <w:color w:val="707070"/>
          <w:spacing w:val="-10"/>
          <w:w w:val="52"/>
          <w:i/>
          <w:position w:val="-18"/>
        </w:rPr>
        <w:t>.</w:t>
      </w:r>
      <w:r>
        <w:rPr>
          <w:rFonts w:ascii="Times New Roman" w:hAnsi="Times New Roman" w:cs="Times New Roman" w:eastAsia="Times New Roman"/>
          <w:sz w:val="40"/>
          <w:szCs w:val="40"/>
          <w:color w:val="8A8A8A"/>
          <w:spacing w:val="0"/>
          <w:w w:val="62"/>
          <w:position w:val="-18"/>
        </w:rPr>
        <w:t>:/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80" w:bottom="280" w:left="260" w:right="240"/>
        </w:sectPr>
      </w:pPr>
      <w:rPr/>
    </w:p>
    <w:p>
      <w:pPr>
        <w:spacing w:before="0" w:after="0" w:line="113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707070"/>
          <w:spacing w:val="0"/>
          <w:w w:val="121"/>
          <w:position w:val="-7"/>
        </w:rPr>
        <w:t>i,;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right="-20"/>
        <w:jc w:val="left"/>
        <w:tabs>
          <w:tab w:pos="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131"/>
          <w:position w:val="-7"/>
        </w:rPr>
        <w:t>il.</w:t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100"/>
          <w:position w:val="-7"/>
        </w:rPr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173"/>
          <w:position w:val="-7"/>
        </w:rPr>
        <w:t>'</w:t>
      </w:r>
      <w:r>
        <w:rPr>
          <w:rFonts w:ascii="Arial" w:hAnsi="Arial" w:cs="Arial" w:eastAsia="Arial"/>
          <w:sz w:val="19"/>
          <w:szCs w:val="19"/>
          <w:color w:val="8A8A8A"/>
          <w:spacing w:val="0"/>
          <w:w w:val="54"/>
          <w:position w:val="-7"/>
        </w:rPr>
        <w:t>z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40"/>
          <w:cols w:num="2" w:equalWidth="0">
            <w:col w:w="10106" w:space="175"/>
            <w:col w:w="113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9" w:lineRule="exact"/>
        <w:ind w:left="152" w:right="-172"/>
        <w:jc w:val="left"/>
        <w:tabs>
          <w:tab w:pos="2400" w:val="left"/>
        </w:tabs>
        <w:rPr>
          <w:rFonts w:ascii="Arial" w:hAnsi="Arial" w:cs="Arial" w:eastAsia="Arial"/>
          <w:sz w:val="88"/>
          <w:szCs w:val="8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5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5"/>
        </w:rPr>
      </w:r>
      <w:r>
        <w:rPr>
          <w:rFonts w:ascii="Arial" w:hAnsi="Arial" w:cs="Arial" w:eastAsia="Arial"/>
          <w:sz w:val="88"/>
          <w:szCs w:val="88"/>
          <w:color w:val="2D367E"/>
          <w:spacing w:val="0"/>
          <w:w w:val="91"/>
          <w:i/>
          <w:position w:val="-64"/>
        </w:rPr>
        <w:t>ç4</w:t>
      </w:r>
      <w:r>
        <w:rPr>
          <w:rFonts w:ascii="Arial" w:hAnsi="Arial" w:cs="Arial" w:eastAsia="Arial"/>
          <w:sz w:val="88"/>
          <w:szCs w:val="88"/>
          <w:color w:val="2D367E"/>
          <w:spacing w:val="-19"/>
          <w:w w:val="91"/>
          <w:i/>
          <w:position w:val="-64"/>
        </w:rPr>
        <w:t>L</w:t>
      </w:r>
      <w:r>
        <w:rPr>
          <w:rFonts w:ascii="Arial" w:hAnsi="Arial" w:cs="Arial" w:eastAsia="Arial"/>
          <w:sz w:val="88"/>
          <w:szCs w:val="88"/>
          <w:color w:val="2D367E"/>
          <w:spacing w:val="0"/>
          <w:w w:val="40"/>
          <w:i/>
          <w:position w:val="-64"/>
        </w:rPr>
        <w:t>..</w:t>
      </w:r>
      <w:r>
        <w:rPr>
          <w:rFonts w:ascii="Arial" w:hAnsi="Arial" w:cs="Arial" w:eastAsia="Arial"/>
          <w:sz w:val="88"/>
          <w:szCs w:val="88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707070"/>
          <w:spacing w:val="0"/>
          <w:w w:val="100"/>
          <w:b/>
          <w:bCs/>
          <w:i/>
          <w:position w:val="-1"/>
        </w:rPr>
        <w:t>i</w:t>
      </w:r>
      <w:r>
        <w:rPr>
          <w:rFonts w:ascii="Times New Roman" w:hAnsi="Times New Roman" w:cs="Times New Roman" w:eastAsia="Times New Roman"/>
          <w:sz w:val="11"/>
          <w:szCs w:val="11"/>
          <w:color w:val="707070"/>
          <w:spacing w:val="0"/>
          <w:w w:val="100"/>
          <w:b/>
          <w:bCs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707070"/>
          <w:spacing w:val="15"/>
          <w:w w:val="10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A7A7A7"/>
          <w:spacing w:val="-18"/>
          <w:w w:val="86"/>
          <w:b/>
          <w:bCs/>
          <w:position w:val="-1"/>
        </w:rPr>
        <w:t>·</w:t>
      </w:r>
      <w:r>
        <w:rPr>
          <w:rFonts w:ascii="Arial" w:hAnsi="Arial" w:cs="Arial" w:eastAsia="Arial"/>
          <w:sz w:val="16"/>
          <w:szCs w:val="16"/>
          <w:color w:val="707070"/>
          <w:spacing w:val="3"/>
          <w:w w:val="59"/>
          <w:b/>
          <w:bCs/>
          <w:position w:val="-1"/>
        </w:rPr>
        <w:t>f</w:t>
      </w:r>
      <w:r>
        <w:rPr>
          <w:rFonts w:ascii="Arial" w:hAnsi="Arial" w:cs="Arial" w:eastAsia="Arial"/>
          <w:sz w:val="16"/>
          <w:szCs w:val="16"/>
          <w:color w:val="8A8A8A"/>
          <w:spacing w:val="0"/>
          <w:w w:val="94"/>
          <w:b/>
          <w:bCs/>
          <w:position w:val="-1"/>
        </w:rPr>
        <w:t>y</w:t>
      </w:r>
      <w:r>
        <w:rPr>
          <w:rFonts w:ascii="Arial" w:hAnsi="Arial" w:cs="Arial" w:eastAsia="Arial"/>
          <w:sz w:val="16"/>
          <w:szCs w:val="16"/>
          <w:color w:val="8A8A8A"/>
          <w:spacing w:val="0"/>
          <w:w w:val="100"/>
          <w:b/>
          <w:bCs/>
          <w:position w:val="-1"/>
        </w:rPr>
        <w:t>  </w:t>
      </w:r>
      <w:r>
        <w:rPr>
          <w:rFonts w:ascii="Arial" w:hAnsi="Arial" w:cs="Arial" w:eastAsia="Arial"/>
          <w:sz w:val="16"/>
          <w:szCs w:val="16"/>
          <w:color w:val="8A8A8A"/>
          <w:spacing w:val="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0"/>
          <w:w w:val="51"/>
          <w:b/>
          <w:bCs/>
          <w:i/>
          <w:position w:val="-1"/>
        </w:rPr>
        <w:t>po</w: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0"/>
          <w:w w:val="51"/>
          <w:b/>
          <w:bCs/>
          <w:i/>
          <w:position w:val="-1"/>
        </w:rPr>
        <w:t>       </w: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19"/>
          <w:w w:val="51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0"/>
          <w:w w:val="80"/>
          <w:b/>
          <w:bCs/>
          <w:position w:val="-1"/>
        </w:rPr>
        <w:t>'1"</w:t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0"/>
          <w:w w:val="80"/>
          <w:b/>
          <w:bCs/>
          <w:position w:val="-1"/>
        </w:rPr>
        <w:t>     </w:t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2"/>
          <w:w w:val="8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0"/>
          <w:w w:val="175"/>
          <w:i/>
          <w:position w:val="-1"/>
        </w:rPr>
        <w:t>,.</w:t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-13"/>
          <w:w w:val="175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7"/>
          <w:szCs w:val="7"/>
          <w:color w:val="8A8A8A"/>
          <w:spacing w:val="0"/>
          <w:w w:val="331"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8A8A8A"/>
          <w:spacing w:val="0"/>
          <w:w w:val="100"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8A8A8A"/>
          <w:spacing w:val="6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-19"/>
          <w:w w:val="231"/>
          <w:position w:val="-1"/>
        </w:rPr>
        <w:t>;</w:t>
      </w:r>
      <w:r>
        <w:rPr>
          <w:rFonts w:ascii="Times New Roman" w:hAnsi="Times New Roman" w:cs="Times New Roman" w:eastAsia="Times New Roman"/>
          <w:sz w:val="7"/>
          <w:szCs w:val="7"/>
          <w:color w:val="A7A7A7"/>
          <w:spacing w:val="0"/>
          <w:w w:val="410"/>
          <w:position w:val="-1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A7A7A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A7A7A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5D5D5D"/>
          <w:spacing w:val="0"/>
          <w:w w:val="122"/>
          <w:position w:val="-1"/>
        </w:rPr>
        <w:t>...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47" w:right="-20"/>
        <w:jc w:val="left"/>
        <w:tabs>
          <w:tab w:pos="54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4"/>
          <w:szCs w:val="14"/>
          <w:color w:val="A7A7A7"/>
          <w:spacing w:val="-17"/>
          <w:position w:val="-1"/>
        </w:rPr>
        <w:t>'</w:t>
      </w:r>
      <w:r>
        <w:rPr>
          <w:rFonts w:ascii="Arial" w:hAnsi="Arial" w:cs="Arial" w:eastAsia="Arial"/>
          <w:sz w:val="14"/>
          <w:szCs w:val="14"/>
          <w:color w:val="8A8A8A"/>
          <w:spacing w:val="5"/>
          <w:w w:val="153"/>
          <w:i/>
          <w:position w:val="-1"/>
        </w:rPr>
        <w:t>'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115"/>
          <w:i/>
          <w:position w:val="-1"/>
        </w:rPr>
        <w:t>i</w:t>
      </w:r>
      <w:r>
        <w:rPr>
          <w:rFonts w:ascii="Arial" w:hAnsi="Arial" w:cs="Arial" w:eastAsia="Arial"/>
          <w:sz w:val="14"/>
          <w:szCs w:val="14"/>
          <w:color w:val="5D5D5D"/>
          <w:spacing w:val="-10"/>
          <w:w w:val="114"/>
          <w:i/>
          <w:position w:val="-1"/>
        </w:rPr>
        <w:t>"</w:t>
      </w:r>
      <w:r>
        <w:rPr>
          <w:rFonts w:ascii="Arial" w:hAnsi="Arial" w:cs="Arial" w:eastAsia="Arial"/>
          <w:sz w:val="14"/>
          <w:szCs w:val="14"/>
          <w:color w:val="BABCBC"/>
          <w:spacing w:val="0"/>
          <w:w w:val="113"/>
          <w:i/>
          <w:position w:val="-1"/>
        </w:rPr>
        <w:t>·,</w:t>
      </w:r>
      <w:r>
        <w:rPr>
          <w:rFonts w:ascii="Arial" w:hAnsi="Arial" w:cs="Arial" w:eastAsia="Arial"/>
          <w:sz w:val="14"/>
          <w:szCs w:val="14"/>
          <w:color w:val="BABCBC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BABCBC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20"/>
          <w:szCs w:val="20"/>
          <w:color w:val="8A8A8A"/>
          <w:spacing w:val="-11"/>
          <w:w w:val="48"/>
          <w:i/>
          <w:position w:val="-1"/>
        </w:rPr>
        <w:t>•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33"/>
          <w:i/>
          <w:position w:val="-1"/>
        </w:rPr>
        <w:t>'i""</w:t>
      </w:r>
      <w:r>
        <w:rPr>
          <w:rFonts w:ascii="Arial" w:hAnsi="Arial" w:cs="Arial" w:eastAsia="Arial"/>
          <w:sz w:val="20"/>
          <w:szCs w:val="20"/>
          <w:color w:val="707070"/>
          <w:spacing w:val="-10"/>
          <w:w w:val="33"/>
          <w:i/>
          <w:position w:val="-1"/>
        </w:rPr>
        <w:t>;</w:t>
      </w:r>
      <w:r>
        <w:rPr>
          <w:rFonts w:ascii="Arial" w:hAnsi="Arial" w:cs="Arial" w:eastAsia="Arial"/>
          <w:sz w:val="20"/>
          <w:szCs w:val="20"/>
          <w:color w:val="BABCBC"/>
          <w:spacing w:val="0"/>
          <w:w w:val="36"/>
          <w:i/>
          <w:position w:val="-1"/>
        </w:rPr>
        <w:t>·</w:t>
      </w:r>
      <w:r>
        <w:rPr>
          <w:rFonts w:ascii="Arial" w:hAnsi="Arial" w:cs="Arial" w:eastAsia="Arial"/>
          <w:sz w:val="20"/>
          <w:szCs w:val="20"/>
          <w:color w:val="BABCBC"/>
          <w:spacing w:val="-3"/>
          <w:w w:val="36"/>
          <w:i/>
          <w:position w:val="-1"/>
        </w:rPr>
        <w:t>·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02"/>
          <w:i/>
          <w:position w:val="-1"/>
        </w:rPr>
        <w:t>tr</w:t>
      </w:r>
      <w:r>
        <w:rPr>
          <w:rFonts w:ascii="Arial" w:hAnsi="Arial" w:cs="Arial" w:eastAsia="Arial"/>
          <w:sz w:val="20"/>
          <w:szCs w:val="20"/>
          <w:color w:val="707070"/>
          <w:spacing w:val="-20"/>
          <w:w w:val="100"/>
          <w:i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707070"/>
          <w:spacing w:val="-3"/>
          <w:w w:val="377"/>
          <w:position w:val="-1"/>
        </w:rPr>
        <w:t>l</w:t>
      </w:r>
      <w:r>
        <w:rPr>
          <w:rFonts w:ascii="Arial" w:hAnsi="Arial" w:cs="Arial" w:eastAsia="Arial"/>
          <w:sz w:val="10"/>
          <w:szCs w:val="10"/>
          <w:color w:val="707070"/>
          <w:spacing w:val="-33"/>
          <w:w w:val="284"/>
          <w:position w:val="-1"/>
        </w:rPr>
        <w:t>·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236"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99" w:right="-20"/>
        <w:jc w:val="left"/>
        <w:tabs>
          <w:tab w:pos="340" w:val="left"/>
          <w:tab w:pos="12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958496pt;margin-top:6.194996pt;width:19.499283pt;height:12.5pt;mso-position-horizontal-relative:page;mso-position-vertical-relative:paragraph;z-index:-12530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tabs>
                      <w:tab w:pos="300" w:val="left"/>
                    </w:tabs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94949"/>
                      <w:spacing w:val="-29"/>
                      <w:w w:val="14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07070"/>
                      <w:spacing w:val="-8"/>
                      <w:w w:val="4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07070"/>
                      <w:spacing w:val="0"/>
                      <w:w w:val="4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07070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07070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232323"/>
                      <w:spacing w:val="0"/>
                      <w:w w:val="114"/>
                    </w:rPr>
                    <w:t>•'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72"/>
          <w:position w:val="-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72"/>
          <w:i/>
          <w:position w:val="-3"/>
        </w:rPr>
        <w:t>6'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20"/>
          <w:w w:val="72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8"/>
          <w:szCs w:val="18"/>
          <w:color w:val="A7A7A7"/>
          <w:spacing w:val="-12"/>
          <w:w w:val="157"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707070"/>
          <w:spacing w:val="0"/>
          <w:w w:val="55"/>
          <w:position w:val="-3"/>
        </w:rPr>
        <w:t>Co</w:t>
      </w:r>
      <w:r>
        <w:rPr>
          <w:rFonts w:ascii="Arial" w:hAnsi="Arial" w:cs="Arial" w:eastAsia="Arial"/>
          <w:sz w:val="18"/>
          <w:szCs w:val="18"/>
          <w:color w:val="707070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18"/>
          <w:szCs w:val="18"/>
          <w:color w:val="707070"/>
          <w:spacing w:val="-25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8A8A8A"/>
          <w:spacing w:val="-33"/>
          <w:w w:val="133"/>
          <w:i/>
          <w:position w:val="-3"/>
        </w:rPr>
        <w:t>}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180"/>
          <w:i/>
          <w:position w:val="-3"/>
        </w:rPr>
        <w:t>!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260" w:right="240"/>
          <w:cols w:num="2" w:equalWidth="0">
            <w:col w:w="3883" w:space="5720"/>
            <w:col w:w="1817"/>
          </w:cols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0" w:lineRule="exact"/>
        <w:ind w:left="2659" w:right="3548"/>
        <w:jc w:val="center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v:group style="position:absolute;margin-left:149.155136pt;margin-top:-.333358pt;width:58.951792pt;height:.1pt;mso-position-horizontal-relative:page;mso-position-vertical-relative:paragraph;z-index:-12538" coordorigin="2983,-7" coordsize="1179,2">
            <v:shape style="position:absolute;left:2983;top:-7;width:1179;height:2" coordorigin="2983,-7" coordsize="1179,0" path="m2983,-7l4162,-7e" filled="f" stroked="t" strokeweight="2.367542pt" strokecolor="#38489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4"/>
          <w:szCs w:val="34"/>
          <w:color w:val="2D367E"/>
          <w:w w:val="105"/>
          <w:position w:val="-5"/>
        </w:rPr>
        <w:t>=</w:t>
      </w:r>
      <w:r>
        <w:rPr>
          <w:rFonts w:ascii="Times New Roman" w:hAnsi="Times New Roman" w:cs="Times New Roman" w:eastAsia="Times New Roman"/>
          <w:sz w:val="34"/>
          <w:szCs w:val="34"/>
          <w:color w:val="2D367E"/>
          <w:w w:val="106"/>
          <w:position w:val="-5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w w:val="100"/>
          <w:position w:val="0"/>
        </w:rPr>
      </w:r>
    </w:p>
    <w:p>
      <w:pPr>
        <w:spacing w:before="0" w:after="0" w:line="255" w:lineRule="exact"/>
        <w:ind w:left="2334" w:right="2238"/>
        <w:jc w:val="center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7.182831pt;margin-top:2.798636pt;width:57.832378pt;height:25.5pt;mso-position-horizontal-relative:page;mso-position-vertical-relative:paragraph;z-index:-12531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2D3BA7"/>
                      <w:w w:val="99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D3BA7"/>
                      <w:spacing w:val="24"/>
                      <w:w w:val="99"/>
                      <w:i/>
                      <w:u w:val="single" w:color="0000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D3BA7"/>
                      <w:spacing w:val="24"/>
                      <w:w w:val="99"/>
                      <w:i/>
                      <w:u w:val="single" w:color="0000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D3BA7"/>
                      <w:spacing w:val="0"/>
                      <w:w w:val="158"/>
                      <w:i/>
                      <w:u w:val="single" w:color="000000"/>
                      <w:position w:val="-1"/>
                    </w:rPr>
                    <w:t>4V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D3BA7"/>
                      <w:spacing w:val="0"/>
                      <w:w w:val="158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b/>
          <w:bCs/>
          <w:position w:val="2"/>
        </w:rPr>
        <w:t>A.Keri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b/>
          <w:bCs/>
          <w:position w:val="2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15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93"/>
          <w:b/>
          <w:bCs/>
          <w:position w:val="2"/>
        </w:rPr>
        <w:t>KÖSE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300" w:right="222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Kuze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Bölge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41"/>
          <w:position w:val="4"/>
        </w:rPr>
        <w:t>··</w:t>
      </w:r>
      <w:r>
        <w:rPr>
          <w:rFonts w:ascii="Arial" w:hAnsi="Arial" w:cs="Arial" w:eastAsia="Arial"/>
          <w:sz w:val="14"/>
          <w:szCs w:val="14"/>
          <w:color w:val="494949"/>
          <w:spacing w:val="-16"/>
          <w:w w:val="141"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5D5D5D"/>
          <w:spacing w:val="-14"/>
          <w:w w:val="94"/>
          <w:position w:val="0"/>
        </w:rPr>
        <w:t>"</w:t>
      </w:r>
      <w:r>
        <w:rPr>
          <w:rFonts w:ascii="Arial" w:hAnsi="Arial" w:cs="Arial" w:eastAsia="Arial"/>
          <w:sz w:val="21"/>
          <w:szCs w:val="21"/>
          <w:color w:val="232323"/>
          <w:spacing w:val="0"/>
          <w:w w:val="34"/>
          <w:position w:val="0"/>
        </w:rPr>
        <w:t>"'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1" w:after="0" w:line="128" w:lineRule="exact"/>
        <w:ind w:left="89" w:right="804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219"/>
          <w:i/>
          <w:position w:val="-3"/>
        </w:rPr>
        <w:t>!</w:t>
      </w:r>
      <w:r>
        <w:rPr>
          <w:rFonts w:ascii="Arial" w:hAnsi="Arial" w:cs="Arial" w:eastAsia="Arial"/>
          <w:sz w:val="14"/>
          <w:szCs w:val="14"/>
          <w:color w:val="707070"/>
          <w:spacing w:val="17"/>
          <w:w w:val="219"/>
          <w:i/>
          <w:position w:val="-3"/>
        </w:rPr>
        <w:t>'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219"/>
          <w:i/>
          <w:position w:val="-3"/>
        </w:rPr>
        <w:t>'</w:t>
      </w:r>
      <w:r>
        <w:rPr>
          <w:rFonts w:ascii="Arial" w:hAnsi="Arial" w:cs="Arial" w:eastAsia="Arial"/>
          <w:sz w:val="14"/>
          <w:szCs w:val="14"/>
          <w:color w:val="707070"/>
          <w:spacing w:val="-28"/>
          <w:w w:val="219"/>
          <w:i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8A8A8A"/>
          <w:spacing w:val="-10"/>
          <w:w w:val="45"/>
          <w:i/>
          <w:position w:val="-3"/>
        </w:rPr>
        <w:t>"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-35" w:right="71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D5D"/>
          <w:w w:val="175"/>
          <w:position w:val="1"/>
        </w:rPr>
        <w:t>.ı.;</w:t>
      </w:r>
      <w:r>
        <w:rPr>
          <w:rFonts w:ascii="Times New Roman" w:hAnsi="Times New Roman" w:cs="Times New Roman" w:eastAsia="Times New Roman"/>
          <w:sz w:val="20"/>
          <w:szCs w:val="20"/>
          <w:color w:val="8A8A8A"/>
          <w:w w:val="226"/>
          <w:position w:val="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60" w:right="240"/>
          <w:cols w:num="3" w:equalWidth="0">
            <w:col w:w="6641" w:space="3166"/>
            <w:col w:w="268" w:space="66"/>
            <w:col w:w="1279"/>
          </w:cols>
        </w:sectPr>
      </w:pPr>
      <w:rPr/>
    </w:p>
    <w:p>
      <w:pPr>
        <w:spacing w:before="0" w:after="0" w:line="224" w:lineRule="exact"/>
        <w:ind w:left="5245" w:right="471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8.821957pt;margin-top:44.922012pt;width:559.213377pt;height:795.919917pt;mso-position-horizontal-relative:page;mso-position-vertical-relative:page;z-index:-12542" coordorigin="376,898" coordsize="11184,15918">
            <v:group style="position:absolute;left:388;top:920;width:11146;height:2" coordorigin="388,920" coordsize="11146,2">
              <v:shape style="position:absolute;left:388;top:920;width:11146;height:2" coordorigin="388,920" coordsize="11146,0" path="m388,920l11535,920e" filled="f" stroked="t" strokeweight=".710263pt" strokecolor="#676767">
                <v:path arrowok="t"/>
              </v:shape>
            </v:group>
            <v:group style="position:absolute;left:772;top:915;width:426;height:2" coordorigin="772,915" coordsize="426,2">
              <v:shape style="position:absolute;left:772;top:915;width:426;height:2" coordorigin="772,915" coordsize="426,0" path="m772,915l1198,915e" filled="f" stroked="t" strokeweight=".473508pt" strokecolor="#484848">
                <v:path arrowok="t"/>
              </v:shape>
            </v:group>
            <v:group style="position:absolute;left:2415;top:915;width:2;height:543" coordorigin="2415,915" coordsize="2,543">
              <v:shape style="position:absolute;left:2415;top:915;width:2;height:543" coordorigin="2415,915" coordsize="0,543" path="m2415,1458l2415,915e" filled="f" stroked="t" strokeweight=".947017pt" strokecolor="#646464">
                <v:path arrowok="t"/>
              </v:shape>
            </v:group>
            <v:group style="position:absolute;left:7382;top:925;width:421;height:2" coordorigin="7382,925" coordsize="421,2">
              <v:shape style="position:absolute;left:7382;top:925;width:421;height:2" coordorigin="7382,925" coordsize="421,0" path="m7382,925l7803,925e" filled="f" stroked="t" strokeweight=".473508pt" strokecolor="#5B5B5B">
                <v:path arrowok="t"/>
              </v:shape>
            </v:group>
            <v:group style="position:absolute;left:9174;top:915;width:2;height:543" coordorigin="9174,915" coordsize="2,543">
              <v:shape style="position:absolute;left:9174;top:915;width:2;height:543" coordorigin="9174,915" coordsize="0,543" path="m9174,1458l9174,915e" filled="f" stroked="t" strokeweight=".473508pt" strokecolor="#4B4B4B">
                <v:path arrowok="t"/>
              </v:shape>
            </v:group>
            <v:group style="position:absolute;left:9598;top:929;width:284;height:2" coordorigin="9598,929" coordsize="284,2">
              <v:shape style="position:absolute;left:9598;top:929;width:284;height:2" coordorigin="9598,929" coordsize="284,0" path="m9598,929l9882,929e" filled="f" stroked="t" strokeweight=".710263pt" strokecolor="#606060">
                <v:path arrowok="t"/>
              </v:shape>
            </v:group>
            <v:group style="position:absolute;left:11532;top:920;width:2;height:9184" coordorigin="11532,920" coordsize="2,9184">
              <v:shape style="position:absolute;left:11532;top:920;width:2;height:9184" coordorigin="11532,920" coordsize="0,9184" path="m11532,10104l11532,920e" filled="f" stroked="t" strokeweight=".710263pt" strokecolor="#707070">
                <v:path arrowok="t"/>
              </v:shape>
            </v:group>
            <v:group style="position:absolute;left:2415;top:1401;width:2;height:367" coordorigin="2415,1401" coordsize="2,367">
              <v:shape style="position:absolute;left:2415;top:1401;width:2;height:367" coordorigin="2415,1401" coordsize="0,367" path="m2415,1768l2415,1401e" filled="f" stroked="t" strokeweight=".473508pt" strokecolor="#383838">
                <v:path arrowok="t"/>
              </v:shape>
            </v:group>
            <v:group style="position:absolute;left:9177;top:1401;width:2;height:238" coordorigin="9177,1401" coordsize="2,238">
              <v:shape style="position:absolute;left:9177;top:1401;width:2;height:238" coordorigin="9177,1401" coordsize="0,238" path="m9177,1640l9177,1401e" filled="f" stroked="t" strokeweight=".473508pt" strokecolor="#383838">
                <v:path arrowok="t"/>
              </v:shape>
            </v:group>
            <v:group style="position:absolute;left:9177;top:1582;width:2;height:186" coordorigin="9177,1582" coordsize="2,186">
              <v:shape style="position:absolute;left:9177;top:1582;width:2;height:186" coordorigin="9177,1582" coordsize="0,186" path="m9177,1768l9177,1582e" filled="f" stroked="t" strokeweight=".473508pt" strokecolor="#4F4F4F">
                <v:path arrowok="t"/>
              </v:shape>
            </v:group>
            <v:group style="position:absolute;left:2417;top:1711;width:2;height:234" coordorigin="2417,1711" coordsize="2,234">
              <v:shape style="position:absolute;left:2417;top:1711;width:2;height:234" coordorigin="2417,1711" coordsize="0,234" path="m2417,1945l2417,1711e" filled="f" stroked="t" strokeweight=".473508pt" strokecolor="#4B4B4B">
                <v:path arrowok="t"/>
              </v:shape>
            </v:group>
            <v:group style="position:absolute;left:9179;top:1711;width:2;height:739" coordorigin="9179,1711" coordsize="2,739">
              <v:shape style="position:absolute;left:9179;top:1711;width:2;height:739" coordorigin="9179,1711" coordsize="0,739" path="m9179,2450l9179,1711e" filled="f" stroked="t" strokeweight=".947017pt" strokecolor="#676767">
                <v:path arrowok="t"/>
              </v:shape>
            </v:group>
            <v:group style="position:absolute;left:11530;top:1711;width:2;height:234" coordorigin="11530,1711" coordsize="2,234">
              <v:shape style="position:absolute;left:11530;top:1711;width:2;height:234" coordorigin="11530,1711" coordsize="0,234" path="m11530,1945l11530,1711e" filled="f" stroked="t" strokeweight=".473508pt" strokecolor="#545454">
                <v:path arrowok="t"/>
              </v:shape>
            </v:group>
            <v:group style="position:absolute;left:2415;top:1806;width:2;height:634" coordorigin="2415,1806" coordsize="2,634">
              <v:shape style="position:absolute;left:2415;top:1806;width:2;height:634" coordorigin="2415,1806" coordsize="0,634" path="m2415,2440l2415,1806e" filled="f" stroked="t" strokeweight=".710263pt" strokecolor="#606060">
                <v:path arrowok="t"/>
              </v:shape>
            </v:group>
            <v:group style="position:absolute;left:398;top:1582;width:2;height:186" coordorigin="398,1582" coordsize="2,186">
              <v:shape style="position:absolute;left:398;top:1582;width:2;height:186" coordorigin="398,1582" coordsize="0,186" path="m398,1768l398,1582e" filled="f" stroked="t" strokeweight=".473508pt" strokecolor="#343434">
                <v:path arrowok="t"/>
              </v:shape>
            </v:group>
            <v:group style="position:absolute;left:398;top:906;width:2;height:3794" coordorigin="398,906" coordsize="2,3794">
              <v:shape style="position:absolute;left:398;top:906;width:2;height:3794" coordorigin="398,906" coordsize="0,3794" path="m398,4699l398,906e" filled="f" stroked="t" strokeweight=".710263pt" strokecolor="#4F4F4F">
                <v:path arrowok="t"/>
              </v:shape>
            </v:group>
            <v:group style="position:absolute;left:388;top:3155;width:11151;height:2" coordorigin="388,3155" coordsize="11151,2">
              <v:shape style="position:absolute;left:388;top:3155;width:11151;height:2" coordorigin="388,3155" coordsize="11151,0" path="m388,3155l11539,3155e" filled="f" stroked="t" strokeweight=".710263pt" strokecolor="#676767">
                <v:path arrowok="t"/>
              </v:shape>
            </v:group>
            <v:group style="position:absolute;left:4674;top:3155;width:308;height:2" coordorigin="4674,3155" coordsize="308,2">
              <v:shape style="position:absolute;left:4674;top:3155;width:308;height:2" coordorigin="4674,3155" coordsize="308,0" path="m4674,3155l4981,3155e" filled="f" stroked="t" strokeweight=".473508pt" strokecolor="#444444">
                <v:path arrowok="t"/>
              </v:shape>
            </v:group>
            <v:group style="position:absolute;left:6568;top:3155;width:256;height:2" coordorigin="6568,3155" coordsize="256,2">
              <v:shape style="position:absolute;left:6568;top:3155;width:256;height:2" coordorigin="6568,3155" coordsize="256,0" path="m6568,3155l6823,3155e" filled="f" stroked="t" strokeweight=".473508pt" strokecolor="#484848">
                <v:path arrowok="t"/>
              </v:shape>
            </v:group>
            <v:group style="position:absolute;left:7382;top:3155;width:421;height:2" coordorigin="7382,3155" coordsize="421,2">
              <v:shape style="position:absolute;left:7382;top:3155;width:421;height:2" coordorigin="7382,3155" coordsize="421,0" path="m7382,3155l7803,3155e" filled="f" stroked="t" strokeweight=".473508pt" strokecolor="#5B5B5B">
                <v:path arrowok="t"/>
              </v:shape>
            </v:group>
            <v:group style="position:absolute;left:9139;top:3157;width:516;height:2" coordorigin="9139,3157" coordsize="516,2">
              <v:shape style="position:absolute;left:9139;top:3157;width:516;height:2" coordorigin="9139,3157" coordsize="516,0" path="m9139,3157l9655,3157e" filled="f" stroked="t" strokeweight=".473508pt" strokecolor="#606060">
                <v:path arrowok="t"/>
              </v:shape>
            </v:group>
            <v:group style="position:absolute;left:393;top:3386;width:1728;height:2" coordorigin="393,3386" coordsize="1728,2">
              <v:shape style="position:absolute;left:393;top:3386;width:1728;height:2" coordorigin="393,3386" coordsize="1728,0" path="m393,3386l2121,3386e" filled="f" stroked="t" strokeweight=".710263pt" strokecolor="#6B6B6B">
                <v:path arrowok="t"/>
              </v:shape>
            </v:group>
            <v:group style="position:absolute;left:795;top:3396;width:10744;height:2" coordorigin="795,3396" coordsize="10744,2">
              <v:shape style="position:absolute;left:795;top:3396;width:10744;height:2" coordorigin="795,3396" coordsize="10744,0" path="m795,3396l11539,3396e" filled="f" stroked="t" strokeweight=".710263pt" strokecolor="#6B6B6B">
                <v:path arrowok="t"/>
              </v:shape>
            </v:group>
            <v:group style="position:absolute;left:6568;top:3393;width:256;height:2" coordorigin="6568,3393" coordsize="256,2">
              <v:shape style="position:absolute;left:6568;top:3393;width:256;height:2" coordorigin="6568,3393" coordsize="256,0" path="m6568,3393l6823,3393e" filled="f" stroked="t" strokeweight=".473508pt" strokecolor="#4F4F4F">
                <v:path arrowok="t"/>
              </v:shape>
            </v:group>
            <v:group style="position:absolute;left:7382;top:3393;width:421;height:2" coordorigin="7382,3393" coordsize="421,2">
              <v:shape style="position:absolute;left:7382;top:3393;width:421;height:2" coordorigin="7382,3393" coordsize="421,0" path="m7382,3393l7803,3393e" filled="f" stroked="t" strokeweight=".473508pt" strokecolor="#545454">
                <v:path arrowok="t"/>
              </v:shape>
            </v:group>
            <v:group style="position:absolute;left:393;top:3632;width:7903;height:2" coordorigin="393,3632" coordsize="7903,2">
              <v:shape style="position:absolute;left:393;top:3632;width:7903;height:2" coordorigin="393,3632" coordsize="7903,0" path="m393,3632l8296,3632e" filled="f" stroked="t" strokeweight=".710263pt" strokecolor="#676767">
                <v:path arrowok="t"/>
              </v:shape>
            </v:group>
            <v:group style="position:absolute;left:4674;top:3632;width:308;height:2" coordorigin="4674,3632" coordsize="308,2">
              <v:shape style="position:absolute;left:4674;top:3632;width:308;height:2" coordorigin="4674,3632" coordsize="308,0" path="m4674,3632l4981,3632e" filled="f" stroked="t" strokeweight=".473508pt" strokecolor="#4F4F4F">
                <v:path arrowok="t"/>
              </v:shape>
            </v:group>
            <v:group style="position:absolute;left:8239;top:3636;width:294;height:2" coordorigin="8239,3636" coordsize="294,2">
              <v:shape style="position:absolute;left:8239;top:3636;width:294;height:2" coordorigin="8239,3636" coordsize="294,0" path="m8239,3636l8533,3636e" filled="f" stroked="t" strokeweight=".473508pt" strokecolor="#5B5B5B">
                <v:path arrowok="t"/>
              </v:shape>
            </v:group>
            <v:group style="position:absolute;left:8476;top:3636;width:3068;height:2" coordorigin="8476,3636" coordsize="3068,2">
              <v:shape style="position:absolute;left:8476;top:3636;width:3068;height:2" coordorigin="8476,3636" coordsize="3068,0" path="m8476,3636l11544,3636e" filled="f" stroked="t" strokeweight=".710263pt" strokecolor="#6B6B6B">
                <v:path arrowok="t"/>
              </v:shape>
            </v:group>
            <v:group style="position:absolute;left:3914;top:3627;width:2;height:772" coordorigin="3914,3627" coordsize="2,772">
              <v:shape style="position:absolute;left:3914;top:3627;width:2;height:772" coordorigin="3914,3627" coordsize="0,772" path="m3914,4399l3914,3627e" filled="f" stroked="t" strokeweight=".710263pt" strokecolor="#3B3B3B">
                <v:path arrowok="t"/>
              </v:shape>
            </v:group>
            <v:group style="position:absolute;left:7013;top:3627;width:2;height:467" coordorigin="7013,3627" coordsize="2,467">
              <v:shape style="position:absolute;left:7013;top:3627;width:2;height:467" coordorigin="7013,3627" coordsize="0,467" path="m7013,4094l7013,3627e" filled="f" stroked="t" strokeweight=".473508pt" strokecolor="#4F4F4F">
                <v:path arrowok="t"/>
              </v:shape>
            </v:group>
            <v:group style="position:absolute;left:6998;top:4056;width:2169;height:2" coordorigin="6998,4056" coordsize="2169,2">
              <v:shape style="position:absolute;left:6998;top:4056;width:2169;height:2" coordorigin="6998,4056" coordsize="2169,0" path="m6998,4056l9167,4056e" filled="f" stroked="t" strokeweight=".236754pt" strokecolor="#707070">
                <v:path arrowok="t"/>
              </v:shape>
            </v:group>
            <v:group style="position:absolute;left:3911;top:4056;width:3106;height:2" coordorigin="3911,4056" coordsize="3106,2">
              <v:shape style="position:absolute;left:3911;top:4056;width:3106;height:2" coordorigin="3911,4056" coordsize="3106,0" path="m3911,4056l7017,4056e" filled="f" stroked="t" strokeweight=".710263pt" strokecolor="#909090">
                <v:path arrowok="t"/>
              </v:shape>
            </v:group>
            <v:group style="position:absolute;left:9167;top:4056;width:459;height:2" coordorigin="9167,4056" coordsize="459,2">
              <v:shape style="position:absolute;left:9167;top:4056;width:459;height:2" coordorigin="9167,4056" coordsize="459,0" path="m9167,4056l9626,4056e" filled="f" stroked="t" strokeweight=".236754pt" strokecolor="#000000">
                <v:path arrowok="t"/>
              </v:shape>
            </v:group>
            <v:group style="position:absolute;left:9598;top:4025;width:284;height:2" coordorigin="9598,4025" coordsize="284,2">
              <v:shape style="position:absolute;left:9598;top:4025;width:284;height:2" coordorigin="9598,4025" coordsize="284,0" path="m9598,4025l9882,4025e" filled="f" stroked="t" strokeweight=".236754pt" strokecolor="#909090">
                <v:path arrowok="t"/>
              </v:shape>
            </v:group>
            <v:group style="position:absolute;left:9854;top:4056;width:284;height:2" coordorigin="9854,4056" coordsize="284,2">
              <v:shape style="position:absolute;left:9854;top:4056;width:284;height:2" coordorigin="9854,4056" coordsize="284,0" path="m9854,4056l10138,4056e" filled="f" stroked="t" strokeweight=".236754pt" strokecolor="#000000">
                <v:path arrowok="t"/>
              </v:shape>
            </v:group>
            <v:group style="position:absolute;left:10138;top:4056;width:1392;height:2" coordorigin="10138,4056" coordsize="1392,2">
              <v:shape style="position:absolute;left:10138;top:4056;width:1392;height:2" coordorigin="10138,4056" coordsize="1392,0" path="m10138,4056l11530,4056e" filled="f" stroked="t" strokeweight=".236754pt" strokecolor="#575757">
                <v:path arrowok="t"/>
              </v:shape>
            </v:group>
            <v:group style="position:absolute;left:11530;top:3841;width:2;height:267" coordorigin="11530,3841" coordsize="2,267">
              <v:shape style="position:absolute;left:11530;top:3841;width:2;height:267" coordorigin="11530,3841" coordsize="0,267" path="m11530,4108l11530,3841e" filled="f" stroked="t" strokeweight=".710263pt" strokecolor="#5B5B5B">
                <v:path arrowok="t"/>
              </v:shape>
            </v:group>
            <v:group style="position:absolute;left:393;top:4385;width:3551;height:2" coordorigin="393,4385" coordsize="3551,2">
              <v:shape style="position:absolute;left:393;top:4385;width:3551;height:2" coordorigin="393,4385" coordsize="3551,0" path="m393,4385l3944,4385e" filled="f" stroked="t" strokeweight=".710263pt" strokecolor="#676767">
                <v:path arrowok="t"/>
              </v:shape>
            </v:group>
            <v:group style="position:absolute;left:398;top:906;width:2;height:4523" coordorigin="398,906" coordsize="2,4523">
              <v:shape style="position:absolute;left:398;top:906;width:2;height:4523" coordorigin="398,906" coordsize="0,4523" path="m398,5428l398,906e" filled="f" stroked="t" strokeweight=".710263pt" strokecolor="#545454">
                <v:path arrowok="t"/>
              </v:shape>
            </v:group>
            <v:group style="position:absolute;left:3923;top:4046;width:2;height:353" coordorigin="3923,4046" coordsize="2,353">
              <v:shape style="position:absolute;left:3923;top:4046;width:2;height:353" coordorigin="3923,4046" coordsize="0,353" path="m3923,4399l3923,4046e" filled="f" stroked="t" strokeweight=".947017pt" strokecolor="#383838">
                <v:path arrowok="t"/>
              </v:shape>
            </v:group>
            <v:group style="position:absolute;left:3906;top:4380;width:2893;height:2" coordorigin="3906,4380" coordsize="2893,2">
              <v:shape style="position:absolute;left:3906;top:4380;width:2893;height:2" coordorigin="3906,4380" coordsize="2893,0" path="m3906,4380l6800,4380e" filled="f" stroked="t" strokeweight="1.420525pt" strokecolor="#7C7C7C">
                <v:path arrowok="t"/>
              </v:shape>
            </v:group>
            <v:group style="position:absolute;left:6766;top:4394;width:275;height:2" coordorigin="6766,4394" coordsize="275,2">
              <v:shape style="position:absolute;left:6766;top:4394;width:275;height:2" coordorigin="6766,4394" coordsize="275,0" path="m6766,4394l7041,4394e" filled="f" stroked="t" strokeweight=".473508pt" strokecolor="#575757">
                <v:path arrowok="t"/>
              </v:shape>
            </v:group>
            <v:group style="position:absolute;left:7013;top:3698;width:2;height:701" coordorigin="7013,3698" coordsize="2,701">
              <v:shape style="position:absolute;left:7013;top:3698;width:2;height:701" coordorigin="7013,3698" coordsize="0,701" path="m7013,4399l7013,3698e" filled="f" stroked="t" strokeweight=".710263pt" strokecolor="#646464">
                <v:path arrowok="t"/>
              </v:shape>
            </v:group>
            <v:group style="position:absolute;left:6970;top:4394;width:4569;height:2" coordorigin="6970,4394" coordsize="4569,2">
              <v:shape style="position:absolute;left:6970;top:4394;width:4569;height:2" coordorigin="6970,4394" coordsize="4569,0" path="m6970,4394l11539,4394e" filled="f" stroked="t" strokeweight=".710263pt" strokecolor="#747474">
                <v:path arrowok="t"/>
              </v:shape>
            </v:group>
            <v:group style="position:absolute;left:11530;top:4027;width:2;height:672" coordorigin="11530,4027" coordsize="2,672">
              <v:shape style="position:absolute;left:11530;top:4027;width:2;height:672" coordorigin="11530,4027" coordsize="0,672" path="m11530,4699l11530,4027e" filled="f" stroked="t" strokeweight=".710263pt" strokecolor="#747474">
                <v:path arrowok="t"/>
              </v:shape>
            </v:group>
            <v:group style="position:absolute;left:393;top:4675;width:11146;height:2" coordorigin="393,4675" coordsize="11146,2">
              <v:shape style="position:absolute;left:393;top:4675;width:11146;height:2" coordorigin="393,4675" coordsize="11146,0" path="m393,4675l11539,4675e" filled="f" stroked="t" strokeweight=".710263pt" strokecolor="#6B6B6B">
                <v:path arrowok="t"/>
              </v:shape>
            </v:group>
            <v:group style="position:absolute;left:2415;top:4375;width:2;height:324" coordorigin="2415,4375" coordsize="2,324">
              <v:shape style="position:absolute;left:2415;top:4375;width:2;height:324" coordorigin="2415,4375" coordsize="0,324" path="m2415,4699l2415,4375e" filled="f" stroked="t" strokeweight=".473508pt" strokecolor="#4B4B4B">
                <v:path arrowok="t"/>
              </v:shape>
            </v:group>
            <v:group style="position:absolute;left:7747;top:4678;width:1449;height:2" coordorigin="7747,4678" coordsize="1449,2">
              <v:shape style="position:absolute;left:7747;top:4678;width:1449;height:2" coordorigin="7747,4678" coordsize="1449,0" path="m7747,4678l9196,4678e" filled="f" stroked="t" strokeweight=".710263pt" strokecolor="#676767">
                <v:path arrowok="t"/>
              </v:shape>
            </v:group>
            <v:group style="position:absolute;left:9598;top:4680;width:284;height:2" coordorigin="9598,4680" coordsize="284,2">
              <v:shape style="position:absolute;left:9598;top:4680;width:284;height:2" coordorigin="9598,4680" coordsize="284,0" path="m9598,4680l9882,4680e" filled="f" stroked="t" strokeweight=".473508pt" strokecolor="#484848">
                <v:path arrowok="t"/>
              </v:shape>
            </v:group>
            <v:group style="position:absolute;left:9825;top:4678;width:341;height:2" coordorigin="9825,4678" coordsize="341,2">
              <v:shape style="position:absolute;left:9825;top:4678;width:341;height:2" coordorigin="9825,4678" coordsize="341,0" path="m9825,4678l10166,4678e" filled="f" stroked="t" strokeweight=".710263pt" strokecolor="#6B6B6B">
                <v:path arrowok="t"/>
              </v:shape>
            </v:group>
            <v:group style="position:absolute;left:2405;top:4916;width:4418;height:2" coordorigin="2405,4916" coordsize="4418,2">
              <v:shape style="position:absolute;left:2405;top:4916;width:4418;height:2" coordorigin="2405,4916" coordsize="4418,0" path="m2405,4916l6823,4916e" filled="f" stroked="t" strokeweight=".710263pt" strokecolor="#676767">
                <v:path arrowok="t"/>
              </v:shape>
            </v:group>
            <v:group style="position:absolute;left:6766;top:4919;width:265;height:2" coordorigin="6766,4919" coordsize="265,2">
              <v:shape style="position:absolute;left:6766;top:4919;width:265;height:2" coordorigin="6766,4919" coordsize="265,0" path="m6766,4919l7032,4919e" filled="f" stroked="t" strokeweight=".473508pt" strokecolor="#545454">
                <v:path arrowok="t"/>
              </v:shape>
            </v:group>
            <v:group style="position:absolute;left:6975;top:4921;width:4560;height:2" coordorigin="6975,4921" coordsize="4560,2">
              <v:shape style="position:absolute;left:6975;top:4921;width:4560;height:2" coordorigin="6975,4921" coordsize="4560,0" path="m6975,4921l11535,4921e" filled="f" stroked="t" strokeweight=".710263pt" strokecolor="#6B6B6B">
                <v:path arrowok="t"/>
              </v:shape>
            </v:group>
            <v:group style="position:absolute;left:11530;top:4628;width:2;height:319" coordorigin="11530,4628" coordsize="2,319">
              <v:shape style="position:absolute;left:11530;top:4628;width:2;height:319" coordorigin="11530,4628" coordsize="0,319" path="m11530,4947l11530,4628e" filled="f" stroked="t" strokeweight=".473508pt" strokecolor="#5B5B5B">
                <v:path arrowok="t"/>
              </v:shape>
            </v:group>
            <v:group style="position:absolute;left:2415;top:4628;width:2;height:801" coordorigin="2415,4628" coordsize="2,801">
              <v:shape style="position:absolute;left:2415;top:4628;width:2;height:801" coordorigin="2415,4628" coordsize="0,801" path="m2415,5428l2415,4628e" filled="f" stroked="t" strokeweight=".710263pt" strokecolor="#5B5B5B">
                <v:path arrowok="t"/>
              </v:shape>
            </v:group>
            <v:group style="position:absolute;left:4962;top:4914;width:2;height:338" coordorigin="4962,4914" coordsize="2,338">
              <v:shape style="position:absolute;left:4962;top:4914;width:2;height:338" coordorigin="4962,4914" coordsize="0,338" path="m4962,5252l4962,4914e" filled="f" stroked="t" strokeweight=".947017pt" strokecolor="#6B6B6B">
                <v:path arrowok="t"/>
              </v:shape>
            </v:group>
            <v:group style="position:absolute;left:4958;top:5412;width:6582;height:2" coordorigin="4958,5412" coordsize="6582,2">
              <v:shape style="position:absolute;left:4958;top:5412;width:6582;height:2" coordorigin="4958,5412" coordsize="6582,0" path="m4958,5412l11539,5412e" filled="f" stroked="t" strokeweight=".710263pt" strokecolor="#676767">
                <v:path arrowok="t"/>
              </v:shape>
            </v:group>
            <v:group style="position:absolute;left:7775;top:4904;width:2;height:505" coordorigin="7775,4904" coordsize="2,505">
              <v:shape style="position:absolute;left:7775;top:4904;width:2;height:505" coordorigin="7775,4904" coordsize="0,505" path="m7775,5409l7775,4904e" filled="f" stroked="t" strokeweight=".236754pt" strokecolor="#3B3B3B">
                <v:path arrowok="t"/>
              </v:shape>
            </v:group>
            <v:group style="position:absolute;left:4965;top:5128;width:2;height:300" coordorigin="4965,5128" coordsize="2,300">
              <v:shape style="position:absolute;left:4965;top:5128;width:2;height:300" coordorigin="4965,5128" coordsize="0,300" path="m4965,5428l4965,5128e" filled="f" stroked="t" strokeweight=".473508pt" strokecolor="#575757">
                <v:path arrowok="t"/>
              </v:shape>
            </v:group>
            <v:group style="position:absolute;left:6766;top:5414;width:265;height:2" coordorigin="6766,5414" coordsize="265,2">
              <v:shape style="position:absolute;left:6766;top:5414;width:265;height:2" coordorigin="6766,5414" coordsize="265,0" path="m6766,5414l7032,5414e" filled="f" stroked="t" strokeweight=".473508pt" strokecolor="#5B5B5B">
                <v:path arrowok="t"/>
              </v:shape>
            </v:group>
            <v:group style="position:absolute;left:9598;top:5414;width:284;height:2" coordorigin="9598,5414" coordsize="284,2">
              <v:shape style="position:absolute;left:9598;top:5414;width:284;height:2" coordorigin="9598,5414" coordsize="284,0" path="m9598,5414l9882,5414e" filled="f" stroked="t" strokeweight=".473508pt" strokecolor="#3F3F3F">
                <v:path arrowok="t"/>
              </v:shape>
            </v:group>
            <v:group style="position:absolute;left:2415;top:5371;width:2;height:305" coordorigin="2415,5371" coordsize="2,305">
              <v:shape style="position:absolute;left:2415;top:5371;width:2;height:305" coordorigin="2415,5371" coordsize="0,305" path="m2415,5676l2415,5371e" filled="f" stroked="t" strokeweight=".473508pt" strokecolor="#2F2F2F">
                <v:path arrowok="t"/>
              </v:shape>
            </v:group>
            <v:group style="position:absolute;left:4962;top:5371;width:2;height:305" coordorigin="4962,5371" coordsize="2,305">
              <v:shape style="position:absolute;left:4962;top:5371;width:2;height:305" coordorigin="4962,5371" coordsize="0,305" path="m4962,5676l4962,5371e" filled="f" stroked="t" strokeweight=".473508pt" strokecolor="#3B3B3B">
                <v:path arrowok="t"/>
              </v:shape>
            </v:group>
            <v:group style="position:absolute;left:4958;top:5662;width:6582;height:2" coordorigin="4958,5662" coordsize="6582,2">
              <v:shape style="position:absolute;left:4958;top:5662;width:6582;height:2" coordorigin="4958,5662" coordsize="6582,0" path="m4958,5662l11539,5662e" filled="f" stroked="t" strokeweight=".710263pt" strokecolor="#707070">
                <v:path arrowok="t"/>
              </v:shape>
            </v:group>
            <v:group style="position:absolute;left:9598;top:5662;width:284;height:2" coordorigin="9598,5662" coordsize="284,2">
              <v:shape style="position:absolute;left:9598;top:5662;width:284;height:2" coordorigin="9598,5662" coordsize="284,0" path="m9598,5662l9882,5662e" filled="f" stroked="t" strokeweight=".473508pt" strokecolor="#545454">
                <v:path arrowok="t"/>
              </v:shape>
            </v:group>
            <v:group style="position:absolute;left:4958;top:5912;width:6582;height:2" coordorigin="4958,5912" coordsize="6582,2">
              <v:shape style="position:absolute;left:4958;top:5912;width:6582;height:2" coordorigin="4958,5912" coordsize="6582,0" path="m4958,5912l11539,5912e" filled="f" stroked="t" strokeweight=".710263pt" strokecolor="#6B6B6B">
                <v:path arrowok="t"/>
              </v:shape>
            </v:group>
            <v:group style="position:absolute;left:2417;top:5619;width:2;height:825" coordorigin="2417,5619" coordsize="2,825">
              <v:shape style="position:absolute;left:2417;top:5619;width:2;height:825" coordorigin="2417,5619" coordsize="0,825" path="m2417,6444l2417,5619e" filled="f" stroked="t" strokeweight=".710263pt" strokecolor="#606060">
                <v:path arrowok="t"/>
              </v:shape>
            </v:group>
            <v:group style="position:absolute;left:2405;top:6146;width:2325;height:2" coordorigin="2405,6146" coordsize="2325,2">
              <v:shape style="position:absolute;left:2405;top:6146;width:2325;height:2" coordorigin="2405,6146" coordsize="2325,0" path="m2405,6146l4730,6146e" filled="f" stroked="t" strokeweight=".710263pt" strokecolor="#6B6B6B">
                <v:path arrowok="t"/>
              </v:shape>
            </v:group>
            <v:group style="position:absolute;left:4674;top:6148;width:317;height:2" coordorigin="4674,6148" coordsize="317,2">
              <v:shape style="position:absolute;left:4674;top:6148;width:317;height:2" coordorigin="4674,6148" coordsize="317,0" path="m4674,6148l4991,6148e" filled="f" stroked="t" strokeweight=".473508pt" strokecolor="#606060">
                <v:path arrowok="t"/>
              </v:shape>
            </v:group>
            <v:group style="position:absolute;left:4965;top:5619;width:2;height:825" coordorigin="4965,5619" coordsize="2,825">
              <v:shape style="position:absolute;left:4965;top:5619;width:2;height:825" coordorigin="4965,5619" coordsize="0,825" path="m4965,6444l4965,5619e" filled="f" stroked="t" strokeweight=".710263pt" strokecolor="#676767">
                <v:path arrowok="t"/>
              </v:shape>
            </v:group>
            <v:group style="position:absolute;left:4920;top:6151;width:6620;height:2" coordorigin="4920,6151" coordsize="6620,2">
              <v:shape style="position:absolute;left:4920;top:6151;width:6620;height:2" coordorigin="4920,6151" coordsize="6620,0" path="m4920,6151l11539,6151e" filled="f" stroked="t" strokeweight=".710263pt" strokecolor="#6B6B6B">
                <v:path arrowok="t"/>
              </v:shape>
            </v:group>
            <v:group style="position:absolute;left:8239;top:6153;width:294;height:2" coordorigin="8239,6153" coordsize="294,2">
              <v:shape style="position:absolute;left:8239;top:6153;width:294;height:2" coordorigin="8239,6153" coordsize="294,0" path="m8239,6153l8533,6153e" filled="f" stroked="t" strokeweight=".473508pt" strokecolor="#676767">
                <v:path arrowok="t"/>
              </v:shape>
            </v:group>
            <v:group style="position:absolute;left:9825;top:6153;width:341;height:2" coordorigin="9825,6153" coordsize="341,2">
              <v:shape style="position:absolute;left:9825;top:6153;width:341;height:2" coordorigin="9825,6153" coordsize="341,0" path="m9825,6153l10166,6153e" filled="f" stroked="t" strokeweight=".473508pt" strokecolor="#575757">
                <v:path arrowok="t"/>
              </v:shape>
            </v:group>
            <v:group style="position:absolute;left:11532;top:5867;width:2;height:577" coordorigin="11532,5867" coordsize="2,577">
              <v:shape style="position:absolute;left:11532;top:5867;width:2;height:577" coordorigin="11532,5867" coordsize="0,577" path="m11532,6444l11532,5867e" filled="f" stroked="t" strokeweight=".473508pt" strokecolor="#575757">
                <v:path arrowok="t"/>
              </v:shape>
            </v:group>
            <v:group style="position:absolute;left:819;top:6386;width:6970;height:2" coordorigin="819,6386" coordsize="6970,2">
              <v:shape style="position:absolute;left:819;top:6386;width:6970;height:2" coordorigin="819,6386" coordsize="6970,0" path="m819,6386l7789,6386e" filled="f" stroked="t" strokeweight=".710263pt" strokecolor="#747474">
                <v:path arrowok="t"/>
              </v:shape>
            </v:group>
            <v:group style="position:absolute;left:7174;top:6396;width:2481;height:2" coordorigin="7174,6396" coordsize="2481,2">
              <v:shape style="position:absolute;left:7174;top:6396;width:2481;height:2" coordorigin="7174,6396" coordsize="2481,0" path="m7174,6396l9655,6396e" filled="f" stroked="t" strokeweight=".710263pt" strokecolor="#707070">
                <v:path arrowok="t"/>
              </v:shape>
            </v:group>
            <v:group style="position:absolute;left:9598;top:6396;width:284;height:2" coordorigin="9598,6396" coordsize="284,2">
              <v:shape style="position:absolute;left:9598;top:6396;width:284;height:2" coordorigin="9598,6396" coordsize="284,0" path="m9598,6396l9882,6396e" filled="f" stroked="t" strokeweight=".473508pt" strokecolor="#484848">
                <v:path arrowok="t"/>
              </v:shape>
            </v:group>
            <v:group style="position:absolute;left:9825;top:6396;width:1714;height:2" coordorigin="9825,6396" coordsize="1714,2">
              <v:shape style="position:absolute;left:9825;top:6396;width:1714;height:2" coordorigin="9825,6396" coordsize="1714,0" path="m9825,6396l11539,6396e" filled="f" stroked="t" strokeweight=".710263pt" strokecolor="#7C7C7C">
                <v:path arrowok="t"/>
              </v:shape>
            </v:group>
            <v:group style="position:absolute;left:2415;top:6372;width:2;height:300" coordorigin="2415,6372" coordsize="2,300">
              <v:shape style="position:absolute;left:2415;top:6372;width:2;height:300" coordorigin="2415,6372" coordsize="0,300" path="m2415,6672l2415,6372e" filled="f" stroked="t" strokeweight=".473508pt" strokecolor="#444444">
                <v:path arrowok="t"/>
              </v:shape>
            </v:group>
            <v:group style="position:absolute;left:4962;top:6372;width:2;height:300" coordorigin="4962,6372" coordsize="2,300">
              <v:shape style="position:absolute;left:4962;top:6372;width:2;height:300" coordorigin="4962,6372" coordsize="0,300" path="m4962,6672l4962,6372e" filled="f" stroked="t" strokeweight=".473508pt" strokecolor="#444444">
                <v:path arrowok="t"/>
              </v:shape>
            </v:group>
            <v:group style="position:absolute;left:7775;top:6401;width:2;height:691" coordorigin="7775,6401" coordsize="2,691">
              <v:shape style="position:absolute;left:7775;top:6401;width:2;height:691" coordorigin="7775,6401" coordsize="0,691" path="m7775,7092l7775,6401e" filled="f" stroked="t" strokeweight=".236754pt" strokecolor="#545454">
                <v:path arrowok="t"/>
              </v:shape>
            </v:group>
            <v:group style="position:absolute;left:2415;top:6615;width:2;height:610" coordorigin="2415,6615" coordsize="2,610">
              <v:shape style="position:absolute;left:2415;top:6615;width:2;height:610" coordorigin="2415,6615" coordsize="0,610" path="m2415,7225l2415,6615e" filled="f" stroked="t" strokeweight=".947017pt" strokecolor="#646464">
                <v:path arrowok="t"/>
              </v:shape>
            </v:group>
            <v:group style="position:absolute;left:2405;top:6856;width:4418;height:2" coordorigin="2405,6856" coordsize="4418,2">
              <v:shape style="position:absolute;left:2405;top:6856;width:4418;height:2" coordorigin="2405,6856" coordsize="4418,0" path="m2405,6856l6823,6856e" filled="f" stroked="t" strokeweight=".710263pt" strokecolor="#707070">
                <v:path arrowok="t"/>
              </v:shape>
            </v:group>
            <v:group style="position:absolute;left:4962;top:6615;width:2;height:491" coordorigin="4962,6615" coordsize="2,491">
              <v:shape style="position:absolute;left:4962;top:6615;width:2;height:491" coordorigin="4962,6615" coordsize="0,491" path="m4962,7106l4962,6615e" filled="f" stroked="t" strokeweight=".947017pt" strokecolor="#606060">
                <v:path arrowok="t"/>
              </v:shape>
            </v:group>
            <v:group style="position:absolute;left:6766;top:6863;width:265;height:2" coordorigin="6766,6863" coordsize="265,2">
              <v:shape style="position:absolute;left:6766;top:6863;width:265;height:2" coordorigin="6766,6863" coordsize="265,0" path="m6766,6863l7032,6863e" filled="f" stroked="t" strokeweight=".473508pt" strokecolor="#606060">
                <v:path arrowok="t"/>
              </v:shape>
            </v:group>
            <v:group style="position:absolute;left:6975;top:6861;width:833;height:2" coordorigin="6975,6861" coordsize="833,2">
              <v:shape style="position:absolute;left:6975;top:6861;width:833;height:2" coordorigin="6975,6861" coordsize="833,0" path="m6975,6861l7808,6861e" filled="f" stroked="t" strokeweight=".710263pt" strokecolor="#707070">
                <v:path arrowok="t"/>
              </v:shape>
            </v:group>
            <v:group style="position:absolute;left:7747;top:6861;width:549;height:2" coordorigin="7747,6861" coordsize="549,2">
              <v:shape style="position:absolute;left:7747;top:6861;width:549;height:2" coordorigin="7747,6861" coordsize="549,0" path="m7747,6861l8296,6861e" filled="f" stroked="t" strokeweight=".473508pt" strokecolor="#575757">
                <v:path arrowok="t"/>
              </v:shape>
            </v:group>
            <v:group style="position:absolute;left:8239;top:6863;width:1416;height:2" coordorigin="8239,6863" coordsize="1416,2">
              <v:shape style="position:absolute;left:8239;top:6863;width:1416;height:2" coordorigin="8239,6863" coordsize="1416,0" path="m8239,6863l9655,6863e" filled="f" stroked="t" strokeweight=".710263pt" strokecolor="#707070">
                <v:path arrowok="t"/>
              </v:shape>
            </v:group>
            <v:group style="position:absolute;left:9598;top:6863;width:284;height:2" coordorigin="9598,6863" coordsize="284,2">
              <v:shape style="position:absolute;left:9598;top:6863;width:284;height:2" coordorigin="9598,6863" coordsize="284,0" path="m9598,6863l9882,6863e" filled="f" stroked="t" strokeweight=".473508pt" strokecolor="#4B4B4B">
                <v:path arrowok="t"/>
              </v:shape>
            </v:group>
            <v:group style="position:absolute;left:9825;top:6863;width:1719;height:2" coordorigin="9825,6863" coordsize="1719,2">
              <v:shape style="position:absolute;left:9825;top:6863;width:1719;height:2" coordorigin="9825,6863" coordsize="1719,0" path="m9825,6863l11544,6863e" filled="f" stroked="t" strokeweight=".710263pt" strokecolor="#777777">
                <v:path arrowok="t"/>
              </v:shape>
            </v:group>
            <v:group style="position:absolute;left:2405;top:7097;width:4418;height:2" coordorigin="2405,7097" coordsize="4418,2">
              <v:shape style="position:absolute;left:2405;top:7097;width:4418;height:2" coordorigin="2405,7097" coordsize="4418,0" path="m2405,7097l6823,7097e" filled="f" stroked="t" strokeweight=".710263pt" strokecolor="#707070">
                <v:path arrowok="t"/>
              </v:shape>
            </v:group>
            <v:group style="position:absolute;left:6766;top:7101;width:265;height:2" coordorigin="6766,7101" coordsize="265,2">
              <v:shape style="position:absolute;left:6766;top:7101;width:265;height:2" coordorigin="6766,7101" coordsize="265,0" path="m6766,7101l7032,7101e" filled="f" stroked="t" strokeweight=".473508pt" strokecolor="#575757">
                <v:path arrowok="t"/>
              </v:shape>
            </v:group>
            <v:group style="position:absolute;left:6975;top:7099;width:833;height:2" coordorigin="6975,7099" coordsize="833,2">
              <v:shape style="position:absolute;left:6975;top:7099;width:833;height:2" coordorigin="6975,7099" coordsize="833,0" path="m6975,7099l7808,7099e" filled="f" stroked="t" strokeweight=".710263pt" strokecolor="#747474">
                <v:path arrowok="t"/>
              </v:shape>
            </v:group>
            <v:group style="position:absolute;left:7747;top:7099;width:549;height:2" coordorigin="7747,7099" coordsize="549,2">
              <v:shape style="position:absolute;left:7747;top:7099;width:549;height:2" coordorigin="7747,7099" coordsize="549,0" path="m7747,7099l8296,7099e" filled="f" stroked="t" strokeweight=".473508pt" strokecolor="#575757">
                <v:path arrowok="t"/>
              </v:shape>
            </v:group>
            <v:group style="position:absolute;left:8239;top:7101;width:1416;height:2" coordorigin="8239,7101" coordsize="1416,2">
              <v:shape style="position:absolute;left:8239;top:7101;width:1416;height:2" coordorigin="8239,7101" coordsize="1416,0" path="m8239,7101l9655,7101e" filled="f" stroked="t" strokeweight=".710263pt" strokecolor="#747474">
                <v:path arrowok="t"/>
              </v:shape>
            </v:group>
            <v:group style="position:absolute;left:9598;top:7101;width:284;height:2" coordorigin="9598,7101" coordsize="284,2">
              <v:shape style="position:absolute;left:9598;top:7101;width:284;height:2" coordorigin="9598,7101" coordsize="284,0" path="m9598,7101l9882,7101e" filled="f" stroked="t" strokeweight=".473508pt" strokecolor="#5B5B5B">
                <v:path arrowok="t"/>
              </v:shape>
            </v:group>
            <v:group style="position:absolute;left:9825;top:7101;width:1724;height:2" coordorigin="9825,7101" coordsize="1724,2">
              <v:shape style="position:absolute;left:9825;top:7101;width:1724;height:2" coordorigin="9825,7101" coordsize="1724,0" path="m9825,7101l11549,7101e" filled="f" stroked="t" strokeweight=".710263pt" strokecolor="#7C7C7C">
                <v:path arrowok="t"/>
              </v:shape>
            </v:group>
            <v:group style="position:absolute;left:384;top:7325;width:814;height:2" coordorigin="384,7325" coordsize="814,2">
              <v:shape style="position:absolute;left:384;top:7325;width:814;height:2" coordorigin="384,7325" coordsize="814,0" path="m384,7325l1198,7325e" filled="f" stroked="t" strokeweight=".710263pt" strokecolor="#606060">
                <v:path arrowok="t"/>
              </v:shape>
            </v:group>
            <v:group style="position:absolute;left:1141;top:7335;width:10398;height:2" coordorigin="1141,7335" coordsize="10398,2">
              <v:shape style="position:absolute;left:1141;top:7335;width:10398;height:2" coordorigin="1141,7335" coordsize="10398,0" path="m1141,7335l11539,7335e" filled="f" stroked="t" strokeweight=".710263pt" strokecolor="#707070">
                <v:path arrowok="t"/>
              </v:shape>
            </v:group>
            <v:group style="position:absolute;left:2415;top:7054;width:2;height:310" coordorigin="2415,7054" coordsize="2,310">
              <v:shape style="position:absolute;left:2415;top:7054;width:2;height:310" coordorigin="2415,7054" coordsize="0,310" path="m2415,7363l2415,7054e" filled="f" stroked="t" strokeweight=".473508pt" strokecolor="#575757">
                <v:path arrowok="t"/>
              </v:shape>
            </v:group>
            <v:group style="position:absolute;left:5715;top:7337;width:1028;height:2" coordorigin="5715,7337" coordsize="1028,2">
              <v:shape style="position:absolute;left:5715;top:7337;width:1028;height:2" coordorigin="5715,7337" coordsize="1028,0" path="m5715,7337l6743,7337e" filled="f" stroked="t" strokeweight=".473508pt" strokecolor="#707070">
                <v:path arrowok="t"/>
              </v:shape>
            </v:group>
            <v:group style="position:absolute;left:6766;top:7340;width:265;height:2" coordorigin="6766,7340" coordsize="265,2">
              <v:shape style="position:absolute;left:6766;top:7340;width:265;height:2" coordorigin="6766,7340" coordsize="265,0" path="m6766,7340l7032,7340e" filled="f" stroked="t" strokeweight=".473508pt" strokecolor="#4F4F4F">
                <v:path arrowok="t"/>
              </v:shape>
            </v:group>
            <v:group style="position:absolute;left:7747;top:7337;width:549;height:2" coordorigin="7747,7337" coordsize="549,2">
              <v:shape style="position:absolute;left:7747;top:7337;width:549;height:2" coordorigin="7747,7337" coordsize="549,0" path="m7747,7337l8296,7337e" filled="f" stroked="t" strokeweight=".473508pt" strokecolor="#606060">
                <v:path arrowok="t"/>
              </v:shape>
            </v:group>
            <v:group style="position:absolute;left:2571;top:7344;width:8940;height:2" coordorigin="2571,7344" coordsize="8940,2">
              <v:shape style="position:absolute;left:2571;top:7344;width:8940;height:2" coordorigin="2571,7344" coordsize="8940,0" path="m2571,7344l11511,7344e" filled="f" stroked="t" strokeweight=".710263pt" strokecolor="#707070">
                <v:path arrowok="t"/>
              </v:shape>
            </v:group>
            <v:group style="position:absolute;left:2415;top:7292;width:2;height:315" coordorigin="2415,7292" coordsize="2,315">
              <v:shape style="position:absolute;left:2415;top:7292;width:2;height:315" coordorigin="2415,7292" coordsize="0,315" path="m2415,7607l2415,7292e" filled="f" stroked="t" strokeweight=".473508pt" strokecolor="#3B3B3B">
                <v:path arrowok="t"/>
              </v:shape>
            </v:group>
            <v:group style="position:absolute;left:11537;top:7292;width:2;height:315" coordorigin="11537,7292" coordsize="2,315">
              <v:shape style="position:absolute;left:11537;top:7292;width:2;height:315" coordorigin="11537,7292" coordsize="0,315" path="m11537,7607l11537,7292e" filled="f" stroked="t" strokeweight=".473508pt" strokecolor="#575757">
                <v:path arrowok="t"/>
              </v:shape>
            </v:group>
            <v:group style="position:absolute;left:388;top:7802;width:11127;height:2" coordorigin="388,7802" coordsize="11127,2">
              <v:shape style="position:absolute;left:388;top:7802;width:11127;height:2" coordorigin="388,7802" coordsize="11127,0" path="m388,7802l11516,7802e" filled="f" stroked="t" strokeweight=".710263pt" strokecolor="#747474">
                <v:path arrowok="t"/>
              </v:shape>
            </v:group>
            <v:group style="position:absolute;left:2417;top:7549;width:2;height:786" coordorigin="2417,7549" coordsize="2,786">
              <v:shape style="position:absolute;left:2417;top:7549;width:2;height:786" coordorigin="2417,7549" coordsize="0,786" path="m2417,8336l2417,7549e" filled="f" stroked="t" strokeweight=".947017pt" strokecolor="#6B6B6B">
                <v:path arrowok="t"/>
              </v:shape>
            </v:group>
            <v:group style="position:absolute;left:8788;top:7811;width:2756;height:2" coordorigin="8788,7811" coordsize="2756,2">
              <v:shape style="position:absolute;left:8788;top:7811;width:2756;height:2" coordorigin="8788,7811" coordsize="2756,0" path="m8788,7811l11544,7811e" filled="f" stroked="t" strokeweight=".710263pt" strokecolor="#777777">
                <v:path arrowok="t"/>
              </v:shape>
            </v:group>
            <v:group style="position:absolute;left:11535;top:7549;width:2;height:524" coordorigin="11535,7549" coordsize="2,524">
              <v:shape style="position:absolute;left:11535;top:7549;width:2;height:524" coordorigin="11535,7549" coordsize="0,524" path="m11535,8074l11535,7549e" filled="f" stroked="t" strokeweight=".947017pt" strokecolor="#747474">
                <v:path arrowok="t"/>
              </v:shape>
            </v:group>
            <v:group style="position:absolute;left:4965;top:7797;width:2;height:739" coordorigin="4965,7797" coordsize="2,739">
              <v:shape style="position:absolute;left:4965;top:7797;width:2;height:739" coordorigin="4965,7797" coordsize="0,739" path="m4965,8536l4965,7797e" filled="f" stroked="t" strokeweight=".947017pt" strokecolor="#6B6B6B">
                <v:path arrowok="t"/>
              </v:shape>
            </v:group>
            <v:group style="position:absolute;left:384;top:8522;width:7912;height:2" coordorigin="384,8522" coordsize="7912,2">
              <v:shape style="position:absolute;left:384;top:8522;width:7912;height:2" coordorigin="384,8522" coordsize="7912,0" path="m384,8522l8296,8522e" filled="f" stroked="t" strokeweight=".710263pt" strokecolor="#707070">
                <v:path arrowok="t"/>
              </v:shape>
            </v:group>
            <v:group style="position:absolute;left:2417;top:8250;width:2;height:329" coordorigin="2417,8250" coordsize="2,329">
              <v:shape style="position:absolute;left:2417;top:8250;width:2;height:329" coordorigin="2417,8250" coordsize="0,329" path="m2417,8579l2417,8250e" filled="f" stroked="t" strokeweight=".473508pt" strokecolor="#545454">
                <v:path arrowok="t"/>
              </v:shape>
            </v:group>
            <v:group style="position:absolute;left:11539;top:8507;width:2;height:300" coordorigin="11539,8507" coordsize="2,300">
              <v:shape style="position:absolute;left:11539;top:8507;width:2;height:300" coordorigin="11539,8507" coordsize="0,300" path="m11539,8808l11539,8507e" filled="f" stroked="t" strokeweight=".473508pt" strokecolor="#6B6B6B">
                <v:path arrowok="t"/>
              </v:shape>
            </v:group>
            <v:group style="position:absolute;left:2415;top:8507;width:2;height:743" coordorigin="2415,8507" coordsize="2,743">
              <v:shape style="position:absolute;left:2415;top:8507;width:2;height:743" coordorigin="2415,8507" coordsize="0,743" path="m2415,9251l2415,8507e" filled="f" stroked="t" strokeweight=".710263pt" strokecolor="#676767">
                <v:path arrowok="t"/>
              </v:shape>
            </v:group>
            <v:group style="position:absolute;left:11535;top:8698;width:2;height:453" coordorigin="11535,8698" coordsize="2,453">
              <v:shape style="position:absolute;left:11535;top:8698;width:2;height:453" coordorigin="11535,8698" coordsize="0,453" path="m11535,9151l11535,8698e" filled="f" stroked="t" strokeweight=".947017pt" strokecolor="#808080">
                <v:path arrowok="t"/>
              </v:shape>
            </v:group>
            <v:group style="position:absolute;left:384;top:9213;width:814;height:2" coordorigin="384,9213" coordsize="814,2">
              <v:shape style="position:absolute;left:384;top:9213;width:814;height:2" coordorigin="384,9213" coordsize="814,0" path="m384,9213l1198,9213e" filled="f" stroked="t" strokeweight=".710263pt" strokecolor="#646464">
                <v:path arrowok="t"/>
              </v:shape>
            </v:group>
            <v:group style="position:absolute;left:1141;top:9222;width:10398;height:2" coordorigin="1141,9222" coordsize="10398,2">
              <v:shape style="position:absolute;left:1141;top:9222;width:10398;height:2" coordorigin="1141,9222" coordsize="10398,0" path="m1141,9222l11539,9222e" filled="f" stroked="t" strokeweight=".710263pt" strokecolor="#747474">
                <v:path arrowok="t"/>
              </v:shape>
            </v:group>
            <v:group style="position:absolute;left:9825;top:9225;width:341;height:2" coordorigin="9825,9225" coordsize="341,2">
              <v:shape style="position:absolute;left:9825;top:9225;width:341;height:2" coordorigin="9825,9225" coordsize="341,0" path="m9825,9225l10166,9225e" filled="f" stroked="t" strokeweight=".473508pt" strokecolor="#676767">
                <v:path arrowok="t"/>
              </v:shape>
            </v:group>
            <v:group style="position:absolute;left:393;top:8750;width:2;height:281" coordorigin="393,8750" coordsize="2,281">
              <v:shape style="position:absolute;left:393;top:8750;width:2;height:281" coordorigin="393,8750" coordsize="0,281" path="m393,9032l393,8750e" filled="f" stroked="t" strokeweight=".473508pt" strokecolor="#383838">
                <v:path arrowok="t"/>
              </v:shape>
            </v:group>
            <v:group style="position:absolute;left:393;top:9065;width:2;height:505" coordorigin="393,9065" coordsize="2,505">
              <v:shape style="position:absolute;left:393;top:9065;width:2;height:505" coordorigin="393,9065" coordsize="0,505" path="m393,9570l393,9065e" filled="f" stroked="t" strokeweight=".947017pt" strokecolor="#6B6B6B">
                <v:path arrowok="t"/>
              </v:shape>
            </v:group>
            <v:group style="position:absolute;left:2415;top:9179;width:2;height:572" coordorigin="2415,9179" coordsize="2,572">
              <v:shape style="position:absolute;left:2415;top:9179;width:2;height:572" coordorigin="2415,9179" coordsize="0,572" path="m2415,9751l2415,9179e" filled="f" stroked="t" strokeweight=".473508pt" strokecolor="#4B4B4B">
                <v:path arrowok="t"/>
              </v:shape>
            </v:group>
            <v:group style="position:absolute;left:11537;top:9179;width:2;height:572" coordorigin="11537,9179" coordsize="2,572">
              <v:shape style="position:absolute;left:11537;top:9179;width:2;height:572" coordorigin="11537,9179" coordsize="0,572" path="m11537,9751l11537,9179e" filled="f" stroked="t" strokeweight=".473508pt" strokecolor="#606060">
                <v:path arrowok="t"/>
              </v:shape>
            </v:group>
            <v:group style="position:absolute;left:388;top:10068;width:440;height:2" coordorigin="388,10068" coordsize="440,2">
              <v:shape style="position:absolute;left:388;top:10068;width:440;height:2" coordorigin="388,10068" coordsize="440,0" path="m388,10068l829,10068e" filled="f" stroked="t" strokeweight=".473508pt" strokecolor="#4F4F4F">
                <v:path arrowok="t"/>
              </v:shape>
            </v:group>
            <v:group style="position:absolute;left:729;top:10071;width:1932;height:2" coordorigin="729,10071" coordsize="1932,2">
              <v:shape style="position:absolute;left:729;top:10071;width:1932;height:2" coordorigin="729,10071" coordsize="1932,0" path="m729,10071l2661,10071e" filled="f" stroked="t" strokeweight=".710263pt" strokecolor="#747474">
                <v:path arrowok="t"/>
              </v:shape>
            </v:group>
            <v:group style="position:absolute;left:2420;top:9694;width:2;height:677" coordorigin="2420,9694" coordsize="2,677">
              <v:shape style="position:absolute;left:2420;top:9694;width:2;height:677" coordorigin="2420,9694" coordsize="0,677" path="m2420,10371l2420,9694e" filled="f" stroked="t" strokeweight=".710263pt" strokecolor="#676767">
                <v:path arrowok="t"/>
              </v:shape>
            </v:group>
            <v:group style="position:absolute;left:2183;top:10080;width:9366;height:2" coordorigin="2183,10080" coordsize="9366,2">
              <v:shape style="position:absolute;left:2183;top:10080;width:9366;height:2" coordorigin="2183,10080" coordsize="9366,0" path="m2183,10080l11549,10080e" filled="f" stroked="t" strokeweight=".710263pt" strokecolor="#707070">
                <v:path arrowok="t"/>
              </v:shape>
            </v:group>
            <v:group style="position:absolute;left:384;top:10318;width:9030;height:2" coordorigin="384,10318" coordsize="9030,2">
              <v:shape style="position:absolute;left:384;top:10318;width:9030;height:2" coordorigin="384,10318" coordsize="9030,0" path="m384,10318l9413,10318e" filled="f" stroked="t" strokeweight=".710263pt" strokecolor="#6B6B6B">
                <v:path arrowok="t"/>
              </v:shape>
            </v:group>
            <v:group style="position:absolute;left:4674;top:10323;width:308;height:2" coordorigin="4674,10323" coordsize="308,2">
              <v:shape style="position:absolute;left:4674;top:10323;width:308;height:2" coordorigin="4674,10323" coordsize="308,0" path="m4674,10323l4981,10323e" filled="f" stroked="t" strokeweight=".473508pt" strokecolor="#444444">
                <v:path arrowok="t"/>
              </v:shape>
            </v:group>
            <v:group style="position:absolute;left:6568;top:10323;width:256;height:2" coordorigin="6568,10323" coordsize="256,2">
              <v:shape style="position:absolute;left:6568;top:10323;width:256;height:2" coordorigin="6568,10323" coordsize="256,0" path="m6568,10323l6823,10323e" filled="f" stroked="t" strokeweight=".473508pt" strokecolor="#4F4F4F">
                <v:path arrowok="t"/>
              </v:shape>
            </v:group>
            <v:group style="position:absolute;left:9139;top:10326;width:516;height:2" coordorigin="9139,10326" coordsize="516,2">
              <v:shape style="position:absolute;left:9139;top:10326;width:516;height:2" coordorigin="9139,10326" coordsize="516,0" path="m9139,10326l9655,10326e" filled="f" stroked="t" strokeweight=".473508pt" strokecolor="#646464">
                <v:path arrowok="t"/>
              </v:shape>
            </v:group>
            <v:group style="position:absolute;left:9456;top:10326;width:2093;height:2" coordorigin="9456,10326" coordsize="2093,2">
              <v:shape style="position:absolute;left:9456;top:10326;width:2093;height:2" coordorigin="9456,10326" coordsize="2093,0" path="m9456,10326l11549,10326e" filled="f" stroked="t" strokeweight=".710263pt" strokecolor="#777777">
                <v:path arrowok="t"/>
              </v:shape>
            </v:group>
            <v:group style="position:absolute;left:11542;top:9766;width:2;height:1296" coordorigin="11542,9766" coordsize="2,1296">
              <v:shape style="position:absolute;left:11542;top:9766;width:2;height:1296" coordorigin="11542,9766" coordsize="0,1296" path="m11542,11062l11542,9766e" filled="f" stroked="t" strokeweight=".947017pt" strokecolor="#7C7C7C">
                <v:path arrowok="t"/>
              </v:shape>
            </v:group>
            <v:group style="position:absolute;left:384;top:10566;width:11170;height:2" coordorigin="384,10566" coordsize="11170,2">
              <v:shape style="position:absolute;left:384;top:10566;width:11170;height:2" coordorigin="384,10566" coordsize="11170,0" path="m384,10566l11554,10566e" filled="f" stroked="t" strokeweight=".710263pt" strokecolor="#707070">
                <v:path arrowok="t"/>
              </v:shape>
            </v:group>
            <v:group style="position:absolute;left:2415;top:10299;width:2;height:291" coordorigin="2415,10299" coordsize="2,291">
              <v:shape style="position:absolute;left:2415;top:10299;width:2;height:291" coordorigin="2415,10299" coordsize="0,291" path="m2415,10590l2415,10299e" filled="f" stroked="t" strokeweight=".473508pt" strokecolor="#444444">
                <v:path arrowok="t"/>
              </v:shape>
            </v:group>
            <v:group style="position:absolute;left:5379;top:10569;width:1326;height:2" coordorigin="5379,10569" coordsize="1326,2">
              <v:shape style="position:absolute;left:5379;top:10569;width:1326;height:2" coordorigin="5379,10569" coordsize="1326,0" path="m5379,10569l6705,10569e" filled="f" stroked="t" strokeweight=".710263pt" strokecolor="#777777">
                <v:path arrowok="t"/>
              </v:shape>
            </v:group>
            <v:group style="position:absolute;left:6766;top:10571;width:265;height:2" coordorigin="6766,10571" coordsize="265,2">
              <v:shape style="position:absolute;left:6766;top:10571;width:265;height:2" coordorigin="6766,10571" coordsize="265,0" path="m6766,10571l7032,10571e" filled="f" stroked="t" strokeweight=".473508pt" strokecolor="#545454">
                <v:path arrowok="t"/>
              </v:shape>
            </v:group>
            <v:group style="position:absolute;left:7747;top:10569;width:549;height:2" coordorigin="7747,10569" coordsize="549,2">
              <v:shape style="position:absolute;left:7747;top:10569;width:549;height:2" coordorigin="7747,10569" coordsize="549,0" path="m7747,10569l8296,10569e" filled="f" stroked="t" strokeweight=".473508pt" strokecolor="#5B5B5B">
                <v:path arrowok="t"/>
              </v:shape>
            </v:group>
            <v:group style="position:absolute;left:8277;top:10569;width:1174;height:2" coordorigin="8277,10569" coordsize="1174,2">
              <v:shape style="position:absolute;left:8277;top:10569;width:1174;height:2" coordorigin="8277,10569" coordsize="1174,0" path="m8277,10569l9451,10569e" filled="f" stroked="t" strokeweight=".710263pt" strokecolor="#707070">
                <v:path arrowok="t"/>
              </v:shape>
            </v:group>
            <v:group style="position:absolute;left:9598;top:10571;width:284;height:2" coordorigin="9598,10571" coordsize="284,2">
              <v:shape style="position:absolute;left:9598;top:10571;width:284;height:2" coordorigin="9598,10571" coordsize="284,0" path="m9598,10571l9882,10571e" filled="f" stroked="t" strokeweight=".473508pt" strokecolor="#4B4B4B">
                <v:path arrowok="t"/>
              </v:shape>
            </v:group>
            <v:group style="position:absolute;left:393;top:6820;width:2;height:291" coordorigin="393,6820" coordsize="2,291">
              <v:shape style="position:absolute;left:393;top:6820;width:2;height:291" coordorigin="393,6820" coordsize="0,291" path="m393,7111l393,6820e" filled="f" stroked="t" strokeweight=".473508pt" strokecolor="#2F2F2F">
                <v:path arrowok="t"/>
              </v:shape>
            </v:group>
            <v:group style="position:absolute;left:395;top:906;width:2;height:15885" coordorigin="395,906" coordsize="2,15885">
              <v:shape style="position:absolute;left:395;top:906;width:2;height:15885" coordorigin="395,906" coordsize="0,15885" path="m395,16791l395,906e" filled="f" stroked="t" strokeweight=".710263pt" strokecolor="#575757">
                <v:path arrowok="t"/>
              </v:shape>
            </v:group>
            <v:group style="position:absolute;left:904;top:11033;width:8291;height:2" coordorigin="904,11033" coordsize="8291,2">
              <v:shape style="position:absolute;left:904;top:11033;width:8291;height:2" coordorigin="904,11033" coordsize="8291,0" path="m904,11033l9196,11033e" filled="f" stroked="t" strokeweight=".710263pt" strokecolor="#777777">
                <v:path arrowok="t"/>
              </v:shape>
            </v:group>
            <v:group style="position:absolute;left:6568;top:11038;width:464;height:2" coordorigin="6568,11038" coordsize="464,2">
              <v:shape style="position:absolute;left:6568;top:11038;width:464;height:2" coordorigin="6568,11038" coordsize="464,0" path="m6568,11038l7032,11038e" filled="f" stroked="t" strokeweight=".473508pt" strokecolor="#676767">
                <v:path arrowok="t"/>
              </v:shape>
            </v:group>
            <v:group style="position:absolute;left:7382;top:11038;width:421;height:2" coordorigin="7382,11038" coordsize="421,2">
              <v:shape style="position:absolute;left:7382;top:11038;width:421;height:2" coordorigin="7382,11038" coordsize="421,0" path="m7382,11038l7803,11038e" filled="f" stroked="t" strokeweight=".473508pt" strokecolor="#707070">
                <v:path arrowok="t"/>
              </v:shape>
            </v:group>
            <v:group style="position:absolute;left:9139;top:11040;width:743;height:2" coordorigin="9139,11040" coordsize="743,2">
              <v:shape style="position:absolute;left:9139;top:11040;width:743;height:2" coordorigin="9139,11040" coordsize="743,0" path="m9139,11040l9882,11040e" filled="f" stroked="t" strokeweight=".473508pt" strokecolor="#676767">
                <v:path arrowok="t"/>
              </v:shape>
            </v:group>
            <v:group style="position:absolute;left:9787;top:11038;width:1761;height:2" coordorigin="9787,11038" coordsize="1761,2">
              <v:shape style="position:absolute;left:9787;top:11038;width:1761;height:2" coordorigin="9787,11038" coordsize="1761,0" path="m9787,11038l11549,11038e" filled="f" stroked="t" strokeweight=".710263pt" strokecolor="#808080">
                <v:path arrowok="t"/>
              </v:shape>
            </v:group>
            <v:group style="position:absolute;left:391;top:10838;width:2;height:481" coordorigin="391,10838" coordsize="2,481">
              <v:shape style="position:absolute;left:391;top:10838;width:2;height:481" coordorigin="391,10838" coordsize="0,481" path="m391,11319l391,10838e" filled="f" stroked="t" strokeweight=".947017pt" strokecolor="#6B6B6B">
                <v:path arrowok="t"/>
              </v:shape>
            </v:group>
            <v:group style="position:absolute;left:2417;top:10519;width:2;height:610" coordorigin="2417,10519" coordsize="2,610">
              <v:shape style="position:absolute;left:2417;top:10519;width:2;height:610" coordorigin="2417,10519" coordsize="0,610" path="m2417,11129l2417,10519e" filled="f" stroked="t" strokeweight=".710263pt" strokecolor="#646464">
                <v:path arrowok="t"/>
              </v:shape>
            </v:group>
            <v:group style="position:absolute;left:11544;top:10990;width:2;height:329" coordorigin="11544,10990" coordsize="2,329">
              <v:shape style="position:absolute;left:11544;top:10990;width:2;height:329" coordorigin="11544,10990" coordsize="0,329" path="m11544,11319l11544,10990e" filled="f" stroked="t" strokeweight=".473508pt" strokecolor="#606060">
                <v:path arrowok="t"/>
              </v:shape>
            </v:group>
            <v:group style="position:absolute;left:384;top:11274;width:7055;height:2" coordorigin="384,11274" coordsize="7055,2">
              <v:shape style="position:absolute;left:384;top:11274;width:7055;height:2" coordorigin="384,11274" coordsize="7055,0" path="m384,11274l7439,11274e" filled="f" stroked="t" strokeweight=".710263pt" strokecolor="#777777">
                <v:path arrowok="t"/>
              </v:shape>
            </v:group>
            <v:group style="position:absolute;left:2415;top:11071;width:2;height:472" coordorigin="2415,11071" coordsize="2,472">
              <v:shape style="position:absolute;left:2415;top:11071;width:2;height:472" coordorigin="2415,11071" coordsize="0,472" path="m2415,11543l2415,11071e" filled="f" stroked="t" strokeweight=".473508pt" strokecolor="#484848">
                <v:path arrowok="t"/>
              </v:shape>
            </v:group>
            <v:group style="position:absolute;left:7382;top:11276;width:421;height:2" coordorigin="7382,11276" coordsize="421,2">
              <v:shape style="position:absolute;left:7382;top:11276;width:421;height:2" coordorigin="7382,11276" coordsize="421,0" path="m7382,11276l7803,11276e" filled="f" stroked="t" strokeweight=".473508pt" strokecolor="#5B5B5B">
                <v:path arrowok="t"/>
              </v:shape>
            </v:group>
            <v:group style="position:absolute;left:7747;top:11276;width:1908;height:2" coordorigin="7747,11276" coordsize="1908,2">
              <v:shape style="position:absolute;left:7747;top:11276;width:1908;height:2" coordorigin="7747,11276" coordsize="1908,0" path="m7747,11276l9655,11276e" filled="f" stroked="t" strokeweight=".710263pt" strokecolor="#747474">
                <v:path arrowok="t"/>
              </v:shape>
            </v:group>
            <v:group style="position:absolute;left:9598;top:11276;width:284;height:2" coordorigin="9598,11276" coordsize="284,2">
              <v:shape style="position:absolute;left:9598;top:11276;width:284;height:2" coordorigin="9598,11276" coordsize="284,0" path="m9598,11276l9882,11276e" filled="f" stroked="t" strokeweight=".473508pt" strokecolor="#4F4F4F">
                <v:path arrowok="t"/>
              </v:shape>
            </v:group>
            <v:group style="position:absolute;left:9825;top:11276;width:1724;height:2" coordorigin="9825,11276" coordsize="1724,2">
              <v:shape style="position:absolute;left:9825;top:11276;width:1724;height:2" coordorigin="9825,11276" coordsize="1724,0" path="m9825,11276l11549,11276e" filled="f" stroked="t" strokeweight=".710263pt" strokecolor="#808080">
                <v:path arrowok="t"/>
              </v:shape>
            </v:group>
            <v:group style="position:absolute;left:384;top:11515;width:10024;height:2" coordorigin="384,11515" coordsize="10024,2">
              <v:shape style="position:absolute;left:384;top:11515;width:10024;height:2" coordorigin="384,11515" coordsize="10024,0" path="m384,11515l10408,11515e" filled="f" stroked="t" strokeweight=".710263pt" strokecolor="#747474">
                <v:path arrowok="t"/>
              </v:shape>
            </v:group>
            <v:group style="position:absolute;left:1181;top:11262;width:2;height:915" coordorigin="1181,11262" coordsize="2,915">
              <v:shape style="position:absolute;left:1181;top:11262;width:2;height:915" coordorigin="1181,11262" coordsize="0,915" path="m1181,12177l1181,11262e" filled="f" stroked="t" strokeweight=".947017pt" strokecolor="#676767">
                <v:path arrowok="t"/>
              </v:shape>
            </v:group>
            <v:group style="position:absolute;left:6975;top:11519;width:474;height:2" coordorigin="6975,11519" coordsize="474,2">
              <v:shape style="position:absolute;left:6975;top:11519;width:474;height:2" coordorigin="6975,11519" coordsize="474,0" path="m6975,11519l7448,11519e" filled="f" stroked="t" strokeweight=".473508pt" strokecolor="#575757">
                <v:path arrowok="t"/>
              </v:shape>
            </v:group>
            <v:group style="position:absolute;left:7418;top:11276;width:2;height:5476" coordorigin="7418,11276" coordsize="2,5476">
              <v:shape style="position:absolute;left:7418;top:11276;width:2;height:5476" coordorigin="7418,11276" coordsize="0,5476" path="m7418,16753l7418,11276e" filled="f" stroked="t" strokeweight=".710263pt" strokecolor="#676767">
                <v:path arrowok="t"/>
              </v:shape>
            </v:group>
            <v:group style="position:absolute;left:8239;top:11519;width:294;height:2" coordorigin="8239,11519" coordsize="294,2">
              <v:shape style="position:absolute;left:8239;top:11519;width:294;height:2" coordorigin="8239,11519" coordsize="294,0" path="m8239,11519l8533,11519e" filled="f" stroked="t" strokeweight=".473508pt" strokecolor="#575757">
                <v:path arrowok="t"/>
              </v:shape>
            </v:group>
            <v:group style="position:absolute;left:10109;top:11517;width:1444;height:2" coordorigin="10109,11517" coordsize="1444,2">
              <v:shape style="position:absolute;left:10109;top:11517;width:1444;height:2" coordorigin="10109,11517" coordsize="1444,0" path="m10109,11517l11554,11517e" filled="f" stroked="t" strokeweight=".473508pt" strokecolor="#747474">
                <v:path arrowok="t"/>
              </v:shape>
            </v:group>
            <v:group style="position:absolute;left:11542;top:11248;width:2;height:805" coordorigin="11542,11248" coordsize="2,805">
              <v:shape style="position:absolute;left:11542;top:11248;width:2;height:805" coordorigin="11542,11248" coordsize="0,805" path="m11542,12053l11542,11248e" filled="f" stroked="t" strokeweight=".947017pt" strokecolor="#7C7C7C">
                <v:path arrowok="t"/>
              </v:shape>
            </v:group>
            <v:group style="position:absolute;left:1759;top:11262;width:2;height:5533" coordorigin="1759,11262" coordsize="2,5533">
              <v:shape style="position:absolute;left:1759;top:11262;width:2;height:5533" coordorigin="1759,11262" coordsize="0,5533" path="m1759,16795l1759,11262e" filled="f" stroked="t" strokeweight=".473508pt" strokecolor="#5B5B5B">
                <v:path arrowok="t"/>
              </v:shape>
            </v:group>
            <v:group style="position:absolute;left:2417;top:11472;width:2;height:906" coordorigin="2417,11472" coordsize="2,906">
              <v:shape style="position:absolute;left:2417;top:11472;width:2;height:906" coordorigin="2417,11472" coordsize="0,906" path="m2417,12377l2417,11472e" filled="f" stroked="t" strokeweight=".947017pt" strokecolor="#6B6B6B">
                <v:path arrowok="t"/>
              </v:shape>
            </v:group>
            <v:group style="position:absolute;left:11547;top:11967;width:2;height:210" coordorigin="11547,11967" coordsize="2,210">
              <v:shape style="position:absolute;left:11547;top:11967;width:2;height:210" coordorigin="11547,11967" coordsize="0,210" path="m11547,12177l11547,11967e" filled="f" stroked="t" strokeweight=".473508pt" strokecolor="#646464">
                <v:path arrowok="t"/>
              </v:shape>
            </v:group>
            <v:group style="position:absolute;left:1184;top:12120;width:2;height:257" coordorigin="1184,12120" coordsize="2,257">
              <v:shape style="position:absolute;left:1184;top:12120;width:2;height:257" coordorigin="1184,12120" coordsize="0,257" path="m1184,12377l1184,12120e" filled="f" stroked="t" strokeweight=".473508pt" strokecolor="#3B3B3B">
                <v:path arrowok="t"/>
              </v:shape>
            </v:group>
            <v:group style="position:absolute;left:7415;top:12120;width:2;height:257" coordorigin="7415,12120" coordsize="2,257">
              <v:shape style="position:absolute;left:7415;top:12120;width:2;height:257" coordorigin="7415,12120" coordsize="0,257" path="m7415,12377l7415,12120e" filled="f" stroked="t" strokeweight=".473508pt" strokecolor="#383838">
                <v:path arrowok="t"/>
              </v:shape>
            </v:group>
            <v:group style="position:absolute;left:11544;top:12120;width:2;height:257" coordorigin="11544,12120" coordsize="2,257">
              <v:shape style="position:absolute;left:11544;top:12120;width:2;height:257" coordorigin="11544,12120" coordsize="0,257" path="m11544,12377l11544,12120e" filled="f" stroked="t" strokeweight=".473508pt" strokecolor="#4F4F4F">
                <v:path arrowok="t"/>
              </v:shape>
            </v:group>
            <v:group style="position:absolute;left:2417;top:12320;width:2;height:691" coordorigin="2417,12320" coordsize="2,691">
              <v:shape style="position:absolute;left:2417;top:12320;width:2;height:691" coordorigin="2417,12320" coordsize="0,691" path="m2417,13011l2417,12320e" filled="f" stroked="t" strokeweight=".473508pt" strokecolor="#4F4F4F">
                <v:path arrowok="t"/>
              </v:shape>
            </v:group>
            <v:group style="position:absolute;left:11544;top:12320;width:2;height:691" coordorigin="11544,12320" coordsize="2,691">
              <v:shape style="position:absolute;left:11544;top:12320;width:2;height:691" coordorigin="11544,12320" coordsize="0,691" path="m11544,13011l11544,12320e" filled="f" stroked="t" strokeweight=".710263pt" strokecolor="#7C7C7C">
                <v:path arrowok="t"/>
              </v:shape>
            </v:group>
            <v:group style="position:absolute;left:393;top:12616;width:2;height:920" coordorigin="393,12616" coordsize="2,920">
              <v:shape style="position:absolute;left:393;top:12616;width:2;height:920" coordorigin="393,12616" coordsize="0,920" path="m393,13535l393,12616e" filled="f" stroked="t" strokeweight=".473508pt" strokecolor="#4B4B4B">
                <v:path arrowok="t"/>
              </v:shape>
            </v:group>
            <v:group style="position:absolute;left:1184;top:12320;width:2;height:944" coordorigin="1184,12320" coordsize="2,944">
              <v:shape style="position:absolute;left:1184;top:12320;width:2;height:944" coordorigin="1184,12320" coordsize="0,944" path="m1184,13264l1184,12320e" filled="f" stroked="t" strokeweight=".710263pt" strokecolor="#606060">
                <v:path arrowok="t"/>
              </v:shape>
            </v:group>
            <v:group style="position:absolute;left:1757;top:12616;width:2;height:396" coordorigin="1757,12616" coordsize="2,396">
              <v:shape style="position:absolute;left:1757;top:12616;width:2;height:396" coordorigin="1757,12616" coordsize="0,396" path="m1757,13011l1757,12616e" filled="f" stroked="t" strokeweight=".473508pt" strokecolor="#3B3B3B">
                <v:path arrowok="t"/>
              </v:shape>
            </v:group>
            <v:group style="position:absolute;left:2420;top:12954;width:2;height:558" coordorigin="2420,12954" coordsize="2,558">
              <v:shape style="position:absolute;left:2420;top:12954;width:2;height:558" coordorigin="2420,12954" coordsize="0,558" path="m2420,13512l2420,12954e" filled="f" stroked="t" strokeweight=".947017pt" strokecolor="#747474">
                <v:path arrowok="t"/>
              </v:shape>
            </v:group>
            <v:group style="position:absolute;left:11544;top:12954;width:2;height:524" coordorigin="11544,12954" coordsize="2,524">
              <v:shape style="position:absolute;left:11544;top:12954;width:2;height:524" coordorigin="11544,12954" coordsize="0,524" path="m11544,13478l11544,12954e" filled="f" stroked="t" strokeweight=".473508pt" strokecolor="#646464">
                <v:path arrowok="t"/>
              </v:shape>
            </v:group>
            <v:group style="position:absolute;left:1184;top:13207;width:2;height:272" coordorigin="1184,13207" coordsize="2,272">
              <v:shape style="position:absolute;left:1184;top:13207;width:2;height:272" coordorigin="1184,13207" coordsize="0,272" path="m1184,13478l1184,13207e" filled="f" stroked="t" strokeweight=".473508pt" strokecolor="#3B3B3B">
                <v:path arrowok="t"/>
              </v:shape>
            </v:group>
            <v:group style="position:absolute;left:384;top:13659;width:1373;height:2" coordorigin="384,13659" coordsize="1373,2">
              <v:shape style="position:absolute;left:384;top:13659;width:1373;height:2" coordorigin="384,13659" coordsize="1373,0" path="m384,13659l1757,13659e" filled="f" stroked="t" strokeweight=".236754pt" strokecolor="#5B5B5B">
                <v:path arrowok="t"/>
              </v:shape>
            </v:group>
            <v:group style="position:absolute;left:1186;top:13421;width:2;height:3389" coordorigin="1186,13421" coordsize="2,3389">
              <v:shape style="position:absolute;left:1186;top:13421;width:2;height:3389" coordorigin="1186,13421" coordsize="0,3389" path="m1186,16810l1186,13421e" filled="f" stroked="t" strokeweight=".710263pt" strokecolor="#606060">
                <v:path arrowok="t"/>
              </v:shape>
            </v:group>
            <v:group style="position:absolute;left:1743;top:13659;width:672;height:2" coordorigin="1743,13659" coordsize="672,2">
              <v:shape style="position:absolute;left:1743;top:13659;width:672;height:2" coordorigin="1743,13659" coordsize="672,0" path="m1743,13659l2415,13659e" filled="f" stroked="t" strokeweight=".236754pt" strokecolor="#444444">
                <v:path arrowok="t"/>
              </v:shape>
            </v:group>
            <v:group style="position:absolute;left:2417;top:13421;width:2;height:491" coordorigin="2417,13421" coordsize="2,491">
              <v:shape style="position:absolute;left:2417;top:13421;width:2;height:491" coordorigin="2417,13421" coordsize="0,491" path="m2417,13912l2417,13421e" filled="f" stroked="t" strokeweight=".473508pt" strokecolor="#5B5B5B">
                <v:path arrowok="t"/>
              </v:shape>
            </v:group>
            <v:group style="position:absolute;left:7418;top:13421;width:2;height:267" coordorigin="7418,13421" coordsize="2,267">
              <v:shape style="position:absolute;left:7418;top:13421;width:2;height:267" coordorigin="7418,13421" coordsize="0,267" path="m7418,13688l7418,13421e" filled="f" stroked="t" strokeweight=".473508pt" strokecolor="#4B4B4B">
                <v:path arrowok="t"/>
              </v:shape>
            </v:group>
            <v:group style="position:absolute;left:11544;top:13364;width:2;height:548" coordorigin="11544,13364" coordsize="2,548">
              <v:shape style="position:absolute;left:11544;top:13364;width:2;height:548" coordorigin="11544,13364" coordsize="0,548" path="m11544,13912l11544,13364e" filled="f" stroked="t" strokeweight=".947017pt" strokecolor="#777777">
                <v:path arrowok="t"/>
              </v:shape>
            </v:group>
            <v:group style="position:absolute;left:393;top:13631;width:2;height:281" coordorigin="393,13631" coordsize="2,281">
              <v:shape style="position:absolute;left:393;top:13631;width:2;height:281" coordorigin="393,13631" coordsize="0,281" path="m393,13912l393,13631e" filled="f" stroked="t" strokeweight=".473508pt" strokecolor="#484848">
                <v:path arrowok="t"/>
              </v:shape>
            </v:group>
            <v:group style="position:absolute;left:1757;top:13631;width:2;height:281" coordorigin="1757,13631" coordsize="2,281">
              <v:shape style="position:absolute;left:1757;top:13631;width:2;height:281" coordorigin="1757,13631" coordsize="0,281" path="m1757,13912l1757,13631e" filled="f" stroked="t" strokeweight=".473508pt" strokecolor="#3F3F3F">
                <v:path arrowok="t"/>
              </v:shape>
            </v:group>
            <v:group style="position:absolute;left:1184;top:13855;width:2;height:281" coordorigin="1184,13855" coordsize="2,281">
              <v:shape style="position:absolute;left:1184;top:13855;width:2;height:281" coordorigin="1184,13855" coordsize="0,281" path="m1184,14136l1184,13855e" filled="f" stroked="t" strokeweight=".947017pt" strokecolor="#777777">
                <v:path arrowok="t"/>
              </v:shape>
            </v:group>
            <v:group style="position:absolute;left:2417;top:13821;width:2;height:767" coordorigin="2417,13821" coordsize="2,767">
              <v:shape style="position:absolute;left:2417;top:13821;width:2;height:767" coordorigin="2417,13821" coordsize="0,767" path="m2417,14589l2417,13821e" filled="f" stroked="t" strokeweight=".947017pt" strokecolor="#707070">
                <v:path arrowok="t"/>
              </v:shape>
            </v:group>
            <v:group style="position:absolute;left:11547;top:13855;width:2;height:948" coordorigin="11547,13855" coordsize="2,948">
              <v:shape style="position:absolute;left:11547;top:13855;width:2;height:948" coordorigin="11547,13855" coordsize="0,948" path="m11547,14803l11547,13855e" filled="f" stroked="t" strokeweight=".473508pt" strokecolor="#606060">
                <v:path arrowok="t"/>
              </v:shape>
            </v:group>
            <v:group style="position:absolute;left:7420;top:14398;width:2;height:191" coordorigin="7420,14398" coordsize="2,191">
              <v:shape style="position:absolute;left:7420;top:14398;width:2;height:191" coordorigin="7420,14398" coordsize="0,191" path="m7420,14589l7420,14398e" filled="f" stroked="t" strokeweight=".473508pt" strokecolor="#606060">
                <v:path arrowok="t"/>
              </v:shape>
            </v:group>
            <v:group style="position:absolute;left:393;top:14532;width:2;height:334" coordorigin="393,14532" coordsize="2,334">
              <v:shape style="position:absolute;left:393;top:14532;width:2;height:334" coordorigin="393,14532" coordsize="0,334" path="m393,14865l393,14532e" filled="f" stroked="t" strokeweight=".473508pt" strokecolor="#383838">
                <v:path arrowok="t"/>
              </v:shape>
            </v:group>
            <v:group style="position:absolute;left:2420;top:14532;width:2;height:334" coordorigin="2420,14532" coordsize="2,334">
              <v:shape style="position:absolute;left:2420;top:14532;width:2;height:334" coordorigin="2420,14532" coordsize="0,334" path="m2420,14865l2420,14532e" filled="f" stroked="t" strokeweight=".473508pt" strokecolor="#3F3F3F">
                <v:path arrowok="t"/>
              </v:shape>
            </v:group>
            <v:group style="position:absolute;left:7420;top:14532;width:2;height:334" coordorigin="7420,14532" coordsize="2,334">
              <v:shape style="position:absolute;left:7420;top:14532;width:2;height:334" coordorigin="7420,14532" coordsize="0,334" path="m7420,14865l7420,14532e" filled="f" stroked="t" strokeweight=".473508pt" strokecolor="#4B4B4B">
                <v:path arrowok="t"/>
              </v:shape>
            </v:group>
            <v:group style="position:absolute;left:1757;top:14632;width:2;height:234" coordorigin="1757,14632" coordsize="2,234">
              <v:shape style="position:absolute;left:1757;top:14632;width:2;height:234" coordorigin="1757,14632" coordsize="0,234" path="m1757,14865l1757,14632e" filled="f" stroked="t" strokeweight=".473508pt" strokecolor="#2F2F2F">
                <v:path arrowok="t"/>
              </v:shape>
            </v:group>
            <v:group style="position:absolute;left:2420;top:14808;width:2;height:796" coordorigin="2420,14808" coordsize="2,796">
              <v:shape style="position:absolute;left:2420;top:14808;width:2;height:796" coordorigin="2420,14808" coordsize="0,796" path="m2420,15604l2420,14808e" filled="f" stroked="t" strokeweight=".710263pt" strokecolor="#6B6B6B">
                <v:path arrowok="t"/>
              </v:shape>
            </v:group>
            <v:group style="position:absolute;left:11547;top:14746;width:2;height:1611" coordorigin="11547,14746" coordsize="2,1611">
              <v:shape style="position:absolute;left:11547;top:14746;width:2;height:1611" coordorigin="11547,14746" coordsize="0,1611" path="m11547,16357l11547,14746e" filled="f" stroked="t" strokeweight=".710263pt" strokecolor="#777777">
                <v:path arrowok="t"/>
              </v:shape>
            </v:group>
            <v:group style="position:absolute;left:1757;top:11262;width:2;height:5533" coordorigin="1757,11262" coordsize="2,5533">
              <v:shape style="position:absolute;left:1757;top:11262;width:2;height:5533" coordorigin="1757,11262" coordsize="0,5533" path="m1757,16795l1757,11262e" filled="f" stroked="t" strokeweight=".710263pt" strokecolor="#606060">
                <v:path arrowok="t"/>
              </v:shape>
            </v:group>
            <v:group style="position:absolute;left:2420;top:15547;width:2;height:334" coordorigin="2420,15547" coordsize="2,334">
              <v:shape style="position:absolute;left:2420;top:15547;width:2;height:334" coordorigin="2420,15547" coordsize="0,334" path="m2420,15880l2420,15547e" filled="f" stroked="t" strokeweight=".473508pt" strokecolor="#4F4F4F">
                <v:path arrowok="t"/>
              </v:shape>
            </v:group>
            <v:group style="position:absolute;left:7420;top:15547;width:2;height:334" coordorigin="7420,15547" coordsize="2,334">
              <v:shape style="position:absolute;left:7420;top:15547;width:2;height:334" coordorigin="7420,15547" coordsize="0,334" path="m7420,15880l7420,15547e" filled="f" stroked="t" strokeweight=".473508pt" strokecolor="#4B4B4B">
                <v:path arrowok="t"/>
              </v:shape>
            </v:group>
            <v:group style="position:absolute;left:1754;top:15733;width:2;height:720" coordorigin="1754,15733" coordsize="2,720">
              <v:shape style="position:absolute;left:1754;top:15733;width:2;height:720" coordorigin="1754,15733" coordsize="0,720" path="m1754,16452l1754,15733e" filled="f" stroked="t" strokeweight=".947017pt" strokecolor="#747474">
                <v:path arrowok="t"/>
              </v:shape>
            </v:group>
            <v:group style="position:absolute;left:2417;top:15804;width:2;height:848" coordorigin="2417,15804" coordsize="2,848">
              <v:shape style="position:absolute;left:2417;top:15804;width:2;height:848" coordorigin="2417,15804" coordsize="0,848" path="m2417,16652l2417,15804e" filled="f" stroked="t" strokeweight=".947017pt" strokecolor="#747474">
                <v:path arrowok="t"/>
              </v:shape>
            </v:group>
            <v:group style="position:absolute;left:1184;top:16061;width:2;height:295" coordorigin="1184,16061" coordsize="2,295">
              <v:shape style="position:absolute;left:1184;top:16061;width:2;height:295" coordorigin="1184,16061" coordsize="0,295" path="m1184,16357l1184,16061e" filled="f" stroked="t" strokeweight=".473508pt" strokecolor="#383838">
                <v:path arrowok="t"/>
              </v:shape>
            </v:group>
            <v:group style="position:absolute;left:391;top:16300;width:2;height:491" coordorigin="391,16300" coordsize="2,491">
              <v:shape style="position:absolute;left:391;top:16300;width:2;height:491" coordorigin="391,16300" coordsize="0,491" path="m391,16791l391,16300e" filled="f" stroked="t" strokeweight=".473508pt" strokecolor="#484848">
                <v:path arrowok="t"/>
              </v:shape>
            </v:group>
            <v:group style="position:absolute;left:1186;top:16300;width:2;height:353" coordorigin="1186,16300" coordsize="2,353">
              <v:shape style="position:absolute;left:1186;top:16300;width:2;height:353" coordorigin="1186,16300" coordsize="0,353" path="m1186,16652l1186,16300e" filled="f" stroked="t" strokeweight=".473508pt" strokecolor="#4B4B4B">
                <v:path arrowok="t"/>
              </v:shape>
            </v:group>
            <v:group style="position:absolute;left:11549;top:16300;width:2;height:410" coordorigin="11549,16300" coordsize="2,410">
              <v:shape style="position:absolute;left:11549;top:16300;width:2;height:410" coordorigin="11549,16300" coordsize="0,410" path="m11549,16710l11549,16300e" filled="f" stroked="t" strokeweight=".473508pt" strokecolor="#606060">
                <v:path arrowok="t"/>
              </v:shape>
            </v:group>
            <v:group style="position:absolute;left:388;top:16788;width:440;height:2" coordorigin="388,16788" coordsize="440,2">
              <v:shape style="position:absolute;left:388;top:16788;width:440;height:2" coordorigin="388,16788" coordsize="440,0" path="m388,16788l829,16788e" filled="f" stroked="t" strokeweight=".710263pt" strokecolor="#606060">
                <v:path arrowok="t"/>
              </v:shape>
            </v:group>
            <v:group style="position:absolute;left:393;top:13564;width:2;height:3227" coordorigin="393,13564" coordsize="2,3227">
              <v:shape style="position:absolute;left:393;top:13564;width:2;height:3227" coordorigin="393,13564" coordsize="0,3227" path="m393,16791l393,13564e" filled="f" stroked="t" strokeweight=".473508pt" strokecolor="#5B5B5B">
                <v:path arrowok="t"/>
              </v:shape>
            </v:group>
            <v:group style="position:absolute;left:388;top:16788;width:3977;height:2" coordorigin="388,16788" coordsize="3977,2">
              <v:shape style="position:absolute;left:388;top:16788;width:3977;height:2" coordorigin="388,16788" coordsize="3977,0" path="m388,16788l4366,16788e" filled="f" stroked="t" strokeweight=".710263pt" strokecolor="#747474">
                <v:path arrowok="t"/>
              </v:shape>
            </v:group>
            <v:group style="position:absolute;left:2420;top:16595;width:2;height:205" coordorigin="2420,16595" coordsize="2,205">
              <v:shape style="position:absolute;left:2420;top:16595;width:2;height:205" coordorigin="2420,16595" coordsize="0,205" path="m2420,16800l2420,16595e" filled="f" stroked="t" strokeweight=".473508pt" strokecolor="#3F3F3F">
                <v:path arrowok="t"/>
              </v:shape>
            </v:group>
            <v:group style="position:absolute;left:7420;top:16595;width:2;height:157" coordorigin="7420,16595" coordsize="2,157">
              <v:shape style="position:absolute;left:7420;top:16595;width:2;height:157" coordorigin="7420,16595" coordsize="0,157" path="m7420,16753l7420,16595e" filled="f" stroked="t" strokeweight=".473508pt" strokecolor="#44444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HOŞGÖR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5250" w:right="555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36" w:lineRule="exact"/>
        <w:ind w:left="4314" w:right="6688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ABCBC"/>
          <w:spacing w:val="0"/>
          <w:w w:val="600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260" w:right="240"/>
        </w:sectPr>
      </w:pPr>
      <w:rPr/>
    </w:p>
    <w:p>
      <w:pPr>
        <w:spacing w:before="76" w:after="0" w:line="219" w:lineRule="auto"/>
        <w:ind w:left="614" w:right="-155" w:firstLine="5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90"/>
          <w:szCs w:val="90"/>
          <w:color w:val="383838"/>
          <w:spacing w:val="-388"/>
          <w:w w:val="168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83838"/>
          <w:spacing w:val="5"/>
          <w:w w:val="117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7"/>
          <w:position w:val="0"/>
        </w:rPr>
        <w:t>Z</w:t>
      </w:r>
      <w:r>
        <w:rPr>
          <w:rFonts w:ascii="Arial" w:hAnsi="Arial" w:cs="Arial" w:eastAsia="Arial"/>
          <w:sz w:val="14"/>
          <w:szCs w:val="14"/>
          <w:color w:val="383838"/>
          <w:spacing w:val="-21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1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1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BÜYÜK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9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HiR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107" w:right="487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DAİ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1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7"/>
          <w:w w:val="11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2"/>
        </w:rPr>
        <w:t>BAŞKANLICJI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03" w:lineRule="exact"/>
        <w:ind w:left="704" w:right="550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ANGIN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00" w:bottom="280" w:left="320" w:right="200"/>
          <w:cols w:num="2" w:equalWidth="0">
            <w:col w:w="1626" w:space="1848"/>
            <w:col w:w="7926"/>
          </w:cols>
        </w:sectPr>
      </w:pPr>
      <w:rPr/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00"/>
        </w:sectPr>
      </w:pPr>
      <w:rPr/>
    </w:p>
    <w:p>
      <w:pPr>
        <w:spacing w:before="36" w:after="0" w:line="240" w:lineRule="auto"/>
        <w:ind w:left="140" w:right="-20"/>
        <w:jc w:val="left"/>
        <w:tabs>
          <w:tab w:pos="1500" w:val="left"/>
          <w:tab w:pos="3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93"/>
        </w:rPr>
        <w:t>Qlay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94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12.05.2017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6"/>
        </w:rPr>
        <w:t>!Bi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31313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3131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50" w:right="-67"/>
        <w:jc w:val="left"/>
        <w:tabs>
          <w:tab w:pos="1500" w:val="left"/>
          <w:tab w:pos="3080" w:val="left"/>
          <w:tab w:pos="4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:12.05.2017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54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4"/>
          <w:w w:val="5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9"/>
        </w:rPr>
        <w:t>Kant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6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4"/>
        </w:rPr>
        <w:t>3002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03" w:lineRule="exact"/>
        <w:ind w:left="1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3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9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Kadifekale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541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  <w:position w:val="-1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75" w:lineRule="auto"/>
        <w:ind w:right="2758" w:firstLine="52"/>
        <w:jc w:val="left"/>
        <w:tabs>
          <w:tab w:pos="2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IBildiriı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10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99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12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37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trel: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2938800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lBildirinı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00"/>
          <w:cols w:num="2" w:equalWidth="0">
            <w:col w:w="4993" w:space="444"/>
            <w:col w:w="5963"/>
          </w:cols>
        </w:sectPr>
      </w:pPr>
      <w:rPr/>
    </w:p>
    <w:p>
      <w:pPr>
        <w:spacing w:before="9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194101" w:type="dxa"/>
      </w:tblPr>
      <w:tblGrid/>
      <w:tr>
        <w:trPr>
          <w:trHeight w:val="242" w:hRule="exact"/>
        </w:trPr>
        <w:tc>
          <w:tcPr>
            <w:tcW w:w="1234" w:type="dxa"/>
            <w:tcBorders>
              <w:top w:val="single" w:sz="5.635032" w:space="0" w:color="575757"/>
              <w:bottom w:val="single" w:sz="5.6350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6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705" w:type="dxa"/>
            <w:tcBorders>
              <w:top w:val="single" w:sz="5.635032" w:space="0" w:color="575757"/>
              <w:bottom w:val="single" w:sz="5.6350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17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7"/>
              </w:rPr>
              <w:t>Kadifekale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7"/>
                <w:w w:val="107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541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5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7228" w:type="dxa"/>
            <w:gridSpan w:val="3"/>
            <w:tcBorders>
              <w:top w:val="single" w:sz="5.635032" w:space="0" w:color="575757"/>
              <w:bottom w:val="single" w:sz="5.635032" w:space="0" w:color="545454"/>
              <w:left w:val="nil" w:sz="6" w:space="0" w:color="auto"/>
              <w:right w:val="single" w:sz="5.635032" w:space="0" w:color="545454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234" w:type="dxa"/>
            <w:tcBorders>
              <w:top w:val="single" w:sz="5.635032" w:space="0" w:color="545454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7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705" w:type="dxa"/>
            <w:tcBorders>
              <w:top w:val="single" w:sz="5.635032" w:space="0" w:color="545454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55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2"/>
                <w:w w:val="93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7"/>
                <w:spacing w:val="0"/>
                <w:w w:val="89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7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75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7"/>
                <w:spacing w:val="1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uıı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341" w:type="dxa"/>
            <w:tcBorders>
              <w:top w:val="single" w:sz="5.635032" w:space="0" w:color="545454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6" w:lineRule="exact"/>
              <w:ind w:left="14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92"/>
              </w:rPr>
              <w:t>Ya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3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565657"/>
                <w:spacing w:val="-10"/>
                <w:w w:val="92"/>
              </w:rPr>
              <w:t>g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92"/>
              </w:rPr>
              <w:t>ı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17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8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298" w:type="dxa"/>
            <w:tcBorders>
              <w:top w:val="single" w:sz="5.635032" w:space="0" w:color="545454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7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9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590" w:type="dxa"/>
            <w:tcBorders>
              <w:top w:val="single" w:sz="5.635032" w:space="0" w:color="545454"/>
              <w:bottom w:val="single" w:sz="5.635032" w:space="0" w:color="575757"/>
              <w:left w:val="nil" w:sz="6" w:space="0" w:color="auto"/>
              <w:right w:val="single" w:sz="5.635032" w:space="0" w:color="545454"/>
            </w:tcBorders>
          </w:tcPr>
          <w:p>
            <w:pPr>
              <w:spacing w:before="14" w:after="0" w:line="240" w:lineRule="auto"/>
              <w:ind w:left="62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7"/>
                <w:spacing w:val="1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7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i/>
              </w:rPr>
              <w:t>(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7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13"/>
              </w:rPr>
              <w:t>Dikkatsizlik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14"/>
              </w:rPr>
              <w:t>)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580" w:bottom="280" w:left="320" w:right="200"/>
        </w:sectPr>
      </w:pPr>
      <w:rPr/>
    </w:p>
    <w:p>
      <w:pPr>
        <w:spacing w:before="0" w:after="0" w:line="207" w:lineRule="exact"/>
        <w:ind w:left="140" w:right="-6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j</w:t>
      </w:r>
      <w:r>
        <w:rPr>
          <w:rFonts w:ascii="Arial" w:hAnsi="Arial" w:cs="Arial" w:eastAsia="Arial"/>
          <w:sz w:val="19"/>
          <w:szCs w:val="19"/>
          <w:color w:val="383838"/>
          <w:spacing w:val="9"/>
          <w:w w:val="100"/>
        </w:rPr>
        <w:t>{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Kul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00"/>
          <w:cols w:num="3" w:equalWidth="0">
            <w:col w:w="1697" w:space="1918"/>
            <w:col w:w="1164" w:space="1917"/>
            <w:col w:w="4704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37" w:lineRule="exact"/>
        <w:ind w:right="-20"/>
        <w:jc w:val="left"/>
        <w:rPr>
          <w:rFonts w:ascii="Courier New" w:hAnsi="Courier New" w:cs="Courier New" w:eastAsia="Courier New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82"/>
          <w:position w:val="2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7"/>
          <w:w w:val="96"/>
          <w:position w:val="2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76"/>
          <w:position w:val="2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6"/>
          <w:w w:val="109"/>
          <w:position w:val="2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26"/>
        </w:rPr>
        <w:t>narn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3"/>
          <w:position w:val="2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96"/>
          <w:position w:val="2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11"/>
          <w:w w:val="100"/>
          <w:position w:val="26"/>
        </w:rPr>
        <w:t> </w:t>
      </w:r>
      <w:r>
        <w:rPr>
          <w:rFonts w:ascii="Arial" w:hAnsi="Arial" w:cs="Arial" w:eastAsia="Arial"/>
          <w:sz w:val="52"/>
          <w:szCs w:val="52"/>
          <w:color w:val="565657"/>
          <w:spacing w:val="-7"/>
          <w:w w:val="5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  <w:position w:val="2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0"/>
          <w:position w:val="2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5"/>
          <w:w w:val="104"/>
          <w:position w:val="2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position w:val="2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2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2"/>
          <w:w w:val="95"/>
          <w:position w:val="26"/>
        </w:rPr>
        <w:t>A</w:t>
      </w:r>
      <w:r>
        <w:rPr>
          <w:rFonts w:ascii="Arial" w:hAnsi="Arial" w:cs="Arial" w:eastAsia="Arial"/>
          <w:sz w:val="52"/>
          <w:szCs w:val="52"/>
          <w:color w:val="383838"/>
          <w:spacing w:val="14"/>
          <w:w w:val="5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26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5"/>
          <w:position w:val="2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10"/>
          <w:w w:val="89"/>
          <w:position w:val="2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2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26"/>
        </w:rPr>
        <w:t> </w:t>
      </w:r>
      <w:r>
        <w:rPr>
          <w:rFonts w:ascii="Arial" w:hAnsi="Arial" w:cs="Arial" w:eastAsia="Arial"/>
          <w:sz w:val="52"/>
          <w:szCs w:val="52"/>
          <w:color w:val="AAAAAA"/>
          <w:spacing w:val="-1"/>
          <w:w w:val="27"/>
          <w:position w:val="0"/>
        </w:rPr>
      </w:r>
      <w:r>
        <w:rPr>
          <w:rFonts w:ascii="Arial" w:hAnsi="Arial" w:cs="Arial" w:eastAsia="Arial"/>
          <w:sz w:val="52"/>
          <w:szCs w:val="52"/>
          <w:color w:val="AAAAAA"/>
          <w:spacing w:val="2"/>
          <w:w w:val="27"/>
          <w:strike/>
          <w:position w:val="0"/>
        </w:rPr>
        <w:t>[</w:t>
      </w:r>
      <w:r>
        <w:rPr>
          <w:rFonts w:ascii="Arial" w:hAnsi="Arial" w:cs="Arial" w:eastAsia="Arial"/>
          <w:sz w:val="52"/>
          <w:szCs w:val="52"/>
          <w:color w:val="AAAAAA"/>
          <w:spacing w:val="2"/>
          <w:w w:val="27"/>
          <w:strike/>
          <w:position w:val="0"/>
        </w:rPr>
      </w:r>
      <w:r>
        <w:rPr>
          <w:rFonts w:ascii="Arial" w:hAnsi="Arial" w:cs="Arial" w:eastAsia="Arial"/>
          <w:sz w:val="52"/>
          <w:szCs w:val="52"/>
          <w:color w:val="AAAAAA"/>
          <w:spacing w:val="2"/>
          <w:w w:val="27"/>
          <w:position w:val="0"/>
        </w:rPr>
      </w:r>
      <w:r>
        <w:rPr>
          <w:rFonts w:ascii="Arial" w:hAnsi="Arial" w:cs="Arial" w:eastAsia="Arial"/>
          <w:sz w:val="52"/>
          <w:szCs w:val="52"/>
          <w:color w:val="AAAAAA"/>
          <w:spacing w:val="2"/>
          <w:w w:val="27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2"/>
          <w:w w:val="99"/>
          <w:position w:val="26"/>
        </w:rPr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99"/>
          <w:u w:val="single" w:color="000000"/>
          <w:position w:val="26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99"/>
          <w:u w:val="single" w:color="000000"/>
          <w:position w:val="26"/>
        </w:rPr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7"/>
          <w:w w:val="99"/>
          <w:u w:val="single" w:color="000000"/>
          <w:position w:val="2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7"/>
          <w:w w:val="99"/>
          <w:u w:val="single" w:color="000000"/>
          <w:position w:val="26"/>
        </w:rPr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7"/>
          <w:w w:val="99"/>
          <w:u w:val="single" w:color="000000"/>
          <w:position w:val="26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  <w:u w:val="single" w:color="000000"/>
          <w:position w:val="26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  <w:u w:val="single" w:color="000000"/>
          <w:position w:val="26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000000"/>
          <w:position w:val="26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u w:val="single" w:color="000000"/>
          <w:position w:val="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u w:val="single" w:color="000000"/>
          <w:position w:val="26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position w:val="26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position w:val="26"/>
        </w:rPr>
      </w:r>
      <w:r>
        <w:rPr>
          <w:rFonts w:ascii="Arial" w:hAnsi="Arial" w:cs="Arial" w:eastAsia="Arial"/>
          <w:sz w:val="52"/>
          <w:szCs w:val="52"/>
          <w:color w:val="AAAAAA"/>
          <w:spacing w:val="4"/>
          <w:w w:val="61"/>
          <w:position w:val="0"/>
        </w:rPr>
      </w:r>
      <w:r>
        <w:rPr>
          <w:rFonts w:ascii="Arial" w:hAnsi="Arial" w:cs="Arial" w:eastAsia="Arial"/>
          <w:sz w:val="52"/>
          <w:szCs w:val="52"/>
          <w:color w:val="AAAAAA"/>
          <w:spacing w:val="-129"/>
          <w:w w:val="61"/>
          <w:strike/>
          <w:position w:val="0"/>
        </w:rPr>
        <w:t>ı</w:t>
      </w:r>
      <w:r>
        <w:rPr>
          <w:rFonts w:ascii="Arial" w:hAnsi="Arial" w:cs="Arial" w:eastAsia="Arial"/>
          <w:sz w:val="52"/>
          <w:szCs w:val="52"/>
          <w:color w:val="AAAAAA"/>
          <w:spacing w:val="-129"/>
          <w:w w:val="61"/>
          <w:strike/>
          <w:position w:val="0"/>
        </w:rPr>
      </w:r>
      <w:r>
        <w:rPr>
          <w:rFonts w:ascii="Arial" w:hAnsi="Arial" w:cs="Arial" w:eastAsia="Arial"/>
          <w:sz w:val="52"/>
          <w:szCs w:val="52"/>
          <w:color w:val="AAAAAA"/>
          <w:spacing w:val="-129"/>
          <w:w w:val="61"/>
          <w:position w:val="0"/>
        </w:rPr>
      </w:r>
      <w:r>
        <w:rPr>
          <w:rFonts w:ascii="Arial" w:hAnsi="Arial" w:cs="Arial" w:eastAsia="Arial"/>
          <w:sz w:val="52"/>
          <w:szCs w:val="52"/>
          <w:color w:val="AAAAAA"/>
          <w:spacing w:val="-129"/>
          <w:w w:val="61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9"/>
          <w:w w:val="90"/>
          <w:position w:val="26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  <w:u w:val="single" w:color="000000"/>
          <w:position w:val="2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  <w:u w:val="single" w:color="000000"/>
          <w:position w:val="26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89"/>
          <w:u w:val="single" w:color="000000"/>
          <w:position w:val="2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89"/>
          <w:u w:val="single" w:color="000000"/>
          <w:position w:val="26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89"/>
          <w:position w:val="26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89"/>
          <w:position w:val="26"/>
        </w:rPr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0"/>
          <w:position w:val="26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7"/>
          <w:w w:val="99"/>
          <w:position w:val="2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94"/>
          <w:position w:val="26"/>
        </w:rPr>
        <w:t>r</w:t>
      </w:r>
      <w:r>
        <w:rPr>
          <w:rFonts w:ascii="Courier New" w:hAnsi="Courier New" w:cs="Courier New" w:eastAsia="Courier New"/>
          <w:sz w:val="38"/>
          <w:szCs w:val="38"/>
          <w:color w:val="707274"/>
          <w:spacing w:val="0"/>
          <w:w w:val="50"/>
          <w:position w:val="12"/>
        </w:rPr>
        <w:t>---------------------------------------</w:t>
      </w:r>
      <w:r>
        <w:rPr>
          <w:rFonts w:ascii="Courier New" w:hAnsi="Courier New" w:cs="Courier New" w:eastAsia="Courier New"/>
          <w:sz w:val="38"/>
          <w:szCs w:val="38"/>
          <w:color w:val="707274"/>
          <w:spacing w:val="-39"/>
          <w:w w:val="50"/>
          <w:position w:val="12"/>
        </w:rPr>
        <w:t>-</w:t>
      </w:r>
      <w:r>
        <w:rPr>
          <w:rFonts w:ascii="Courier New" w:hAnsi="Courier New" w:cs="Courier New" w:eastAsia="Courier New"/>
          <w:sz w:val="38"/>
          <w:szCs w:val="38"/>
          <w:color w:val="383838"/>
          <w:spacing w:val="0"/>
          <w:w w:val="9"/>
          <w:position w:val="12"/>
        </w:rPr>
        <w:t>ı</w:t>
      </w:r>
      <w:r>
        <w:rPr>
          <w:rFonts w:ascii="Courier New" w:hAnsi="Courier New" w:cs="Courier New" w:eastAsia="Courier New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0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9.841431pt;margin-top:-12.818663pt;width:166.689085pt;height:9pt;mso-position-horizontal-relative:page;mso-position-vertical-relative:paragraph;z-index:-12527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</w:rPr>
                    <w:t>!Yangını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</w:rPr>
                    <w:t>Kontrol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1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</w:rPr>
                    <w:t>Altına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</w:rPr>
                    <w:t>Alma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3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3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6"/>
                    </w:rPr>
                    <w:t>:13.15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-1"/>
          <w:w w:val="58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00"/>
          <w:cols w:num="3" w:equalWidth="0">
            <w:col w:w="1197" w:space="934"/>
            <w:col w:w="547" w:space="951"/>
            <w:col w:w="7771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left="14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8" w:after="0" w:line="240" w:lineRule="auto"/>
        <w:ind w:left="8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93"/>
        </w:rPr>
        <w:t>mici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2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kun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ŞERtFOGLlJ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left="69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31"/>
        </w:rPr>
        <w:t>raç</w:t>
      </w:r>
      <w:r>
        <w:rPr>
          <w:rFonts w:ascii="Arial" w:hAnsi="Arial" w:cs="Arial" w:eastAsia="Arial"/>
          <w:sz w:val="19"/>
          <w:szCs w:val="19"/>
          <w:color w:val="383838"/>
          <w:spacing w:val="-15"/>
          <w:w w:val="13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3"/>
          <w:w w:val="15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:12:38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31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4" w:after="0" w:line="240" w:lineRule="auto"/>
        <w:ind w:left="25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Ge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12"/>
          <w:w w:val="10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left="255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03" w:lineRule="exact"/>
        <w:ind w:left="253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8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ınni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6"/>
          <w:w w:val="108"/>
          <w:position w:val="-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t-Jandanna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6"/>
        </w:rPr>
        <w:t>12:42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00"/>
          <w:cols w:num="3" w:equalWidth="0">
            <w:col w:w="648" w:space="1483"/>
            <w:col w:w="5015" w:space="390"/>
            <w:col w:w="3864"/>
          </w:cols>
        </w:sectPr>
      </w:pPr>
      <w:rPr/>
    </w:p>
    <w:p>
      <w:pPr>
        <w:spacing w:before="34" w:after="0" w:line="240" w:lineRule="auto"/>
        <w:ind w:left="2150" w:right="-67"/>
        <w:jc w:val="left"/>
        <w:tabs>
          <w:tab w:pos="3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Perso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52" w:lineRule="auto"/>
        <w:ind w:left="2145" w:right="508" w:firstLine="-154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6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1"/>
        </w:rPr>
        <w:t>Gitın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8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10"/>
          <w:w w:val="108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1"/>
        </w:rPr>
        <w:t>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90"/>
        </w:rPr>
        <w:t>DQ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7"/>
          <w:w w:val="12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lgaz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106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286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1"/>
          <w:w w:val="2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Perso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1"/>
          <w:w w:val="12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00"/>
          <w:cols w:num="2" w:equalWidth="0">
            <w:col w:w="3700" w:space="972"/>
            <w:col w:w="672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1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pıayı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812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4"/>
          <w:w w:val="10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oyadı: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DURU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left="5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vanldığı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duinanlı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8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85" w:lineRule="exact"/>
        <w:ind w:left="25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8"/>
          <w:position w:val="-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8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12"/>
          <w:w w:val="108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8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00"/>
          <w:cols w:num="2" w:equalWidth="0">
            <w:col w:w="1552" w:space="593"/>
            <w:col w:w="9255"/>
          </w:cols>
        </w:sectPr>
      </w:pPr>
      <w:rPr/>
    </w:p>
    <w:p>
      <w:pPr>
        <w:spacing w:before="27" w:after="0" w:line="160" w:lineRule="exact"/>
        <w:ind w:left="187" w:right="-70"/>
        <w:jc w:val="left"/>
        <w:tabs>
          <w:tab w:pos="2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4"/>
          <w:position w:val="-6"/>
        </w:rPr>
        <w:t>öndtırme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2"/>
          <w:w w:val="144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6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-82"/>
        <w:jc w:val="left"/>
        <w:tabs>
          <w:tab w:pos="19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71"/>
          <w:position w:val="-7"/>
        </w:rPr>
        <w:t>Su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2"/>
          <w:w w:val="71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4"/>
          <w:position w:val="-7"/>
        </w:rPr>
        <w:t>Kg.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6" w:after="0" w:line="132" w:lineRule="exact"/>
        <w:ind w:right="-20"/>
        <w:jc w:val="left"/>
        <w:tabs>
          <w:tab w:pos="13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83"/>
          <w:position w:val="-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83"/>
          <w:position w:val="-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131313"/>
          <w:spacing w:val="-7"/>
          <w:w w:val="121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6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-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45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4"/>
          <w:position w:val="-6"/>
        </w:rPr>
        <w:t>IC0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4"/>
          <w:position w:val="-6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14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4"/>
          <w:position w:val="-6"/>
        </w:rPr>
        <w:t>Kg.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00"/>
          <w:cols w:num="3" w:equalWidth="0">
            <w:col w:w="3935" w:space="714"/>
            <w:col w:w="2796" w:space="650"/>
            <w:col w:w="3305"/>
          </w:cols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18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5"/>
          <w:position w:val="-1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position w:val="-1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85" w:lineRule="exact"/>
        <w:ind w:right="-20"/>
        <w:jc w:val="left"/>
        <w:tabs>
          <w:tab w:pos="1040" w:val="left"/>
          <w:tab w:pos="2600" w:val="left"/>
          <w:tab w:pos="392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6m3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4"/>
          <w:szCs w:val="14"/>
          <w:color w:val="565657"/>
          <w:spacing w:val="0"/>
          <w:w w:val="51"/>
          <w:position w:val="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6565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65657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00"/>
          <w:cols w:num="3" w:equalWidth="0">
            <w:col w:w="1999" w:space="136"/>
            <w:col w:w="2877" w:space="476"/>
            <w:col w:w="5912"/>
          </w:cols>
        </w:sectPr>
      </w:pPr>
      <w:rPr/>
    </w:p>
    <w:p>
      <w:pPr>
        <w:spacing w:before="0" w:after="0" w:line="184" w:lineRule="exact"/>
        <w:ind w:left="140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cephaneli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mevkii'nde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yapılaıı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4" w:lineRule="exact"/>
        <w:ind w:left="2131" w:right="81" w:firstLine="-1996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9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9"/>
          <w:w w:val="9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tır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oruşturmada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yangıııın;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atara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8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2"/>
          <w:w w:val="8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anı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7"/>
          <w:w w:val="103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tutuştur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5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6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00"/>
        </w:sectPr>
      </w:pPr>
      <w:rPr/>
    </w:p>
    <w:p>
      <w:pPr>
        <w:spacing w:before="36" w:after="0" w:line="240" w:lineRule="auto"/>
        <w:ind w:left="19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52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5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1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109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35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8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0"/>
          <w:w w:val="8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-4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[reslim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240" w:lineRule="auto"/>
        <w:ind w:left="14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DönUştl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-4"/>
          <w:w w:val="10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12.05.2017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14" w:lineRule="exact"/>
        <w:ind w:left="220" w:right="-69"/>
        <w:jc w:val="left"/>
        <w:tabs>
          <w:tab w:pos="1020" w:val="left"/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KİP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Kadifekale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left="618" w:right="-5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8"/>
          <w:w w:val="47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222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2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14:22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107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00"/>
          <w:cols w:num="3" w:equalWidth="0">
            <w:col w:w="5396" w:space="695"/>
            <w:col w:w="1201" w:space="1263"/>
            <w:col w:w="2845"/>
          </w:cols>
        </w:sectPr>
      </w:pPr>
      <w:rPr/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26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.480001pt;height:33.6pt;mso-position-horizontal-relative:char;mso-position-vertical-relative:line" type="#_x0000_t75">
            <v:imagedata r:id="rId4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2" w:after="0" w:line="240" w:lineRule="auto"/>
        <w:ind w:left="2628" w:right="1433"/>
        <w:jc w:val="center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383838"/>
          <w:spacing w:val="0"/>
          <w:w w:val="127"/>
        </w:rPr>
        <w:t>ç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spacing w:before="51" w:after="0" w:line="240" w:lineRule="auto"/>
        <w:ind w:left="246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8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209" w:right="-3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431" w:right="31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928" w:lineRule="exact"/>
        <w:ind w:left="-36" w:right="-74"/>
        <w:jc w:val="center"/>
        <w:rPr>
          <w:rFonts w:ascii="Arial" w:hAnsi="Arial" w:cs="Arial" w:eastAsia="Arial"/>
          <w:sz w:val="84"/>
          <w:szCs w:val="84"/>
        </w:rPr>
      </w:pPr>
      <w:rPr/>
      <w:r>
        <w:rPr>
          <w:rFonts w:ascii="Arial" w:hAnsi="Arial" w:cs="Arial" w:eastAsia="Arial"/>
          <w:sz w:val="84"/>
          <w:szCs w:val="84"/>
          <w:color w:val="3A3D69"/>
          <w:spacing w:val="0"/>
          <w:w w:val="110"/>
          <w:i/>
          <w:position w:val="-5"/>
        </w:rPr>
        <w:t>t/#Y</w:t>
      </w:r>
      <w:r>
        <w:rPr>
          <w:rFonts w:ascii="Arial" w:hAnsi="Arial" w:cs="Arial" w:eastAsia="Arial"/>
          <w:sz w:val="84"/>
          <w:szCs w:val="84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-33" w:right="-5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Coşku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1"/>
        </w:rPr>
        <w:t>ŞERİFOGLU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3" w:lineRule="exact"/>
        <w:ind w:left="488" w:right="47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Çvş.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589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61"/>
          <w:b/>
          <w:bCs/>
        </w:rPr>
        <w:t>1</w:t>
      </w:r>
      <w:r>
        <w:rPr>
          <w:rFonts w:ascii="Arial" w:hAnsi="Arial" w:cs="Arial" w:eastAsia="Arial"/>
          <w:sz w:val="26"/>
          <w:szCs w:val="26"/>
          <w:color w:val="383838"/>
          <w:spacing w:val="14"/>
          <w:w w:val="61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0"/>
          <w:w w:val="61"/>
          <w:b/>
          <w:bCs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18"/>
          <w:w w:val="61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61"/>
        </w:rPr>
        <w:t>MaYIS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61"/>
        </w:rPr>
        <w:t>  </w:t>
      </w:r>
      <w:r>
        <w:rPr>
          <w:rFonts w:ascii="Arial" w:hAnsi="Arial" w:cs="Arial" w:eastAsia="Arial"/>
          <w:sz w:val="18"/>
          <w:szCs w:val="18"/>
          <w:color w:val="383838"/>
          <w:spacing w:val="1"/>
          <w:w w:val="61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61"/>
          <w:b/>
          <w:bCs/>
        </w:rPr>
        <w:t>7017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6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5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320" w:right="200"/>
          <w:cols w:num="3" w:equalWidth="0">
            <w:col w:w="4387" w:space="139"/>
            <w:col w:w="1732" w:space="1985"/>
            <w:col w:w="3157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20.779171pt;margin-top:41.897831pt;width:559.511491pt;height:764.765131pt;mso-position-horizontal-relative:page;mso-position-vertical-relative:page;z-index:-12528" coordorigin="416,838" coordsize="11190,15295">
            <v:group style="position:absolute;left:451;top:864;width:11143;height:2" coordorigin="451,864" coordsize="11143,2">
              <v:shape style="position:absolute;left:451;top:864;width:11143;height:2" coordorigin="451,864" coordsize="11143,0" path="m451,864l11594,864e" filled="f" stroked="t" strokeweight=".704379pt" strokecolor="#575757">
                <v:path arrowok="t"/>
              </v:shape>
            </v:group>
            <v:group style="position:absolute;left:444;top:845;width:2;height:15281" coordorigin="444,845" coordsize="2,15281">
              <v:shape style="position:absolute;left:444;top:845;width:2;height:15281" coordorigin="444,845" coordsize="0,15281" path="m444,16126l444,845e" filled="f" stroked="t" strokeweight=".704379pt" strokecolor="#606060">
                <v:path arrowok="t"/>
              </v:shape>
            </v:group>
            <v:group style="position:absolute;left:2456;top:854;width:2;height:1510" coordorigin="2456,854" coordsize="2,1510">
              <v:shape style="position:absolute;left:2456;top:854;width:2;height:1510" coordorigin="2456,854" coordsize="0,1510" path="m2456,2364l2456,854e" filled="f" stroked="t" strokeweight=".704379pt" strokecolor="#5B5B5B">
                <v:path arrowok="t"/>
              </v:shape>
            </v:group>
            <v:group style="position:absolute;left:9148;top:854;width:2;height:1510" coordorigin="9148,854" coordsize="2,1510">
              <v:shape style="position:absolute;left:9148;top:854;width:2;height:1510" coordorigin="9148,854" coordsize="0,1510" path="m9148,2364l9148,854e" filled="f" stroked="t" strokeweight=".704379pt" strokecolor="#545454">
                <v:path arrowok="t"/>
              </v:shape>
            </v:group>
            <v:group style="position:absolute;left:11587;top:859;width:2;height:3456" coordorigin="11587,859" coordsize="2,3456">
              <v:shape style="position:absolute;left:11587;top:859;width:2;height:3456" coordorigin="11587,859" coordsize="0,3456" path="m11587,4315l11587,859e" filled="f" stroked="t" strokeweight=".704379pt" strokecolor="#545454">
                <v:path arrowok="t"/>
              </v:shape>
            </v:group>
            <v:group style="position:absolute;left:446;top:2355;width:11153;height:2" coordorigin="446,2355" coordsize="11153,2">
              <v:shape style="position:absolute;left:446;top:2355;width:11153;height:2" coordorigin="446,2355" coordsize="11153,0" path="m446,2355l11599,2355e" filled="f" stroked="t" strokeweight=".704379pt" strokecolor="#5B5B5B">
                <v:path arrowok="t"/>
              </v:shape>
            </v:group>
            <v:group style="position:absolute;left:451;top:2592;width:11143;height:2" coordorigin="451,2592" coordsize="11143,2">
              <v:shape style="position:absolute;left:451;top:2592;width:11143;height:2" coordorigin="451,2592" coordsize="11143,0" path="m451,2592l11594,2592e" filled="f" stroked="t" strokeweight=".704379pt" strokecolor="#575757">
                <v:path arrowok="t"/>
              </v:shape>
            </v:group>
            <v:group style="position:absolute;left:451;top:2834;width:11143;height:2" coordorigin="451,2834" coordsize="11143,2">
              <v:shape style="position:absolute;left:451;top:2834;width:11143;height:2" coordorigin="451,2834" coordsize="11143,0" path="m451,2834l11594,2834e" filled="f" stroked="t" strokeweight=".704379pt" strokecolor="#575757">
                <v:path arrowok="t"/>
              </v:shape>
            </v:group>
            <v:group style="position:absolute;left:2442;top:4301;width:2;height:11816" coordorigin="2442,4301" coordsize="2,11816">
              <v:shape style="position:absolute;left:2442;top:4301;width:2;height:11816" coordorigin="2442,4301" coordsize="0,11816" path="m2442,16117l2442,4301e" filled="f" stroked="t" strokeweight=".704379pt" strokecolor="#606060">
                <v:path arrowok="t"/>
              </v:shape>
            </v:group>
            <v:group style="position:absolute;left:441;top:4581;width:11153;height:2" coordorigin="441,4581" coordsize="11153,2">
              <v:shape style="position:absolute;left:441;top:4581;width:11153;height:2" coordorigin="441,4581" coordsize="11153,0" path="m441,4581l11594,4581e" filled="f" stroked="t" strokeweight=".704379pt" strokecolor="#575757">
                <v:path arrowok="t"/>
              </v:shape>
            </v:group>
            <v:group style="position:absolute;left:3930;top:3546;width:2;height:769" coordorigin="3930,3546" coordsize="2,769">
              <v:shape style="position:absolute;left:3930;top:3546;width:2;height:769" coordorigin="3930,3546" coordsize="0,769" path="m3930,4315l3930,3546e" filled="f" stroked="t" strokeweight=".704379pt" strokecolor="#4F4F4F">
                <v:path arrowok="t"/>
              </v:shape>
            </v:group>
            <v:group style="position:absolute;left:6997;top:3546;width:2;height:769" coordorigin="6997,3546" coordsize="2,769">
              <v:shape style="position:absolute;left:6997;top:3546;width:2;height:769" coordorigin="6997,3546" coordsize="0,769" path="m6997,4315l6997,3546e" filled="f" stroked="t" strokeweight=".704379pt" strokecolor="#606060">
                <v:path arrowok="t"/>
              </v:shape>
            </v:group>
            <v:group style="position:absolute;left:446;top:4306;width:11153;height:2" coordorigin="446,4306" coordsize="11153,2">
              <v:shape style="position:absolute;left:446;top:4306;width:11153;height:2" coordorigin="446,4306" coordsize="11153,0" path="m446,4306l11599,4306e" filled="f" stroked="t" strokeweight=".704379pt" strokecolor="#545454">
                <v:path arrowok="t"/>
              </v:shape>
            </v:group>
            <v:group style="position:absolute;left:11585;top:4576;width:2;height:11540" coordorigin="11585,4576" coordsize="2,11540">
              <v:shape style="position:absolute;left:11585;top:4576;width:2;height:11540" coordorigin="11585,4576" coordsize="0,11540" path="m11585,16117l11585,4576e" filled="f" stroked="t" strokeweight=".704379pt" strokecolor="#575757">
                <v:path arrowok="t"/>
              </v:shape>
            </v:group>
            <v:group style="position:absolute;left:2447;top:4821;width:9152;height:2" coordorigin="2447,4821" coordsize="9152,2">
              <v:shape style="position:absolute;left:2447;top:4821;width:9152;height:2" coordorigin="2447,4821" coordsize="9152,0" path="m2447,4821l11599,4821e" filled="f" stroked="t" strokeweight=".704379pt" strokecolor="#5B5B5B">
                <v:path arrowok="t"/>
              </v:shape>
            </v:group>
            <v:group style="position:absolute;left:4968;top:4814;width:2;height:2160" coordorigin="4968,4814" coordsize="2,2160">
              <v:shape style="position:absolute;left:4968;top:4814;width:2;height:2160" coordorigin="4968,4814" coordsize="0,2160" path="m4968,6974l4968,4814e" filled="f" stroked="t" strokeweight=".704379pt" strokecolor="#4B4B4B">
                <v:path arrowok="t"/>
              </v:shape>
            </v:group>
            <v:group style="position:absolute;left:4959;top:5303;width:6635;height:2" coordorigin="4959,5303" coordsize="6635,2">
              <v:shape style="position:absolute;left:4959;top:5303;width:6635;height:2" coordorigin="4959,5303" coordsize="6635,0" path="m4959,5303l11594,5303e" filled="f" stroked="t" strokeweight=".704379pt" strokecolor="#575757">
                <v:path arrowok="t"/>
              </v:shape>
            </v:group>
            <v:group style="position:absolute;left:4964;top:5540;width:6635;height:2" coordorigin="4964,5540" coordsize="6635,2">
              <v:shape style="position:absolute;left:4964;top:5540;width:6635;height:2" coordorigin="4964,5540" coordsize="6635,0" path="m4964,5540l11599,5540e" filled="f" stroked="t" strokeweight=".704379pt" strokecolor="#5B5B5B">
                <v:path arrowok="t"/>
              </v:shape>
            </v:group>
            <v:group style="position:absolute;left:4959;top:5777;width:6635;height:2" coordorigin="4959,5777" coordsize="6635,2">
              <v:shape style="position:absolute;left:4959;top:5777;width:6635;height:2" coordorigin="4959,5777" coordsize="6635,0" path="m4959,5777l11594,5777e" filled="f" stroked="t" strokeweight=".704379pt" strokecolor="#5B5B60">
                <v:path arrowok="t"/>
              </v:shape>
            </v:group>
            <v:group style="position:absolute;left:2437;top:6015;width:9162;height:2" coordorigin="2437,6015" coordsize="9162,2">
              <v:shape style="position:absolute;left:2437;top:6015;width:9162;height:2" coordorigin="2437,6015" coordsize="9162,0" path="m2437,6015l11599,6015e" filled="f" stroked="t" strokeweight=".704379pt" strokecolor="#5B5B5B">
                <v:path arrowok="t"/>
              </v:shape>
            </v:group>
            <v:group style="position:absolute;left:7842;top:6247;width:2;height:722" coordorigin="7842,6247" coordsize="2,722">
              <v:shape style="position:absolute;left:7842;top:6247;width:2;height:722" coordorigin="7842,6247" coordsize="0,722" path="m7842,6969l7842,6247e" filled="f" stroked="t" strokeweight=".704379pt" strokecolor="#545454">
                <v:path arrowok="t"/>
              </v:shape>
            </v:group>
            <v:group style="position:absolute;left:2437;top:6722;width:9162;height:2" coordorigin="2437,6722" coordsize="9162,2">
              <v:shape style="position:absolute;left:2437;top:6722;width:9162;height:2" coordorigin="2437,6722" coordsize="9162,0" path="m2437,6722l11599,6722e" filled="f" stroked="t" strokeweight=".704379pt" strokecolor="#575757">
                <v:path arrowok="t"/>
              </v:shape>
            </v:group>
            <v:group style="position:absolute;left:2442;top:6964;width:9152;height:2" coordorigin="2442,6964" coordsize="9152,2">
              <v:shape style="position:absolute;left:2442;top:6964;width:9152;height:2" coordorigin="2442,6964" coordsize="9152,0" path="m2442,6964l11594,6964e" filled="f" stroked="t" strokeweight=".704379pt" strokecolor="#575757">
                <v:path arrowok="t"/>
              </v:shape>
            </v:group>
            <v:group style="position:absolute;left:441;top:7671;width:11153;height:2" coordorigin="441,7671" coordsize="11153,2">
              <v:shape style="position:absolute;left:441;top:7671;width:11153;height:2" coordorigin="441,7671" coordsize="11153,0" path="m441,7671l11594,7671e" filled="f" stroked="t" strokeweight=".704379pt" strokecolor="#5B5B5B">
                <v:path arrowok="t"/>
              </v:shape>
            </v:group>
            <v:group style="position:absolute;left:883;top:6252;width:10711;height:2" coordorigin="883,6252" coordsize="10711,2">
              <v:shape style="position:absolute;left:883;top:6252;width:10711;height:2" coordorigin="883,6252" coordsize="10711,0" path="m883,6252l11594,6252e" filled="f" stroked="t" strokeweight=".704379pt" strokecolor="#575757">
                <v:path arrowok="t"/>
              </v:shape>
            </v:group>
            <v:group style="position:absolute;left:437;top:7201;width:11162;height:2" coordorigin="437,7201" coordsize="11162,2">
              <v:shape style="position:absolute;left:437;top:7201;width:11162;height:2" coordorigin="437,7201" coordsize="11162,0" path="m437,7201l11599,7201e" filled="f" stroked="t" strokeweight=".704379pt" strokecolor="#5B5B5B">
                <v:path arrowok="t"/>
              </v:shape>
            </v:group>
            <v:group style="position:absolute;left:4968;top:7667;width:2;height:731" coordorigin="4968,7667" coordsize="2,731">
              <v:shape style="position:absolute;left:4968;top:7667;width:2;height:731" coordorigin="4968,7667" coordsize="0,731" path="m4968,8398l4968,7667e" filled="f" stroked="t" strokeweight=".704379pt" strokecolor="#575757">
                <v:path arrowok="t"/>
              </v:shape>
            </v:group>
            <v:group style="position:absolute;left:4964;top:7909;width:6635;height:2" coordorigin="4964,7909" coordsize="6635,2">
              <v:shape style="position:absolute;left:4964;top:7909;width:6635;height:2" coordorigin="4964,7909" coordsize="6635,0" path="m4964,7909l11599,7909e" filled="f" stroked="t" strokeweight=".704379pt" strokecolor="#606060">
                <v:path arrowok="t"/>
              </v:shape>
            </v:group>
            <v:group style="position:absolute;left:4959;top:8146;width:6635;height:2" coordorigin="4959,8146" coordsize="6635,2">
              <v:shape style="position:absolute;left:4959;top:8146;width:6635;height:2" coordorigin="4959,8146" coordsize="6635,0" path="m4959,8146l11594,8146e" filled="f" stroked="t" strokeweight=".704379pt" strokecolor="#5B5B5B">
                <v:path arrowok="t"/>
              </v:shape>
            </v:group>
            <v:group style="position:absolute;left:432;top:10164;width:11157;height:2" coordorigin="432,10164" coordsize="11157,2">
              <v:shape style="position:absolute;left:432;top:10164;width:11157;height:2" coordorigin="432,10164" coordsize="11157,0" path="m432,10164l11589,10164e" filled="f" stroked="t" strokeweight=".704379pt" strokecolor="#5B5B5B">
                <v:path arrowok="t"/>
              </v:shape>
            </v:group>
            <v:group style="position:absolute;left:437;top:8388;width:11153;height:2" coordorigin="437,8388" coordsize="11153,2">
              <v:shape style="position:absolute;left:437;top:8388;width:11153;height:2" coordorigin="437,8388" coordsize="11153,0" path="m437,8388l11589,8388e" filled="f" stroked="t" strokeweight=".704379pt" strokecolor="#5B5B5B">
                <v:path arrowok="t"/>
              </v:shape>
            </v:group>
            <v:group style="position:absolute;left:432;top:9286;width:11162;height:2" coordorigin="432,9286" coordsize="11162,2">
              <v:shape style="position:absolute;left:432;top:9286;width:11162;height:2" coordorigin="432,9286" coordsize="11162,0" path="m432,9286l11594,9286e" filled="f" stroked="t" strokeweight=".704379pt" strokecolor="#5B5B5B">
                <v:path arrowok="t"/>
              </v:shape>
            </v:group>
            <v:group style="position:absolute;left:432;top:10496;width:11162;height:2" coordorigin="432,10496" coordsize="11162,2">
              <v:shape style="position:absolute;left:432;top:10496;width:11162;height:2" coordorigin="432,10496" coordsize="11162,0" path="m432,10496l11594,10496e" filled="f" stroked="t" strokeweight=".704379pt" strokecolor="#5B5B5B">
                <v:path arrowok="t"/>
              </v:shape>
            </v:group>
            <v:group style="position:absolute;left:432;top:11213;width:11162;height:2" coordorigin="432,11213" coordsize="11162,2">
              <v:shape style="position:absolute;left:432;top:11213;width:11162;height:2" coordorigin="432,11213" coordsize="11162,0" path="m432,11213l11594,11213e" filled="f" stroked="t" strokeweight=".704379pt" strokecolor="#575757">
                <v:path arrowok="t"/>
              </v:shape>
            </v:group>
            <v:group style="position:absolute;left:427;top:11450;width:11162;height:2" coordorigin="427,11450" coordsize="11162,2">
              <v:shape style="position:absolute;left:427;top:11450;width:11162;height:2" coordorigin="427,11450" coordsize="11162,0" path="m427,11450l11589,11450e" filled="f" stroked="t" strokeweight=".704379pt" strokecolor="#575757">
                <v:path arrowok="t"/>
              </v:shape>
            </v:group>
            <v:group style="position:absolute;left:1216;top:11441;width:2;height:4676" coordorigin="1216,11441" coordsize="2,4676">
              <v:shape style="position:absolute;left:1216;top:11441;width:2;height:4676" coordorigin="1216,11441" coordsize="0,4676" path="m1216,16117l1216,11441e" filled="f" stroked="t" strokeweight=".704379pt" strokecolor="#4B4B4B">
                <v:path arrowok="t"/>
              </v:shape>
            </v:group>
            <v:group style="position:absolute;left:1784;top:11441;width:2;height:4676" coordorigin="1784,11441" coordsize="2,4676">
              <v:shape style="position:absolute;left:1784;top:11441;width:2;height:4676" coordorigin="1784,11441" coordsize="0,4676" path="m1784,16117l1784,11441e" filled="f" stroked="t" strokeweight=".704379pt" strokecolor="#5B5B5B">
                <v:path arrowok="t"/>
              </v:shape>
            </v:group>
            <v:group style="position:absolute;left:7387;top:11441;width:2;height:4676" coordorigin="7387,11441" coordsize="2,4676">
              <v:shape style="position:absolute;left:7387;top:11441;width:2;height:4676" coordorigin="7387,11441" coordsize="0,4676" path="m7387,16117l7387,11441e" filled="f" stroked="t" strokeweight=".704379pt" strokecolor="#646464">
                <v:path arrowok="t"/>
              </v:shape>
            </v:group>
            <v:group style="position:absolute;left:432;top:11692;width:11162;height:2" coordorigin="432,11692" coordsize="11162,2">
              <v:shape style="position:absolute;left:432;top:11692;width:11162;height:2" coordorigin="432,11692" coordsize="11162,0" path="m432,11692l11594,11692e" filled="f" stroked="t" strokeweight=".704379pt" strokecolor="#5B5B5B">
                <v:path arrowok="t"/>
              </v:shape>
            </v:group>
            <v:group style="position:absolute;left:432;top:13757;width:2010;height:2" coordorigin="432,13757" coordsize="2010,2">
              <v:shape style="position:absolute;left:432;top:13757;width:2010;height:2" coordorigin="432,13757" coordsize="2010,0" path="m432,13757l2442,13757e" filled="f" stroked="t" strokeweight=".704379pt" strokecolor="#646464">
                <v:path arrowok="t"/>
              </v:shape>
            </v:group>
            <v:group style="position:absolute;left:423;top:16107;width:11162;height:2" coordorigin="423,16107" coordsize="11162,2">
              <v:shape style="position:absolute;left:423;top:16107;width:11162;height:2" coordorigin="423,16107" coordsize="11162,0" path="m423,16107l11585,16107e" filled="f" stroked="t" strokeweight=".704379pt" strokecolor="#606060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6" w:lineRule="exact"/>
        <w:ind w:left="3967" w:right="6184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shape style="position:absolute;margin-left:428.160004pt;margin-top:-79.481270pt;width:140.160004pt;height:113.279999pt;mso-position-horizontal-relative:page;mso-position-vertical-relative:paragraph;z-index:-12529" type="#_x0000_t75">
            <v:imagedata r:id="rId45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6.980362pt;margin-top:-22.988691pt;width:25.150153pt;height:44.5pt;mso-position-horizontal-relative:page;mso-position-vertical-relative:paragraph;z-index:-12526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4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A3D69"/>
                      <w:w w:val="48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3A3D69"/>
                      <w:spacing w:val="-479"/>
                      <w:w w:val="48"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565657"/>
                      <w:spacing w:val="0"/>
                      <w:w w:val="30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565657"/>
          <w:spacing w:val="0"/>
          <w:w w:val="75"/>
          <w:position w:val="-2"/>
        </w:rPr>
        <w:t>TOPÇ</w:t>
      </w:r>
      <w:r>
        <w:rPr>
          <w:rFonts w:ascii="Arial" w:hAnsi="Arial" w:cs="Arial" w:eastAsia="Arial"/>
          <w:sz w:val="26"/>
          <w:szCs w:val="26"/>
          <w:color w:val="565657"/>
          <w:spacing w:val="0"/>
          <w:w w:val="75"/>
          <w:position w:val="-2"/>
        </w:rPr>
        <w:t>U</w:t>
      </w:r>
      <w:r>
        <w:rPr>
          <w:rFonts w:ascii="Arial" w:hAnsi="Arial" w:cs="Arial" w:eastAsia="Arial"/>
          <w:sz w:val="26"/>
          <w:szCs w:val="26"/>
          <w:color w:val="565657"/>
          <w:spacing w:val="6"/>
          <w:w w:val="75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D5070"/>
          <w:spacing w:val="0"/>
          <w:w w:val="170"/>
          <w:position w:val="-2"/>
        </w:rPr>
        <w:t>'f: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2629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65657"/>
          <w:spacing w:val="0"/>
          <w:w w:val="56"/>
          <w:position w:val="1"/>
        </w:rPr>
        <w:t>lt</w:t>
      </w:r>
      <w:r>
        <w:rPr>
          <w:rFonts w:ascii="Times New Roman" w:hAnsi="Times New Roman" w:cs="Times New Roman" w:eastAsia="Times New Roman"/>
          <w:sz w:val="26"/>
          <w:szCs w:val="26"/>
          <w:color w:val="565657"/>
          <w:spacing w:val="0"/>
          <w:w w:val="56"/>
          <w:position w:val="1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565657"/>
          <w:spacing w:val="0"/>
          <w:w w:val="56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65657"/>
          <w:spacing w:val="17"/>
          <w:w w:val="56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65657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565657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707274"/>
          <w:spacing w:val="0"/>
          <w:w w:val="76"/>
          <w:b/>
          <w:bCs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707274"/>
          <w:spacing w:val="-5"/>
          <w:w w:val="76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88"/>
          <w:b/>
          <w:bCs/>
          <w:position w:val="1"/>
        </w:rPr>
        <w:t>Mer</w:t>
      </w:r>
      <w:r>
        <w:rPr>
          <w:rFonts w:ascii="Arial" w:hAnsi="Arial" w:cs="Arial" w:eastAsia="Arial"/>
          <w:sz w:val="23"/>
          <w:szCs w:val="23"/>
          <w:color w:val="707274"/>
          <w:spacing w:val="-72"/>
          <w:w w:val="80"/>
          <w:b/>
          <w:bCs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878787"/>
          <w:spacing w:val="0"/>
          <w:w w:val="80"/>
          <w:b/>
          <w:bCs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878787"/>
          <w:spacing w:val="-27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0"/>
          <w:b/>
          <w:bCs/>
          <w:position w:val="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3786" w:right="5360"/>
        <w:jc w:val="center"/>
        <w:tabs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DA0"/>
          <w:spacing w:val="0"/>
          <w:w w:val="60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444DA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DA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Emra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AŞKIN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5" w:lineRule="exact"/>
        <w:ind w:left="5108" w:right="571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itf.Eri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80" w:bottom="280" w:left="320" w:right="20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04" w:right="427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630249pt;margin-top:-14.805952pt;width:46.267542pt;height:44.5pt;mso-position-horizontal-relative:page;mso-position-vertical-relative:paragraph;z-index:-12523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282828"/>
                      <w:spacing w:val="0"/>
                      <w:w w:val="187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1" w:lineRule="exact"/>
        <w:ind w:left="87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17"/>
        </w:rPr>
        <w:t>IZMIA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82" w:lineRule="exact"/>
        <w:ind w:left="610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>BÜYÜKSEHIR</w:t>
      </w:r>
      <w:r>
        <w:rPr>
          <w:rFonts w:ascii="Arial" w:hAnsi="Arial" w:cs="Arial" w:eastAsia="Arial"/>
          <w:sz w:val="15"/>
          <w:szCs w:val="15"/>
          <w:color w:val="282828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61" w:lineRule="exact"/>
        <w:ind w:left="653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8"/>
          <w:position w:val="10"/>
        </w:rPr>
        <w:t>BELEDIYESI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20"/>
        <w:jc w:val="left"/>
        <w:tabs>
          <w:tab w:pos="1500" w:val="left"/>
          <w:tab w:pos="318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4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:12.05.2017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89"/>
          <w:position w:val="1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-25"/>
          <w:w w:val="28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1"/>
        </w:rPr>
        <w:t>:45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78"/>
          <w:position w:val="0"/>
        </w:rPr>
        <w:t>t</w:t>
      </w:r>
      <w:r>
        <w:rPr>
          <w:rFonts w:ascii="Arial" w:hAnsi="Arial" w:cs="Arial" w:eastAsia="Arial"/>
          <w:sz w:val="27"/>
          <w:szCs w:val="27"/>
          <w:color w:val="282828"/>
          <w:spacing w:val="9"/>
          <w:w w:val="7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31" w:right="-20"/>
        <w:jc w:val="left"/>
        <w:tabs>
          <w:tab w:pos="1500" w:val="left"/>
          <w:tab w:pos="318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:12.05.2017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7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33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3001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92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  <w:position w:val="0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  <w:position w:val="0"/>
        </w:rPr>
        <w:t>en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6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  <w:position w:val="0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1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3946/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36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3946/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6" w:right="-20"/>
        <w:jc w:val="left"/>
        <w:tabs>
          <w:tab w:pos="1500" w:val="left"/>
          <w:tab w:pos="28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35" w:lineRule="exact"/>
        <w:ind w:left="131" w:right="-20"/>
        <w:jc w:val="left"/>
        <w:tabs>
          <w:tab w:pos="36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  <w:position w:val="-1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368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8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6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anne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-2"/>
          <w:w w:val="100"/>
        </w:rPr>
        <w:t>K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444444"/>
          <w:spacing w:val="-5"/>
          <w:w w:val="100"/>
        </w:rPr>
        <w:t>g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ir</w:t>
      </w:r>
      <w:r>
        <w:rPr>
          <w:rFonts w:ascii="Arial" w:hAnsi="Arial" w:cs="Arial" w:eastAsia="Arial"/>
          <w:sz w:val="18"/>
          <w:szCs w:val="18"/>
          <w:color w:val="282828"/>
          <w:spacing w:val="4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1"/>
        </w:rPr>
        <w:t>Al</w:t>
      </w:r>
      <w:r>
        <w:rPr>
          <w:rFonts w:ascii="Arial" w:hAnsi="Arial" w:cs="Arial" w:eastAsia="Arial"/>
          <w:sz w:val="18"/>
          <w:szCs w:val="18"/>
          <w:color w:val="282828"/>
          <w:spacing w:val="-11"/>
          <w:w w:val="91"/>
        </w:rPr>
        <w:t>ı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91"/>
        </w:rPr>
        <w:t>s</w:t>
      </w:r>
      <w:r>
        <w:rPr>
          <w:rFonts w:ascii="Arial" w:hAnsi="Arial" w:cs="Arial" w:eastAsia="Arial"/>
          <w:sz w:val="18"/>
          <w:szCs w:val="18"/>
          <w:color w:val="444444"/>
          <w:spacing w:val="-6"/>
          <w:w w:val="91"/>
        </w:rPr>
        <w:t>a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1"/>
        </w:rPr>
        <w:t>p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1"/>
        </w:rPr>
        <w:t>  </w:t>
      </w:r>
      <w:r>
        <w:rPr>
          <w:rFonts w:ascii="Arial" w:hAnsi="Arial" w:cs="Arial" w:eastAsia="Arial"/>
          <w:sz w:val="18"/>
          <w:szCs w:val="18"/>
          <w:color w:val="282828"/>
          <w:spacing w:val="18"/>
          <w:w w:val="91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87"/>
        </w:rPr>
        <w:t>Ç</w:t>
      </w:r>
      <w:r>
        <w:rPr>
          <w:rFonts w:ascii="Arial" w:hAnsi="Arial" w:cs="Arial" w:eastAsia="Arial"/>
          <w:sz w:val="18"/>
          <w:szCs w:val="18"/>
          <w:color w:val="444444"/>
          <w:spacing w:val="-3"/>
          <w:w w:val="87"/>
        </w:rPr>
        <w:t>e</w:t>
      </w:r>
      <w:r>
        <w:rPr>
          <w:rFonts w:ascii="Arial" w:hAnsi="Arial" w:cs="Arial" w:eastAsia="Arial"/>
          <w:sz w:val="18"/>
          <w:szCs w:val="18"/>
          <w:color w:val="282828"/>
          <w:spacing w:val="-4"/>
          <w:w w:val="181"/>
        </w:rPr>
        <w:t>l</w:t>
      </w:r>
      <w:r>
        <w:rPr>
          <w:rFonts w:ascii="Arial" w:hAnsi="Arial" w:cs="Arial" w:eastAsia="Arial"/>
          <w:sz w:val="18"/>
          <w:szCs w:val="18"/>
          <w:color w:val="444444"/>
          <w:spacing w:val="-17"/>
          <w:w w:val="151"/>
        </w:rPr>
        <w:t>i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3"/>
        </w:rPr>
        <w:t>k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   </w:t>
      </w:r>
      <w:r>
        <w:rPr>
          <w:rFonts w:ascii="Arial" w:hAnsi="Arial" w:cs="Arial" w:eastAsia="Arial"/>
          <w:sz w:val="18"/>
          <w:szCs w:val="18"/>
          <w:color w:val="282828"/>
          <w:spacing w:val="-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</w:rPr>
        <w:t>Dilter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23" w:lineRule="exact"/>
        <w:ind w:left="4024" w:right="-20"/>
        <w:jc w:val="left"/>
        <w:tabs>
          <w:tab w:pos="4500" w:val="left"/>
          <w:tab w:pos="5100" w:val="left"/>
          <w:tab w:pos="5600" w:val="left"/>
          <w:tab w:pos="61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7"/>
        </w:rPr>
        <w:t>X</w:t>
      </w:r>
      <w:r>
        <w:rPr>
          <w:rFonts w:ascii="Arial" w:hAnsi="Arial" w:cs="Arial" w:eastAsia="Arial"/>
          <w:sz w:val="19"/>
          <w:szCs w:val="19"/>
          <w:color w:val="282828"/>
          <w:spacing w:val="-40"/>
          <w:w w:val="100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47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47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909091"/>
          <w:spacing w:val="0"/>
          <w:w w:val="47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909091"/>
          <w:spacing w:val="-18"/>
          <w:w w:val="4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0909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09091"/>
          <w:spacing w:val="0"/>
          <w:w w:val="100"/>
          <w:position w:val="-3"/>
        </w:rPr>
      </w:r>
      <w:r>
        <w:rPr>
          <w:rFonts w:ascii="Arial" w:hAnsi="Arial" w:cs="Arial" w:eastAsia="Arial"/>
          <w:sz w:val="38"/>
          <w:szCs w:val="38"/>
          <w:color w:val="909091"/>
          <w:spacing w:val="0"/>
          <w:w w:val="100"/>
          <w:position w:val="-5"/>
        </w:rPr>
        <w:t>1</w:t>
      </w:r>
      <w:r>
        <w:rPr>
          <w:rFonts w:ascii="Arial" w:hAnsi="Arial" w:cs="Arial" w:eastAsia="Arial"/>
          <w:sz w:val="38"/>
          <w:szCs w:val="38"/>
          <w:color w:val="90909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90909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6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2"/>
        </w:rPr>
        <w:t>:11:52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136" w:right="-20"/>
        <w:jc w:val="left"/>
        <w:tabs>
          <w:tab w:pos="2160" w:val="left"/>
          <w:tab w:pos="5700" w:val="left"/>
          <w:tab w:pos="112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9"/>
        </w:rPr>
        <w:t>SÜ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6E"/>
          <w:spacing w:val="8"/>
          <w:w w:val="44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7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7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19"/>
          <w:position w:val="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8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</w:r>
      <w:r>
        <w:rPr>
          <w:rFonts w:ascii="Arial" w:hAnsi="Arial" w:cs="Arial" w:eastAsia="Arial"/>
          <w:sz w:val="41"/>
          <w:szCs w:val="41"/>
          <w:color w:val="909091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2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06"/>
          <w:position w:val="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2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SOLMAZ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30" w:lineRule="exact"/>
        <w:ind w:left="117" w:right="2245" w:firstLine="2179"/>
        <w:jc w:val="left"/>
        <w:tabs>
          <w:tab w:pos="2160" w:val="left"/>
          <w:tab w:pos="486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7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1"/>
          <w:w w:val="2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8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303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3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:46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54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:52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0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136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735" w:right="44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4723" w:right="40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155" w:lineRule="exact"/>
        <w:ind w:left="2151" w:right="4469"/>
        <w:jc w:val="center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u w:val="single" w:color="48484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484848"/>
          <w:position w:val="-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u w:val="single" w:color="48484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484848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484848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!Doğalgaz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11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75959"/>
          <w:spacing w:val="0"/>
          <w:w w:val="177"/>
          <w:position w:val="-2"/>
        </w:rPr>
        <w:t>f--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36" w:right="-20"/>
        <w:jc w:val="left"/>
        <w:tabs>
          <w:tab w:pos="580" w:val="left"/>
          <w:tab w:pos="2260" w:val="left"/>
          <w:tab w:pos="47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9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4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6E706E"/>
          <w:spacing w:val="-19"/>
          <w:w w:val="7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09091"/>
          <w:spacing w:val="-11"/>
          <w:w w:val="7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2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2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2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2"/>
          <w:w w:val="22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99" w:lineRule="exact"/>
        <w:ind w:left="2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Adı-Soy_adı: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117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1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56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82828"/>
          <w:spacing w:val="1"/>
          <w:w w:val="5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1"/>
        </w:rPr>
        <w:t>varıldığında,kendileri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söndüıülmü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4718" w:right="38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84" w:lineRule="exact"/>
        <w:ind w:left="136" w:right="-20"/>
        <w:jc w:val="left"/>
        <w:tabs>
          <w:tab w:pos="4840" w:val="left"/>
          <w:tab w:pos="6660" w:val="left"/>
          <w:tab w:pos="8220" w:val="left"/>
          <w:tab w:pos="9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Söndüerne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05"/>
          <w:position w:val="-5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[KöpükK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5"/>
          <w:position w:val="-4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85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1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4"/>
        </w:rPr>
        <w:t>K.T.Kg.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ıco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6" w:lineRule="exact"/>
        <w:ind w:left="6667" w:right="-20"/>
        <w:jc w:val="left"/>
        <w:tabs>
          <w:tab w:pos="8180" w:val="left"/>
          <w:tab w:pos="97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5"/>
          <w:szCs w:val="45"/>
          <w:color w:val="161616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45"/>
          <w:szCs w:val="45"/>
          <w:color w:val="16161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5"/>
          <w:szCs w:val="45"/>
          <w:color w:val="161616"/>
          <w:spacing w:val="0"/>
          <w:w w:val="100"/>
          <w:position w:val="1"/>
        </w:rPr>
      </w:r>
      <w:r>
        <w:rPr>
          <w:rFonts w:ascii="Arial" w:hAnsi="Arial" w:cs="Arial" w:eastAsia="Arial"/>
          <w:sz w:val="45"/>
          <w:szCs w:val="45"/>
          <w:color w:val="282828"/>
          <w:spacing w:val="0"/>
          <w:w w:val="211"/>
          <w:position w:val="1"/>
        </w:rPr>
        <w:t>ı</w:t>
      </w:r>
      <w:r>
        <w:rPr>
          <w:rFonts w:ascii="Arial" w:hAnsi="Arial" w:cs="Arial" w:eastAsia="Arial"/>
          <w:sz w:val="45"/>
          <w:szCs w:val="45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5"/>
          <w:szCs w:val="45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21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61" w:lineRule="auto"/>
        <w:ind w:left="2209" w:right="4430" w:firstLine="-2073"/>
        <w:jc w:val="left"/>
        <w:tabs>
          <w:tab w:pos="22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0"/>
          <w:position w:val="-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aıJet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hıılı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yanma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kapı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8"/>
          <w:position w:val="0"/>
        </w:rPr>
        <w:t>kavrulma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8"/>
          <w:position w:val="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42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15"/>
          <w:position w:val="0"/>
        </w:rPr>
        <w:t>zara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15"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10"/>
          <w:position w:val="0"/>
        </w:rPr>
        <w:t>görmüştü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1"/>
          <w:w w:val="111"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66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66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rabmini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20"/>
          <w:position w:val="0"/>
        </w:rPr>
        <w:t>zarar: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24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Binada: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750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96"/>
          <w:position w:val="0"/>
        </w:rPr>
        <w:t>EşyaıJa:7S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96"/>
          <w:position w:val="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4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Toplam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76"/>
          <w:position w:val="0"/>
        </w:rPr>
        <w:t>SOO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1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9"/>
          <w:position w:val="0"/>
        </w:rPr>
        <w:t>TL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80" w:bottom="0" w:left="180" w:right="280"/>
        </w:sectPr>
      </w:pPr>
      <w:rPr/>
    </w:p>
    <w:p>
      <w:pPr>
        <w:spacing w:before="0" w:after="0" w:line="147" w:lineRule="exact"/>
        <w:ind w:left="1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4.katı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285"/>
          <w:position w:val="-1"/>
        </w:rPr>
        <w:t>ll</w:t>
      </w:r>
      <w:r>
        <w:rPr>
          <w:rFonts w:ascii="Arial" w:hAnsi="Arial" w:cs="Arial" w:eastAsia="Arial"/>
          <w:sz w:val="19"/>
          <w:szCs w:val="19"/>
          <w:color w:val="282828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-1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1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  <w:cols w:num="2" w:equalWidth="0">
            <w:col w:w="1305" w:space="923"/>
            <w:col w:w="9232"/>
          </w:cols>
        </w:sectPr>
      </w:pPr>
      <w:rPr/>
    </w:p>
    <w:p>
      <w:pPr>
        <w:spacing w:before="25" w:after="0" w:line="252" w:lineRule="auto"/>
        <w:ind w:left="2185" w:right="53" w:firstLine="-204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önünd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önündeki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çalışmadığı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söylene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zilin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anahtarı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dayalı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zili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aksamında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ıalıları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çıktıı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6" w:right="-20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igoıialı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di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2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7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6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1"/>
          <w:w w:val="2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9" w:lineRule="auto"/>
        <w:ind w:left="136" w:right="8107" w:firstLine="10"/>
        <w:jc w:val="left"/>
        <w:tabs>
          <w:tab w:pos="640" w:val="left"/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4"/>
        </w:rPr>
        <w:t>:ı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4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SÜRER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8"/>
          <w:w w:val="6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esıım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5" w:lineRule="exact"/>
        <w:ind w:left="150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62"/>
          <w:position w:val="0"/>
        </w:rPr>
        <w:t>Ir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13"/>
          <w:w w:val="62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25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282828"/>
          <w:spacing w:val="-19"/>
          <w:w w:val="125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7"/>
          <w:position w:val="0"/>
        </w:rPr>
        <w:t>h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20"/>
          <w:szCs w:val="20"/>
          <w:color w:val="282828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5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1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2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37" w:right="-20"/>
        <w:jc w:val="left"/>
        <w:tabs>
          <w:tab w:pos="1060" w:val="left"/>
          <w:tab w:pos="156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68"/>
        </w:rPr>
        <w:t>K</w:t>
      </w:r>
      <w:r>
        <w:rPr>
          <w:rFonts w:ascii="Arial" w:hAnsi="Arial" w:cs="Arial" w:eastAsia="Arial"/>
          <w:sz w:val="23"/>
          <w:szCs w:val="23"/>
          <w:color w:val="444444"/>
          <w:spacing w:val="-4"/>
          <w:w w:val="68"/>
        </w:rPr>
        <w:t>;</w:t>
      </w:r>
      <w:r>
        <w:rPr>
          <w:rFonts w:ascii="Arial" w:hAnsi="Arial" w:cs="Arial" w:eastAsia="Arial"/>
          <w:sz w:val="23"/>
          <w:szCs w:val="23"/>
          <w:color w:val="282828"/>
          <w:spacing w:val="-11"/>
          <w:w w:val="15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P:2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Yeniçamh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ltfaiyc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</w:sectPr>
      </w:pPr>
      <w:rPr/>
    </w:p>
    <w:p>
      <w:pPr>
        <w:spacing w:before="40" w:after="0" w:line="240" w:lineRule="auto"/>
        <w:ind w:left="2339" w:right="-73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76" w:lineRule="exact"/>
        <w:ind w:right="33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99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75"/>
          <w:position w:val="-5"/>
        </w:rPr>
        <w:t>·o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4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5"/>
          <w:szCs w:val="25"/>
          <w:color w:val="3F5969"/>
          <w:spacing w:val="7"/>
          <w:w w:val="84"/>
          <w:position w:val="-6"/>
        </w:rPr>
        <w:t>1</w:t>
      </w:r>
      <w:r>
        <w:rPr>
          <w:rFonts w:ascii="Arial" w:hAnsi="Arial" w:cs="Arial" w:eastAsia="Arial"/>
          <w:sz w:val="25"/>
          <w:szCs w:val="25"/>
          <w:color w:val="3F5969"/>
          <w:spacing w:val="0"/>
          <w:w w:val="84"/>
          <w:position w:val="-6"/>
        </w:rPr>
        <w:t>S</w:t>
      </w:r>
      <w:r>
        <w:rPr>
          <w:rFonts w:ascii="Arial" w:hAnsi="Arial" w:cs="Arial" w:eastAsia="Arial"/>
          <w:sz w:val="25"/>
          <w:szCs w:val="25"/>
          <w:color w:val="3F5969"/>
          <w:spacing w:val="20"/>
          <w:w w:val="84"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3F5969"/>
          <w:spacing w:val="0"/>
          <w:w w:val="55"/>
          <w:u w:val="thick" w:color="EDEDED"/>
          <w:position w:val="-6"/>
        </w:rPr>
        <w:t>Ma</w:t>
      </w:r>
      <w:r>
        <w:rPr>
          <w:rFonts w:ascii="Arial" w:hAnsi="Arial" w:cs="Arial" w:eastAsia="Arial"/>
          <w:sz w:val="25"/>
          <w:szCs w:val="25"/>
          <w:color w:val="3F5969"/>
          <w:spacing w:val="0"/>
          <w:w w:val="55"/>
          <w:u w:val="thick" w:color="EDEDED"/>
          <w:position w:val="-6"/>
        </w:rPr>
      </w:r>
      <w:r>
        <w:rPr>
          <w:rFonts w:ascii="Arial" w:hAnsi="Arial" w:cs="Arial" w:eastAsia="Arial"/>
          <w:sz w:val="25"/>
          <w:szCs w:val="25"/>
          <w:color w:val="3F5969"/>
          <w:spacing w:val="0"/>
          <w:w w:val="55"/>
          <w:position w:val="-6"/>
        </w:rPr>
      </w:r>
      <w:r>
        <w:rPr>
          <w:rFonts w:ascii="Arial" w:hAnsi="Arial" w:cs="Arial" w:eastAsia="Arial"/>
          <w:sz w:val="25"/>
          <w:szCs w:val="25"/>
          <w:color w:val="3F5969"/>
          <w:spacing w:val="0"/>
          <w:w w:val="55"/>
          <w:position w:val="-6"/>
        </w:rPr>
        <w:t>vıs</w:t>
      </w:r>
      <w:r>
        <w:rPr>
          <w:rFonts w:ascii="Arial" w:hAnsi="Arial" w:cs="Arial" w:eastAsia="Arial"/>
          <w:sz w:val="25"/>
          <w:szCs w:val="25"/>
          <w:color w:val="3F5969"/>
          <w:spacing w:val="20"/>
          <w:w w:val="55"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F5969"/>
          <w:spacing w:val="0"/>
          <w:w w:val="60"/>
          <w:position w:val="-6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  <w:cols w:num="2" w:equalWidth="0">
            <w:col w:w="6362" w:space="2647"/>
            <w:col w:w="2451"/>
          </w:cols>
        </w:sectPr>
      </w:pPr>
      <w:rPr/>
    </w:p>
    <w:p>
      <w:pPr>
        <w:spacing w:before="0" w:after="0" w:line="112" w:lineRule="exact"/>
        <w:ind w:left="347" w:right="-20"/>
        <w:jc w:val="left"/>
        <w:tabs>
          <w:tab w:pos="934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8"/>
          <w:szCs w:val="8"/>
          <w:color w:val="282828"/>
          <w:spacing w:val="0"/>
          <w:w w:val="177"/>
          <w:position w:val="-1"/>
        </w:rPr>
        <w:t>ll)</w:t>
      </w:r>
      <w:r>
        <w:rPr>
          <w:rFonts w:ascii="Arial" w:hAnsi="Arial" w:cs="Arial" w:eastAsia="Arial"/>
          <w:sz w:val="8"/>
          <w:szCs w:val="8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A8A8A5"/>
          <w:spacing w:val="0"/>
          <w:w w:val="65"/>
          <w:i/>
          <w:position w:val="-1"/>
        </w:rPr>
        <w:t>-=:</w:t>
      </w:r>
      <w:r>
        <w:rPr>
          <w:rFonts w:ascii="Arial" w:hAnsi="Arial" w:cs="Arial" w:eastAsia="Arial"/>
          <w:sz w:val="12"/>
          <w:szCs w:val="12"/>
          <w:color w:val="A8A8A5"/>
          <w:spacing w:val="8"/>
          <w:w w:val="65"/>
          <w:i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6E706E"/>
          <w:spacing w:val="0"/>
          <w:w w:val="247"/>
          <w:i/>
          <w:position w:val="-1"/>
        </w:rPr>
        <w:t>-"-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74"/>
          <w:i/>
          <w:position w:val="-1"/>
        </w:rPr>
        <w:t>....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304" w:right="-20"/>
        <w:jc w:val="left"/>
        <w:tabs>
          <w:tab w:pos="9260" w:val="left"/>
          <w:tab w:pos="101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641052pt;margin-top:.870771pt;width:3.29353pt;height:20.5pt;mso-position-horizontal-relative:page;mso-position-vertical-relative:paragraph;z-index:-12522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A8A8A5"/>
                      <w:spacing w:val="0"/>
                      <w:w w:val="57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1"/>
          <w:szCs w:val="21"/>
          <w:color w:val="282828"/>
          <w:spacing w:val="14"/>
          <w:w w:val="45"/>
          <w:i/>
          <w:position w:val="1"/>
        </w:rPr>
        <w:t>.</w:t>
      </w:r>
      <w:r>
        <w:rPr>
          <w:rFonts w:ascii="Courier New" w:hAnsi="Courier New" w:cs="Courier New" w:eastAsia="Courier New"/>
          <w:sz w:val="21"/>
          <w:szCs w:val="21"/>
          <w:color w:val="282828"/>
          <w:spacing w:val="0"/>
          <w:w w:val="124"/>
          <w:i/>
          <w:position w:val="1"/>
        </w:rPr>
        <w:t>Q</w:t>
      </w:r>
      <w:r>
        <w:rPr>
          <w:rFonts w:ascii="Courier New" w:hAnsi="Courier New" w:cs="Courier New" w:eastAsia="Courier New"/>
          <w:sz w:val="21"/>
          <w:szCs w:val="21"/>
          <w:color w:val="282828"/>
          <w:spacing w:val="0"/>
          <w:w w:val="100"/>
          <w:i/>
          <w:position w:val="1"/>
        </w:rPr>
        <w:tab/>
      </w:r>
      <w:r>
        <w:rPr>
          <w:rFonts w:ascii="Courier New" w:hAnsi="Courier New" w:cs="Courier New" w:eastAsia="Courier New"/>
          <w:sz w:val="21"/>
          <w:szCs w:val="21"/>
          <w:color w:val="282828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0"/>
          <w:szCs w:val="10"/>
          <w:color w:val="575959"/>
          <w:spacing w:val="0"/>
          <w:w w:val="307"/>
          <w:position w:val="4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575959"/>
          <w:spacing w:val="1"/>
          <w:w w:val="307"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75959"/>
          <w:spacing w:val="0"/>
          <w:w w:val="307"/>
          <w:position w:val="4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575959"/>
          <w:spacing w:val="8"/>
          <w:w w:val="307"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8A8A5"/>
          <w:spacing w:val="0"/>
          <w:w w:val="100"/>
          <w:position w:val="4"/>
        </w:rPr>
        <w:t>o</w:t>
      </w:r>
      <w:r>
        <w:rPr>
          <w:rFonts w:ascii="Times New Roman" w:hAnsi="Times New Roman" w:cs="Times New Roman" w:eastAsia="Times New Roman"/>
          <w:sz w:val="10"/>
          <w:szCs w:val="10"/>
          <w:color w:val="A8A8A5"/>
          <w:spacing w:val="0"/>
          <w:w w:val="100"/>
          <w:position w:val="4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A8A8A5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09091"/>
          <w:spacing w:val="3"/>
          <w:w w:val="295"/>
          <w:position w:val="4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8087AC"/>
          <w:spacing w:val="0"/>
          <w:w w:val="78"/>
          <w:position w:val="4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8087AC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087AC"/>
          <w:spacing w:val="0"/>
          <w:w w:val="100"/>
          <w:position w:val="4"/>
        </w:rPr>
      </w:r>
      <w:r>
        <w:rPr>
          <w:rFonts w:ascii="Arial" w:hAnsi="Arial" w:cs="Arial" w:eastAsia="Arial"/>
          <w:sz w:val="19"/>
          <w:szCs w:val="19"/>
          <w:color w:val="909091"/>
          <w:spacing w:val="0"/>
          <w:w w:val="307"/>
          <w:position w:val="0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left="275" w:right="-20"/>
        <w:jc w:val="left"/>
        <w:tabs>
          <w:tab w:pos="8640" w:val="left"/>
          <w:tab w:pos="10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15"/>
          <w:w w:val="93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54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4"/>
          <w:position w:val="-1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54"/>
          <w:position w:val="-15"/>
        </w:rPr>
        <w:t>.</w:t>
      </w:r>
      <w:r>
        <w:rPr>
          <w:rFonts w:ascii="Arial" w:hAnsi="Arial" w:cs="Arial" w:eastAsia="Arial"/>
          <w:sz w:val="24"/>
          <w:szCs w:val="24"/>
          <w:color w:val="282828"/>
          <w:spacing w:val="-35"/>
          <w:w w:val="53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54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4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40"/>
          <w:szCs w:val="40"/>
          <w:color w:val="6E706E"/>
          <w:spacing w:val="-85"/>
          <w:w w:val="70"/>
          <w:position w:val="-3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-1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99"/>
          <w:position w:val="-15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color w:val="6E706E"/>
          <w:spacing w:val="-29"/>
          <w:w w:val="70"/>
          <w:position w:val="-3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2"/>
          <w:position w:val="-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-15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92"/>
          <w:position w:val="-1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19"/>
          <w:position w:val="-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A8A8A5"/>
          <w:spacing w:val="0"/>
          <w:w w:val="90"/>
          <w:position w:val="-1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8A8A5"/>
          <w:spacing w:val="0"/>
          <w:w w:val="100"/>
          <w:position w:val="-15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A8A8A5"/>
          <w:spacing w:val="-15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3"/>
          <w:position w:val="-14"/>
        </w:rPr>
        <w:t>ri.in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9"/>
          <w:position w:val="-14"/>
        </w:rPr>
        <w:t>üi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</w:sectPr>
      </w:pPr>
      <w:rPr/>
    </w:p>
    <w:p>
      <w:pPr>
        <w:spacing w:before="0" w:after="0" w:line="470" w:lineRule="exact"/>
        <w:ind w:left="2597" w:right="-206"/>
        <w:jc w:val="left"/>
        <w:rPr>
          <w:rFonts w:ascii="Times New Roman" w:hAnsi="Times New Roman" w:cs="Times New Roman" w:eastAsia="Times New Roman"/>
          <w:sz w:val="111"/>
          <w:szCs w:val="111"/>
        </w:rPr>
      </w:pPr>
      <w:rPr/>
      <w:r>
        <w:rPr>
          <w:rFonts w:ascii="Times New Roman" w:hAnsi="Times New Roman" w:cs="Times New Roman" w:eastAsia="Times New Roman"/>
          <w:sz w:val="111"/>
          <w:szCs w:val="111"/>
          <w:color w:val="363B64"/>
          <w:spacing w:val="0"/>
          <w:w w:val="100"/>
          <w:i/>
          <w:position w:val="-52"/>
        </w:rPr>
        <w:t>\bt;</w:t>
      </w:r>
      <w:r>
        <w:rPr>
          <w:rFonts w:ascii="Times New Roman" w:hAnsi="Times New Roman" w:cs="Times New Roman" w:eastAsia="Times New Roman"/>
          <w:sz w:val="111"/>
          <w:szCs w:val="11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1" w:lineRule="exact"/>
        <w:ind w:right="-84"/>
        <w:jc w:val="left"/>
        <w:tabs>
          <w:tab w:pos="37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3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3"/>
        </w:rPr>
        <w:t>SOLMAZ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8"/>
          <w:szCs w:val="28"/>
          <w:color w:val="6E706E"/>
          <w:spacing w:val="0"/>
          <w:w w:val="183"/>
          <w:position w:val="-21"/>
        </w:rPr>
        <w:t>Je-</w:t>
      </w:r>
      <w:r>
        <w:rPr>
          <w:rFonts w:ascii="Times New Roman" w:hAnsi="Times New Roman" w:cs="Times New Roman" w:eastAsia="Times New Roman"/>
          <w:sz w:val="28"/>
          <w:szCs w:val="28"/>
          <w:color w:val="6E706E"/>
          <w:spacing w:val="0"/>
          <w:w w:val="184"/>
          <w:position w:val="-2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470" w:lineRule="exact"/>
        <w:ind w:right="-20"/>
        <w:jc w:val="left"/>
        <w:tabs>
          <w:tab w:pos="3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A8A8A5"/>
          <w:spacing w:val="0"/>
          <w:w w:val="82"/>
          <w:position w:val="-5"/>
        </w:rPr>
        <w:t>.</w:t>
      </w:r>
      <w:r>
        <w:rPr>
          <w:rFonts w:ascii="Arial" w:hAnsi="Arial" w:cs="Arial" w:eastAsia="Arial"/>
          <w:sz w:val="46"/>
          <w:szCs w:val="46"/>
          <w:color w:val="A8A8A5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6"/>
          <w:szCs w:val="46"/>
          <w:color w:val="A8A8A5"/>
          <w:spacing w:val="0"/>
          <w:w w:val="100"/>
          <w:position w:val="-5"/>
        </w:rPr>
      </w:r>
      <w:r>
        <w:rPr>
          <w:rFonts w:ascii="Arial" w:hAnsi="Arial" w:cs="Arial" w:eastAsia="Arial"/>
          <w:sz w:val="100"/>
          <w:szCs w:val="100"/>
          <w:color w:val="A8A8A5"/>
          <w:spacing w:val="-253"/>
          <w:w w:val="24"/>
          <w:i/>
          <w:position w:val="-58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979CB8"/>
          <w:spacing w:val="0"/>
          <w:w w:val="49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09091"/>
          <w:spacing w:val="-7"/>
          <w:w w:val="54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09091"/>
          <w:spacing w:val="0"/>
          <w:w w:val="54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  <w:cols w:num="3" w:equalWidth="0">
            <w:col w:w="4045" w:space="961"/>
            <w:col w:w="4622" w:space="315"/>
            <w:col w:w="1517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ItfaiyeÇavuşu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exact"/>
        <w:ind w:left="1122" w:right="1394"/>
        <w:jc w:val="center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575959"/>
          <w:spacing w:val="0"/>
          <w:w w:val="124"/>
        </w:rPr>
        <w:t>T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93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75959"/>
          <w:spacing w:val="0"/>
          <w:w w:val="71"/>
          <w:position w:val="-8"/>
        </w:rPr>
        <w:t>1ııa</w:t>
      </w:r>
      <w:r>
        <w:rPr>
          <w:rFonts w:ascii="Times New Roman" w:hAnsi="Times New Roman" w:cs="Times New Roman" w:eastAsia="Times New Roman"/>
          <w:sz w:val="28"/>
          <w:szCs w:val="28"/>
          <w:color w:val="575959"/>
          <w:spacing w:val="0"/>
          <w:w w:val="71"/>
          <w:position w:val="-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75959"/>
          <w:spacing w:val="49"/>
          <w:w w:val="71"/>
          <w:position w:val="-8"/>
        </w:rPr>
        <w:t> </w:t>
      </w:r>
      <w:r>
        <w:rPr>
          <w:rFonts w:ascii="Arial" w:hAnsi="Arial" w:cs="Arial" w:eastAsia="Arial"/>
          <w:sz w:val="30"/>
          <w:szCs w:val="30"/>
          <w:color w:val="BDC1B5"/>
          <w:spacing w:val="0"/>
          <w:w w:val="53"/>
          <w:i/>
          <w:position w:val="-8"/>
        </w:rPr>
        <w:t>·</w:t>
      </w:r>
      <w:r>
        <w:rPr>
          <w:rFonts w:ascii="Arial" w:hAnsi="Arial" w:cs="Arial" w:eastAsia="Arial"/>
          <w:sz w:val="30"/>
          <w:szCs w:val="30"/>
          <w:color w:val="BDC1B5"/>
          <w:spacing w:val="6"/>
          <w:w w:val="53"/>
          <w:i/>
          <w:position w:val="-8"/>
        </w:rPr>
        <w:t> </w:t>
      </w:r>
      <w:r>
        <w:rPr>
          <w:rFonts w:ascii="Arial" w:hAnsi="Arial" w:cs="Arial" w:eastAsia="Arial"/>
          <w:sz w:val="30"/>
          <w:szCs w:val="30"/>
          <w:color w:val="444444"/>
          <w:spacing w:val="0"/>
          <w:w w:val="70"/>
          <w:i/>
          <w:position w:val="-8"/>
        </w:rPr>
        <w:t>x</w:t>
      </w:r>
      <w:r>
        <w:rPr>
          <w:rFonts w:ascii="Arial" w:hAnsi="Arial" w:cs="Arial" w:eastAsia="Arial"/>
          <w:sz w:val="30"/>
          <w:szCs w:val="30"/>
          <w:color w:val="444444"/>
          <w:spacing w:val="0"/>
          <w:w w:val="70"/>
          <w:i/>
          <w:position w:val="-8"/>
        </w:rPr>
        <w:t> </w:t>
      </w:r>
      <w:r>
        <w:rPr>
          <w:rFonts w:ascii="Arial" w:hAnsi="Arial" w:cs="Arial" w:eastAsia="Arial"/>
          <w:sz w:val="30"/>
          <w:szCs w:val="30"/>
          <w:color w:val="444444"/>
          <w:spacing w:val="2"/>
          <w:w w:val="70"/>
          <w:i/>
          <w:position w:val="-8"/>
        </w:rPr>
        <w:t> </w:t>
      </w:r>
      <w:r>
        <w:rPr>
          <w:rFonts w:ascii="Arial" w:hAnsi="Arial" w:cs="Arial" w:eastAsia="Arial"/>
          <w:sz w:val="30"/>
          <w:szCs w:val="30"/>
          <w:color w:val="BDC1B5"/>
          <w:spacing w:val="0"/>
          <w:w w:val="70"/>
          <w:position w:val="-8"/>
        </w:rPr>
        <w:t>·</w:t>
      </w:r>
      <w:r>
        <w:rPr>
          <w:rFonts w:ascii="Arial" w:hAnsi="Arial" w:cs="Arial" w:eastAsia="Arial"/>
          <w:sz w:val="30"/>
          <w:szCs w:val="30"/>
          <w:color w:val="BDC1B5"/>
          <w:spacing w:val="0"/>
          <w:w w:val="70"/>
          <w:position w:val="-8"/>
        </w:rPr>
        <w:t> </w:t>
      </w:r>
      <w:r>
        <w:rPr>
          <w:rFonts w:ascii="Arial" w:hAnsi="Arial" w:cs="Arial" w:eastAsia="Arial"/>
          <w:sz w:val="30"/>
          <w:szCs w:val="30"/>
          <w:color w:val="BDC1B5"/>
          <w:spacing w:val="35"/>
          <w:w w:val="70"/>
          <w:position w:val="-8"/>
        </w:rPr>
        <w:t> </w:t>
      </w:r>
      <w:r>
        <w:rPr>
          <w:rFonts w:ascii="Arial" w:hAnsi="Arial" w:cs="Arial" w:eastAsia="Arial"/>
          <w:sz w:val="30"/>
          <w:szCs w:val="30"/>
          <w:color w:val="575959"/>
          <w:spacing w:val="0"/>
          <w:w w:val="147"/>
          <w:position w:val="-8"/>
        </w:rPr>
        <w:t>"'</w:t>
      </w:r>
      <w:r>
        <w:rPr>
          <w:rFonts w:ascii="Arial" w:hAnsi="Arial" w:cs="Arial" w:eastAsia="Arial"/>
          <w:sz w:val="30"/>
          <w:szCs w:val="30"/>
          <w:color w:val="575959"/>
          <w:spacing w:val="35"/>
          <w:w w:val="147"/>
          <w:position w:val="-8"/>
        </w:rPr>
        <w:t> </w:t>
      </w:r>
      <w:r>
        <w:rPr>
          <w:rFonts w:ascii="Arial" w:hAnsi="Arial" w:cs="Arial" w:eastAsia="Arial"/>
          <w:sz w:val="27"/>
          <w:szCs w:val="27"/>
          <w:color w:val="444444"/>
          <w:spacing w:val="0"/>
          <w:w w:val="76"/>
          <w:position w:val="-8"/>
        </w:rPr>
        <w:t>cıı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80" w:bottom="280" w:left="180" w:right="280"/>
          <w:cols w:num="2" w:equalWidth="0">
            <w:col w:w="6271" w:space="2370"/>
            <w:col w:w="2819"/>
          </w:cols>
        </w:sectPr>
      </w:pPr>
      <w:rPr/>
    </w:p>
    <w:p>
      <w:pPr>
        <w:spacing w:before="0" w:after="0" w:line="209" w:lineRule="exact"/>
        <w:ind w:left="2530" w:right="-20"/>
        <w:jc w:val="left"/>
        <w:tabs>
          <w:tab w:pos="8480" w:val="left"/>
          <w:tab w:pos="9100" w:val="left"/>
          <w:tab w:pos="9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181183pt;margin-top:2.597005pt;width:10.019120pt;height:25.82856pt;mso-position-horizontal-relative:page;mso-position-vertical-relative:paragraph;z-index:-12525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444444"/>
                      <w:spacing w:val="0"/>
                      <w:w w:val="106"/>
                    </w:rPr>
                    <w:t>ha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13.646983pt;margin-top:44.816563pt;width:566.948362pt;height:787.515717pt;mso-position-horizontal-relative:page;mso-position-vertical-relative:page;z-index:-12524" coordorigin="273,896" coordsize="11339,15750">
            <v:group style="position:absolute;left:287;top:911;width:460;height:2" coordorigin="287,911" coordsize="460,2">
              <v:shape style="position:absolute;left:287;top:911;width:460;height:2" coordorigin="287,911" coordsize="460,0" path="m287,911l747,911e" filled="f" stroked="t" strokeweight=".478842pt" strokecolor="#3F3F3F">
                <v:path arrowok="t"/>
              </v:shape>
            </v:group>
            <v:group style="position:absolute;left:690;top:923;width:10865;height:2" coordorigin="690,923" coordsize="10865,2">
              <v:shape style="position:absolute;left:690;top:923;width:10865;height:2" coordorigin="690,923" coordsize="10865,0" path="m690,923l11554,923e" filled="f" stroked="t" strokeweight=".718262pt" strokecolor="#4F4F4F">
                <v:path arrowok="t"/>
              </v:shape>
            </v:group>
            <v:group style="position:absolute;left:843;top:913;width:915;height:2" coordorigin="843,913" coordsize="915,2">
              <v:shape style="position:absolute;left:843;top:913;width:915;height:2" coordorigin="843,913" coordsize="915,0" path="m843,913l1757,913e" filled="f" stroked="t" strokeweight=".957683pt" strokecolor="#6B6B6B">
                <v:path arrowok="t"/>
              </v:shape>
            </v:group>
            <v:group style="position:absolute;left:1662;top:915;width:704;height:2" coordorigin="1662,915" coordsize="704,2">
              <v:shape style="position:absolute;left:1662;top:915;width:704;height:2" coordorigin="1662,915" coordsize="704,0" path="m1662,915l2365,915e" filled="f" stroked="t" strokeweight=".478842pt" strokecolor="#383838">
                <v:path arrowok="t"/>
              </v:shape>
            </v:group>
            <v:group style="position:absolute;left:2339;top:911;width:2;height:1524" coordorigin="2339,911" coordsize="2,1524">
              <v:shape style="position:absolute;left:2339;top:911;width:2;height:1524" coordorigin="2339,911" coordsize="0,1524" path="m2339,2435l2339,911e" filled="f" stroked="t" strokeweight=".957683pt" strokecolor="#484848">
                <v:path arrowok="t"/>
              </v:shape>
            </v:group>
            <v:group style="position:absolute;left:6977;top:930;width:2069;height:2" coordorigin="6977,930" coordsize="2069,2">
              <v:shape style="position:absolute;left:6977;top:930;width:2069;height:2" coordorigin="6977,930" coordsize="2069,0" path="m6977,930l9045,930e" filled="f" stroked="t" strokeweight=".957683pt" strokecolor="#575757">
                <v:path arrowok="t"/>
              </v:shape>
            </v:group>
            <v:group style="position:absolute;left:9088;top:930;width:364;height:2" coordorigin="9088,930" coordsize="364,2">
              <v:shape style="position:absolute;left:9088;top:930;width:364;height:2" coordorigin="9088,930" coordsize="364,0" path="m9088,930l9452,930e" filled="f" stroked="t" strokeweight=".478842pt" strokecolor="#232323">
                <v:path arrowok="t"/>
              </v:shape>
            </v:group>
            <v:group style="position:absolute;left:9395;top:935;width:532;height:2" coordorigin="9395,935" coordsize="532,2">
              <v:shape style="position:absolute;left:9395;top:935;width:532;height:2" coordorigin="9395,935" coordsize="532,0" path="m9395,935l9926,935e" filled="f" stroked="t" strokeweight=".718262pt" strokecolor="#383838">
                <v:path arrowok="t"/>
              </v:shape>
            </v:group>
            <v:group style="position:absolute;left:9864;top:935;width:1690;height:2" coordorigin="9864,935" coordsize="1690,2">
              <v:shape style="position:absolute;left:9864;top:935;width:1690;height:2" coordorigin="9864,935" coordsize="1690,0" path="m9864,935l11554,935e" filled="f" stroked="t" strokeweight=".957683pt" strokecolor="#545454">
                <v:path arrowok="t"/>
              </v:shape>
            </v:group>
            <v:group style="position:absolute;left:9141;top:925;width:2;height:1524" coordorigin="9141,925" coordsize="2,1524">
              <v:shape style="position:absolute;left:9141;top:925;width:2;height:1524" coordorigin="9141,925" coordsize="0,1524" path="m9141,2449l9141,925e" filled="f" stroked="t" strokeweight=".957683pt" strokecolor="#484848">
                <v:path arrowok="t"/>
              </v:shape>
            </v:group>
            <v:group style="position:absolute;left:292;top:1572;width:2;height:417" coordorigin="292,1572" coordsize="2,417">
              <v:shape style="position:absolute;left:292;top:1572;width:2;height:417" coordorigin="292,1572" coordsize="0,417" path="m292,1989l292,1572e" filled="f" stroked="t" strokeweight=".957683pt" strokecolor="#7C7C7C">
                <v:path arrowok="t"/>
              </v:shape>
            </v:group>
            <v:group style="position:absolute;left:283;top:2425;width:464;height:2" coordorigin="283,2425" coordsize="464,2">
              <v:shape style="position:absolute;left:283;top:2425;width:464;height:2" coordorigin="283,2425" coordsize="464,0" path="m283,2425l747,2425e" filled="f" stroked="t" strokeweight=".478842pt" strokecolor="#3B3B3B">
                <v:path arrowok="t"/>
              </v:shape>
            </v:group>
            <v:group style="position:absolute;left:294;top:906;width:2;height:5249" coordorigin="294,906" coordsize="2,5249">
              <v:shape style="position:absolute;left:294;top:906;width:2;height:5249" coordorigin="294,906" coordsize="0,5249" path="m294,6154l294,906e" filled="f" stroked="t" strokeweight=".957683pt" strokecolor="#606060">
                <v:path arrowok="t"/>
              </v:shape>
            </v:group>
            <v:group style="position:absolute;left:690;top:2425;width:1676;height:2" coordorigin="690,2425" coordsize="1676,2">
              <v:shape style="position:absolute;left:690;top:2425;width:1676;height:2" coordorigin="690,2425" coordsize="1676,0" path="m690,2425l2365,2425e" filled="f" stroked="t" strokeweight=".718262pt" strokecolor="#4B4B4B">
                <v:path arrowok="t"/>
              </v:shape>
            </v:group>
            <v:group style="position:absolute;left:2289;top:2430;width:522;height:2" coordorigin="2289,2430" coordsize="522,2">
              <v:shape style="position:absolute;left:2289;top:2430;width:522;height:2" coordorigin="2289,2430" coordsize="522,0" path="m2289,2430l2811,2430e" filled="f" stroked="t" strokeweight=".478842pt" strokecolor="#181818">
                <v:path arrowok="t"/>
              </v:shape>
            </v:group>
            <v:group style="position:absolute;left:2753;top:2433;width:1480;height:2" coordorigin="2753,2433" coordsize="1480,2">
              <v:shape style="position:absolute;left:2753;top:2433;width:1480;height:2" coordorigin="2753,2433" coordsize="1480,0" path="m2753,2433l4233,2433e" filled="f" stroked="t" strokeweight=".957683pt" strokecolor="#575757">
                <v:path arrowok="t"/>
              </v:shape>
            </v:group>
            <v:group style="position:absolute;left:4108;top:2430;width:302;height:2" coordorigin="4108,2430" coordsize="302,2">
              <v:shape style="position:absolute;left:4108;top:2430;width:302;height:2" coordorigin="4108,2430" coordsize="302,0" path="m4108,2430l4410,2430e" filled="f" stroked="t" strokeweight=".718262pt" strokecolor="#3F3F3F">
                <v:path arrowok="t"/>
              </v:shape>
            </v:group>
            <v:group style="position:absolute;left:4353;top:2440;width:2423;height:2" coordorigin="4353,2440" coordsize="2423,2">
              <v:shape style="position:absolute;left:4353;top:2440;width:2423;height:2" coordorigin="4353,2440" coordsize="2423,0" path="m4353,2440l6776,2440e" filled="f" stroked="t" strokeweight=".718262pt" strokecolor="#444444">
                <v:path arrowok="t"/>
              </v:shape>
            </v:group>
            <v:group style="position:absolute;left:6057;top:2435;width:1374;height:2" coordorigin="6057,2435" coordsize="1374,2">
              <v:shape style="position:absolute;left:6057;top:2435;width:1374;height:2" coordorigin="6057,2435" coordsize="1374,0" path="m6057,2435l7432,2435e" filled="f" stroked="t" strokeweight=".957683pt" strokecolor="#575757">
                <v:path arrowok="t"/>
              </v:shape>
            </v:group>
            <v:group style="position:absolute;left:7360;top:2440;width:910;height:2" coordorigin="7360,2440" coordsize="910,2">
              <v:shape style="position:absolute;left:7360;top:2440;width:910;height:2" coordorigin="7360,2440" coordsize="910,0" path="m7360,2440l8270,2440e" filled="f" stroked="t" strokeweight=".478842pt" strokecolor="#2F2F2F">
                <v:path arrowok="t"/>
              </v:shape>
            </v:group>
            <v:group style="position:absolute;left:8131;top:2442;width:1796;height:2" coordorigin="8131,2442" coordsize="1796,2">
              <v:shape style="position:absolute;left:8131;top:2442;width:1796;height:2" coordorigin="8131,2442" coordsize="1796,0" path="m8131,2442l9926,2442e" filled="f" stroked="t" strokeweight=".957683pt" strokecolor="#575757">
                <v:path arrowok="t"/>
              </v:shape>
            </v:group>
            <v:group style="position:absolute;left:9869;top:2445;width:603;height:2" coordorigin="9869,2445" coordsize="603,2">
              <v:shape style="position:absolute;left:9869;top:2445;width:603;height:2" coordorigin="9869,2445" coordsize="603,0" path="m9869,2445l10472,2445e" filled="f" stroked="t" strokeweight=".478842pt" strokecolor="#343434">
                <v:path arrowok="t"/>
              </v:shape>
            </v:group>
            <v:group style="position:absolute;left:10415;top:2447;width:1159;height:2" coordorigin="10415,2447" coordsize="1159,2">
              <v:shape style="position:absolute;left:10415;top:2447;width:1159;height:2" coordorigin="10415,2447" coordsize="1159,0" path="m10415,2447l11574,2447e" filled="f" stroked="t" strokeweight=".957683pt" strokecolor="#5B5B5B">
                <v:path arrowok="t"/>
              </v:shape>
            </v:group>
            <v:group style="position:absolute;left:11547;top:920;width:2;height:3480" coordorigin="11547,920" coordsize="2,3480">
              <v:shape style="position:absolute;left:11547;top:920;width:2;height:3480" coordorigin="11547,920" coordsize="0,3480" path="m11547,4400l11547,920e" filled="f" stroked="t" strokeweight=".718262pt" strokecolor="#484848">
                <v:path arrowok="t"/>
              </v:shape>
            </v:group>
            <v:group style="position:absolute;left:283;top:2677;width:8873;height:2" coordorigin="283,2677" coordsize="8873,2">
              <v:shape style="position:absolute;left:283;top:2677;width:8873;height:2" coordorigin="283,2677" coordsize="8873,0" path="m283,2677l9155,2677e" filled="f" stroked="t" strokeweight=".957683pt" strokecolor="#4F4F4F">
                <v:path arrowok="t"/>
              </v:shape>
            </v:group>
            <v:group style="position:absolute;left:9098;top:2684;width:828;height:2" coordorigin="9098,2684" coordsize="828,2">
              <v:shape style="position:absolute;left:9098;top:2684;width:828;height:2" coordorigin="9098,2684" coordsize="828,0" path="m9098,2684l9926,2684e" filled="f" stroked="t" strokeweight=".478842pt" strokecolor="#1F1F1F">
                <v:path arrowok="t"/>
              </v:shape>
            </v:group>
            <v:group style="position:absolute;left:9869;top:2687;width:1686;height:2" coordorigin="9869,2687" coordsize="1686,2">
              <v:shape style="position:absolute;left:9869;top:2687;width:1686;height:2" coordorigin="9869,2687" coordsize="1686,0" path="m9869,2687l11554,2687e" filled="f" stroked="t" strokeweight=".957683pt" strokecolor="#5B5B5B">
                <v:path arrowok="t"/>
              </v:shape>
            </v:group>
            <v:group style="position:absolute;left:11550;top:930;width:2;height:1773" coordorigin="11550,930" coordsize="2,1773">
              <v:shape style="position:absolute;left:11550;top:930;width:2;height:1773" coordorigin="11550,930" coordsize="0,1773" path="m11550,2703l11550,930e" filled="f" stroked="t" strokeweight=".478842pt" strokecolor="#3F3F3F">
                <v:path arrowok="t"/>
              </v:shape>
            </v:group>
            <v:group style="position:absolute;left:283;top:2914;width:9170;height:2" coordorigin="283,2914" coordsize="9170,2">
              <v:shape style="position:absolute;left:283;top:2914;width:9170;height:2" coordorigin="283,2914" coordsize="9170,0" path="m283,2914l9452,2914e" filled="f" stroked="t" strokeweight=".957683pt" strokecolor="#4F4F4F">
                <v:path arrowok="t"/>
              </v:shape>
            </v:group>
            <v:group style="position:absolute;left:9395;top:2924;width:752;height:2" coordorigin="9395,2924" coordsize="752,2">
              <v:shape style="position:absolute;left:9395;top:2924;width:752;height:2" coordorigin="9395,2924" coordsize="752,0" path="m9395,2924l10147,2924e" filled="f" stroked="t" strokeweight=".478842pt" strokecolor="#181818">
                <v:path arrowok="t"/>
              </v:shape>
            </v:group>
            <v:group style="position:absolute;left:10089;top:2924;width:383;height:2" coordorigin="10089,2924" coordsize="383,2">
              <v:shape style="position:absolute;left:10089;top:2924;width:383;height:2" coordorigin="10089,2924" coordsize="383,0" path="m10089,2924l10472,2924e" filled="f" stroked="t" strokeweight=".478842pt" strokecolor="#2B2B2B">
                <v:path arrowok="t"/>
              </v:shape>
            </v:group>
            <v:group style="position:absolute;left:10400;top:2926;width:1154;height:2" coordorigin="10400,2926" coordsize="1154,2">
              <v:shape style="position:absolute;left:10400;top:2926;width:1154;height:2" coordorigin="10400,2926" coordsize="1154,0" path="m10400,2926l11554,2926e" filled="f" stroked="t" strokeweight=".957683pt" strokecolor="#606060">
                <v:path arrowok="t"/>
              </v:shape>
            </v:group>
            <v:group style="position:absolute;left:11550;top:2627;width:2;height:316" coordorigin="11550,2627" coordsize="2,316">
              <v:shape style="position:absolute;left:11550;top:2627;width:2;height:316" coordorigin="11550,2627" coordsize="0,316" path="m11550,2943l11550,2627e" filled="f" stroked="t" strokeweight=".478842pt" strokecolor="#282828">
                <v:path arrowok="t"/>
              </v:shape>
            </v:group>
            <v:group style="position:absolute;left:283;top:3159;width:10922;height:2" coordorigin="283,3159" coordsize="10922,2">
              <v:shape style="position:absolute;left:283;top:3159;width:10922;height:2" coordorigin="283,3159" coordsize="10922,0" path="m283,3159l11205,3159e" filled="f" stroked="t" strokeweight=".957683pt" strokecolor="#4F4F4F">
                <v:path arrowok="t"/>
              </v:shape>
            </v:group>
            <v:group style="position:absolute;left:5526;top:3161;width:1250;height:2" coordorigin="5526,3161" coordsize="1250,2">
              <v:shape style="position:absolute;left:5526;top:3161;width:1250;height:2" coordorigin="5526,3161" coordsize="1250,0" path="m5526,3161l6776,3161e" filled="f" stroked="t" strokeweight=".718262pt" strokecolor="#484848">
                <v:path arrowok="t"/>
              </v:shape>
            </v:group>
            <v:group style="position:absolute;left:9098;top:3168;width:2461;height:2" coordorigin="9098,3168" coordsize="2461,2">
              <v:shape style="position:absolute;left:9098;top:3168;width:2461;height:2" coordorigin="9098,3168" coordsize="2461,0" path="m9098,3168l11559,3168e" filled="f" stroked="t" strokeweight=".957683pt" strokecolor="#4F4F4F">
                <v:path arrowok="t"/>
              </v:shape>
            </v:group>
            <v:group style="position:absolute;left:283;top:3396;width:1437;height:2" coordorigin="283,3396" coordsize="1437,2">
              <v:shape style="position:absolute;left:283;top:3396;width:1437;height:2" coordorigin="283,3396" coordsize="1437,0" path="m283,3396l1719,3396e" filled="f" stroked="t" strokeweight=".957683pt" strokecolor="#646464">
                <v:path arrowok="t"/>
              </v:shape>
            </v:group>
            <v:group style="position:absolute;left:1662;top:3398;width:3275;height:2" coordorigin="1662,3398" coordsize="3275,2">
              <v:shape style="position:absolute;left:1662;top:3398;width:3275;height:2" coordorigin="1662,3398" coordsize="3275,0" path="m1662,3398l4937,3398e" filled="f" stroked="t" strokeweight=".718262pt" strokecolor="#4F4F4F">
                <v:path arrowok="t"/>
              </v:shape>
            </v:group>
            <v:group style="position:absolute;left:4879;top:3403;width:235;height:2" coordorigin="4879,3403" coordsize="235,2">
              <v:shape style="position:absolute;left:4879;top:3403;width:235;height:2" coordorigin="4879,3403" coordsize="235,0" path="m4879,3403l5114,3403e" filled="f" stroked="t" strokeweight=".478842pt" strokecolor="#2F2F2F">
                <v:path arrowok="t"/>
              </v:shape>
            </v:group>
            <v:group style="position:absolute;left:5057;top:3406;width:2533;height:2" coordorigin="5057,3406" coordsize="2533,2">
              <v:shape style="position:absolute;left:5057;top:3406;width:2533;height:2" coordorigin="5057,3406" coordsize="2533,0" path="m5057,3406l7590,3406e" filled="f" stroked="t" strokeweight=".957683pt" strokecolor="#606060">
                <v:path arrowok="t"/>
              </v:shape>
            </v:group>
            <v:group style="position:absolute;left:7360;top:3403;width:407;height:2" coordorigin="7360,3403" coordsize="407,2">
              <v:shape style="position:absolute;left:7360;top:3403;width:407;height:2" coordorigin="7360,3403" coordsize="407,0" path="m7360,3403l7767,3403e" filled="f" stroked="t" strokeweight=".718262pt" strokecolor="#4B4B4B">
                <v:path arrowok="t"/>
              </v:shape>
            </v:group>
            <v:group style="position:absolute;left:7709;top:3408;width:560;height:2" coordorigin="7709,3408" coordsize="560,2">
              <v:shape style="position:absolute;left:7709;top:3408;width:560;height:2" coordorigin="7709,3408" coordsize="560,0" path="m7709,3408l8270,3408e" filled="f" stroked="t" strokeweight=".478842pt" strokecolor="#383838">
                <v:path arrowok="t"/>
              </v:shape>
            </v:group>
            <v:group style="position:absolute;left:8212;top:3408;width:3347;height:2" coordorigin="8212,3408" coordsize="3347,2">
              <v:shape style="position:absolute;left:8212;top:3408;width:3347;height:2" coordorigin="8212,3408" coordsize="3347,0" path="m8212,3408l11559,3408e" filled="f" stroked="t" strokeweight=".718262pt" strokecolor="#545454">
                <v:path arrowok="t"/>
              </v:shape>
            </v:group>
            <v:group style="position:absolute;left:283;top:3638;width:4654;height:2" coordorigin="283,3638" coordsize="4654,2">
              <v:shape style="position:absolute;left:283;top:3638;width:4654;height:2" coordorigin="283,3638" coordsize="4654,0" path="m283,3638l4937,3638e" filled="f" stroked="t" strokeweight=".718262pt" strokecolor="#575757">
                <v:path arrowok="t"/>
              </v:shape>
            </v:group>
            <v:group style="position:absolute;left:4879;top:3643;width:704;height:2" coordorigin="4879,3643" coordsize="704,2">
              <v:shape style="position:absolute;left:4879;top:3643;width:704;height:2" coordorigin="4879,3643" coordsize="704,0" path="m4879,3643l5583,3643e" filled="f" stroked="t" strokeweight=".478842pt" strokecolor="#282828">
                <v:path arrowok="t"/>
              </v:shape>
            </v:group>
            <v:group style="position:absolute;left:5526;top:3648;width:6033;height:2" coordorigin="5526,3648" coordsize="6033,2">
              <v:shape style="position:absolute;left:5526;top:3648;width:6033;height:2" coordorigin="5526,3648" coordsize="6033,0" path="m5526,3648l11559,3648e" filled="f" stroked="t" strokeweight=".718262pt" strokecolor="#545454">
                <v:path arrowok="t"/>
              </v:shape>
            </v:group>
            <v:group style="position:absolute;left:3847;top:3590;width:2;height:796" coordorigin="3847,3590" coordsize="2,796">
              <v:shape style="position:absolute;left:3847;top:3590;width:2;height:796" coordorigin="3847,3590" coordsize="0,796" path="m3847,4386l3847,3590e" filled="f" stroked="t" strokeweight=".957683pt" strokecolor="#4F4F4F">
                <v:path arrowok="t"/>
              </v:shape>
            </v:group>
            <v:group style="position:absolute;left:6972;top:3633;width:2;height:757" coordorigin="6972,3633" coordsize="2,757">
              <v:shape style="position:absolute;left:6972;top:3633;width:2;height:757" coordorigin="6972,3633" coordsize="0,757" path="m6972,4391l6972,3633e" filled="f" stroked="t" strokeweight=".957683pt" strokecolor="#575757">
                <v:path arrowok="t"/>
              </v:shape>
            </v:group>
            <v:group style="position:absolute;left:3840;top:4065;width:2523;height:2" coordorigin="3840,4065" coordsize="2523,2">
              <v:shape style="position:absolute;left:3840;top:4065;width:2523;height:2" coordorigin="3840,4065" coordsize="2523,0" path="m3840,4065l6364,4065e" filled="f" stroked="t" strokeweight=".478842pt" strokecolor="#4F4F4F">
                <v:path arrowok="t"/>
              </v:shape>
            </v:group>
            <v:group style="position:absolute;left:6153;top:4060;width:828;height:2" coordorigin="6153,4060" coordsize="828,2">
              <v:shape style="position:absolute;left:6153;top:4060;width:828;height:2" coordorigin="6153,4060" coordsize="828,0" path="m6153,4060l6982,4060e" filled="f" stroked="t" strokeweight=".478842pt" strokecolor="#9C9C9C">
                <v:path arrowok="t"/>
              </v:shape>
            </v:group>
            <v:group style="position:absolute;left:287;top:4371;width:460;height:2" coordorigin="287,4371" coordsize="460,2">
              <v:shape style="position:absolute;left:287;top:4371;width:460;height:2" coordorigin="287,4371" coordsize="460,0" path="m287,4371l747,4371e" filled="f" stroked="t" strokeweight=".478842pt" strokecolor="#2F2F2F">
                <v:path arrowok="t"/>
              </v:shape>
            </v:group>
            <v:group style="position:absolute;left:690;top:4371;width:302;height:2" coordorigin="690,4371" coordsize="302,2">
              <v:shape style="position:absolute;left:690;top:4371;width:302;height:2" coordorigin="690,4371" coordsize="302,0" path="m690,4371l991,4371e" filled="f" stroked="t" strokeweight=".478842pt" strokecolor="#484848">
                <v:path arrowok="t"/>
              </v:shape>
            </v:group>
            <v:group style="position:absolute;left:910;top:4374;width:1446;height:2" coordorigin="910,4374" coordsize="1446,2">
              <v:shape style="position:absolute;left:910;top:4374;width:1446;height:2" coordorigin="910,4374" coordsize="1446,0" path="m910,4374l2356,4374e" filled="f" stroked="t" strokeweight=".957683pt" strokecolor="#575757">
                <v:path arrowok="t"/>
              </v:shape>
            </v:group>
            <v:group style="position:absolute;left:2298;top:4376;width:512;height:2" coordorigin="2298,4376" coordsize="512,2">
              <v:shape style="position:absolute;left:2298;top:4376;width:512;height:2" coordorigin="2298,4376" coordsize="512,0" path="m2298,4376l2811,4376e" filled="f" stroked="t" strokeweight=".478842pt" strokecolor="#2F2F2F">
                <v:path arrowok="t"/>
              </v:shape>
            </v:group>
            <v:group style="position:absolute;left:2859;top:4376;width:1025;height:2" coordorigin="2859,4376" coordsize="1025,2">
              <v:shape style="position:absolute;left:2859;top:4376;width:1025;height:2" coordorigin="2859,4376" coordsize="1025,0" path="m2859,4376l3883,4376e" filled="f" stroked="t" strokeweight=".957683pt" strokecolor="#606060">
                <v:path arrowok="t"/>
              </v:shape>
            </v:group>
            <v:group style="position:absolute;left:2753;top:4374;width:1413;height:2" coordorigin="2753,4374" coordsize="1413,2">
              <v:shape style="position:absolute;left:2753;top:4374;width:1413;height:2" coordorigin="2753,4374" coordsize="1413,0" path="m2753,4374l4166,4374e" filled="f" stroked="t" strokeweight="1.197104pt" strokecolor="#5B5B5B">
                <v:path arrowok="t"/>
              </v:shape>
            </v:group>
            <v:group style="position:absolute;left:4108;top:4371;width:302;height:2" coordorigin="4108,4371" coordsize="302,2">
              <v:shape style="position:absolute;left:4108;top:4371;width:302;height:2" coordorigin="4108,4371" coordsize="302,0" path="m4108,4371l4410,4371e" filled="f" stroked="t" strokeweight="1.197104pt" strokecolor="#3F3F3F">
                <v:path arrowok="t"/>
              </v:shape>
            </v:group>
            <v:group style="position:absolute;left:4353;top:4376;width:1231;height:2" coordorigin="4353,4376" coordsize="1231,2">
              <v:shape style="position:absolute;left:4353;top:4376;width:1231;height:2" coordorigin="4353,4376" coordsize="1231,0" path="m4353,4376l5583,4376e" filled="f" stroked="t" strokeweight=".957683pt" strokecolor="#232323">
                <v:path arrowok="t"/>
              </v:shape>
            </v:group>
            <v:group style="position:absolute;left:5526;top:4381;width:5143;height:2" coordorigin="5526,4381" coordsize="5143,2">
              <v:shape style="position:absolute;left:5526;top:4381;width:5143;height:2" coordorigin="5526,4381" coordsize="5143,0" path="m5526,4381l10669,4381e" filled="f" stroked="t" strokeweight=".957683pt" strokecolor="#4F4F4F">
                <v:path arrowok="t"/>
              </v:shape>
            </v:group>
            <v:group style="position:absolute;left:10415;top:4388;width:1154;height:2" coordorigin="10415,4388" coordsize="1154,2">
              <v:shape style="position:absolute;left:10415;top:4388;width:1154;height:2" coordorigin="10415,4388" coordsize="1154,0" path="m10415,4388l11569,4388e" filled="f" stroked="t" strokeweight=".718262pt" strokecolor="#545454">
                <v:path arrowok="t"/>
              </v:shape>
            </v:group>
            <v:group style="position:absolute;left:287;top:4664;width:8734;height:2" coordorigin="287,4664" coordsize="8734,2">
              <v:shape style="position:absolute;left:287;top:4664;width:8734;height:2" coordorigin="287,4664" coordsize="8734,0" path="m287,4664l9021,4664e" filled="f" stroked="t" strokeweight=".718262pt" strokecolor="#4B4B4B">
                <v:path arrowok="t"/>
              </v:shape>
            </v:group>
            <v:group style="position:absolute;left:2351;top:4371;width:2;height:7861" coordorigin="2351,4371" coordsize="2,7861">
              <v:shape style="position:absolute;left:2351;top:4371;width:2;height:7861" coordorigin="2351,4371" coordsize="0,7861" path="m2351,12232l2351,4371e" filled="f" stroked="t" strokeweight=".957683pt" strokecolor="#484848">
                <v:path arrowok="t"/>
              </v:shape>
            </v:group>
            <v:group style="position:absolute;left:8595;top:4666;width:560;height:2" coordorigin="8595,4666" coordsize="560,2">
              <v:shape style="position:absolute;left:8595;top:4666;width:560;height:2" coordorigin="8595,4666" coordsize="560,0" path="m8595,4666l9155,4666e" filled="f" stroked="t" strokeweight=".957683pt" strokecolor="#646464">
                <v:path arrowok="t"/>
              </v:shape>
            </v:group>
            <v:group style="position:absolute;left:9098;top:4669;width:354;height:2" coordorigin="9098,4669" coordsize="354,2">
              <v:shape style="position:absolute;left:9098;top:4669;width:354;height:2" coordorigin="9098,4669" coordsize="354,0" path="m9098,4669l9452,4669e" filled="f" stroked="t" strokeweight=".478842pt" strokecolor="#2B2B2B">
                <v:path arrowok="t"/>
              </v:shape>
            </v:group>
            <v:group style="position:absolute;left:9395;top:4671;width:2169;height:2" coordorigin="9395,4671" coordsize="2169,2">
              <v:shape style="position:absolute;left:9395;top:4671;width:2169;height:2" coordorigin="9395,4671" coordsize="2169,0" path="m9395,4671l11564,4671e" filled="f" stroked="t" strokeweight=".957683pt" strokecolor="#575757">
                <v:path arrowok="t"/>
              </v:shape>
            </v:group>
            <v:group style="position:absolute;left:2337;top:4911;width:4731;height:2" coordorigin="2337,4911" coordsize="4731,2">
              <v:shape style="position:absolute;left:2337;top:4911;width:4731;height:2" coordorigin="2337,4911" coordsize="4731,0" path="m2337,4911l7068,4911e" filled="f" stroked="t" strokeweight=".957683pt" strokecolor="#4F4F4F">
                <v:path arrowok="t"/>
              </v:shape>
            </v:group>
            <v:group style="position:absolute;left:6934;top:4911;width:1336;height:2" coordorigin="6934,4911" coordsize="1336,2">
              <v:shape style="position:absolute;left:6934;top:4911;width:1336;height:2" coordorigin="6934,4911" coordsize="1336,0" path="m6934,4911l8270,4911e" filled="f" stroked="t" strokeweight=".478842pt" strokecolor="#343434">
                <v:path arrowok="t"/>
              </v:shape>
            </v:group>
            <v:group style="position:absolute;left:8121;top:4913;width:3448;height:2" coordorigin="8121,4913" coordsize="3448,2">
              <v:shape style="position:absolute;left:8121;top:4913;width:3448;height:2" coordorigin="8121,4913" coordsize="3448,0" path="m8121,4913l11569,4913e" filled="f" stroked="t" strokeweight=".957683pt" strokecolor="#4F4F4F">
                <v:path arrowok="t"/>
              </v:shape>
            </v:group>
            <v:group style="position:absolute;left:11559;top:4659;width:2;height:1730" coordorigin="11559,4659" coordsize="2,1730">
              <v:shape style="position:absolute;left:11559;top:4659;width:2;height:1730" coordorigin="11559,4659" coordsize="0,1730" path="m11559,6389l11559,4659e" filled="f" stroked="t" strokeweight=".718262pt" strokecolor="#545454">
                <v:path arrowok="t"/>
              </v:shape>
            </v:group>
            <v:group style="position:absolute;left:4915;top:4903;width:2;height:2176" coordorigin="4915,4903" coordsize="2,2176">
              <v:shape style="position:absolute;left:4915;top:4903;width:2;height:2176" coordorigin="4915,4903" coordsize="0,2176" path="m4915,7080l4915,4903e" filled="f" stroked="t" strokeweight=".957683pt" strokecolor="#4B4B4B">
                <v:path arrowok="t"/>
              </v:shape>
            </v:group>
            <v:group style="position:absolute;left:4903;top:5399;width:6665;height:2" coordorigin="4903,5399" coordsize="6665,2">
              <v:shape style="position:absolute;left:4903;top:5399;width:6665;height:2" coordorigin="4903,5399" coordsize="6665,0" path="m4903,5399l11569,5399e" filled="f" stroked="t" strokeweight=".957683pt" strokecolor="#4F4F4F">
                <v:path arrowok="t"/>
              </v:shape>
            </v:group>
            <v:group style="position:absolute;left:7738;top:4889;width:2;height:259" coordorigin="7738,4889" coordsize="2,259">
              <v:shape style="position:absolute;left:7738;top:4889;width:2;height:259" coordorigin="7738,4889" coordsize="0,259" path="m7738,5148l7738,4889e" filled="f" stroked="t" strokeweight=".239421pt" strokecolor="#2B2B2B">
                <v:path arrowok="t"/>
              </v:shape>
            </v:group>
            <v:group style="position:absolute;left:7738;top:5148;width:2;height:254" coordorigin="7738,5148" coordsize="2,254">
              <v:shape style="position:absolute;left:7738;top:5148;width:2;height:254" coordorigin="7738,5148" coordsize="0,254" path="m7738,5402l7738,5148e" filled="f" stroked="t" strokeweight=".239421pt" strokecolor="#545454">
                <v:path arrowok="t"/>
              </v:shape>
            </v:group>
            <v:group style="position:absolute;left:4903;top:5642;width:2088;height:2" coordorigin="4903,5642" coordsize="2088,2">
              <v:shape style="position:absolute;left:4903;top:5642;width:2088;height:2" coordorigin="4903,5642" coordsize="2088,0" path="m4903,5642l6991,5642e" filled="f" stroked="t" strokeweight=".718262pt" strokecolor="#4F4F4F">
                <v:path arrowok="t"/>
              </v:shape>
            </v:group>
            <v:group style="position:absolute;left:6934;top:5642;width:1336;height:2" coordorigin="6934,5642" coordsize="1336,2">
              <v:shape style="position:absolute;left:6934;top:5642;width:1336;height:2" coordorigin="6934,5642" coordsize="1336,0" path="m6934,5642l8270,5642e" filled="f" stroked="t" strokeweight=".478842pt" strokecolor="#1F1F1F">
                <v:path arrowok="t"/>
              </v:shape>
            </v:group>
            <v:group style="position:absolute;left:8212;top:5639;width:441;height:2" coordorigin="8212,5639" coordsize="441,2">
              <v:shape style="position:absolute;left:8212;top:5639;width:441;height:2" coordorigin="8212,5639" coordsize="441,0" path="m8212,5639l8653,5639e" filled="f" stroked="t" strokeweight=".718262pt" strokecolor="#3B3B3B">
                <v:path arrowok="t"/>
              </v:shape>
            </v:group>
            <v:group style="position:absolute;left:8399;top:5642;width:3165;height:2" coordorigin="8399,5642" coordsize="3165,2">
              <v:shape style="position:absolute;left:8399;top:5642;width:3165;height:2" coordorigin="8399,5642" coordsize="3165,0" path="m8399,5642l11564,5642e" filled="f" stroked="t" strokeweight=".718262pt" strokecolor="#4F4F4F">
                <v:path arrowok="t"/>
              </v:shape>
            </v:group>
            <v:group style="position:absolute;left:4903;top:5879;width:2514;height:2" coordorigin="4903,5879" coordsize="2514,2">
              <v:shape style="position:absolute;left:4903;top:5879;width:2514;height:2" coordorigin="4903,5879" coordsize="2514,0" path="m4903,5879l7417,5879e" filled="f" stroked="t" strokeweight=".957683pt" strokecolor="#4F4F4F">
                <v:path arrowok="t"/>
              </v:shape>
            </v:group>
            <v:group style="position:absolute;left:7360;top:5881;width:407;height:2" coordorigin="7360,5881" coordsize="407,2">
              <v:shape style="position:absolute;left:7360;top:5881;width:407;height:2" coordorigin="7360,5881" coordsize="407,0" path="m7360,5881l7767,5881e" filled="f" stroked="t" strokeweight=".478842pt" strokecolor="#0F0F0F">
                <v:path arrowok="t"/>
              </v:shape>
            </v:group>
            <v:group style="position:absolute;left:7709;top:5881;width:560;height:2" coordorigin="7709,5881" coordsize="560,2">
              <v:shape style="position:absolute;left:7709;top:5881;width:560;height:2" coordorigin="7709,5881" coordsize="560,0" path="m7709,5881l8270,5881e" filled="f" stroked="t" strokeweight=".478842pt" strokecolor="#282828">
                <v:path arrowok="t"/>
              </v:shape>
            </v:group>
            <v:group style="position:absolute;left:8212;top:5881;width:3352;height:2" coordorigin="8212,5881" coordsize="3352,2">
              <v:shape style="position:absolute;left:8212;top:5881;width:3352;height:2" coordorigin="8212,5881" coordsize="3352,0" path="m8212,5881l11564,5881e" filled="f" stroked="t" strokeweight=".957683pt" strokecolor="#4F4F4F">
                <v:path arrowok="t"/>
              </v:shape>
            </v:group>
            <v:group style="position:absolute;left:2337;top:6116;width:1417;height:2" coordorigin="2337,6116" coordsize="1417,2">
              <v:shape style="position:absolute;left:2337;top:6116;width:1417;height:2" coordorigin="2337,6116" coordsize="1417,0" path="m2337,6116l3754,6116e" filled="f" stroked="t" strokeweight=".957683pt" strokecolor="#4F4F4F">
                <v:path arrowok="t"/>
              </v:shape>
            </v:group>
            <v:group style="position:absolute;left:3697;top:6116;width:1250;height:2" coordorigin="3697,6116" coordsize="1250,2">
              <v:shape style="position:absolute;left:3697;top:6116;width:1250;height:2" coordorigin="3697,6116" coordsize="1250,0" path="m3697,6116l4946,6116e" filled="f" stroked="t" strokeweight=".478842pt" strokecolor="#282828">
                <v:path arrowok="t"/>
              </v:shape>
            </v:group>
            <v:group style="position:absolute;left:4870;top:6121;width:6694;height:2" coordorigin="4870,6121" coordsize="6694,2">
              <v:shape style="position:absolute;left:4870;top:6121;width:6694;height:2" coordorigin="4870,6121" coordsize="6694,0" path="m4870,6121l11564,6121e" filled="f" stroked="t" strokeweight=".718262pt" strokecolor="#4F4F4F">
                <v:path arrowok="t"/>
              </v:shape>
            </v:group>
            <v:group style="position:absolute;left:304;top:6073;width:2;height:10233" coordorigin="304,6073" coordsize="2,10233">
              <v:shape style="position:absolute;left:304;top:6073;width:2;height:10233" coordorigin="304,6073" coordsize="0,10233" path="m304,16306l304,6073e" filled="f" stroked="t" strokeweight=".718262pt" strokecolor="#5B5B5B">
                <v:path arrowok="t"/>
              </v:shape>
            </v:group>
            <v:group style="position:absolute;left:718;top:6358;width:9208;height:2" coordorigin="718,6358" coordsize="9208,2">
              <v:shape style="position:absolute;left:718;top:6358;width:9208;height:2" coordorigin="718,6358" coordsize="9208,0" path="m718,6358l9926,6358e" filled="f" stroked="t" strokeweight=".957683pt" strokecolor="#4F4F4F">
                <v:path arrowok="t"/>
              </v:shape>
            </v:group>
            <v:group style="position:absolute;left:9869;top:6365;width:278;height:2" coordorigin="9869,6365" coordsize="278,2">
              <v:shape style="position:absolute;left:9869;top:6365;width:278;height:2" coordorigin="9869,6365" coordsize="278,0" path="m9869,6365l10147,6365e" filled="f" stroked="t" strokeweight=".478842pt" strokecolor="#2B2B2B">
                <v:path arrowok="t"/>
              </v:shape>
            </v:group>
            <v:group style="position:absolute;left:10089;top:6363;width:1475;height:2" coordorigin="10089,6363" coordsize="1475,2">
              <v:shape style="position:absolute;left:10089;top:6363;width:1475;height:2" coordorigin="10089,6363" coordsize="1475,0" path="m10089,6363l11564,6363e" filled="f" stroked="t" strokeweight=".718262pt" strokecolor="#4B4B4B">
                <v:path arrowok="t"/>
              </v:shape>
            </v:group>
            <v:group style="position:absolute;left:7738;top:6341;width:2;height:278" coordorigin="7738,6341" coordsize="2,278">
              <v:shape style="position:absolute;left:7738;top:6341;width:2;height:278" coordorigin="7738,6341" coordsize="0,278" path="m7738,6619l7738,6341e" filled="f" stroked="t" strokeweight=".239421pt" strokecolor="#707070">
                <v:path arrowok="t"/>
              </v:shape>
            </v:group>
            <v:group style="position:absolute;left:11559;top:6313;width:2;height:336" coordorigin="11559,6313" coordsize="2,336">
              <v:shape style="position:absolute;left:11559;top:6313;width:2;height:336" coordorigin="11559,6313" coordsize="0,336" path="m11559,6648l11559,6313e" filled="f" stroked="t" strokeweight=".478842pt" strokecolor="#3F3F3F">
                <v:path arrowok="t"/>
              </v:shape>
            </v:group>
            <v:group style="position:absolute;left:297;top:6591;width:2;height:498" coordorigin="297,6591" coordsize="2,498">
              <v:shape style="position:absolute;left:297;top:6591;width:2;height:498" coordorigin="297,6591" coordsize="0,498" path="m297,7089l297,6591e" filled="f" stroked="t" strokeweight=".478842pt" strokecolor="#343434">
                <v:path arrowok="t"/>
              </v:shape>
            </v:group>
            <v:group style="position:absolute;left:2346;top:4371;width:2;height:5598" coordorigin="2346,4371" coordsize="2,5598">
              <v:shape style="position:absolute;left:2346;top:4371;width:2;height:5598" coordorigin="2346,4371" coordsize="0,5598" path="m2346,9970l2346,4371e" filled="f" stroked="t" strokeweight=".718262pt" strokecolor="#3B3B3B">
                <v:path arrowok="t"/>
              </v:shape>
            </v:group>
            <v:group style="position:absolute;left:2342;top:6830;width:3903;height:2" coordorigin="2342,6830" coordsize="3903,2">
              <v:shape style="position:absolute;left:2342;top:6830;width:3903;height:2" coordorigin="2342,6830" coordsize="3903,0" path="m2342,6830l6244,6830e" filled="f" stroked="t" strokeweight=".957683pt" strokecolor="#4F4F4F">
                <v:path arrowok="t"/>
              </v:shape>
            </v:group>
            <v:group style="position:absolute;left:3381;top:6830;width:493;height:2" coordorigin="3381,6830" coordsize="493,2">
              <v:shape style="position:absolute;left:3381;top:6830;width:493;height:2" coordorigin="3381,6830" coordsize="493,0" path="m3381,6830l3874,6830e" filled="f" stroked="t" strokeweight=".957683pt" strokecolor="#646464">
                <v:path arrowok="t"/>
              </v:shape>
            </v:group>
            <v:group style="position:absolute;left:6187;top:6830;width:1231;height:2" coordorigin="6187,6830" coordsize="1231,2">
              <v:shape style="position:absolute;left:6187;top:6830;width:1231;height:2" coordorigin="6187,6830" coordsize="1231,0" path="m6187,6830l7417,6830e" filled="f" stroked="t" strokeweight=".478842pt" strokecolor="#2F2F2F">
                <v:path arrowok="t"/>
              </v:shape>
            </v:group>
            <v:group style="position:absolute;left:7738;top:6619;width:2;height:206" coordorigin="7738,6619" coordsize="2,206">
              <v:shape style="position:absolute;left:7738;top:6619;width:2;height:206" coordorigin="7738,6619" coordsize="0,206" path="m7738,6825l7738,6619e" filled="f" stroked="t" strokeweight=".239421pt" strokecolor="#1F1F1F">
                <v:path arrowok="t"/>
              </v:shape>
            </v:group>
            <v:group style="position:absolute;left:7312;top:6833;width:4257;height:2" coordorigin="7312,6833" coordsize="4257,2">
              <v:shape style="position:absolute;left:7312;top:6833;width:4257;height:2" coordorigin="7312,6833" coordsize="4257,0" path="m7312,6833l11569,6833e" filled="f" stroked="t" strokeweight=".957683pt" strokecolor="#575757">
                <v:path arrowok="t"/>
              </v:shape>
            </v:group>
            <v:group style="position:absolute;left:11562;top:6591;width:2;height:753" coordorigin="11562,6591" coordsize="2,753">
              <v:shape style="position:absolute;left:11562;top:6591;width:2;height:753" coordorigin="11562,6591" coordsize="0,753" path="m11562,7343l11562,6591e" filled="f" stroked="t" strokeweight=".718262pt" strokecolor="#545454">
                <v:path arrowok="t"/>
              </v:shape>
            </v:group>
            <v:group style="position:absolute;left:2342;top:7072;width:4650;height:2" coordorigin="2342,7072" coordsize="4650,2">
              <v:shape style="position:absolute;left:2342;top:7072;width:4650;height:2" coordorigin="2342,7072" coordsize="4650,0" path="m2342,7072l6991,7072e" filled="f" stroked="t" strokeweight=".957683pt" strokecolor="#545454">
                <v:path arrowok="t"/>
              </v:shape>
            </v:group>
            <v:group style="position:absolute;left:6934;top:7070;width:484;height:2" coordorigin="6934,7070" coordsize="484,2">
              <v:shape style="position:absolute;left:6934;top:7070;width:484;height:2" coordorigin="6934,7070" coordsize="484,0" path="m6934,7070l7417,7070e" filled="f" stroked="t" strokeweight=".478842pt" strokecolor="#282828">
                <v:path arrowok="t"/>
              </v:shape>
            </v:group>
            <v:group style="position:absolute;left:7738;top:6806;width:2;height:264" coordorigin="7738,6806" coordsize="2,264">
              <v:shape style="position:absolute;left:7738;top:6806;width:2;height:264" coordorigin="7738,6806" coordsize="0,264" path="m7738,7070l7738,6806e" filled="f" stroked="t" strokeweight=".239421pt" strokecolor="#4B4B4B">
                <v:path arrowok="t"/>
              </v:shape>
            </v:group>
            <v:group style="position:absolute;left:7360;top:7072;width:2787;height:2" coordorigin="7360,7072" coordsize="2787,2">
              <v:shape style="position:absolute;left:7360;top:7072;width:2787;height:2" coordorigin="7360,7072" coordsize="2787,0" path="m7360,7072l10147,7072e" filled="f" stroked="t" strokeweight=".957683pt" strokecolor="#575757">
                <v:path arrowok="t"/>
              </v:shape>
            </v:group>
            <v:group style="position:absolute;left:10089;top:7075;width:383;height:2" coordorigin="10089,7075" coordsize="383,2">
              <v:shape style="position:absolute;left:10089;top:7075;width:383;height:2" coordorigin="10089,7075" coordsize="383,0" path="m10089,7075l10472,7075e" filled="f" stroked="t" strokeweight=".478842pt" strokecolor="#343434">
                <v:path arrowok="t"/>
              </v:shape>
            </v:group>
            <v:group style="position:absolute;left:10415;top:7075;width:1154;height:2" coordorigin="10415,7075" coordsize="1154,2">
              <v:shape style="position:absolute;left:10415;top:7075;width:1154;height:2" coordorigin="10415,7075" coordsize="1154,0" path="m10415,7075l11569,7075e" filled="f" stroked="t" strokeweight=".718262pt" strokecolor="#545454">
                <v:path arrowok="t"/>
              </v:shape>
            </v:group>
            <v:group style="position:absolute;left:292;top:7312;width:4645;height:2" coordorigin="292,7312" coordsize="4645,2">
              <v:shape style="position:absolute;left:292;top:7312;width:4645;height:2" coordorigin="292,7312" coordsize="4645,0" path="m292,7312l4937,7312e" filled="f" stroked="t" strokeweight=".957683pt" strokecolor="#545454">
                <v:path arrowok="t"/>
              </v:shape>
            </v:group>
            <v:group style="position:absolute;left:4879;top:7314;width:235;height:2" coordorigin="4879,7314" coordsize="235,2">
              <v:shape style="position:absolute;left:4879;top:7314;width:235;height:2" coordorigin="4879,7314" coordsize="235,0" path="m4879,7314l5114,7314e" filled="f" stroked="t" strokeweight=".478842pt" strokecolor="#2B2B2B">
                <v:path arrowok="t"/>
              </v:shape>
            </v:group>
            <v:group style="position:absolute;left:5057;top:7317;width:3615;height:2" coordorigin="5057,7317" coordsize="3615,2">
              <v:shape style="position:absolute;left:5057;top:7317;width:3615;height:2" coordorigin="5057,7317" coordsize="3615,0" path="m5057,7317l8672,7317e" filled="f" stroked="t" strokeweight=".957683pt" strokecolor="#575757">
                <v:path arrowok="t"/>
              </v:shape>
            </v:group>
            <v:group style="position:absolute;left:8595;top:7314;width:560;height:2" coordorigin="8595,7314" coordsize="560,2">
              <v:shape style="position:absolute;left:8595;top:7314;width:560;height:2" coordorigin="8595,7314" coordsize="560,0" path="m8595,7314l9155,7314e" filled="f" stroked="t" strokeweight=".478842pt" strokecolor="#3B3B3B">
                <v:path arrowok="t"/>
              </v:shape>
            </v:group>
            <v:group style="position:absolute;left:9098;top:7314;width:354;height:2" coordorigin="9098,7314" coordsize="354,2">
              <v:shape style="position:absolute;left:9098;top:7314;width:354;height:2" coordorigin="9098,7314" coordsize="354,0" path="m9098,7314l9452,7314e" filled="f" stroked="t" strokeweight=".478842pt" strokecolor="#282828">
                <v:path arrowok="t"/>
              </v:shape>
            </v:group>
            <v:group style="position:absolute;left:9395;top:7317;width:2174;height:2" coordorigin="9395,7317" coordsize="2174,2">
              <v:shape style="position:absolute;left:9395;top:7317;width:2174;height:2" coordorigin="9395,7317" coordsize="2174,0" path="m9395,7317l11569,7317e" filled="f" stroked="t" strokeweight=".957683pt" strokecolor="#5B5B5B">
                <v:path arrowok="t"/>
              </v:shape>
            </v:group>
            <v:group style="position:absolute;left:11562;top:7266;width:2;height:796" coordorigin="11562,7266" coordsize="2,796">
              <v:shape style="position:absolute;left:11562;top:7266;width:2;height:796" coordorigin="11562,7266" coordsize="0,796" path="m11562,8062l11562,7266e" filled="f" stroked="t" strokeweight=".478842pt" strokecolor="#3F3F3F">
                <v:path arrowok="t"/>
              </v:shape>
            </v:group>
            <v:group style="position:absolute;left:292;top:7791;width:4286;height:2" coordorigin="292,7791" coordsize="4286,2">
              <v:shape style="position:absolute;left:292;top:7791;width:4286;height:2" coordorigin="292,7791" coordsize="4286,0" path="m292,7791l4578,7791e" filled="f" stroked="t" strokeweight=".957683pt" strokecolor="#575757">
                <v:path arrowok="t"/>
              </v:shape>
            </v:group>
            <v:group style="position:absolute;left:302;top:7535;width:2;height:537" coordorigin="302,7535" coordsize="2,537">
              <v:shape style="position:absolute;left:302;top:7535;width:2;height:537" coordorigin="302,7535" coordsize="0,537" path="m302,8072l302,7535e" filled="f" stroked="t" strokeweight=".957683pt" strokecolor="#575757">
                <v:path arrowok="t"/>
              </v:shape>
            </v:group>
            <v:group style="position:absolute;left:4353;top:7789;width:584;height:2" coordorigin="4353,7789" coordsize="584,2">
              <v:shape style="position:absolute;left:4353;top:7789;width:584;height:2" coordorigin="4353,7789" coordsize="584,0" path="m4353,7789l4937,7789e" filled="f" stroked="t" strokeweight=".718262pt" strokecolor="#343434">
                <v:path arrowok="t"/>
              </v:shape>
            </v:group>
            <v:group style="position:absolute;left:4879;top:7794;width:235;height:2" coordorigin="4879,7794" coordsize="235,2">
              <v:shape style="position:absolute;left:4879;top:7794;width:235;height:2" coordorigin="4879,7794" coordsize="235,0" path="m4879,7794l5114,7794e" filled="f" stroked="t" strokeweight=".478842pt" strokecolor="#131313">
                <v:path arrowok="t"/>
              </v:shape>
            </v:group>
            <v:group style="position:absolute;left:5057;top:7791;width:1719;height:2" coordorigin="5057,7791" coordsize="1719,2">
              <v:shape style="position:absolute;left:5057;top:7791;width:1719;height:2" coordorigin="5057,7791" coordsize="1719,0" path="m5057,7791l6776,7791e" filled="f" stroked="t" strokeweight=".718262pt" strokecolor="#3B3B3B">
                <v:path arrowok="t"/>
              </v:shape>
            </v:group>
            <v:group style="position:absolute;left:6608;top:7791;width:2600;height:2" coordorigin="6608,7791" coordsize="2600,2">
              <v:shape style="position:absolute;left:6608;top:7791;width:2600;height:2" coordorigin="6608,7791" coordsize="2600,0" path="m6608,7791l9208,7791e" filled="f" stroked="t" strokeweight=".957683pt" strokecolor="#575757">
                <v:path arrowok="t"/>
              </v:shape>
            </v:group>
            <v:group style="position:absolute;left:9098;top:7794;width:354;height:2" coordorigin="9098,7794" coordsize="354,2">
              <v:shape style="position:absolute;left:9098;top:7794;width:354;height:2" coordorigin="9098,7794" coordsize="354,0" path="m9098,7794l9452,7794e" filled="f" stroked="t" strokeweight=".478842pt" strokecolor="#2B2B2B">
                <v:path arrowok="t"/>
              </v:shape>
            </v:group>
            <v:group style="position:absolute;left:9395;top:7794;width:1077;height:2" coordorigin="9395,7794" coordsize="1077,2">
              <v:shape style="position:absolute;left:9395;top:7794;width:1077;height:2" coordorigin="9395,7794" coordsize="1077,0" path="m9395,7794l10472,7794e" filled="f" stroked="t" strokeweight=".478842pt" strokecolor="#181818">
                <v:path arrowok="t"/>
              </v:shape>
            </v:group>
            <v:group style="position:absolute;left:10415;top:7791;width:1149;height:2" coordorigin="10415,7791" coordsize="1149,2">
              <v:shape style="position:absolute;left:10415;top:7791;width:1149;height:2" coordorigin="10415,7791" coordsize="1149,0" path="m10415,7791l11564,7791e" filled="f" stroked="t" strokeweight=".478842pt" strokecolor="#444444">
                <v:path arrowok="t"/>
              </v:shape>
            </v:group>
            <v:group style="position:absolute;left:4920;top:7789;width:2;height:757" coordorigin="4920,7789" coordsize="2,757">
              <v:shape style="position:absolute;left:4920;top:7789;width:2;height:757" coordorigin="4920,7789" coordsize="0,757" path="m4920,8546l4920,7789e" filled="f" stroked="t" strokeweight="1.197104pt" strokecolor="#545454">
                <v:path arrowok="t"/>
              </v:shape>
            </v:group>
            <v:group style="position:absolute;left:4908;top:8031;width:2859;height:2" coordorigin="4908,8031" coordsize="2859,2">
              <v:shape style="position:absolute;left:4908;top:8031;width:2859;height:2" coordorigin="4908,8031" coordsize="2859,0" path="m4908,8031l7767,8031e" filled="f" stroked="t" strokeweight=".718262pt" strokecolor="#3F3F3F">
                <v:path arrowok="t"/>
              </v:shape>
            </v:group>
            <v:group style="position:absolute;left:6924;top:8031;width:3050;height:2" coordorigin="6924,8031" coordsize="3050,2">
              <v:shape style="position:absolute;left:6924;top:8031;width:3050;height:2" coordorigin="6924,8031" coordsize="3050,0" path="m6924,8031l9974,8031e" filled="f" stroked="t" strokeweight=".957683pt" strokecolor="#545454">
                <v:path arrowok="t"/>
              </v:shape>
            </v:group>
            <v:group style="position:absolute;left:9869;top:8033;width:603;height:2" coordorigin="9869,8033" coordsize="603,2">
              <v:shape style="position:absolute;left:9869;top:8033;width:603;height:2" coordorigin="9869,8033" coordsize="603,0" path="m9869,8033l10472,8033e" filled="f" stroked="t" strokeweight=".478842pt" strokecolor="#282828">
                <v:path arrowok="t"/>
              </v:shape>
            </v:group>
            <v:group style="position:absolute;left:10415;top:8033;width:1154;height:2" coordorigin="10415,8033" coordsize="1154,2">
              <v:shape style="position:absolute;left:10415;top:8033;width:1154;height:2" coordorigin="10415,8033" coordsize="1154,0" path="m10415,8033l11569,8033e" filled="f" stroked="t" strokeweight=".718262pt" strokecolor="#4F4F4F">
                <v:path arrowok="t"/>
              </v:shape>
            </v:group>
            <v:group style="position:absolute;left:4908;top:8268;width:1336;height:2" coordorigin="4908,8268" coordsize="1336,2">
              <v:shape style="position:absolute;left:4908;top:8268;width:1336;height:2" coordorigin="4908,8268" coordsize="1336,0" path="m4908,8268l6244,8268e" filled="f" stroked="t" strokeweight=".718262pt" strokecolor="#3B3B3B">
                <v:path arrowok="t"/>
              </v:shape>
            </v:group>
            <v:group style="position:absolute;left:6148;top:8271;width:3304;height:2" coordorigin="6148,8271" coordsize="3304,2">
              <v:shape style="position:absolute;left:6148;top:8271;width:3304;height:2" coordorigin="6148,8271" coordsize="3304,0" path="m6148,8271l9452,8271e" filled="f" stroked="t" strokeweight=".957683pt" strokecolor="#575757">
                <v:path arrowok="t"/>
              </v:shape>
            </v:group>
            <v:group style="position:absolute;left:9395;top:8273;width:532;height:2" coordorigin="9395,8273" coordsize="532,2">
              <v:shape style="position:absolute;left:9395;top:8273;width:532;height:2" coordorigin="9395,8273" coordsize="532,0" path="m9395,8273l9926,8273e" filled="f" stroked="t" strokeweight=".478842pt" strokecolor="#383838">
                <v:path arrowok="t"/>
              </v:shape>
            </v:group>
            <v:group style="position:absolute;left:9869;top:8275;width:1700;height:2" coordorigin="9869,8275" coordsize="1700,2">
              <v:shape style="position:absolute;left:9869;top:8275;width:1700;height:2" coordorigin="9869,8275" coordsize="1700,0" path="m9869,8275l11569,8275e" filled="f" stroked="t" strokeweight=".957683pt" strokecolor="#646464">
                <v:path arrowok="t"/>
              </v:shape>
            </v:group>
            <v:group style="position:absolute;left:11562;top:7985;width:2;height:1380" coordorigin="11562,7985" coordsize="2,1380">
              <v:shape style="position:absolute;left:11562;top:7985;width:2;height:1380" coordorigin="11562,7985" coordsize="0,1380" path="m11562,9366l11562,7985e" filled="f" stroked="t" strokeweight=".478842pt" strokecolor="#575757">
                <v:path arrowok="t"/>
              </v:shape>
            </v:group>
            <v:group style="position:absolute;left:292;top:8647;width:426;height:2" coordorigin="292,8647" coordsize="426,2">
              <v:shape style="position:absolute;left:292;top:8647;width:426;height:2" coordorigin="292,8647" coordsize="426,0" path="m292,8647l718,8647e" filled="f" stroked="t" strokeweight=".239421pt" strokecolor="#6B6B6B">
                <v:path arrowok="t"/>
              </v:shape>
            </v:group>
            <v:group style="position:absolute;left:718;top:8647;width:1618;height:2" coordorigin="718,8647" coordsize="1618,2">
              <v:shape style="position:absolute;left:718;top:8647;width:1618;height:2" coordorigin="718,8647" coordsize="1618,0" path="m718,8647l2337,8647e" filled="f" stroked="t" strokeweight=".239421pt" strokecolor="#000000">
                <v:path arrowok="t"/>
              </v:shape>
            </v:group>
            <v:group style="position:absolute;left:2318;top:8647;width:464;height:2" coordorigin="2318,8647" coordsize="464,2">
              <v:shape style="position:absolute;left:2318;top:8647;width:464;height:2" coordorigin="2318,8647" coordsize="464,0" path="m2318,8647l2782,8647e" filled="f" stroked="t" strokeweight=".239421pt" strokecolor="#3B3B3B">
                <v:path arrowok="t"/>
              </v:shape>
            </v:group>
            <v:group style="position:absolute;left:2782;top:8647;width:8758;height:2" coordorigin="2782,8647" coordsize="8758,2">
              <v:shape style="position:absolute;left:2782;top:8647;width:8758;height:2" coordorigin="2782,8647" coordsize="8758,0" path="m2782,8647l11540,8647e" filled="f" stroked="t" strokeweight=".239421pt" strokecolor="#000000">
                <v:path arrowok="t"/>
              </v:shape>
            </v:group>
            <v:group style="position:absolute;left:297;top:9344;width:2064;height:2" coordorigin="297,9344" coordsize="2064,2">
              <v:shape style="position:absolute;left:297;top:9344;width:2064;height:2" coordorigin="297,9344" coordsize="2064,0" path="m297,9344l2361,9344e" filled="f" stroked="t" strokeweight=".718262pt" strokecolor="#484848">
                <v:path arrowok="t"/>
              </v:shape>
            </v:group>
            <v:group style="position:absolute;left:6934;top:9342;width:1336;height:2" coordorigin="6934,9342" coordsize="1336,2">
              <v:shape style="position:absolute;left:6934;top:9342;width:1336;height:2" coordorigin="6934,9342" coordsize="1336,0" path="m6934,9342l8270,9342e" filled="f" stroked="t" strokeweight=".478842pt" strokecolor="#232323">
                <v:path arrowok="t"/>
              </v:shape>
            </v:group>
            <v:group style="position:absolute;left:2298;top:9342;width:9270;height:2" coordorigin="2298,9342" coordsize="9270,2">
              <v:shape style="position:absolute;left:2298;top:9342;width:9270;height:2" coordorigin="2298,9342" coordsize="9270,0" path="m2298,9342l11569,9342e" filled="f" stroked="t" strokeweight=".957683pt" strokecolor="#545454">
                <v:path arrowok="t"/>
              </v:shape>
            </v:group>
            <v:group style="position:absolute;left:11535;top:9318;width:2;height:288" coordorigin="11535,9318" coordsize="2,288">
              <v:shape style="position:absolute;left:11535;top:9318;width:2;height:288" coordorigin="11535,9318" coordsize="0,288" path="m11535,9606l11535,9318e" filled="f" stroked="t" strokeweight=".239421pt" strokecolor="#777777">
                <v:path arrowok="t"/>
              </v:shape>
            </v:group>
            <v:group style="position:absolute;left:11564;top:9582;width:2;height:1160" coordorigin="11564,9582" coordsize="2,1160">
              <v:shape style="position:absolute;left:11564;top:9582;width:2;height:1160" coordorigin="11564,9582" coordsize="0,1160" path="m11564,10741l11564,9582e" filled="f" stroked="t" strokeweight=".478842pt" strokecolor="#747474">
                <v:path arrowok="t"/>
              </v:shape>
            </v:group>
            <v:group style="position:absolute;left:297;top:10281;width:11272;height:2" coordorigin="297,10281" coordsize="11272,2">
              <v:shape style="position:absolute;left:297;top:10281;width:11272;height:2" coordorigin="297,10281" coordsize="11272,0" path="m297,10281l11569,10281e" filled="f" stroked="t" strokeweight=".957683pt" strokecolor="#4F4F4F">
                <v:path arrowok="t"/>
              </v:shape>
            </v:group>
            <v:group style="position:absolute;left:297;top:10617;width:1484;height:2" coordorigin="297,10617" coordsize="1484,2">
              <v:shape style="position:absolute;left:297;top:10617;width:1484;height:2" coordorigin="297,10617" coordsize="1484,0" path="m297,10617l1781,10617e" filled="f" stroked="t" strokeweight=".957683pt" strokecolor="#606060">
                <v:path arrowok="t"/>
              </v:shape>
            </v:group>
            <v:group style="position:absolute;left:304;top:10253;width:2;height:858" coordorigin="304,10253" coordsize="2,858">
              <v:shape style="position:absolute;left:304;top:10253;width:2;height:858" coordorigin="304,10253" coordsize="0,858" path="m304,11111l304,10253e" filled="f" stroked="t" strokeweight=".718262pt" strokecolor="#545454">
                <v:path arrowok="t"/>
              </v:shape>
            </v:group>
            <v:group style="position:absolute;left:1662;top:10617;width:699;height:2" coordorigin="1662,10617" coordsize="699,2">
              <v:shape style="position:absolute;left:1662;top:10617;width:699;height:2" coordorigin="1662,10617" coordsize="699,0" path="m1662,10617l2361,10617e" filled="f" stroked="t" strokeweight=".478842pt" strokecolor="#2F2F2F">
                <v:path arrowok="t"/>
              </v:shape>
            </v:group>
            <v:group style="position:absolute;left:2298;top:10617;width:9270;height:2" coordorigin="2298,10617" coordsize="9270,2">
              <v:shape style="position:absolute;left:2298;top:10617;width:9270;height:2" coordorigin="2298,10617" coordsize="9270,0" path="m2298,10617l11569,10617e" filled="f" stroked="t" strokeweight=".957683pt" strokecolor="#545454">
                <v:path arrowok="t"/>
              </v:shape>
            </v:group>
            <v:group style="position:absolute;left:7298;top:10614;width:1858;height:2" coordorigin="7298,10614" coordsize="1858,2">
              <v:shape style="position:absolute;left:7298;top:10614;width:1858;height:2" coordorigin="7298,10614" coordsize="1858,0" path="m7298,10614l9155,10614e" filled="f" stroked="t" strokeweight=".718262pt" strokecolor="#484848">
                <v:path arrowok="t"/>
              </v:shape>
            </v:group>
            <v:group style="position:absolute;left:9098;top:10612;width:354;height:2" coordorigin="9098,10612" coordsize="354,2">
              <v:shape style="position:absolute;left:9098;top:10612;width:354;height:2" coordorigin="9098,10612" coordsize="354,0" path="m9098,10612l9452,10612e" filled="f" stroked="t" strokeweight=".478842pt" strokecolor="#282828">
                <v:path arrowok="t"/>
              </v:shape>
            </v:group>
            <v:group style="position:absolute;left:297;top:10859;width:5947;height:2" coordorigin="297,10859" coordsize="5947,2">
              <v:shape style="position:absolute;left:297;top:10859;width:5947;height:2" coordorigin="297,10859" coordsize="5947,0" path="m297,10859l6244,10859e" filled="f" stroked="t" strokeweight=".957683pt" strokecolor="#545454">
                <v:path arrowok="t"/>
              </v:shape>
            </v:group>
            <v:group style="position:absolute;left:6187;top:10857;width:1580;height:2" coordorigin="6187,10857" coordsize="1580,2">
              <v:shape style="position:absolute;left:6187;top:10857;width:1580;height:2" coordorigin="6187,10857" coordsize="1580,0" path="m6187,10857l7767,10857e" filled="f" stroked="t" strokeweight=".478842pt" strokecolor="#232323">
                <v:path arrowok="t"/>
              </v:shape>
            </v:group>
            <v:group style="position:absolute;left:7709;top:10854;width:1446;height:2" coordorigin="7709,10854" coordsize="1446,2">
              <v:shape style="position:absolute;left:7709;top:10854;width:1446;height:2" coordorigin="7709,10854" coordsize="1446,0" path="m7709,10854l9155,10854e" filled="f" stroked="t" strokeweight=".718262pt" strokecolor="#484848">
                <v:path arrowok="t"/>
              </v:shape>
            </v:group>
            <v:group style="position:absolute;left:9098;top:10852;width:1374;height:2" coordorigin="9098,10852" coordsize="1374,2">
              <v:shape style="position:absolute;left:9098;top:10852;width:1374;height:2" coordorigin="9098,10852" coordsize="1374,0" path="m9098,10852l10472,10852e" filled="f" stroked="t" strokeweight=".478842pt" strokecolor="#1F1F1F">
                <v:path arrowok="t"/>
              </v:shape>
            </v:group>
            <v:group style="position:absolute;left:10415;top:10852;width:1154;height:2" coordorigin="10415,10852" coordsize="1154,2">
              <v:shape style="position:absolute;left:10415;top:10852;width:1154;height:2" coordorigin="10415,10852" coordsize="1154,0" path="m10415,10852l11569,10852e" filled="f" stroked="t" strokeweight=".718262pt" strokecolor="#545454">
                <v:path arrowok="t"/>
              </v:shape>
            </v:group>
            <v:group style="position:absolute;left:11535;top:10857;width:2;height:719" coordorigin="11535,10857" coordsize="2,719">
              <v:shape style="position:absolute;left:11535;top:10857;width:2;height:719" coordorigin="11535,10857" coordsize="0,719" path="m11535,11575l11535,10857e" filled="f" stroked="t" strokeweight=".239421pt" strokecolor="#747474">
                <v:path arrowok="t"/>
              </v:shape>
            </v:group>
            <v:group style="position:absolute;left:302;top:11338;width:1508;height:2" coordorigin="302,11338" coordsize="1508,2">
              <v:shape style="position:absolute;left:302;top:11338;width:1508;height:2" coordorigin="302,11338" coordsize="1508,0" path="m302,11338l1810,11338e" filled="f" stroked="t" strokeweight=".718262pt" strokecolor="#444444">
                <v:path arrowok="t"/>
              </v:shape>
            </v:group>
            <v:group style="position:absolute;left:1662;top:11336;width:2093;height:2" coordorigin="1662,11336" coordsize="2093,2">
              <v:shape style="position:absolute;left:1662;top:11336;width:2093;height:2" coordorigin="1662,11336" coordsize="2093,0" path="m1662,11336l3754,11336e" filled="f" stroked="t" strokeweight=".478842pt" strokecolor="#282828">
                <v:path arrowok="t"/>
              </v:shape>
            </v:group>
            <v:group style="position:absolute;left:2354;top:8762;width:2;height:3624" coordorigin="2354,8762" coordsize="2,3624">
              <v:shape style="position:absolute;left:2354;top:8762;width:2;height:3624" coordorigin="2354,8762" coordsize="0,3624" path="m2354,12386l2354,8762e" filled="f" stroked="t" strokeweight=".957683pt" strokecolor="#4F4F4F">
                <v:path arrowok="t"/>
              </v:shape>
            </v:group>
            <v:group style="position:absolute;left:3625;top:11336;width:2619;height:2" coordorigin="3625,11336" coordsize="2619,2">
              <v:shape style="position:absolute;left:3625;top:11336;width:2619;height:2" coordorigin="3625,11336" coordsize="2619,0" path="m3625,11336l6244,11336e" filled="f" stroked="t" strokeweight=".957683pt" strokecolor="#4F4F4F">
                <v:path arrowok="t"/>
              </v:shape>
            </v:group>
            <v:group style="position:absolute;left:4003;top:11326;width:7566;height:2" coordorigin="4003,11326" coordsize="7566,2">
              <v:shape style="position:absolute;left:4003;top:11326;width:7566;height:2" coordorigin="4003,11326" coordsize="7566,0" path="m4003,11326l11569,11326e" filled="f" stroked="t" strokeweight=".957683pt" strokecolor="#575757">
                <v:path arrowok="t"/>
              </v:shape>
            </v:group>
            <v:group style="position:absolute;left:316;top:11307;width:2;height:4999" coordorigin="316,11307" coordsize="2,4999">
              <v:shape style="position:absolute;left:316;top:11307;width:2;height:4999" coordorigin="316,11307" coordsize="0,4999" path="m316,16306l316,11307e" filled="f" stroked="t" strokeweight=".957683pt" strokecolor="#646464">
                <v:path arrowok="t"/>
              </v:shape>
            </v:group>
            <v:group style="position:absolute;left:302;top:11578;width:5986;height:2" coordorigin="302,11578" coordsize="5986,2">
              <v:shape style="position:absolute;left:302;top:11578;width:5986;height:2" coordorigin="302,11578" coordsize="5986,0" path="m302,11578l6287,11578e" filled="f" stroked="t" strokeweight=".957683pt" strokecolor="#575757">
                <v:path arrowok="t"/>
              </v:shape>
            </v:group>
            <v:group style="position:absolute;left:6187;top:11575;width:1580;height:2" coordorigin="6187,11575" coordsize="1580,2">
              <v:shape style="position:absolute;left:6187;top:11575;width:1580;height:2" coordorigin="6187,11575" coordsize="1580,0" path="m6187,11575l7767,11575e" filled="f" stroked="t" strokeweight=".478842pt" strokecolor="#343434">
                <v:path arrowok="t"/>
              </v:shape>
            </v:group>
            <v:group style="position:absolute;left:7709;top:11571;width:1446;height:2" coordorigin="7709,11571" coordsize="1446,2">
              <v:shape style="position:absolute;left:7709;top:11571;width:1446;height:2" coordorigin="7709,11571" coordsize="1446,0" path="m7709,11571l9155,11571e" filled="f" stroked="t" strokeweight=".718262pt" strokecolor="#484848">
                <v:path arrowok="t"/>
              </v:shape>
            </v:group>
            <v:group style="position:absolute;left:9098;top:11571;width:1374;height:2" coordorigin="9098,11571" coordsize="1374,2">
              <v:shape style="position:absolute;left:9098;top:11571;width:1374;height:2" coordorigin="9098,11571" coordsize="1374,0" path="m9098,11571l10472,11571e" filled="f" stroked="t" strokeweight=".478842pt" strokecolor="#343434">
                <v:path arrowok="t"/>
              </v:shape>
            </v:group>
            <v:group style="position:absolute;left:10415;top:11568;width:1154;height:2" coordorigin="10415,11568" coordsize="1154,2">
              <v:shape style="position:absolute;left:10415;top:11568;width:1154;height:2" coordorigin="10415,11568" coordsize="1154,0" path="m10415,11568l11569,11568e" filled="f" stroked="t" strokeweight=".718262pt" strokecolor="#4F4F4F">
                <v:path arrowok="t"/>
              </v:shape>
            </v:group>
            <v:group style="position:absolute;left:302;top:11827;width:1427;height:2" coordorigin="302,11827" coordsize="1427,2">
              <v:shape style="position:absolute;left:302;top:11827;width:1427;height:2" coordorigin="302,11827" coordsize="1427,0" path="m302,11827l1729,11827e" filled="f" stroked="t" strokeweight=".718262pt" strokecolor="#4B4B4B">
                <v:path arrowok="t"/>
              </v:shape>
            </v:group>
            <v:group style="position:absolute;left:962;top:11556;width:2;height:259" coordorigin="962,11556" coordsize="2,259">
              <v:shape style="position:absolute;left:962;top:11556;width:2;height:259" coordorigin="962,11556" coordsize="0,259" path="m962,11815l962,11556e" filled="f" stroked="t" strokeweight=".239421pt" strokecolor="#676767">
                <v:path arrowok="t"/>
              </v:shape>
            </v:group>
            <v:group style="position:absolute;left:1690;top:11571;width:2;height:273" coordorigin="1690,11571" coordsize="2,273">
              <v:shape style="position:absolute;left:1690;top:11571;width:2;height:273" coordorigin="1690,11571" coordsize="0,273" path="m1690,11844l1690,11571e" filled="f" stroked="t" strokeweight=".957683pt" strokecolor="#4F4F4F">
                <v:path arrowok="t"/>
              </v:shape>
            </v:group>
            <v:group style="position:absolute;left:1135;top:11825;width:1226;height:2" coordorigin="1135,11825" coordsize="1226,2">
              <v:shape style="position:absolute;left:1135;top:11825;width:1226;height:2" coordorigin="1135,11825" coordsize="1226,0" path="m1135,11825l2361,11825e" filled="f" stroked="t" strokeweight=".478842pt" strokecolor="#343434">
                <v:path arrowok="t"/>
              </v:shape>
            </v:group>
            <v:group style="position:absolute;left:7389;top:11571;width:2;height:772" coordorigin="7389,11571" coordsize="2,772">
              <v:shape style="position:absolute;left:7389;top:11571;width:2;height:772" coordorigin="7389,11571" coordsize="0,772" path="m7389,12342l7389,11571e" filled="f" stroked="t" strokeweight=".718262pt" strokecolor="#3F3F3F">
                <v:path arrowok="t"/>
              </v:shape>
            </v:group>
            <v:group style="position:absolute;left:2298;top:11815;width:9270;height:2" coordorigin="2298,11815" coordsize="9270,2">
              <v:shape style="position:absolute;left:2298;top:11815;width:9270;height:2" coordorigin="2298,11815" coordsize="9270,0" path="m2298,11815l11569,11815e" filled="f" stroked="t" strokeweight=".957683pt" strokecolor="#575757">
                <v:path arrowok="t"/>
              </v:shape>
            </v:group>
            <v:group style="position:absolute;left:11535;top:11556;width:2;height:757" coordorigin="11535,11556" coordsize="2,757">
              <v:shape style="position:absolute;left:11535;top:11556;width:2;height:757" coordorigin="11535,11556" coordsize="0,757" path="m11535,12314l11535,11556e" filled="f" stroked="t" strokeweight=".239421pt" strokecolor="#545454">
                <v:path arrowok="t"/>
              </v:shape>
            </v:group>
            <v:group style="position:absolute;left:962;top:11796;width:2;height:518" coordorigin="962,11796" coordsize="2,518">
              <v:shape style="position:absolute;left:962;top:11796;width:2;height:518" coordorigin="962,11796" coordsize="0,518" path="m962,12314l962,11796e" filled="f" stroked="t" strokeweight=".239421pt" strokecolor="#4B4B4B">
                <v:path arrowok="t"/>
              </v:shape>
            </v:group>
            <v:group style="position:absolute;left:1702;top:11571;width:2;height:4731" coordorigin="1702,11571" coordsize="2,4731">
              <v:shape style="position:absolute;left:1702;top:11571;width:2;height:4731" coordorigin="1702,11571" coordsize="0,4731" path="m1702,16302l1702,11571e" filled="f" stroked="t" strokeweight=".718262pt" strokecolor="#3B3B3B">
                <v:path arrowok="t"/>
              </v:shape>
            </v:group>
            <v:group style="position:absolute;left:962;top:12314;width:2;height:1438" coordorigin="962,12314" coordsize="2,1438">
              <v:shape style="position:absolute;left:962;top:12314;width:2;height:1438" coordorigin="962,12314" coordsize="0,1438" path="m962,13752l962,12314e" filled="f" stroked="t" strokeweight=".239421pt" strokecolor="#000000">
                <v:path arrowok="t"/>
              </v:shape>
            </v:group>
            <v:group style="position:absolute;left:1695;top:12285;width:2;height:508" coordorigin="1695,12285" coordsize="2,508">
              <v:shape style="position:absolute;left:1695;top:12285;width:2;height:508" coordorigin="1695,12285" coordsize="0,508" path="m1695,12793l1695,12285e" filled="f" stroked="t" strokeweight=".478842pt" strokecolor="#0F0F0F">
                <v:path arrowok="t"/>
              </v:shape>
            </v:group>
            <v:group style="position:absolute;left:2327;top:12314;width:2;height:1438" coordorigin="2327,12314" coordsize="2,1438">
              <v:shape style="position:absolute;left:2327;top:12314;width:2;height:1438" coordorigin="2327,12314" coordsize="0,1438" path="m2327,13752l2327,12314e" filled="f" stroked="t" strokeweight=".239421pt" strokecolor="#000000">
                <v:path arrowok="t"/>
              </v:shape>
            </v:group>
            <v:group style="position:absolute;left:7393;top:12285;width:2;height:273" coordorigin="7393,12285" coordsize="2,273">
              <v:shape style="position:absolute;left:7393;top:12285;width:2;height:273" coordorigin="7393,12285" coordsize="0,273" path="m7393,12558l7393,12285e" filled="f" stroked="t" strokeweight=".478842pt" strokecolor="#0C0C0C">
                <v:path arrowok="t"/>
              </v:shape>
            </v:group>
            <v:group style="position:absolute;left:11535;top:12314;width:2;height:3322" coordorigin="11535,12314" coordsize="2,3322">
              <v:shape style="position:absolute;left:11535;top:12314;width:2;height:3322" coordorigin="11535,12314" coordsize="0,3322" path="m11535,15635l11535,12314e" filled="f" stroked="t" strokeweight=".239421pt" strokecolor="#000000">
                <v:path arrowok="t"/>
              </v:shape>
            </v:group>
            <v:group style="position:absolute;left:7393;top:12501;width:2;height:211" coordorigin="7393,12501" coordsize="2,211">
              <v:shape style="position:absolute;left:7393;top:12501;width:2;height:211" coordorigin="7393,12501" coordsize="0,211" path="m7393,12711l7393,12501e" filled="f" stroked="t" strokeweight=".478842pt" strokecolor="#232323">
                <v:path arrowok="t"/>
              </v:shape>
            </v:group>
            <v:group style="position:absolute;left:7403;top:12654;width:2;height:3638" coordorigin="7403,12654" coordsize="2,3638">
              <v:shape style="position:absolute;left:7403;top:12654;width:2;height:3638" coordorigin="7403,12654" coordsize="0,3638" path="m7403,16292l7403,12654e" filled="f" stroked="t" strokeweight=".957683pt" strokecolor="#575757">
                <v:path arrowok="t"/>
              </v:shape>
            </v:group>
            <v:group style="position:absolute;left:1702;top:13421;width:2;height:1088" coordorigin="1702,13421" coordsize="2,1088">
              <v:shape style="position:absolute;left:1702;top:13421;width:2;height:1088" coordorigin="1702,13421" coordsize="0,1088" path="m1702,14509l1702,13421e" filled="f" stroked="t" strokeweight=".957683pt" strokecolor="#545454">
                <v:path arrowok="t"/>
              </v:shape>
            </v:group>
            <v:group style="position:absolute;left:292;top:13962;width:426;height:2" coordorigin="292,13962" coordsize="426,2">
              <v:shape style="position:absolute;left:292;top:13962;width:426;height:2" coordorigin="292,13962" coordsize="426,0" path="m292,13962l718,13962e" filled="f" stroked="t" strokeweight=".239421pt" strokecolor="#5B5B5B">
                <v:path arrowok="t"/>
              </v:shape>
            </v:group>
            <v:group style="position:absolute;left:718;top:13962;width:249;height:2" coordorigin="718,13962" coordsize="249,2">
              <v:shape style="position:absolute;left:718;top:13962;width:249;height:2" coordorigin="718,13962" coordsize="249,0" path="m718,13962l967,13962e" filled="f" stroked="t" strokeweight=".239421pt" strokecolor="#000000">
                <v:path arrowok="t"/>
              </v:shape>
            </v:group>
            <v:group style="position:absolute;left:962;top:13752;width:2;height:216" coordorigin="962,13752" coordsize="2,216">
              <v:shape style="position:absolute;left:962;top:13752;width:2;height:216" coordorigin="962,13752" coordsize="0,216" path="m962,13967l962,13752e" filled="f" stroked="t" strokeweight=".239421pt" strokecolor="#606060">
                <v:path arrowok="t"/>
              </v:shape>
            </v:group>
            <v:group style="position:absolute;left:962;top:13962;width:737;height:2" coordorigin="962,13962" coordsize="737,2">
              <v:shape style="position:absolute;left:962;top:13962;width:737;height:2" coordorigin="962,13962" coordsize="737,0" path="m962,13962l1700,13962e" filled="f" stroked="t" strokeweight=".239421pt" strokecolor="#444444">
                <v:path arrowok="t"/>
              </v:shape>
            </v:group>
            <v:group style="position:absolute;left:1681;top:13962;width:651;height:2" coordorigin="1681,13962" coordsize="651,2">
              <v:shape style="position:absolute;left:1681;top:13962;width:651;height:2" coordorigin="1681,13962" coordsize="651,0" path="m1681,13962l2332,13962e" filled="f" stroked="t" strokeweight=".239421pt" strokecolor="#575757">
                <v:path arrowok="t"/>
              </v:shape>
            </v:group>
            <v:group style="position:absolute;left:2327;top:13752;width:2;height:216" coordorigin="2327,13752" coordsize="2,216">
              <v:shape style="position:absolute;left:2327;top:13752;width:2;height:216" coordorigin="2327,13752" coordsize="0,216" path="m2327,13967l2327,13752e" filled="f" stroked="t" strokeweight=".239421pt" strokecolor="#444444">
                <v:path arrowok="t"/>
              </v:shape>
            </v:group>
            <v:group style="position:absolute;left:962;top:13962;width:2;height:2320" coordorigin="962,13962" coordsize="2,2320">
              <v:shape style="position:absolute;left:962;top:13962;width:2;height:2320" coordorigin="962,13962" coordsize="0,2320" path="m962,16282l962,13962e" filled="f" stroked="t" strokeweight=".239421pt" strokecolor="#000000">
                <v:path arrowok="t"/>
              </v:shape>
            </v:group>
            <v:group style="position:absolute;left:2327;top:13962;width:2;height:1673" coordorigin="2327,13962" coordsize="2,1673">
              <v:shape style="position:absolute;left:2327;top:13962;width:2;height:1673" coordorigin="2327,13962" coordsize="0,1673" path="m2327,15635l2327,13962e" filled="f" stroked="t" strokeweight=".239421pt" strokecolor="#000000">
                <v:path arrowok="t"/>
              </v:shape>
            </v:group>
            <v:group style="position:absolute;left:1700;top:14605;width:2;height:695" coordorigin="1700,14605" coordsize="2,695">
              <v:shape style="position:absolute;left:1700;top:14605;width:2;height:695" coordorigin="1700,14605" coordsize="0,695" path="m1700,15300l1700,14605e" filled="f" stroked="t" strokeweight=".478842pt" strokecolor="#0C0C0C">
                <v:path arrowok="t"/>
              </v:shape>
            </v:group>
            <v:group style="position:absolute;left:4369;top:14768;width:2;height:388" coordorigin="4369,14768" coordsize="2,388">
              <v:shape style="position:absolute;left:4369;top:14768;width:2;height:388" coordorigin="4369,14768" coordsize="0,388" path="m4369,15156l4369,14768e" filled="f" stroked="t" strokeweight=".957683pt" strokecolor="#232BA3">
                <v:path arrowok="t"/>
              </v:shape>
            </v:group>
            <v:group style="position:absolute;left:3740;top:15046;width:2;height:312" coordorigin="3740,15046" coordsize="2,312">
              <v:shape style="position:absolute;left:3740;top:15046;width:2;height:312" coordorigin="3740,15046" coordsize="0,312" path="m3740,15357l3740,15046e" filled="f" stroked="t" strokeweight="1.915366pt" strokecolor="#283897">
                <v:path arrowok="t"/>
              </v:shape>
            </v:group>
            <v:group style="position:absolute;left:4386;top:14964;width:2;height:441" coordorigin="4386,14964" coordsize="2,441">
              <v:shape style="position:absolute;left:4386;top:14964;width:2;height:441" coordorigin="4386,14964" coordsize="0,441" path="m4386,15405l4386,14964e" filled="f" stroked="t" strokeweight="1.197104pt" strokecolor="#282FAC">
                <v:path arrowok="t"/>
              </v:shape>
            </v:group>
            <v:group style="position:absolute;left:3725;top:15175;width:2;height:96" coordorigin="3725,15175" coordsize="2,96">
              <v:shape style="position:absolute;left:3725;top:15175;width:2;height:96" coordorigin="3725,15175" coordsize="0,96" path="m3725,15271l3725,15175e" filled="f" stroked="t" strokeweight="1.675945pt" strokecolor="#383F8C">
                <v:path arrowok="t"/>
              </v:shape>
            </v:group>
            <v:group style="position:absolute;left:4137;top:15175;width:2;height:96" coordorigin="4137,15175" coordsize="2,96">
              <v:shape style="position:absolute;left:4137;top:15175;width:2;height:96" coordorigin="4137,15175" coordsize="0,96" path="m4137,15271l4137,15175e" filled="f" stroked="t" strokeweight=".239421pt" strokecolor="#000000">
                <v:path arrowok="t"/>
              </v:shape>
            </v:group>
            <v:group style="position:absolute;left:5095;top:15506;width:2;height:791" coordorigin="5095,15506" coordsize="2,791">
              <v:shape style="position:absolute;left:5095;top:15506;width:2;height:791" coordorigin="5095,15506" coordsize="0,791" path="m5095,16297l5095,15506e" filled="f" stroked="t" strokeweight="1.197104pt" strokecolor="#3B48B3">
                <v:path arrowok="t"/>
              </v:shape>
            </v:group>
            <v:group style="position:absolute;left:3725;top:15228;width:2;height:436" coordorigin="3725,15228" coordsize="2,436">
              <v:shape style="position:absolute;left:3725;top:15228;width:2;height:436" coordorigin="3725,15228" coordsize="0,436" path="m3725,15664l3725,15228e" filled="f" stroked="t" strokeweight=".957683pt" strokecolor="#2F3B8C">
                <v:path arrowok="t"/>
              </v:shape>
            </v:group>
            <v:group style="position:absolute;left:311;top:16292;width:4132;height:2" coordorigin="311,16292" coordsize="4132,2">
              <v:shape style="position:absolute;left:311;top:16292;width:4132;height:2" coordorigin="311,16292" coordsize="4132,0" path="m311,16292l4444,16292e" filled="f" stroked="t" strokeweight=".957683pt" strokecolor="#5B5B5B">
                <v:path arrowok="t"/>
              </v:shape>
            </v:group>
            <v:group style="position:absolute;left:4137;top:15506;width:2;height:820" coordorigin="4137,15506" coordsize="2,820">
              <v:shape style="position:absolute;left:4137;top:15506;width:2;height:820" coordorigin="4137,15506" coordsize="0,820" path="m4137,16326l4137,15506e" filled="f" stroked="t" strokeweight="2.633628pt" strokecolor="#384497">
                <v:path arrowok="t"/>
              </v:shape>
            </v:group>
            <v:group style="position:absolute;left:1707;top:15367;width:2;height:935" coordorigin="1707,15367" coordsize="2,935">
              <v:shape style="position:absolute;left:1707;top:15367;width:2;height:935" coordorigin="1707,15367" coordsize="0,935" path="m1707,16302l1707,15367e" filled="f" stroked="t" strokeweight=".957683pt" strokecolor="#4F4F4F">
                <v:path arrowok="t"/>
              </v:shape>
            </v:group>
            <v:group style="position:absolute;left:2327;top:15635;width:2;height:647" coordorigin="2327,15635" coordsize="2,647">
              <v:shape style="position:absolute;left:2327;top:15635;width:2;height:647" coordorigin="2327,15635" coordsize="0,647" path="m2327,16282l2327,15635e" filled="f" stroked="t" strokeweight=".239421pt" strokecolor="#747474">
                <v:path arrowok="t"/>
              </v:shape>
            </v:group>
            <v:group style="position:absolute;left:4381;top:15271;width:2;height:1011" coordorigin="4381,15271" coordsize="2,1011">
              <v:shape style="position:absolute;left:4381;top:15271;width:2;height:1011" coordorigin="4381,15271" coordsize="0,1011" path="m4381,16282l4381,15271e" filled="f" stroked="t" strokeweight="3.351891pt" strokecolor="#384490">
                <v:path arrowok="t"/>
              </v:shape>
            </v:group>
            <v:group style="position:absolute;left:4329;top:16280;width:7274;height:2" coordorigin="4329,16280" coordsize="7274,2">
              <v:shape style="position:absolute;left:4329;top:16280;width:7274;height:2" coordorigin="4329,16280" coordsize="7274,0" path="m4329,16280l11602,16280e" filled="f" stroked="t" strokeweight=".957683pt" strokecolor="#57575B">
                <v:path arrowok="t"/>
              </v:shape>
            </v:group>
            <v:group style="position:absolute;left:11535;top:15635;width:2;height:647" coordorigin="11535,15635" coordsize="2,647">
              <v:shape style="position:absolute;left:11535;top:15635;width:2;height:647" coordorigin="11535,15635" coordsize="0,647" path="m11535,16282l11535,15635e" filled="f" stroked="t" strokeweight=".239421pt" strokecolor="#606060">
                <v:path arrowok="t"/>
              </v:shape>
            </v:group>
            <v:group style="position:absolute;left:4147;top:16139;width:2;height:494" coordorigin="4147,16139" coordsize="2,494">
              <v:shape style="position:absolute;left:4147;top:16139;width:2;height:494" coordorigin="4147,16139" coordsize="0,494" path="m4147,16632l4147,16139e" filled="f" stroked="t" strokeweight="1.436525pt" strokecolor="#2F38B8">
                <v:path arrowok="t"/>
              </v:shape>
            </v:group>
            <v:group style="position:absolute;left:9821;top:12766;width:2;height:135" coordorigin="9821,12766" coordsize="2,135">
              <v:shape style="position:absolute;left:9821;top:12766;width:2;height:135" coordorigin="9821,12766" coordsize="0,135" path="m9821,12900l9821,12766e" filled="f" stroked="t" strokeweight="2.875pt" strokecolor="#EDEDED">
                <v:path arrowok="t"/>
              </v:shape>
            </v:group>
            <v:group style="position:absolute;left:9377;top:12979;width:2;height:256" coordorigin="9377,12979" coordsize="2,256">
              <v:shape style="position:absolute;left:9377;top:12979;width:2;height:256" coordorigin="9377,12979" coordsize="0,256" path="m9377,13235l9377,12979e" filled="f" stroked="t" strokeweight="2.94715pt" strokecolor="#EDEDED">
                <v:path arrowok="t"/>
              </v:shape>
            </v:group>
            <v:group style="position:absolute;left:10568;top:12683;width:2;height:559" coordorigin="10568,12683" coordsize="2,559">
              <v:shape style="position:absolute;left:10568;top:12683;width:2;height:559" coordorigin="10568,12683" coordsize="0,559" path="m10568,13242l10568,12683e" filled="f" stroked="t" strokeweight="3.39353pt" strokecolor="#EDEDED">
                <v:path arrowok="t"/>
              </v:shape>
            </v:group>
            <v:group style="position:absolute;left:10081;top:12995;width:106;height:628" coordorigin="10081,12995" coordsize="106,628">
              <v:shape style="position:absolute;left:10081;top:12995;width:106;height:628" coordorigin="10081,12995" coordsize="106,628" path="m10081,12995l10187,12995,10187,13623,10081,13623,10081,12995e" filled="t" fillcolor="#EDEDED" stroked="f">
                <v:path arrowok="t"/>
                <v:fill/>
              </v:shape>
            </v:group>
            <v:group style="position:absolute;left:9271;top:13706;width:2;height:397" coordorigin="9271,13706" coordsize="2,397">
              <v:shape style="position:absolute;left:9271;top:13706;width:2;height:397" coordorigin="9271,13706" coordsize="0,397" path="m9271,14103l9271,13706e" filled="f" stroked="t" strokeweight="2.74735pt" strokecolor="#EDEDED">
                <v:path arrowok="t"/>
              </v:shape>
            </v:group>
            <v:group style="position:absolute;left:9603;top:13694;width:2;height:409" coordorigin="9603,13694" coordsize="2,409">
              <v:shape style="position:absolute;left:9603;top:13694;width:2;height:409" coordorigin="9603,13694" coordsize="0,409" path="m9603,14103l9603,13694e" filled="f" stroked="t" strokeweight="3.2968pt" strokecolor="#EDEDED">
                <v:path arrowok="t"/>
              </v:shape>
            </v:group>
            <v:group style="position:absolute;left:10395;top:13008;width:2;height:1322" coordorigin="10395,13008" coordsize="2,1322">
              <v:shape style="position:absolute;left:10395;top:13008;width:2;height:1322" coordorigin="10395,13008" coordsize="0,1322" path="m10395,14330l10395,13008e" filled="f" stroked="t" strokeweight="4.096pt" strokecolor="#EDEDED">
                <v:path arrowok="t"/>
              </v:shape>
            </v:group>
            <v:group style="position:absolute;left:8915;top:13942;width:2;height:259" coordorigin="8915,13942" coordsize="2,259">
              <v:shape style="position:absolute;left:8915;top:13942;width:2;height:259" coordorigin="8915,13942" coordsize="0,259" path="m8915,14202l8915,13942e" filled="f" stroked="t" strokeweight="4.19735pt" strokecolor="#EDEDED">
                <v:path arrowok="t"/>
              </v:shape>
            </v:group>
            <v:group style="position:absolute;left:9125;top:14064;width:135;height:464" coordorigin="9125,14064" coordsize="135,464">
              <v:shape style="position:absolute;left:9125;top:14064;width:135;height:464" coordorigin="9125,14064" coordsize="135,464" path="m9125,14064l9260,14064,9260,14528,9125,14528,9125,14064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3"/>
        </w:rPr>
        <w:t>2</w:t>
      </w:r>
      <w:r>
        <w:rPr>
          <w:rFonts w:ascii="Arial" w:hAnsi="Arial" w:cs="Arial" w:eastAsia="Arial"/>
          <w:sz w:val="17"/>
          <w:szCs w:val="17"/>
          <w:color w:val="282828"/>
          <w:spacing w:val="-2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92"/>
          <w:position w:val="-3"/>
        </w:rPr>
        <w:t>Post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92"/>
          <w:position w:val="-3"/>
        </w:rPr>
        <w:t>a</w:t>
      </w:r>
      <w:r>
        <w:rPr>
          <w:rFonts w:ascii="Arial" w:hAnsi="Arial" w:cs="Arial" w:eastAsia="Arial"/>
          <w:sz w:val="17"/>
          <w:szCs w:val="17"/>
          <w:color w:val="282828"/>
          <w:spacing w:val="12"/>
          <w:w w:val="92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3"/>
        </w:rPr>
        <w:t>Merkez</w:t>
      </w:r>
      <w:r>
        <w:rPr>
          <w:rFonts w:ascii="Arial" w:hAnsi="Arial" w:cs="Arial" w:eastAsia="Arial"/>
          <w:sz w:val="17"/>
          <w:szCs w:val="17"/>
          <w:color w:val="282828"/>
          <w:spacing w:val="-14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10"/>
          <w:w w:val="100"/>
          <w:position w:val="-3"/>
        </w:rPr>
        <w:t>G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3"/>
        </w:rPr>
        <w:t>rup</w:t>
      </w:r>
      <w:r>
        <w:rPr>
          <w:rFonts w:ascii="Arial" w:hAnsi="Arial" w:cs="Arial" w:eastAsia="Arial"/>
          <w:sz w:val="17"/>
          <w:szCs w:val="17"/>
          <w:color w:val="282828"/>
          <w:spacing w:val="-11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575959"/>
          <w:spacing w:val="0"/>
          <w:w w:val="94"/>
          <w:position w:val="-3"/>
        </w:rPr>
        <w:t>Amf</w:t>
      </w:r>
      <w:r>
        <w:rPr>
          <w:rFonts w:ascii="Arial" w:hAnsi="Arial" w:cs="Arial" w:eastAsia="Arial"/>
          <w:sz w:val="17"/>
          <w:szCs w:val="17"/>
          <w:color w:val="575959"/>
          <w:spacing w:val="-3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3"/>
        </w:rPr>
        <w:t>r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282828"/>
          <w:spacing w:val="-5"/>
          <w:w w:val="89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575959"/>
          <w:spacing w:val="-16"/>
          <w:w w:val="96"/>
          <w:position w:val="-1"/>
        </w:rPr>
        <w:t>ü</w:t>
      </w:r>
      <w:r>
        <w:rPr>
          <w:rFonts w:ascii="Arial" w:hAnsi="Arial" w:cs="Arial" w:eastAsia="Arial"/>
          <w:sz w:val="19"/>
          <w:szCs w:val="19"/>
          <w:color w:val="A8A8A5"/>
          <w:spacing w:val="0"/>
          <w:w w:val="225"/>
          <w:position w:val="-1"/>
        </w:rPr>
        <w:t>'</w:t>
      </w:r>
      <w:r>
        <w:rPr>
          <w:rFonts w:ascii="Arial" w:hAnsi="Arial" w:cs="Arial" w:eastAsia="Arial"/>
          <w:sz w:val="19"/>
          <w:szCs w:val="19"/>
          <w:color w:val="A8A8A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A8A8A5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2"/>
        </w:rPr>
        <w:t>l</w:t>
      </w:r>
      <w:r>
        <w:rPr>
          <w:rFonts w:ascii="Arial" w:hAnsi="Arial" w:cs="Arial" w:eastAsia="Arial"/>
          <w:sz w:val="17"/>
          <w:szCs w:val="17"/>
          <w:color w:val="444444"/>
          <w:spacing w:val="-45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E706E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E706E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79"/>
          <w:position w:val="1"/>
        </w:rPr>
        <w:t>Müdil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5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75"/>
          <w:position w:val="1"/>
        </w:rPr>
        <w:t>il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16"/>
          <w:w w:val="7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6E"/>
          <w:spacing w:val="0"/>
          <w:w w:val="55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6E706E"/>
          <w:spacing w:val="6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09091"/>
          <w:spacing w:val="0"/>
          <w:w w:val="133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right="2351"/>
        <w:jc w:val="righ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A8A8A5"/>
          <w:spacing w:val="0"/>
          <w:w w:val="51"/>
          <w:position w:val="-3"/>
        </w:rPr>
        <w:t>..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2176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909091"/>
          <w:spacing w:val="0"/>
          <w:w w:val="237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70" w:lineRule="exact"/>
        <w:ind w:left="3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0"/>
          <w:position w:val="-3"/>
        </w:rPr>
        <w:t>ro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308"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282828"/>
          <w:spacing w:val="0"/>
          <w:w w:val="51"/>
          <w:position w:val="10"/>
        </w:rPr>
        <w:t>::ı::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Muhammet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2"/>
        </w:rPr>
        <w:t>ESKIKAN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59" w:lineRule="exact"/>
        <w:ind w:left="5182" w:right="535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2612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7.338379pt;margin-top:1.915066pt;width:8.4925pt;height:21.5pt;mso-position-horizontal-relative:page;mso-position-vertical-relative:paragraph;z-index:-12521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4"/>
                    <w:jc w:val="left"/>
                    <w:rPr>
                      <w:rFonts w:ascii="Arial" w:hAnsi="Arial" w:cs="Arial" w:eastAsia="Arial"/>
                      <w:sz w:val="43"/>
                      <w:szCs w:val="43"/>
                    </w:rPr>
                  </w:pPr>
                  <w:rPr/>
                  <w:r>
                    <w:rPr>
                      <w:rFonts w:ascii="Arial" w:hAnsi="Arial" w:cs="Arial" w:eastAsia="Arial"/>
                      <w:sz w:val="43"/>
                      <w:szCs w:val="43"/>
                      <w:color w:val="242F8C"/>
                      <w:spacing w:val="0"/>
                      <w:w w:val="79"/>
                    </w:rPr>
                    <w:t>J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6E706E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6E706E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E706E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9"/>
          <w:szCs w:val="29"/>
          <w:color w:val="6E70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6E706E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575959"/>
          <w:spacing w:val="0"/>
          <w:w w:val="81"/>
        </w:rPr>
        <w:t>ralı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43" w:lineRule="exact"/>
        <w:ind w:left="2602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75959"/>
          <w:spacing w:val="0"/>
          <w:w w:val="84"/>
          <w:position w:val="-1"/>
        </w:rPr>
        <w:t>Itfaiy</w:t>
      </w:r>
      <w:r>
        <w:rPr>
          <w:rFonts w:ascii="Arial" w:hAnsi="Arial" w:cs="Arial" w:eastAsia="Arial"/>
          <w:sz w:val="22"/>
          <w:szCs w:val="22"/>
          <w:color w:val="575959"/>
          <w:spacing w:val="0"/>
          <w:w w:val="84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75959"/>
          <w:spacing w:val="-6"/>
          <w:w w:val="84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100"/>
          <w:position w:val="-1"/>
        </w:rPr>
        <w:t>Mer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8" w:after="0" w:line="240" w:lineRule="auto"/>
        <w:ind w:left="4134" w:right="7048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979CB8"/>
          <w:spacing w:val="0"/>
          <w:w w:val="118"/>
        </w:rPr>
        <w:t>\.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sectPr>
      <w:type w:val="continuous"/>
      <w:pgSz w:w="11920" w:h="16840"/>
      <w:pgMar w:top="580" w:bottom="280" w:left="18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pn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pn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image" Target="media/image40.jpg"/><Relationship Id="rId45" Type="http://schemas.openxmlformats.org/officeDocument/2006/relationships/image" Target="media/image41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2018-06-22T11:19:27Z</dcterms:created>
  <dcterms:modified xsi:type="dcterms:W3CDTF">2018-06-22T11:19:27Z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